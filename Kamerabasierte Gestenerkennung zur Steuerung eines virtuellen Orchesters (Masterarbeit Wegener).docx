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011E0" w14:textId="3D84037F" w:rsidR="004A7DCE" w:rsidRPr="00585C97" w:rsidRDefault="0036532B" w:rsidP="00716920">
      <w:pPr>
        <w:pStyle w:val="Grundtextzentriert"/>
        <w:rPr>
          <w:noProof/>
        </w:rPr>
      </w:pPr>
      <w:r>
        <w:rPr>
          <w:noProof/>
        </w:rPr>
        <w:t xml:space="preserve"> </w:t>
      </w:r>
    </w:p>
    <w:p w14:paraId="69A8B4E8" w14:textId="4DA45975" w:rsidR="009C10E7" w:rsidRPr="00585C97" w:rsidRDefault="00716920" w:rsidP="00716920">
      <w:pPr>
        <w:pStyle w:val="Grundtextzentriert"/>
        <w:rPr>
          <w:noProof/>
        </w:rPr>
      </w:pPr>
      <w:r w:rsidRPr="00585C97">
        <w:rPr>
          <w:noProof/>
        </w:rPr>
        <w:drawing>
          <wp:inline distT="0" distB="0" distL="0" distR="0" wp14:anchorId="632E9629" wp14:editId="2B4612F1">
            <wp:extent cx="4105275" cy="956288"/>
            <wp:effectExtent l="0" t="0" r="0" b="0"/>
            <wp:docPr id="1" name="Grafik 1" descr="BHT - Berliner Hochschule für Tech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BHT - Berliner Hochschule für Technik"/>
                    <pic:cNvPicPr/>
                  </pic:nvPicPr>
                  <pic:blipFill>
                    <a:blip r:embed="rId8"/>
                    <a:stretch>
                      <a:fillRect/>
                    </a:stretch>
                  </pic:blipFill>
                  <pic:spPr>
                    <a:xfrm>
                      <a:off x="0" y="0"/>
                      <a:ext cx="4132879" cy="962718"/>
                    </a:xfrm>
                    <a:prstGeom prst="rect">
                      <a:avLst/>
                    </a:prstGeom>
                  </pic:spPr>
                </pic:pic>
              </a:graphicData>
            </a:graphic>
          </wp:inline>
        </w:drawing>
      </w:r>
    </w:p>
    <w:p w14:paraId="0831208B" w14:textId="5E70BB6C" w:rsidR="009C10E7" w:rsidRPr="00585C97" w:rsidRDefault="009C10E7">
      <w:pPr>
        <w:pStyle w:val="Grundtextzentriert"/>
        <w:rPr>
          <w:noProof/>
        </w:rPr>
      </w:pPr>
    </w:p>
    <w:p w14:paraId="5FBA3C6D" w14:textId="15ECE317" w:rsidR="009C10E7" w:rsidRPr="00585C97" w:rsidRDefault="005D01C0">
      <w:pPr>
        <w:pStyle w:val="Grundtextzentriert"/>
        <w:rPr>
          <w:noProof/>
        </w:rPr>
      </w:pPr>
      <w:r w:rsidRPr="00585C97">
        <w:rPr>
          <w:noProof/>
        </w:rPr>
        <w:t>Thema:</w:t>
      </w:r>
    </w:p>
    <w:p w14:paraId="06AD09D4" w14:textId="77777777" w:rsidR="009C10E7" w:rsidRPr="00585C97" w:rsidRDefault="009C10E7">
      <w:pPr>
        <w:pStyle w:val="Grundtextzentriert"/>
        <w:rPr>
          <w:noProof/>
        </w:rPr>
      </w:pPr>
    </w:p>
    <w:p w14:paraId="46A712D2" w14:textId="24360815" w:rsidR="009C10E7" w:rsidRPr="00585C97" w:rsidRDefault="005A6D29">
      <w:pPr>
        <w:pStyle w:val="Grundtextzentriert"/>
        <w:rPr>
          <w:noProof/>
        </w:rPr>
      </w:pPr>
      <w:r w:rsidRPr="00585C97">
        <w:rPr>
          <w:rStyle w:val="Grundzfett"/>
          <w:noProof/>
          <w:sz w:val="36"/>
          <w:szCs w:val="36"/>
        </w:rPr>
        <w:t>Kamerabasierte Gestenerkennung zur Steuerung eines virtuellen Orchesters</w:t>
      </w:r>
    </w:p>
    <w:p w14:paraId="1289CBB9" w14:textId="6B1C283E" w:rsidR="009C10E7" w:rsidRPr="00585C97" w:rsidRDefault="009C10E7">
      <w:pPr>
        <w:pStyle w:val="Grundtextzentriert"/>
        <w:rPr>
          <w:noProof/>
        </w:rPr>
      </w:pPr>
    </w:p>
    <w:p w14:paraId="4B592BFB" w14:textId="2580FD2C" w:rsidR="009C10E7" w:rsidRPr="00585C97" w:rsidRDefault="009C10E7">
      <w:pPr>
        <w:pStyle w:val="Grundtextzentriert"/>
        <w:rPr>
          <w:noProof/>
        </w:rPr>
      </w:pPr>
    </w:p>
    <w:p w14:paraId="36F929BB" w14:textId="7801E764" w:rsidR="009C10E7" w:rsidRPr="00585C97" w:rsidRDefault="009C10E7">
      <w:pPr>
        <w:pStyle w:val="Grundtextzentriert"/>
        <w:rPr>
          <w:noProof/>
        </w:rPr>
      </w:pPr>
    </w:p>
    <w:p w14:paraId="0FC2B3D8" w14:textId="1E47E9FB" w:rsidR="009C10E7" w:rsidRPr="00585C97" w:rsidRDefault="009C10E7">
      <w:pPr>
        <w:pStyle w:val="Grundtextzentriert"/>
        <w:rPr>
          <w:noProof/>
        </w:rPr>
      </w:pPr>
    </w:p>
    <w:p w14:paraId="3B7A0ED4" w14:textId="46C9036B" w:rsidR="009C10E7" w:rsidRPr="00585C97" w:rsidRDefault="005D01C0">
      <w:pPr>
        <w:pStyle w:val="Grundtextzentriert"/>
        <w:rPr>
          <w:noProof/>
        </w:rPr>
      </w:pPr>
      <w:r w:rsidRPr="00585C97">
        <w:rPr>
          <w:rStyle w:val="Grundzfett"/>
          <w:noProof/>
        </w:rPr>
        <w:t>Masterarbeit</w:t>
      </w:r>
    </w:p>
    <w:p w14:paraId="5C88F5A4" w14:textId="036BB5E6" w:rsidR="009C10E7" w:rsidRPr="00585C97" w:rsidRDefault="009C10E7" w:rsidP="005A6D29">
      <w:pPr>
        <w:pStyle w:val="Grundtextzentriert"/>
        <w:jc w:val="left"/>
        <w:rPr>
          <w:noProof/>
        </w:rPr>
      </w:pPr>
    </w:p>
    <w:p w14:paraId="0D447CF5" w14:textId="38E654A9" w:rsidR="009C10E7" w:rsidRPr="00585C97" w:rsidRDefault="009C10E7">
      <w:pPr>
        <w:pStyle w:val="Grundtextzentriert"/>
        <w:rPr>
          <w:noProof/>
          <w:u w:val="double"/>
        </w:rPr>
      </w:pPr>
    </w:p>
    <w:p w14:paraId="177A7775" w14:textId="599458BF" w:rsidR="009C10E7" w:rsidRPr="00585C97" w:rsidRDefault="009C10E7">
      <w:pPr>
        <w:pStyle w:val="Grundtextzentriert"/>
        <w:rPr>
          <w:noProof/>
          <w:u w:val="double"/>
        </w:rPr>
      </w:pPr>
    </w:p>
    <w:p w14:paraId="50457CAC" w14:textId="511F38F7" w:rsidR="009C10E7" w:rsidRPr="00585C97" w:rsidRDefault="005D01C0" w:rsidP="00AD7A19">
      <w:pPr>
        <w:pStyle w:val="Grundtextzentriert"/>
        <w:ind w:firstLine="708"/>
        <w:rPr>
          <w:noProof/>
        </w:rPr>
      </w:pPr>
      <w:r w:rsidRPr="00585C97">
        <w:rPr>
          <w:noProof/>
        </w:rPr>
        <w:t xml:space="preserve">Fachbereich </w:t>
      </w:r>
      <w:r w:rsidR="005A6D29" w:rsidRPr="00585C97">
        <w:rPr>
          <w:noProof/>
        </w:rPr>
        <w:t>VII</w:t>
      </w:r>
      <w:r w:rsidRPr="00585C97">
        <w:rPr>
          <w:noProof/>
        </w:rPr>
        <w:t xml:space="preserve"> </w:t>
      </w:r>
      <w:r w:rsidR="00FB75D3" w:rsidRPr="00585C97">
        <w:rPr>
          <w:noProof/>
        </w:rPr>
        <w:t>–</w:t>
      </w:r>
      <w:r w:rsidRPr="00585C97">
        <w:rPr>
          <w:noProof/>
        </w:rPr>
        <w:t xml:space="preserve"> </w:t>
      </w:r>
      <w:r w:rsidR="005A6D29" w:rsidRPr="00585C97">
        <w:rPr>
          <w:noProof/>
        </w:rPr>
        <w:t>Elektrotechnik - Mechatronik - Optometrie</w:t>
      </w:r>
    </w:p>
    <w:p w14:paraId="14CCC308" w14:textId="1ADC6FCB" w:rsidR="009C10E7" w:rsidRPr="003F5121" w:rsidRDefault="005D01C0">
      <w:pPr>
        <w:pStyle w:val="Grundtextzentriert"/>
        <w:rPr>
          <w:noProof/>
          <w:lang w:val="en-US"/>
        </w:rPr>
      </w:pPr>
      <w:r w:rsidRPr="003F5121">
        <w:rPr>
          <w:noProof/>
          <w:lang w:val="en-US"/>
        </w:rPr>
        <w:t>Studiengang</w:t>
      </w:r>
      <w:r w:rsidR="005A6D29" w:rsidRPr="003F5121">
        <w:rPr>
          <w:noProof/>
          <w:lang w:val="en-US"/>
        </w:rPr>
        <w:t>:</w:t>
      </w:r>
      <w:r w:rsidRPr="003F5121">
        <w:rPr>
          <w:noProof/>
          <w:lang w:val="en-US"/>
        </w:rPr>
        <w:t xml:space="preserve"> </w:t>
      </w:r>
      <w:r w:rsidR="005A6D29" w:rsidRPr="003F5121">
        <w:rPr>
          <w:noProof/>
          <w:lang w:val="en-US"/>
        </w:rPr>
        <w:t>Information and Communications Engineering (M. Eng.)</w:t>
      </w:r>
    </w:p>
    <w:p w14:paraId="0E62B6A4" w14:textId="77777777" w:rsidR="009C10E7" w:rsidRPr="003F5121" w:rsidRDefault="009C10E7">
      <w:pPr>
        <w:pStyle w:val="Grundtextzentriert"/>
        <w:rPr>
          <w:noProof/>
          <w:lang w:val="en-US"/>
        </w:rPr>
      </w:pPr>
    </w:p>
    <w:p w14:paraId="7C0575E9" w14:textId="77777777" w:rsidR="009C10E7" w:rsidRPr="003F5121" w:rsidRDefault="009C10E7">
      <w:pPr>
        <w:pStyle w:val="Grundtextzentriert"/>
        <w:rPr>
          <w:noProof/>
          <w:lang w:val="en-US"/>
        </w:rPr>
      </w:pPr>
    </w:p>
    <w:p w14:paraId="78895EA8" w14:textId="68AA27DA" w:rsidR="009C10E7" w:rsidRPr="003F5121" w:rsidRDefault="009C10E7">
      <w:pPr>
        <w:pStyle w:val="Grundtextzentriert"/>
        <w:rPr>
          <w:noProof/>
          <w:lang w:val="en-US"/>
        </w:rPr>
      </w:pPr>
    </w:p>
    <w:p w14:paraId="49014C57" w14:textId="7536D6EA" w:rsidR="009C10E7" w:rsidRPr="003F5121" w:rsidRDefault="009C10E7">
      <w:pPr>
        <w:pStyle w:val="Grundtextzentriert"/>
        <w:rPr>
          <w:noProof/>
          <w:lang w:val="en-US"/>
        </w:rPr>
      </w:pPr>
    </w:p>
    <w:p w14:paraId="51DA8271" w14:textId="43361020" w:rsidR="009C10E7" w:rsidRPr="003F5121" w:rsidRDefault="009C10E7">
      <w:pPr>
        <w:pStyle w:val="Grundtextzentriert"/>
        <w:rPr>
          <w:noProof/>
          <w:lang w:val="en-US"/>
        </w:rPr>
      </w:pPr>
    </w:p>
    <w:p w14:paraId="46CB04EA" w14:textId="32051B17" w:rsidR="009C10E7" w:rsidRPr="00585C97" w:rsidRDefault="00036C28">
      <w:pPr>
        <w:pStyle w:val="GrundtextEinrckung"/>
        <w:rPr>
          <w:noProof/>
        </w:rPr>
      </w:pPr>
      <w:r w:rsidRPr="00585C97">
        <w:rPr>
          <w:noProof/>
        </w:rPr>
        <w:drawing>
          <wp:anchor distT="0" distB="0" distL="114300" distR="114300" simplePos="0" relativeHeight="251671552" behindDoc="1" locked="0" layoutInCell="1" allowOverlap="1" wp14:anchorId="4127CE4B" wp14:editId="68DF767B">
            <wp:simplePos x="0" y="0"/>
            <wp:positionH relativeFrom="page">
              <wp:posOffset>4081145</wp:posOffset>
            </wp:positionH>
            <wp:positionV relativeFrom="paragraph">
              <wp:posOffset>6985</wp:posOffset>
            </wp:positionV>
            <wp:extent cx="3165139" cy="2238375"/>
            <wp:effectExtent l="0" t="0" r="0" b="0"/>
            <wp:wrapNone/>
            <wp:docPr id="105975516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65139" cy="2238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65AD">
        <w:rPr>
          <w:noProof/>
        </w:rPr>
        <w:t>B</w:t>
      </w:r>
      <w:r w:rsidR="005D01C0" w:rsidRPr="00585C97">
        <w:rPr>
          <w:noProof/>
        </w:rPr>
        <w:t>etreuer:</w:t>
      </w:r>
      <w:r w:rsidR="005D01C0" w:rsidRPr="00585C97">
        <w:rPr>
          <w:noProof/>
        </w:rPr>
        <w:tab/>
      </w:r>
      <w:r w:rsidR="005A6D29" w:rsidRPr="00585C97">
        <w:rPr>
          <w:noProof/>
        </w:rPr>
        <w:t>Prof. Dr.-Ing. Marcus Purat</w:t>
      </w:r>
      <w:r w:rsidR="000F746F" w:rsidRPr="000F746F">
        <w:rPr>
          <w:noProof/>
        </w:rPr>
        <w:t xml:space="preserve"> </w:t>
      </w:r>
    </w:p>
    <w:p w14:paraId="7C11A61E" w14:textId="4C213BEF" w:rsidR="005A6D29" w:rsidRPr="00585C97" w:rsidRDefault="005A6D29">
      <w:pPr>
        <w:pStyle w:val="GrundtextEinrckung"/>
        <w:rPr>
          <w:noProof/>
        </w:rPr>
      </w:pPr>
      <w:r w:rsidRPr="00585C97">
        <w:rPr>
          <w:noProof/>
        </w:rPr>
        <w:t>Zweitprüfer</w:t>
      </w:r>
      <w:r w:rsidR="005D01C0" w:rsidRPr="00585C97">
        <w:rPr>
          <w:noProof/>
        </w:rPr>
        <w:t>:</w:t>
      </w:r>
      <w:r w:rsidR="005D01C0" w:rsidRPr="00585C97">
        <w:rPr>
          <w:noProof/>
        </w:rPr>
        <w:tab/>
      </w:r>
      <w:r w:rsidRPr="00585C97">
        <w:rPr>
          <w:noProof/>
        </w:rPr>
        <w:t>Prof. Dr.-Ing. André Jakob</w:t>
      </w:r>
    </w:p>
    <w:p w14:paraId="3D5EDF87" w14:textId="17593C2E" w:rsidR="009C10E7" w:rsidRPr="00585C97" w:rsidRDefault="009C10E7" w:rsidP="005A6D29">
      <w:pPr>
        <w:pStyle w:val="GrundtextEinrckung"/>
        <w:ind w:left="0" w:firstLine="0"/>
        <w:rPr>
          <w:noProof/>
        </w:rPr>
      </w:pPr>
    </w:p>
    <w:p w14:paraId="4C7DF44B" w14:textId="45F073EC" w:rsidR="005A6D29" w:rsidRPr="00585C97" w:rsidRDefault="005A6D29" w:rsidP="005A6D29">
      <w:pPr>
        <w:pStyle w:val="GrundtextEinrckung"/>
        <w:ind w:left="0" w:firstLine="0"/>
        <w:rPr>
          <w:noProof/>
        </w:rPr>
      </w:pPr>
    </w:p>
    <w:p w14:paraId="7BB21DCC" w14:textId="33EAB6CB" w:rsidR="009C10E7" w:rsidRPr="00585C97" w:rsidRDefault="005D01C0">
      <w:pPr>
        <w:pStyle w:val="GrundtextEinrckung"/>
        <w:rPr>
          <w:noProof/>
        </w:rPr>
      </w:pPr>
      <w:r w:rsidRPr="00585C97">
        <w:rPr>
          <w:noProof/>
        </w:rPr>
        <w:t>vorgelegt von:</w:t>
      </w:r>
      <w:r w:rsidRPr="00585C97">
        <w:rPr>
          <w:noProof/>
        </w:rPr>
        <w:tab/>
      </w:r>
      <w:r w:rsidR="005A6D29" w:rsidRPr="00585C97">
        <w:rPr>
          <w:noProof/>
        </w:rPr>
        <w:t>Jonas Wegener</w:t>
      </w:r>
      <w:r w:rsidRPr="00585C97">
        <w:rPr>
          <w:noProof/>
        </w:rPr>
        <w:br/>
      </w:r>
      <w:r w:rsidR="005A6D29" w:rsidRPr="00585C97">
        <w:rPr>
          <w:noProof/>
        </w:rPr>
        <w:t>8</w:t>
      </w:r>
      <w:r w:rsidR="00AD7A19" w:rsidRPr="00585C97">
        <w:rPr>
          <w:noProof/>
        </w:rPr>
        <w:t xml:space="preserve"> Fachsemester</w:t>
      </w:r>
      <w:r w:rsidRPr="00585C97">
        <w:rPr>
          <w:noProof/>
        </w:rPr>
        <w:br/>
        <w:t>Matrikeln</w:t>
      </w:r>
      <w:r w:rsidR="00AD7A19" w:rsidRPr="00585C97">
        <w:rPr>
          <w:noProof/>
        </w:rPr>
        <w:t>ummer:</w:t>
      </w:r>
      <w:r w:rsidR="005A6D29" w:rsidRPr="00585C97">
        <w:rPr>
          <w:noProof/>
        </w:rPr>
        <w:t xml:space="preserve"> 946481</w:t>
      </w:r>
      <w:r w:rsidRPr="00585C97">
        <w:rPr>
          <w:noProof/>
        </w:rPr>
        <w:br/>
      </w:r>
      <w:r w:rsidR="005A6D29" w:rsidRPr="00585C97">
        <w:rPr>
          <w:noProof/>
        </w:rPr>
        <w:t>13187</w:t>
      </w:r>
      <w:r w:rsidRPr="00585C97">
        <w:rPr>
          <w:noProof/>
        </w:rPr>
        <w:t xml:space="preserve"> </w:t>
      </w:r>
      <w:r w:rsidR="005A6D29" w:rsidRPr="00585C97">
        <w:rPr>
          <w:noProof/>
        </w:rPr>
        <w:t>Berlin</w:t>
      </w:r>
      <w:r w:rsidRPr="00585C97">
        <w:rPr>
          <w:noProof/>
        </w:rPr>
        <w:br/>
      </w:r>
      <w:r w:rsidR="00AD7A19" w:rsidRPr="00585C97">
        <w:rPr>
          <w:noProof/>
        </w:rPr>
        <w:t xml:space="preserve">+49 </w:t>
      </w:r>
      <w:r w:rsidR="005A6D29" w:rsidRPr="00585C97">
        <w:rPr>
          <w:noProof/>
        </w:rPr>
        <w:t>1578</w:t>
      </w:r>
      <w:r w:rsidR="00AD7A19" w:rsidRPr="00585C97">
        <w:rPr>
          <w:noProof/>
        </w:rPr>
        <w:t xml:space="preserve"> </w:t>
      </w:r>
      <w:r w:rsidR="005A6D29" w:rsidRPr="00585C97">
        <w:rPr>
          <w:noProof/>
        </w:rPr>
        <w:t>5273</w:t>
      </w:r>
      <w:r w:rsidR="00AD7A19" w:rsidRPr="00585C97">
        <w:rPr>
          <w:noProof/>
        </w:rPr>
        <w:t xml:space="preserve"> </w:t>
      </w:r>
      <w:r w:rsidR="005A6D29" w:rsidRPr="00585C97">
        <w:rPr>
          <w:noProof/>
        </w:rPr>
        <w:t>814</w:t>
      </w:r>
      <w:r w:rsidRPr="00585C97">
        <w:rPr>
          <w:noProof/>
        </w:rPr>
        <w:br/>
      </w:r>
      <w:r w:rsidR="005A6D29" w:rsidRPr="00585C97">
        <w:rPr>
          <w:noProof/>
        </w:rPr>
        <w:t>derJonas@Mailbox.org</w:t>
      </w:r>
    </w:p>
    <w:p w14:paraId="09B19064" w14:textId="75362745" w:rsidR="009C10E7" w:rsidRDefault="009C10E7" w:rsidP="00036C28">
      <w:pPr>
        <w:pStyle w:val="GrundtextEinrckung"/>
        <w:ind w:left="0" w:firstLine="0"/>
        <w:rPr>
          <w:noProof/>
        </w:rPr>
      </w:pPr>
    </w:p>
    <w:p w14:paraId="5028C418" w14:textId="77777777" w:rsidR="00711E9D" w:rsidRDefault="00711E9D">
      <w:pPr>
        <w:pStyle w:val="GrundtextEinrckung"/>
        <w:rPr>
          <w:noProof/>
        </w:rPr>
      </w:pPr>
    </w:p>
    <w:p w14:paraId="2ADEABCF" w14:textId="77777777" w:rsidR="00711E9D" w:rsidRDefault="00711E9D" w:rsidP="00711E9D">
      <w:pPr>
        <w:pStyle w:val="GrundtextEinrckung"/>
        <w:ind w:left="0" w:firstLine="0"/>
        <w:rPr>
          <w:noProof/>
        </w:rPr>
      </w:pPr>
      <w:r>
        <w:rPr>
          <w:noProof/>
        </w:rPr>
        <w:t>abgegeben am:    23. Oktober 2026</w:t>
      </w:r>
    </w:p>
    <w:p w14:paraId="754934BC" w14:textId="77777777" w:rsidR="00565507" w:rsidRDefault="00565507" w:rsidP="00711E9D">
      <w:pPr>
        <w:pStyle w:val="GrundtextEinrckung"/>
        <w:ind w:left="0" w:firstLine="0"/>
        <w:rPr>
          <w:noProof/>
        </w:rPr>
      </w:pPr>
    </w:p>
    <w:p w14:paraId="33A3D4C2" w14:textId="2F290369" w:rsidR="00565507" w:rsidRPr="00565507" w:rsidRDefault="00565507" w:rsidP="00711E9D">
      <w:pPr>
        <w:pStyle w:val="GrundtextEinrckung"/>
        <w:ind w:left="0" w:firstLine="0"/>
        <w:rPr>
          <w:noProof/>
        </w:rPr>
        <w:sectPr w:rsidR="00565507" w:rsidRPr="00565507">
          <w:headerReference w:type="default" r:id="rId10"/>
          <w:headerReference w:type="first" r:id="rId11"/>
          <w:pgSz w:w="11906" w:h="16838" w:code="9"/>
          <w:pgMar w:top="1701" w:right="1701" w:bottom="1701" w:left="1701" w:header="720" w:footer="720" w:gutter="0"/>
          <w:cols w:space="708"/>
          <w:titlePg/>
          <w:docGrid w:linePitch="360"/>
        </w:sectPr>
      </w:pPr>
      <w:r w:rsidRPr="00565507">
        <w:t>Projekt</w:t>
      </w:r>
      <w:r>
        <w:t>l</w:t>
      </w:r>
      <w:r w:rsidRPr="00565507">
        <w:t xml:space="preserve">ink: </w:t>
      </w:r>
      <w:r>
        <w:tab/>
      </w:r>
      <w:r w:rsidR="00486D0C">
        <w:t xml:space="preserve">     </w:t>
      </w:r>
      <w:r w:rsidRPr="00565507">
        <w:t>https://github.com/Eulelarve/Masterarbeit.git</w:t>
      </w:r>
    </w:p>
    <w:p w14:paraId="56324DCC" w14:textId="751D661E" w:rsidR="00AF0735" w:rsidRPr="00565507" w:rsidRDefault="00AF0735" w:rsidP="00AF0735">
      <w:pPr>
        <w:pStyle w:val="GrundtextEinrckung"/>
        <w:ind w:left="0" w:firstLine="0"/>
        <w:rPr>
          <w:noProof/>
        </w:rPr>
      </w:pPr>
      <w:bookmarkStart w:id="0" w:name="Bedinug_des_Dokuments"/>
      <w:bookmarkEnd w:id="0"/>
    </w:p>
    <w:bookmarkStart w:id="1" w:name="TabellenVerzGESAMT" w:displacedByCustomXml="next"/>
    <w:sdt>
      <w:sdtPr>
        <w:rPr>
          <w:rFonts w:ascii="Times New Roman" w:eastAsia="Times New Roman" w:hAnsi="Times New Roman" w:cs="Times New Roman"/>
          <w:color w:val="auto"/>
          <w:sz w:val="24"/>
          <w:szCs w:val="24"/>
        </w:rPr>
        <w:id w:val="1048577262"/>
        <w:docPartObj>
          <w:docPartGallery w:val="Table of Contents"/>
          <w:docPartUnique/>
        </w:docPartObj>
      </w:sdtPr>
      <w:sdtEndPr>
        <w:rPr>
          <w:b/>
          <w:bCs/>
        </w:rPr>
      </w:sdtEndPr>
      <w:sdtContent>
        <w:p w14:paraId="464677A0" w14:textId="1CA273C7" w:rsidR="00AF0735" w:rsidRDefault="00AF0735">
          <w:pPr>
            <w:pStyle w:val="Inhaltsverzeichnisberschrift"/>
          </w:pPr>
          <w:r>
            <w:t>Inhalt</w:t>
          </w:r>
        </w:p>
        <w:p w14:paraId="0AD20CA5" w14:textId="4B2F241E" w:rsidR="000A56AC" w:rsidRDefault="00AF0735">
          <w:pPr>
            <w:pStyle w:val="Verzeichnis1"/>
            <w:rPr>
              <w:rFonts w:asciiTheme="minorHAnsi" w:eastAsiaTheme="minorEastAsia" w:hAnsiTheme="minorHAnsi" w:cstheme="minorBidi"/>
              <w:kern w:val="2"/>
              <w:szCs w:val="24"/>
              <w14:ligatures w14:val="standardContextual"/>
            </w:rPr>
          </w:pPr>
          <w:r>
            <w:fldChar w:fldCharType="begin"/>
          </w:r>
          <w:r>
            <w:instrText xml:space="preserve"> TOC \o "1-3" \h \z \u </w:instrText>
          </w:r>
          <w:r>
            <w:fldChar w:fldCharType="separate"/>
          </w:r>
          <w:hyperlink w:anchor="_Toc242780564" w:history="1">
            <w:r w:rsidR="000A56AC" w:rsidRPr="00D75F77">
              <w:rPr>
                <w:rStyle w:val="Hyperlink"/>
              </w:rPr>
              <w:t>Formelverzeichnes</w:t>
            </w:r>
            <w:r w:rsidR="000A56AC">
              <w:rPr>
                <w:webHidden/>
              </w:rPr>
              <w:tab/>
            </w:r>
            <w:r w:rsidR="000A56AC">
              <w:rPr>
                <w:webHidden/>
              </w:rPr>
              <w:fldChar w:fldCharType="begin"/>
            </w:r>
            <w:r w:rsidR="000A56AC">
              <w:rPr>
                <w:webHidden/>
              </w:rPr>
              <w:instrText xml:space="preserve"> PAGEREF _Toc242780564 \h </w:instrText>
            </w:r>
            <w:r w:rsidR="000A56AC">
              <w:rPr>
                <w:webHidden/>
              </w:rPr>
            </w:r>
            <w:r w:rsidR="000A56AC">
              <w:rPr>
                <w:webHidden/>
              </w:rPr>
              <w:fldChar w:fldCharType="separate"/>
            </w:r>
            <w:r w:rsidR="000A56AC">
              <w:rPr>
                <w:webHidden/>
              </w:rPr>
              <w:t>4</w:t>
            </w:r>
            <w:r w:rsidR="000A56AC">
              <w:rPr>
                <w:webHidden/>
              </w:rPr>
              <w:fldChar w:fldCharType="end"/>
            </w:r>
          </w:hyperlink>
        </w:p>
        <w:p w14:paraId="373BCA8B" w14:textId="373F87C3" w:rsidR="000A56AC" w:rsidRDefault="000A56AC">
          <w:pPr>
            <w:pStyle w:val="Verzeichnis1"/>
            <w:rPr>
              <w:rFonts w:asciiTheme="minorHAnsi" w:eastAsiaTheme="minorEastAsia" w:hAnsiTheme="minorHAnsi" w:cstheme="minorBidi"/>
              <w:kern w:val="2"/>
              <w:szCs w:val="24"/>
              <w14:ligatures w14:val="standardContextual"/>
            </w:rPr>
          </w:pPr>
          <w:hyperlink w:anchor="_Toc242780565" w:history="1">
            <w:r w:rsidRPr="00D75F77">
              <w:rPr>
                <w:rStyle w:val="Hyperlink"/>
              </w:rPr>
              <w:t>Abbildungsverzeichnis</w:t>
            </w:r>
            <w:r>
              <w:rPr>
                <w:webHidden/>
              </w:rPr>
              <w:tab/>
            </w:r>
            <w:r>
              <w:rPr>
                <w:webHidden/>
              </w:rPr>
              <w:fldChar w:fldCharType="begin"/>
            </w:r>
            <w:r>
              <w:rPr>
                <w:webHidden/>
              </w:rPr>
              <w:instrText xml:space="preserve"> PAGEREF _Toc242780565 \h </w:instrText>
            </w:r>
            <w:r>
              <w:rPr>
                <w:webHidden/>
              </w:rPr>
            </w:r>
            <w:r>
              <w:rPr>
                <w:webHidden/>
              </w:rPr>
              <w:fldChar w:fldCharType="separate"/>
            </w:r>
            <w:r>
              <w:rPr>
                <w:webHidden/>
              </w:rPr>
              <w:t>5</w:t>
            </w:r>
            <w:r>
              <w:rPr>
                <w:webHidden/>
              </w:rPr>
              <w:fldChar w:fldCharType="end"/>
            </w:r>
          </w:hyperlink>
        </w:p>
        <w:p w14:paraId="0BD5FD9B" w14:textId="363A89D1" w:rsidR="000A56AC" w:rsidRDefault="000A56AC">
          <w:pPr>
            <w:pStyle w:val="Verzeichnis1"/>
            <w:rPr>
              <w:rFonts w:asciiTheme="minorHAnsi" w:eastAsiaTheme="minorEastAsia" w:hAnsiTheme="minorHAnsi" w:cstheme="minorBidi"/>
              <w:kern w:val="2"/>
              <w:szCs w:val="24"/>
              <w14:ligatures w14:val="standardContextual"/>
            </w:rPr>
          </w:pPr>
          <w:hyperlink w:anchor="_Toc242780566" w:history="1">
            <w:r w:rsidRPr="00D75F77">
              <w:rPr>
                <w:rStyle w:val="Hyperlink"/>
              </w:rPr>
              <w:t>Tabellenverzeichnis</w:t>
            </w:r>
            <w:r>
              <w:rPr>
                <w:webHidden/>
              </w:rPr>
              <w:tab/>
            </w:r>
            <w:r>
              <w:rPr>
                <w:webHidden/>
              </w:rPr>
              <w:fldChar w:fldCharType="begin"/>
            </w:r>
            <w:r>
              <w:rPr>
                <w:webHidden/>
              </w:rPr>
              <w:instrText xml:space="preserve"> PAGEREF _Toc242780566 \h </w:instrText>
            </w:r>
            <w:r>
              <w:rPr>
                <w:webHidden/>
              </w:rPr>
            </w:r>
            <w:r>
              <w:rPr>
                <w:webHidden/>
              </w:rPr>
              <w:fldChar w:fldCharType="separate"/>
            </w:r>
            <w:r>
              <w:rPr>
                <w:webHidden/>
              </w:rPr>
              <w:t>7</w:t>
            </w:r>
            <w:r>
              <w:rPr>
                <w:webHidden/>
              </w:rPr>
              <w:fldChar w:fldCharType="end"/>
            </w:r>
          </w:hyperlink>
        </w:p>
        <w:p w14:paraId="2B6EE53F" w14:textId="0BCC1434" w:rsidR="000A56AC" w:rsidRDefault="000A56AC">
          <w:pPr>
            <w:pStyle w:val="Verzeichnis1"/>
            <w:rPr>
              <w:rFonts w:asciiTheme="minorHAnsi" w:eastAsiaTheme="minorEastAsia" w:hAnsiTheme="minorHAnsi" w:cstheme="minorBidi"/>
              <w:kern w:val="2"/>
              <w:szCs w:val="24"/>
              <w14:ligatures w14:val="standardContextual"/>
            </w:rPr>
          </w:pPr>
          <w:hyperlink w:anchor="_Toc242780567" w:history="1">
            <w:r w:rsidRPr="00D75F77">
              <w:rPr>
                <w:rStyle w:val="Hyperlink"/>
              </w:rPr>
              <w:t>Abkürzungsverzeichnis</w:t>
            </w:r>
            <w:r>
              <w:rPr>
                <w:webHidden/>
              </w:rPr>
              <w:tab/>
            </w:r>
            <w:r>
              <w:rPr>
                <w:webHidden/>
              </w:rPr>
              <w:fldChar w:fldCharType="begin"/>
            </w:r>
            <w:r>
              <w:rPr>
                <w:webHidden/>
              </w:rPr>
              <w:instrText xml:space="preserve"> PAGEREF _Toc242780567 \h </w:instrText>
            </w:r>
            <w:r>
              <w:rPr>
                <w:webHidden/>
              </w:rPr>
            </w:r>
            <w:r>
              <w:rPr>
                <w:webHidden/>
              </w:rPr>
              <w:fldChar w:fldCharType="separate"/>
            </w:r>
            <w:r>
              <w:rPr>
                <w:webHidden/>
              </w:rPr>
              <w:t>8</w:t>
            </w:r>
            <w:r>
              <w:rPr>
                <w:webHidden/>
              </w:rPr>
              <w:fldChar w:fldCharType="end"/>
            </w:r>
          </w:hyperlink>
        </w:p>
        <w:p w14:paraId="585D75BB" w14:textId="58E6C34C" w:rsidR="000A56AC" w:rsidRDefault="000A56AC">
          <w:pPr>
            <w:pStyle w:val="Verzeichnis1"/>
            <w:rPr>
              <w:rFonts w:asciiTheme="minorHAnsi" w:eastAsiaTheme="minorEastAsia" w:hAnsiTheme="minorHAnsi" w:cstheme="minorBidi"/>
              <w:kern w:val="2"/>
              <w:szCs w:val="24"/>
              <w14:ligatures w14:val="standardContextual"/>
            </w:rPr>
          </w:pPr>
          <w:hyperlink w:anchor="_Toc242780568" w:history="1">
            <w:r w:rsidRPr="00D75F77">
              <w:rPr>
                <w:rStyle w:val="Hyperlink"/>
              </w:rPr>
              <w:t>1</w:t>
            </w:r>
            <w:r>
              <w:rPr>
                <w:rFonts w:asciiTheme="minorHAnsi" w:eastAsiaTheme="minorEastAsia" w:hAnsiTheme="minorHAnsi" w:cstheme="minorBidi"/>
                <w:kern w:val="2"/>
                <w:szCs w:val="24"/>
                <w14:ligatures w14:val="standardContextual"/>
              </w:rPr>
              <w:tab/>
            </w:r>
            <w:r w:rsidRPr="00D75F77">
              <w:rPr>
                <w:rStyle w:val="Hyperlink"/>
              </w:rPr>
              <w:t>Einleitung</w:t>
            </w:r>
            <w:r>
              <w:rPr>
                <w:webHidden/>
              </w:rPr>
              <w:tab/>
            </w:r>
            <w:r>
              <w:rPr>
                <w:webHidden/>
              </w:rPr>
              <w:fldChar w:fldCharType="begin"/>
            </w:r>
            <w:r>
              <w:rPr>
                <w:webHidden/>
              </w:rPr>
              <w:instrText xml:space="preserve"> PAGEREF _Toc242780568 \h </w:instrText>
            </w:r>
            <w:r>
              <w:rPr>
                <w:webHidden/>
              </w:rPr>
            </w:r>
            <w:r>
              <w:rPr>
                <w:webHidden/>
              </w:rPr>
              <w:fldChar w:fldCharType="separate"/>
            </w:r>
            <w:r>
              <w:rPr>
                <w:webHidden/>
              </w:rPr>
              <w:t>9</w:t>
            </w:r>
            <w:r>
              <w:rPr>
                <w:webHidden/>
              </w:rPr>
              <w:fldChar w:fldCharType="end"/>
            </w:r>
          </w:hyperlink>
        </w:p>
        <w:p w14:paraId="147A6A97" w14:textId="37C9674A" w:rsidR="000A56AC" w:rsidRDefault="000A56AC">
          <w:pPr>
            <w:pStyle w:val="Verzeichnis1"/>
            <w:rPr>
              <w:rFonts w:asciiTheme="minorHAnsi" w:eastAsiaTheme="minorEastAsia" w:hAnsiTheme="minorHAnsi" w:cstheme="minorBidi"/>
              <w:kern w:val="2"/>
              <w:szCs w:val="24"/>
              <w14:ligatures w14:val="standardContextual"/>
            </w:rPr>
          </w:pPr>
          <w:hyperlink w:anchor="_Toc242780569" w:history="1">
            <w:r w:rsidRPr="00D75F77">
              <w:rPr>
                <w:rStyle w:val="Hyperlink"/>
              </w:rPr>
              <w:t>2</w:t>
            </w:r>
            <w:r>
              <w:rPr>
                <w:rFonts w:asciiTheme="minorHAnsi" w:eastAsiaTheme="minorEastAsia" w:hAnsiTheme="minorHAnsi" w:cstheme="minorBidi"/>
                <w:kern w:val="2"/>
                <w:szCs w:val="24"/>
                <w14:ligatures w14:val="standardContextual"/>
              </w:rPr>
              <w:tab/>
            </w:r>
            <w:r w:rsidRPr="00D75F77">
              <w:rPr>
                <w:rStyle w:val="Hyperlink"/>
              </w:rPr>
              <w:t>Grundlagen</w:t>
            </w:r>
            <w:r>
              <w:rPr>
                <w:webHidden/>
              </w:rPr>
              <w:tab/>
            </w:r>
            <w:r>
              <w:rPr>
                <w:webHidden/>
              </w:rPr>
              <w:fldChar w:fldCharType="begin"/>
            </w:r>
            <w:r>
              <w:rPr>
                <w:webHidden/>
              </w:rPr>
              <w:instrText xml:space="preserve"> PAGEREF _Toc242780569 \h </w:instrText>
            </w:r>
            <w:r>
              <w:rPr>
                <w:webHidden/>
              </w:rPr>
            </w:r>
            <w:r>
              <w:rPr>
                <w:webHidden/>
              </w:rPr>
              <w:fldChar w:fldCharType="separate"/>
            </w:r>
            <w:r>
              <w:rPr>
                <w:webHidden/>
              </w:rPr>
              <w:t>11</w:t>
            </w:r>
            <w:r>
              <w:rPr>
                <w:webHidden/>
              </w:rPr>
              <w:fldChar w:fldCharType="end"/>
            </w:r>
          </w:hyperlink>
        </w:p>
        <w:p w14:paraId="3757ECA9" w14:textId="57799BF2" w:rsidR="000A56AC" w:rsidRDefault="000A56AC">
          <w:pPr>
            <w:pStyle w:val="Verzeichnis2"/>
            <w:rPr>
              <w:rFonts w:asciiTheme="minorHAnsi" w:eastAsiaTheme="minorEastAsia" w:hAnsiTheme="minorHAnsi" w:cstheme="minorBidi"/>
              <w:kern w:val="2"/>
              <w:szCs w:val="24"/>
              <w14:ligatures w14:val="standardContextual"/>
            </w:rPr>
          </w:pPr>
          <w:hyperlink w:anchor="_Toc242780570" w:history="1">
            <w:r w:rsidRPr="00D75F77">
              <w:rPr>
                <w:rStyle w:val="Hyperlink"/>
              </w:rPr>
              <w:t>2.1</w:t>
            </w:r>
            <w:r>
              <w:rPr>
                <w:rFonts w:asciiTheme="minorHAnsi" w:eastAsiaTheme="minorEastAsia" w:hAnsiTheme="minorHAnsi" w:cstheme="minorBidi"/>
                <w:kern w:val="2"/>
                <w:szCs w:val="24"/>
                <w14:ligatures w14:val="standardContextual"/>
              </w:rPr>
              <w:tab/>
            </w:r>
            <w:r w:rsidRPr="00D75F77">
              <w:rPr>
                <w:rStyle w:val="Hyperlink"/>
              </w:rPr>
              <w:t>Robot Operating System</w:t>
            </w:r>
            <w:r>
              <w:rPr>
                <w:webHidden/>
              </w:rPr>
              <w:tab/>
            </w:r>
            <w:r>
              <w:rPr>
                <w:webHidden/>
              </w:rPr>
              <w:fldChar w:fldCharType="begin"/>
            </w:r>
            <w:r>
              <w:rPr>
                <w:webHidden/>
              </w:rPr>
              <w:instrText xml:space="preserve"> PAGEREF _Toc242780570 \h </w:instrText>
            </w:r>
            <w:r>
              <w:rPr>
                <w:webHidden/>
              </w:rPr>
            </w:r>
            <w:r>
              <w:rPr>
                <w:webHidden/>
              </w:rPr>
              <w:fldChar w:fldCharType="separate"/>
            </w:r>
            <w:r>
              <w:rPr>
                <w:webHidden/>
              </w:rPr>
              <w:t>11</w:t>
            </w:r>
            <w:r>
              <w:rPr>
                <w:webHidden/>
              </w:rPr>
              <w:fldChar w:fldCharType="end"/>
            </w:r>
          </w:hyperlink>
        </w:p>
        <w:p w14:paraId="431EE603" w14:textId="65498AF8" w:rsidR="000A56AC" w:rsidRDefault="000A56AC">
          <w:pPr>
            <w:pStyle w:val="Verzeichnis2"/>
            <w:rPr>
              <w:rFonts w:asciiTheme="minorHAnsi" w:eastAsiaTheme="minorEastAsia" w:hAnsiTheme="minorHAnsi" w:cstheme="minorBidi"/>
              <w:kern w:val="2"/>
              <w:szCs w:val="24"/>
              <w14:ligatures w14:val="standardContextual"/>
            </w:rPr>
          </w:pPr>
          <w:hyperlink w:anchor="_Toc242780571" w:history="1">
            <w:r w:rsidRPr="00D75F77">
              <w:rPr>
                <w:rStyle w:val="Hyperlink"/>
              </w:rPr>
              <w:t>2.2</w:t>
            </w:r>
            <w:r>
              <w:rPr>
                <w:rFonts w:asciiTheme="minorHAnsi" w:eastAsiaTheme="minorEastAsia" w:hAnsiTheme="minorHAnsi" w:cstheme="minorBidi"/>
                <w:kern w:val="2"/>
                <w:szCs w:val="24"/>
                <w14:ligatures w14:val="standardContextual"/>
              </w:rPr>
              <w:tab/>
            </w:r>
            <w:r w:rsidRPr="00D75F77">
              <w:rPr>
                <w:rStyle w:val="Hyperlink"/>
              </w:rPr>
              <w:t>User Datagram Protocol</w:t>
            </w:r>
            <w:r>
              <w:rPr>
                <w:webHidden/>
              </w:rPr>
              <w:tab/>
            </w:r>
            <w:r>
              <w:rPr>
                <w:webHidden/>
              </w:rPr>
              <w:fldChar w:fldCharType="begin"/>
            </w:r>
            <w:r>
              <w:rPr>
                <w:webHidden/>
              </w:rPr>
              <w:instrText xml:space="preserve"> PAGEREF _Toc242780571 \h </w:instrText>
            </w:r>
            <w:r>
              <w:rPr>
                <w:webHidden/>
              </w:rPr>
            </w:r>
            <w:r>
              <w:rPr>
                <w:webHidden/>
              </w:rPr>
              <w:fldChar w:fldCharType="separate"/>
            </w:r>
            <w:r>
              <w:rPr>
                <w:webHidden/>
              </w:rPr>
              <w:t>11</w:t>
            </w:r>
            <w:r>
              <w:rPr>
                <w:webHidden/>
              </w:rPr>
              <w:fldChar w:fldCharType="end"/>
            </w:r>
          </w:hyperlink>
        </w:p>
        <w:p w14:paraId="136ADA08" w14:textId="31028CC6" w:rsidR="000A56AC" w:rsidRDefault="000A56AC">
          <w:pPr>
            <w:pStyle w:val="Verzeichnis2"/>
            <w:rPr>
              <w:rFonts w:asciiTheme="minorHAnsi" w:eastAsiaTheme="minorEastAsia" w:hAnsiTheme="minorHAnsi" w:cstheme="minorBidi"/>
              <w:kern w:val="2"/>
              <w:szCs w:val="24"/>
              <w14:ligatures w14:val="standardContextual"/>
            </w:rPr>
          </w:pPr>
          <w:hyperlink w:anchor="_Toc242780572" w:history="1">
            <w:r w:rsidRPr="00D75F77">
              <w:rPr>
                <w:rStyle w:val="Hyperlink"/>
              </w:rPr>
              <w:t>2.3</w:t>
            </w:r>
            <w:r>
              <w:rPr>
                <w:rFonts w:asciiTheme="minorHAnsi" w:eastAsiaTheme="minorEastAsia" w:hAnsiTheme="minorHAnsi" w:cstheme="minorBidi"/>
                <w:kern w:val="2"/>
                <w:szCs w:val="24"/>
                <w14:ligatures w14:val="standardContextual"/>
              </w:rPr>
              <w:tab/>
            </w:r>
            <w:r w:rsidRPr="00D75F77">
              <w:rPr>
                <w:rStyle w:val="Hyperlink"/>
              </w:rPr>
              <w:t>JavaScript Object Notation</w:t>
            </w:r>
            <w:r>
              <w:rPr>
                <w:webHidden/>
              </w:rPr>
              <w:tab/>
            </w:r>
            <w:r>
              <w:rPr>
                <w:webHidden/>
              </w:rPr>
              <w:fldChar w:fldCharType="begin"/>
            </w:r>
            <w:r>
              <w:rPr>
                <w:webHidden/>
              </w:rPr>
              <w:instrText xml:space="preserve"> PAGEREF _Toc242780572 \h </w:instrText>
            </w:r>
            <w:r>
              <w:rPr>
                <w:webHidden/>
              </w:rPr>
            </w:r>
            <w:r>
              <w:rPr>
                <w:webHidden/>
              </w:rPr>
              <w:fldChar w:fldCharType="separate"/>
            </w:r>
            <w:r>
              <w:rPr>
                <w:webHidden/>
              </w:rPr>
              <w:t>12</w:t>
            </w:r>
            <w:r>
              <w:rPr>
                <w:webHidden/>
              </w:rPr>
              <w:fldChar w:fldCharType="end"/>
            </w:r>
          </w:hyperlink>
        </w:p>
        <w:p w14:paraId="053B2FB0" w14:textId="1646FBD1" w:rsidR="000A56AC" w:rsidRDefault="000A56AC">
          <w:pPr>
            <w:pStyle w:val="Verzeichnis2"/>
            <w:rPr>
              <w:rFonts w:asciiTheme="minorHAnsi" w:eastAsiaTheme="minorEastAsia" w:hAnsiTheme="minorHAnsi" w:cstheme="minorBidi"/>
              <w:kern w:val="2"/>
              <w:szCs w:val="24"/>
              <w14:ligatures w14:val="standardContextual"/>
            </w:rPr>
          </w:pPr>
          <w:hyperlink w:anchor="_Toc242780573" w:history="1">
            <w:r w:rsidRPr="00D75F77">
              <w:rPr>
                <w:rStyle w:val="Hyperlink"/>
              </w:rPr>
              <w:t>2.4</w:t>
            </w:r>
            <w:r>
              <w:rPr>
                <w:rFonts w:asciiTheme="minorHAnsi" w:eastAsiaTheme="minorEastAsia" w:hAnsiTheme="minorHAnsi" w:cstheme="minorBidi"/>
                <w:kern w:val="2"/>
                <w:szCs w:val="24"/>
                <w14:ligatures w14:val="standardContextual"/>
              </w:rPr>
              <w:tab/>
            </w:r>
            <w:r w:rsidRPr="00D75F77">
              <w:rPr>
                <w:rStyle w:val="Hyperlink"/>
              </w:rPr>
              <w:t>MediaPipe</w:t>
            </w:r>
            <w:r>
              <w:rPr>
                <w:webHidden/>
              </w:rPr>
              <w:tab/>
            </w:r>
            <w:r>
              <w:rPr>
                <w:webHidden/>
              </w:rPr>
              <w:fldChar w:fldCharType="begin"/>
            </w:r>
            <w:r>
              <w:rPr>
                <w:webHidden/>
              </w:rPr>
              <w:instrText xml:space="preserve"> PAGEREF _Toc242780573 \h </w:instrText>
            </w:r>
            <w:r>
              <w:rPr>
                <w:webHidden/>
              </w:rPr>
            </w:r>
            <w:r>
              <w:rPr>
                <w:webHidden/>
              </w:rPr>
              <w:fldChar w:fldCharType="separate"/>
            </w:r>
            <w:r>
              <w:rPr>
                <w:webHidden/>
              </w:rPr>
              <w:t>13</w:t>
            </w:r>
            <w:r>
              <w:rPr>
                <w:webHidden/>
              </w:rPr>
              <w:fldChar w:fldCharType="end"/>
            </w:r>
          </w:hyperlink>
        </w:p>
        <w:p w14:paraId="4AA1310D" w14:textId="2C132E67"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574" w:history="1">
            <w:r w:rsidRPr="00D75F77">
              <w:rPr>
                <w:rStyle w:val="Hyperlink"/>
                <w:noProof/>
              </w:rPr>
              <w:t>2.4.1</w:t>
            </w:r>
            <w:r>
              <w:rPr>
                <w:rFonts w:asciiTheme="minorHAnsi" w:eastAsiaTheme="minorEastAsia" w:hAnsiTheme="minorHAnsi" w:cstheme="minorBidi"/>
                <w:noProof/>
                <w:kern w:val="2"/>
                <w14:ligatures w14:val="standardContextual"/>
              </w:rPr>
              <w:tab/>
            </w:r>
            <w:r w:rsidRPr="00D75F77">
              <w:rPr>
                <w:rStyle w:val="Hyperlink"/>
                <w:noProof/>
              </w:rPr>
              <w:t>MediaPipe Framework</w:t>
            </w:r>
            <w:r>
              <w:rPr>
                <w:noProof/>
                <w:webHidden/>
              </w:rPr>
              <w:tab/>
            </w:r>
            <w:r>
              <w:rPr>
                <w:noProof/>
                <w:webHidden/>
              </w:rPr>
              <w:fldChar w:fldCharType="begin"/>
            </w:r>
            <w:r>
              <w:rPr>
                <w:noProof/>
                <w:webHidden/>
              </w:rPr>
              <w:instrText xml:space="preserve"> PAGEREF _Toc242780574 \h </w:instrText>
            </w:r>
            <w:r>
              <w:rPr>
                <w:noProof/>
                <w:webHidden/>
              </w:rPr>
            </w:r>
            <w:r>
              <w:rPr>
                <w:noProof/>
                <w:webHidden/>
              </w:rPr>
              <w:fldChar w:fldCharType="separate"/>
            </w:r>
            <w:r>
              <w:rPr>
                <w:noProof/>
                <w:webHidden/>
              </w:rPr>
              <w:t>13</w:t>
            </w:r>
            <w:r>
              <w:rPr>
                <w:noProof/>
                <w:webHidden/>
              </w:rPr>
              <w:fldChar w:fldCharType="end"/>
            </w:r>
          </w:hyperlink>
        </w:p>
        <w:p w14:paraId="24E3AFD1" w14:textId="3BA02B03"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575" w:history="1">
            <w:r w:rsidRPr="00D75F77">
              <w:rPr>
                <w:rStyle w:val="Hyperlink"/>
                <w:noProof/>
              </w:rPr>
              <w:t>2.4.2</w:t>
            </w:r>
            <w:r>
              <w:rPr>
                <w:rFonts w:asciiTheme="minorHAnsi" w:eastAsiaTheme="minorEastAsia" w:hAnsiTheme="minorHAnsi" w:cstheme="minorBidi"/>
                <w:noProof/>
                <w:kern w:val="2"/>
                <w14:ligatures w14:val="standardContextual"/>
              </w:rPr>
              <w:tab/>
            </w:r>
            <w:r w:rsidRPr="00D75F77">
              <w:rPr>
                <w:rStyle w:val="Hyperlink"/>
                <w:noProof/>
              </w:rPr>
              <w:t>MediaPipe Pose</w:t>
            </w:r>
            <w:r>
              <w:rPr>
                <w:noProof/>
                <w:webHidden/>
              </w:rPr>
              <w:tab/>
            </w:r>
            <w:r>
              <w:rPr>
                <w:noProof/>
                <w:webHidden/>
              </w:rPr>
              <w:fldChar w:fldCharType="begin"/>
            </w:r>
            <w:r>
              <w:rPr>
                <w:noProof/>
                <w:webHidden/>
              </w:rPr>
              <w:instrText xml:space="preserve"> PAGEREF _Toc242780575 \h </w:instrText>
            </w:r>
            <w:r>
              <w:rPr>
                <w:noProof/>
                <w:webHidden/>
              </w:rPr>
            </w:r>
            <w:r>
              <w:rPr>
                <w:noProof/>
                <w:webHidden/>
              </w:rPr>
              <w:fldChar w:fldCharType="separate"/>
            </w:r>
            <w:r>
              <w:rPr>
                <w:noProof/>
                <w:webHidden/>
              </w:rPr>
              <w:t>15</w:t>
            </w:r>
            <w:r>
              <w:rPr>
                <w:noProof/>
                <w:webHidden/>
              </w:rPr>
              <w:fldChar w:fldCharType="end"/>
            </w:r>
          </w:hyperlink>
        </w:p>
        <w:p w14:paraId="4DDCB493" w14:textId="0F324B1A"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576" w:history="1">
            <w:r w:rsidRPr="00D75F77">
              <w:rPr>
                <w:rStyle w:val="Hyperlink"/>
                <w:noProof/>
              </w:rPr>
              <w:t>2.4.3</w:t>
            </w:r>
            <w:r>
              <w:rPr>
                <w:rFonts w:asciiTheme="minorHAnsi" w:eastAsiaTheme="minorEastAsia" w:hAnsiTheme="minorHAnsi" w:cstheme="minorBidi"/>
                <w:noProof/>
                <w:kern w:val="2"/>
                <w14:ligatures w14:val="standardContextual"/>
              </w:rPr>
              <w:tab/>
            </w:r>
            <w:r w:rsidRPr="00D75F77">
              <w:rPr>
                <w:rStyle w:val="Hyperlink"/>
                <w:noProof/>
              </w:rPr>
              <w:t>MediaPipe Hands</w:t>
            </w:r>
            <w:r>
              <w:rPr>
                <w:noProof/>
                <w:webHidden/>
              </w:rPr>
              <w:tab/>
            </w:r>
            <w:r>
              <w:rPr>
                <w:noProof/>
                <w:webHidden/>
              </w:rPr>
              <w:fldChar w:fldCharType="begin"/>
            </w:r>
            <w:r>
              <w:rPr>
                <w:noProof/>
                <w:webHidden/>
              </w:rPr>
              <w:instrText xml:space="preserve"> PAGEREF _Toc242780576 \h </w:instrText>
            </w:r>
            <w:r>
              <w:rPr>
                <w:noProof/>
                <w:webHidden/>
              </w:rPr>
            </w:r>
            <w:r>
              <w:rPr>
                <w:noProof/>
                <w:webHidden/>
              </w:rPr>
              <w:fldChar w:fldCharType="separate"/>
            </w:r>
            <w:r>
              <w:rPr>
                <w:noProof/>
                <w:webHidden/>
              </w:rPr>
              <w:t>17</w:t>
            </w:r>
            <w:r>
              <w:rPr>
                <w:noProof/>
                <w:webHidden/>
              </w:rPr>
              <w:fldChar w:fldCharType="end"/>
            </w:r>
          </w:hyperlink>
        </w:p>
        <w:p w14:paraId="27084877" w14:textId="69BAA064" w:rsidR="000A56AC" w:rsidRDefault="000A56AC">
          <w:pPr>
            <w:pStyle w:val="Verzeichnis2"/>
            <w:rPr>
              <w:rFonts w:asciiTheme="minorHAnsi" w:eastAsiaTheme="minorEastAsia" w:hAnsiTheme="minorHAnsi" w:cstheme="minorBidi"/>
              <w:kern w:val="2"/>
              <w:szCs w:val="24"/>
              <w14:ligatures w14:val="standardContextual"/>
            </w:rPr>
          </w:pPr>
          <w:hyperlink w:anchor="_Toc242780577" w:history="1">
            <w:r w:rsidRPr="00D75F77">
              <w:rPr>
                <w:rStyle w:val="Hyperlink"/>
              </w:rPr>
              <w:t>2.5</w:t>
            </w:r>
            <w:r>
              <w:rPr>
                <w:rFonts w:asciiTheme="minorHAnsi" w:eastAsiaTheme="minorEastAsia" w:hAnsiTheme="minorHAnsi" w:cstheme="minorBidi"/>
                <w:kern w:val="2"/>
                <w:szCs w:val="24"/>
                <w14:ligatures w14:val="standardContextual"/>
              </w:rPr>
              <w:tab/>
            </w:r>
            <w:r w:rsidRPr="00D75F77">
              <w:rPr>
                <w:rStyle w:val="Hyperlink"/>
              </w:rPr>
              <w:t>OpenPose</w:t>
            </w:r>
            <w:r>
              <w:rPr>
                <w:webHidden/>
              </w:rPr>
              <w:tab/>
            </w:r>
            <w:r>
              <w:rPr>
                <w:webHidden/>
              </w:rPr>
              <w:fldChar w:fldCharType="begin"/>
            </w:r>
            <w:r>
              <w:rPr>
                <w:webHidden/>
              </w:rPr>
              <w:instrText xml:space="preserve"> PAGEREF _Toc242780577 \h </w:instrText>
            </w:r>
            <w:r>
              <w:rPr>
                <w:webHidden/>
              </w:rPr>
            </w:r>
            <w:r>
              <w:rPr>
                <w:webHidden/>
              </w:rPr>
              <w:fldChar w:fldCharType="separate"/>
            </w:r>
            <w:r>
              <w:rPr>
                <w:webHidden/>
              </w:rPr>
              <w:t>18</w:t>
            </w:r>
            <w:r>
              <w:rPr>
                <w:webHidden/>
              </w:rPr>
              <w:fldChar w:fldCharType="end"/>
            </w:r>
          </w:hyperlink>
        </w:p>
        <w:p w14:paraId="03D0C7A3" w14:textId="430B90BD" w:rsidR="000A56AC" w:rsidRDefault="000A56AC">
          <w:pPr>
            <w:pStyle w:val="Verzeichnis2"/>
            <w:rPr>
              <w:rFonts w:asciiTheme="minorHAnsi" w:eastAsiaTheme="minorEastAsia" w:hAnsiTheme="minorHAnsi" w:cstheme="minorBidi"/>
              <w:kern w:val="2"/>
              <w:szCs w:val="24"/>
              <w14:ligatures w14:val="standardContextual"/>
            </w:rPr>
          </w:pPr>
          <w:hyperlink w:anchor="_Toc242780578" w:history="1">
            <w:r w:rsidRPr="00D75F77">
              <w:rPr>
                <w:rStyle w:val="Hyperlink"/>
              </w:rPr>
              <w:t>2.6</w:t>
            </w:r>
            <w:r>
              <w:rPr>
                <w:rFonts w:asciiTheme="minorHAnsi" w:eastAsiaTheme="minorEastAsia" w:hAnsiTheme="minorHAnsi" w:cstheme="minorBidi"/>
                <w:kern w:val="2"/>
                <w:szCs w:val="24"/>
                <w14:ligatures w14:val="standardContextual"/>
              </w:rPr>
              <w:tab/>
            </w:r>
            <w:r w:rsidRPr="00D75F77">
              <w:rPr>
                <w:rStyle w:val="Hyperlink"/>
              </w:rPr>
              <w:t>OpenCV</w:t>
            </w:r>
            <w:r>
              <w:rPr>
                <w:webHidden/>
              </w:rPr>
              <w:tab/>
            </w:r>
            <w:r>
              <w:rPr>
                <w:webHidden/>
              </w:rPr>
              <w:fldChar w:fldCharType="begin"/>
            </w:r>
            <w:r>
              <w:rPr>
                <w:webHidden/>
              </w:rPr>
              <w:instrText xml:space="preserve"> PAGEREF _Toc242780578 \h </w:instrText>
            </w:r>
            <w:r>
              <w:rPr>
                <w:webHidden/>
              </w:rPr>
            </w:r>
            <w:r>
              <w:rPr>
                <w:webHidden/>
              </w:rPr>
              <w:fldChar w:fldCharType="separate"/>
            </w:r>
            <w:r>
              <w:rPr>
                <w:webHidden/>
              </w:rPr>
              <w:t>19</w:t>
            </w:r>
            <w:r>
              <w:rPr>
                <w:webHidden/>
              </w:rPr>
              <w:fldChar w:fldCharType="end"/>
            </w:r>
          </w:hyperlink>
        </w:p>
        <w:p w14:paraId="7B8779D9" w14:textId="345FBC65" w:rsidR="000A56AC" w:rsidRDefault="000A56AC">
          <w:pPr>
            <w:pStyle w:val="Verzeichnis2"/>
            <w:rPr>
              <w:rFonts w:asciiTheme="minorHAnsi" w:eastAsiaTheme="minorEastAsia" w:hAnsiTheme="minorHAnsi" w:cstheme="minorBidi"/>
              <w:kern w:val="2"/>
              <w:szCs w:val="24"/>
              <w14:ligatures w14:val="standardContextual"/>
            </w:rPr>
          </w:pPr>
          <w:hyperlink w:anchor="_Toc242780579" w:history="1">
            <w:r w:rsidRPr="00D75F77">
              <w:rPr>
                <w:rStyle w:val="Hyperlink"/>
              </w:rPr>
              <w:t>2.7</w:t>
            </w:r>
            <w:r>
              <w:rPr>
                <w:rFonts w:asciiTheme="minorHAnsi" w:eastAsiaTheme="minorEastAsia" w:hAnsiTheme="minorHAnsi" w:cstheme="minorBidi"/>
                <w:kern w:val="2"/>
                <w:szCs w:val="24"/>
                <w14:ligatures w14:val="standardContextual"/>
              </w:rPr>
              <w:tab/>
            </w:r>
            <w:r w:rsidRPr="00D75F77">
              <w:rPr>
                <w:rStyle w:val="Hyperlink"/>
              </w:rPr>
              <w:t>Morphologische Transformationen</w:t>
            </w:r>
            <w:r>
              <w:rPr>
                <w:webHidden/>
              </w:rPr>
              <w:tab/>
            </w:r>
            <w:r>
              <w:rPr>
                <w:webHidden/>
              </w:rPr>
              <w:fldChar w:fldCharType="begin"/>
            </w:r>
            <w:r>
              <w:rPr>
                <w:webHidden/>
              </w:rPr>
              <w:instrText xml:space="preserve"> PAGEREF _Toc242780579 \h </w:instrText>
            </w:r>
            <w:r>
              <w:rPr>
                <w:webHidden/>
              </w:rPr>
            </w:r>
            <w:r>
              <w:rPr>
                <w:webHidden/>
              </w:rPr>
              <w:fldChar w:fldCharType="separate"/>
            </w:r>
            <w:r>
              <w:rPr>
                <w:webHidden/>
              </w:rPr>
              <w:t>20</w:t>
            </w:r>
            <w:r>
              <w:rPr>
                <w:webHidden/>
              </w:rPr>
              <w:fldChar w:fldCharType="end"/>
            </w:r>
          </w:hyperlink>
        </w:p>
        <w:p w14:paraId="175A7E88" w14:textId="2BFDE2D7" w:rsidR="000A56AC" w:rsidRDefault="000A56AC">
          <w:pPr>
            <w:pStyle w:val="Verzeichnis2"/>
            <w:rPr>
              <w:rFonts w:asciiTheme="minorHAnsi" w:eastAsiaTheme="minorEastAsia" w:hAnsiTheme="minorHAnsi" w:cstheme="minorBidi"/>
              <w:kern w:val="2"/>
              <w:szCs w:val="24"/>
              <w14:ligatures w14:val="standardContextual"/>
            </w:rPr>
          </w:pPr>
          <w:hyperlink w:anchor="_Toc242780580" w:history="1">
            <w:r w:rsidRPr="00D75F77">
              <w:rPr>
                <w:rStyle w:val="Hyperlink"/>
              </w:rPr>
              <w:t>2.8</w:t>
            </w:r>
            <w:r>
              <w:rPr>
                <w:rFonts w:asciiTheme="minorHAnsi" w:eastAsiaTheme="minorEastAsia" w:hAnsiTheme="minorHAnsi" w:cstheme="minorBidi"/>
                <w:kern w:val="2"/>
                <w:szCs w:val="24"/>
                <w14:ligatures w14:val="standardContextual"/>
              </w:rPr>
              <w:tab/>
            </w:r>
            <w:r w:rsidRPr="00D75F77">
              <w:rPr>
                <w:rStyle w:val="Hyperlink"/>
              </w:rPr>
              <w:t>Background Subtraction</w:t>
            </w:r>
            <w:r>
              <w:rPr>
                <w:webHidden/>
              </w:rPr>
              <w:tab/>
            </w:r>
            <w:r>
              <w:rPr>
                <w:webHidden/>
              </w:rPr>
              <w:fldChar w:fldCharType="begin"/>
            </w:r>
            <w:r>
              <w:rPr>
                <w:webHidden/>
              </w:rPr>
              <w:instrText xml:space="preserve"> PAGEREF _Toc242780580 \h </w:instrText>
            </w:r>
            <w:r>
              <w:rPr>
                <w:webHidden/>
              </w:rPr>
            </w:r>
            <w:r>
              <w:rPr>
                <w:webHidden/>
              </w:rPr>
              <w:fldChar w:fldCharType="separate"/>
            </w:r>
            <w:r>
              <w:rPr>
                <w:webHidden/>
              </w:rPr>
              <w:t>25</w:t>
            </w:r>
            <w:r>
              <w:rPr>
                <w:webHidden/>
              </w:rPr>
              <w:fldChar w:fldCharType="end"/>
            </w:r>
          </w:hyperlink>
        </w:p>
        <w:p w14:paraId="05B4F543" w14:textId="40051A17" w:rsidR="000A56AC" w:rsidRDefault="000A56AC">
          <w:pPr>
            <w:pStyle w:val="Verzeichnis2"/>
            <w:rPr>
              <w:rFonts w:asciiTheme="minorHAnsi" w:eastAsiaTheme="minorEastAsia" w:hAnsiTheme="minorHAnsi" w:cstheme="minorBidi"/>
              <w:kern w:val="2"/>
              <w:szCs w:val="24"/>
              <w14:ligatures w14:val="standardContextual"/>
            </w:rPr>
          </w:pPr>
          <w:hyperlink w:anchor="_Toc242780581" w:history="1">
            <w:r w:rsidRPr="00D75F77">
              <w:rPr>
                <w:rStyle w:val="Hyperlink"/>
                <w:bCs/>
                <w:i/>
                <w:iCs/>
              </w:rPr>
              <w:t>2.9</w:t>
            </w:r>
            <w:r>
              <w:rPr>
                <w:rFonts w:asciiTheme="minorHAnsi" w:eastAsiaTheme="minorEastAsia" w:hAnsiTheme="minorHAnsi" w:cstheme="minorBidi"/>
                <w:kern w:val="2"/>
                <w:szCs w:val="24"/>
                <w14:ligatures w14:val="standardContextual"/>
              </w:rPr>
              <w:tab/>
            </w:r>
            <w:r w:rsidRPr="00D75F77">
              <w:rPr>
                <w:rStyle w:val="Hyperlink"/>
              </w:rPr>
              <w:t>Suzuki Algorithmus</w:t>
            </w:r>
            <w:r>
              <w:rPr>
                <w:webHidden/>
              </w:rPr>
              <w:tab/>
            </w:r>
            <w:r>
              <w:rPr>
                <w:webHidden/>
              </w:rPr>
              <w:fldChar w:fldCharType="begin"/>
            </w:r>
            <w:r>
              <w:rPr>
                <w:webHidden/>
              </w:rPr>
              <w:instrText xml:space="preserve"> PAGEREF _Toc242780581 \h </w:instrText>
            </w:r>
            <w:r>
              <w:rPr>
                <w:webHidden/>
              </w:rPr>
            </w:r>
            <w:r>
              <w:rPr>
                <w:webHidden/>
              </w:rPr>
              <w:fldChar w:fldCharType="separate"/>
            </w:r>
            <w:r>
              <w:rPr>
                <w:webHidden/>
              </w:rPr>
              <w:t>26</w:t>
            </w:r>
            <w:r>
              <w:rPr>
                <w:webHidden/>
              </w:rPr>
              <w:fldChar w:fldCharType="end"/>
            </w:r>
          </w:hyperlink>
        </w:p>
        <w:p w14:paraId="0A31B441" w14:textId="4A4A4C86" w:rsidR="000A56AC" w:rsidRDefault="000A56AC">
          <w:pPr>
            <w:pStyle w:val="Verzeichnis2"/>
            <w:rPr>
              <w:rFonts w:asciiTheme="minorHAnsi" w:eastAsiaTheme="minorEastAsia" w:hAnsiTheme="minorHAnsi" w:cstheme="minorBidi"/>
              <w:kern w:val="2"/>
              <w:szCs w:val="24"/>
              <w14:ligatures w14:val="standardContextual"/>
            </w:rPr>
          </w:pPr>
          <w:hyperlink w:anchor="_Toc242780582" w:history="1">
            <w:r w:rsidRPr="00D75F77">
              <w:rPr>
                <w:rStyle w:val="Hyperlink"/>
              </w:rPr>
              <w:t>2.10</w:t>
            </w:r>
            <w:r>
              <w:rPr>
                <w:rFonts w:asciiTheme="minorHAnsi" w:eastAsiaTheme="minorEastAsia" w:hAnsiTheme="minorHAnsi" w:cstheme="minorBidi"/>
                <w:kern w:val="2"/>
                <w:szCs w:val="24"/>
                <w14:ligatures w14:val="standardContextual"/>
              </w:rPr>
              <w:tab/>
            </w:r>
            <w:r w:rsidRPr="00D75F77">
              <w:rPr>
                <w:rStyle w:val="Hyperlink"/>
              </w:rPr>
              <w:t>Farbmodelle zur Hautsegmentierung</w:t>
            </w:r>
            <w:r>
              <w:rPr>
                <w:webHidden/>
              </w:rPr>
              <w:tab/>
            </w:r>
            <w:r>
              <w:rPr>
                <w:webHidden/>
              </w:rPr>
              <w:fldChar w:fldCharType="begin"/>
            </w:r>
            <w:r>
              <w:rPr>
                <w:webHidden/>
              </w:rPr>
              <w:instrText xml:space="preserve"> PAGEREF _Toc242780582 \h </w:instrText>
            </w:r>
            <w:r>
              <w:rPr>
                <w:webHidden/>
              </w:rPr>
            </w:r>
            <w:r>
              <w:rPr>
                <w:webHidden/>
              </w:rPr>
              <w:fldChar w:fldCharType="separate"/>
            </w:r>
            <w:r>
              <w:rPr>
                <w:webHidden/>
              </w:rPr>
              <w:t>26</w:t>
            </w:r>
            <w:r>
              <w:rPr>
                <w:webHidden/>
              </w:rPr>
              <w:fldChar w:fldCharType="end"/>
            </w:r>
          </w:hyperlink>
        </w:p>
        <w:p w14:paraId="2FDCDBD5" w14:textId="3D52912D" w:rsidR="000A56AC" w:rsidRDefault="000A56AC">
          <w:pPr>
            <w:pStyle w:val="Verzeichnis2"/>
            <w:rPr>
              <w:rFonts w:asciiTheme="minorHAnsi" w:eastAsiaTheme="minorEastAsia" w:hAnsiTheme="minorHAnsi" w:cstheme="minorBidi"/>
              <w:kern w:val="2"/>
              <w:szCs w:val="24"/>
              <w14:ligatures w14:val="standardContextual"/>
            </w:rPr>
          </w:pPr>
          <w:hyperlink w:anchor="_Toc242780583" w:history="1">
            <w:r w:rsidRPr="00D75F77">
              <w:rPr>
                <w:rStyle w:val="Hyperlink"/>
              </w:rPr>
              <w:t>2.11</w:t>
            </w:r>
            <w:r>
              <w:rPr>
                <w:rFonts w:asciiTheme="minorHAnsi" w:eastAsiaTheme="minorEastAsia" w:hAnsiTheme="minorHAnsi" w:cstheme="minorBidi"/>
                <w:kern w:val="2"/>
                <w:szCs w:val="24"/>
                <w14:ligatures w14:val="standardContextual"/>
              </w:rPr>
              <w:tab/>
            </w:r>
            <w:r w:rsidRPr="00D75F77">
              <w:rPr>
                <w:rStyle w:val="Hyperlink"/>
              </w:rPr>
              <w:t>ABI-Kompatibilität</w:t>
            </w:r>
            <w:r>
              <w:rPr>
                <w:webHidden/>
              </w:rPr>
              <w:tab/>
            </w:r>
            <w:r>
              <w:rPr>
                <w:webHidden/>
              </w:rPr>
              <w:fldChar w:fldCharType="begin"/>
            </w:r>
            <w:r>
              <w:rPr>
                <w:webHidden/>
              </w:rPr>
              <w:instrText xml:space="preserve"> PAGEREF _Toc242780583 \h </w:instrText>
            </w:r>
            <w:r>
              <w:rPr>
                <w:webHidden/>
              </w:rPr>
            </w:r>
            <w:r>
              <w:rPr>
                <w:webHidden/>
              </w:rPr>
              <w:fldChar w:fldCharType="separate"/>
            </w:r>
            <w:r>
              <w:rPr>
                <w:webHidden/>
              </w:rPr>
              <w:t>29</w:t>
            </w:r>
            <w:r>
              <w:rPr>
                <w:webHidden/>
              </w:rPr>
              <w:fldChar w:fldCharType="end"/>
            </w:r>
          </w:hyperlink>
        </w:p>
        <w:p w14:paraId="46EA5963" w14:textId="23C5928F" w:rsidR="000A56AC" w:rsidRDefault="000A56AC">
          <w:pPr>
            <w:pStyle w:val="Verzeichnis2"/>
            <w:rPr>
              <w:rFonts w:asciiTheme="minorHAnsi" w:eastAsiaTheme="minorEastAsia" w:hAnsiTheme="minorHAnsi" w:cstheme="minorBidi"/>
              <w:kern w:val="2"/>
              <w:szCs w:val="24"/>
              <w14:ligatures w14:val="standardContextual"/>
            </w:rPr>
          </w:pPr>
          <w:hyperlink w:anchor="_Toc242780584" w:history="1">
            <w:r w:rsidRPr="00D75F77">
              <w:rPr>
                <w:rStyle w:val="Hyperlink"/>
              </w:rPr>
              <w:t>2.12</w:t>
            </w:r>
            <w:r>
              <w:rPr>
                <w:rFonts w:asciiTheme="minorHAnsi" w:eastAsiaTheme="minorEastAsia" w:hAnsiTheme="minorHAnsi" w:cstheme="minorBidi"/>
                <w:kern w:val="2"/>
                <w:szCs w:val="24"/>
                <w14:ligatures w14:val="standardContextual"/>
              </w:rPr>
              <w:tab/>
            </w:r>
            <w:r w:rsidRPr="00D75F77">
              <w:rPr>
                <w:rStyle w:val="Hyperlink"/>
              </w:rPr>
              <w:t>Intel® RealSense™ Tiefenkamera Treiber</w:t>
            </w:r>
            <w:r>
              <w:rPr>
                <w:webHidden/>
              </w:rPr>
              <w:tab/>
            </w:r>
            <w:r>
              <w:rPr>
                <w:webHidden/>
              </w:rPr>
              <w:fldChar w:fldCharType="begin"/>
            </w:r>
            <w:r>
              <w:rPr>
                <w:webHidden/>
              </w:rPr>
              <w:instrText xml:space="preserve"> PAGEREF _Toc242780584 \h </w:instrText>
            </w:r>
            <w:r>
              <w:rPr>
                <w:webHidden/>
              </w:rPr>
            </w:r>
            <w:r>
              <w:rPr>
                <w:webHidden/>
              </w:rPr>
              <w:fldChar w:fldCharType="separate"/>
            </w:r>
            <w:r>
              <w:rPr>
                <w:webHidden/>
              </w:rPr>
              <w:t>29</w:t>
            </w:r>
            <w:r>
              <w:rPr>
                <w:webHidden/>
              </w:rPr>
              <w:fldChar w:fldCharType="end"/>
            </w:r>
          </w:hyperlink>
        </w:p>
        <w:p w14:paraId="27741118" w14:textId="6C57D7F8" w:rsidR="000A56AC" w:rsidRDefault="000A56AC">
          <w:pPr>
            <w:pStyle w:val="Verzeichnis2"/>
            <w:rPr>
              <w:rFonts w:asciiTheme="minorHAnsi" w:eastAsiaTheme="minorEastAsia" w:hAnsiTheme="minorHAnsi" w:cstheme="minorBidi"/>
              <w:kern w:val="2"/>
              <w:szCs w:val="24"/>
              <w14:ligatures w14:val="standardContextual"/>
            </w:rPr>
          </w:pPr>
          <w:hyperlink w:anchor="_Toc242780585" w:history="1">
            <w:r w:rsidRPr="00D75F77">
              <w:rPr>
                <w:rStyle w:val="Hyperlink"/>
              </w:rPr>
              <w:t>2.13</w:t>
            </w:r>
            <w:r>
              <w:rPr>
                <w:rFonts w:asciiTheme="minorHAnsi" w:eastAsiaTheme="minorEastAsia" w:hAnsiTheme="minorHAnsi" w:cstheme="minorBidi"/>
                <w:kern w:val="2"/>
                <w:szCs w:val="24"/>
                <w14:ligatures w14:val="standardContextual"/>
              </w:rPr>
              <w:tab/>
            </w:r>
            <w:r w:rsidRPr="00D75F77">
              <w:rPr>
                <w:rStyle w:val="Hyperlink"/>
              </w:rPr>
              <w:t>Convolutional Neural Networks</w:t>
            </w:r>
            <w:r>
              <w:rPr>
                <w:webHidden/>
              </w:rPr>
              <w:tab/>
            </w:r>
            <w:r>
              <w:rPr>
                <w:webHidden/>
              </w:rPr>
              <w:fldChar w:fldCharType="begin"/>
            </w:r>
            <w:r>
              <w:rPr>
                <w:webHidden/>
              </w:rPr>
              <w:instrText xml:space="preserve"> PAGEREF _Toc242780585 \h </w:instrText>
            </w:r>
            <w:r>
              <w:rPr>
                <w:webHidden/>
              </w:rPr>
            </w:r>
            <w:r>
              <w:rPr>
                <w:webHidden/>
              </w:rPr>
              <w:fldChar w:fldCharType="separate"/>
            </w:r>
            <w:r>
              <w:rPr>
                <w:webHidden/>
              </w:rPr>
              <w:t>31</w:t>
            </w:r>
            <w:r>
              <w:rPr>
                <w:webHidden/>
              </w:rPr>
              <w:fldChar w:fldCharType="end"/>
            </w:r>
          </w:hyperlink>
        </w:p>
        <w:p w14:paraId="2AC08F4D" w14:textId="3F8E6565" w:rsidR="000A56AC" w:rsidRDefault="000A56AC">
          <w:pPr>
            <w:pStyle w:val="Verzeichnis2"/>
            <w:rPr>
              <w:rFonts w:asciiTheme="minorHAnsi" w:eastAsiaTheme="minorEastAsia" w:hAnsiTheme="minorHAnsi" w:cstheme="minorBidi"/>
              <w:kern w:val="2"/>
              <w:szCs w:val="24"/>
              <w14:ligatures w14:val="standardContextual"/>
            </w:rPr>
          </w:pPr>
          <w:hyperlink w:anchor="_Toc242780586" w:history="1">
            <w:r w:rsidRPr="00D75F77">
              <w:rPr>
                <w:rStyle w:val="Hyperlink"/>
              </w:rPr>
              <w:t>2.14</w:t>
            </w:r>
            <w:r>
              <w:rPr>
                <w:rFonts w:asciiTheme="minorHAnsi" w:eastAsiaTheme="minorEastAsia" w:hAnsiTheme="minorHAnsi" w:cstheme="minorBidi"/>
                <w:kern w:val="2"/>
                <w:szCs w:val="24"/>
                <w14:ligatures w14:val="standardContextual"/>
              </w:rPr>
              <w:tab/>
            </w:r>
            <w:r w:rsidRPr="00D75F77">
              <w:rPr>
                <w:rStyle w:val="Hyperlink"/>
              </w:rPr>
              <w:t>Transformer</w:t>
            </w:r>
            <w:r>
              <w:rPr>
                <w:webHidden/>
              </w:rPr>
              <w:tab/>
            </w:r>
            <w:r>
              <w:rPr>
                <w:webHidden/>
              </w:rPr>
              <w:fldChar w:fldCharType="begin"/>
            </w:r>
            <w:r>
              <w:rPr>
                <w:webHidden/>
              </w:rPr>
              <w:instrText xml:space="preserve"> PAGEREF _Toc242780586 \h </w:instrText>
            </w:r>
            <w:r>
              <w:rPr>
                <w:webHidden/>
              </w:rPr>
            </w:r>
            <w:r>
              <w:rPr>
                <w:webHidden/>
              </w:rPr>
              <w:fldChar w:fldCharType="separate"/>
            </w:r>
            <w:r>
              <w:rPr>
                <w:webHidden/>
              </w:rPr>
              <w:t>32</w:t>
            </w:r>
            <w:r>
              <w:rPr>
                <w:webHidden/>
              </w:rPr>
              <w:fldChar w:fldCharType="end"/>
            </w:r>
          </w:hyperlink>
        </w:p>
        <w:p w14:paraId="38463EB0" w14:textId="7DCA3AC6" w:rsidR="000A56AC" w:rsidRDefault="000A56AC">
          <w:pPr>
            <w:pStyle w:val="Verzeichnis2"/>
            <w:rPr>
              <w:rFonts w:asciiTheme="minorHAnsi" w:eastAsiaTheme="minorEastAsia" w:hAnsiTheme="minorHAnsi" w:cstheme="minorBidi"/>
              <w:kern w:val="2"/>
              <w:szCs w:val="24"/>
              <w14:ligatures w14:val="standardContextual"/>
            </w:rPr>
          </w:pPr>
          <w:hyperlink w:anchor="_Toc242780587" w:history="1">
            <w:r w:rsidRPr="00D75F77">
              <w:rPr>
                <w:rStyle w:val="Hyperlink"/>
              </w:rPr>
              <w:t>2.15</w:t>
            </w:r>
            <w:r>
              <w:rPr>
                <w:rFonts w:asciiTheme="minorHAnsi" w:eastAsiaTheme="minorEastAsia" w:hAnsiTheme="minorHAnsi" w:cstheme="minorBidi"/>
                <w:kern w:val="2"/>
                <w:szCs w:val="24"/>
                <w14:ligatures w14:val="standardContextual"/>
              </w:rPr>
              <w:tab/>
            </w:r>
            <w:r w:rsidRPr="00D75F77">
              <w:rPr>
                <w:rStyle w:val="Hyperlink"/>
              </w:rPr>
              <w:t>Menschliche Auditive Richtungswahrnehmung</w:t>
            </w:r>
            <w:r>
              <w:rPr>
                <w:webHidden/>
              </w:rPr>
              <w:tab/>
            </w:r>
            <w:r>
              <w:rPr>
                <w:webHidden/>
              </w:rPr>
              <w:fldChar w:fldCharType="begin"/>
            </w:r>
            <w:r>
              <w:rPr>
                <w:webHidden/>
              </w:rPr>
              <w:instrText xml:space="preserve"> PAGEREF _Toc242780587 \h </w:instrText>
            </w:r>
            <w:r>
              <w:rPr>
                <w:webHidden/>
              </w:rPr>
            </w:r>
            <w:r>
              <w:rPr>
                <w:webHidden/>
              </w:rPr>
              <w:fldChar w:fldCharType="separate"/>
            </w:r>
            <w:r>
              <w:rPr>
                <w:webHidden/>
              </w:rPr>
              <w:t>33</w:t>
            </w:r>
            <w:r>
              <w:rPr>
                <w:webHidden/>
              </w:rPr>
              <w:fldChar w:fldCharType="end"/>
            </w:r>
          </w:hyperlink>
        </w:p>
        <w:p w14:paraId="79DFA4E0" w14:textId="22A05389" w:rsidR="000A56AC" w:rsidRDefault="000A56AC">
          <w:pPr>
            <w:pStyle w:val="Verzeichnis2"/>
            <w:rPr>
              <w:rFonts w:asciiTheme="minorHAnsi" w:eastAsiaTheme="minorEastAsia" w:hAnsiTheme="minorHAnsi" w:cstheme="minorBidi"/>
              <w:kern w:val="2"/>
              <w:szCs w:val="24"/>
              <w14:ligatures w14:val="standardContextual"/>
            </w:rPr>
          </w:pPr>
          <w:hyperlink w:anchor="_Toc242780588" w:history="1">
            <w:r w:rsidRPr="00D75F77">
              <w:rPr>
                <w:rStyle w:val="Hyperlink"/>
              </w:rPr>
              <w:t>2.16</w:t>
            </w:r>
            <w:r>
              <w:rPr>
                <w:rFonts w:asciiTheme="minorHAnsi" w:eastAsiaTheme="minorEastAsia" w:hAnsiTheme="minorHAnsi" w:cstheme="minorBidi"/>
                <w:kern w:val="2"/>
                <w:szCs w:val="24"/>
                <w14:ligatures w14:val="standardContextual"/>
              </w:rPr>
              <w:tab/>
            </w:r>
            <w:r w:rsidRPr="00D75F77">
              <w:rPr>
                <w:rStyle w:val="Hyperlink"/>
              </w:rPr>
              <w:t>Sichtfeld Berechnungen</w:t>
            </w:r>
            <w:r>
              <w:rPr>
                <w:webHidden/>
              </w:rPr>
              <w:tab/>
            </w:r>
            <w:r>
              <w:rPr>
                <w:webHidden/>
              </w:rPr>
              <w:fldChar w:fldCharType="begin"/>
            </w:r>
            <w:r>
              <w:rPr>
                <w:webHidden/>
              </w:rPr>
              <w:instrText xml:space="preserve"> PAGEREF _Toc242780588 \h </w:instrText>
            </w:r>
            <w:r>
              <w:rPr>
                <w:webHidden/>
              </w:rPr>
            </w:r>
            <w:r>
              <w:rPr>
                <w:webHidden/>
              </w:rPr>
              <w:fldChar w:fldCharType="separate"/>
            </w:r>
            <w:r>
              <w:rPr>
                <w:webHidden/>
              </w:rPr>
              <w:t>34</w:t>
            </w:r>
            <w:r>
              <w:rPr>
                <w:webHidden/>
              </w:rPr>
              <w:fldChar w:fldCharType="end"/>
            </w:r>
          </w:hyperlink>
        </w:p>
        <w:p w14:paraId="13C51565" w14:textId="628B1498" w:rsidR="000A56AC" w:rsidRDefault="000A56AC">
          <w:pPr>
            <w:pStyle w:val="Verzeichnis2"/>
            <w:rPr>
              <w:rFonts w:asciiTheme="minorHAnsi" w:eastAsiaTheme="minorEastAsia" w:hAnsiTheme="minorHAnsi" w:cstheme="minorBidi"/>
              <w:kern w:val="2"/>
              <w:szCs w:val="24"/>
              <w14:ligatures w14:val="standardContextual"/>
            </w:rPr>
          </w:pPr>
          <w:hyperlink w:anchor="_Toc242780589" w:history="1">
            <w:r w:rsidRPr="00D75F77">
              <w:rPr>
                <w:rStyle w:val="Hyperlink"/>
              </w:rPr>
              <w:t>2.17</w:t>
            </w:r>
            <w:r>
              <w:rPr>
                <w:rFonts w:asciiTheme="minorHAnsi" w:eastAsiaTheme="minorEastAsia" w:hAnsiTheme="minorHAnsi" w:cstheme="minorBidi"/>
                <w:kern w:val="2"/>
                <w:szCs w:val="24"/>
                <w14:ligatures w14:val="standardContextual"/>
              </w:rPr>
              <w:tab/>
            </w:r>
            <w:r w:rsidRPr="00D75F77">
              <w:rPr>
                <w:rStyle w:val="Hyperlink"/>
              </w:rPr>
              <w:t>Weitere Mathematische Grundlagen für diese Arbeit</w:t>
            </w:r>
            <w:r>
              <w:rPr>
                <w:webHidden/>
              </w:rPr>
              <w:tab/>
            </w:r>
            <w:r>
              <w:rPr>
                <w:webHidden/>
              </w:rPr>
              <w:fldChar w:fldCharType="begin"/>
            </w:r>
            <w:r>
              <w:rPr>
                <w:webHidden/>
              </w:rPr>
              <w:instrText xml:space="preserve"> PAGEREF _Toc242780589 \h </w:instrText>
            </w:r>
            <w:r>
              <w:rPr>
                <w:webHidden/>
              </w:rPr>
            </w:r>
            <w:r>
              <w:rPr>
                <w:webHidden/>
              </w:rPr>
              <w:fldChar w:fldCharType="separate"/>
            </w:r>
            <w:r>
              <w:rPr>
                <w:webHidden/>
              </w:rPr>
              <w:t>35</w:t>
            </w:r>
            <w:r>
              <w:rPr>
                <w:webHidden/>
              </w:rPr>
              <w:fldChar w:fldCharType="end"/>
            </w:r>
          </w:hyperlink>
        </w:p>
        <w:p w14:paraId="0AD28C73" w14:textId="3E720D5B" w:rsidR="000A56AC" w:rsidRDefault="000A56AC">
          <w:pPr>
            <w:pStyle w:val="Verzeichnis1"/>
            <w:rPr>
              <w:rFonts w:asciiTheme="minorHAnsi" w:eastAsiaTheme="minorEastAsia" w:hAnsiTheme="minorHAnsi" w:cstheme="minorBidi"/>
              <w:kern w:val="2"/>
              <w:szCs w:val="24"/>
              <w14:ligatures w14:val="standardContextual"/>
            </w:rPr>
          </w:pPr>
          <w:hyperlink w:anchor="_Toc242780590" w:history="1">
            <w:r w:rsidRPr="00D75F77">
              <w:rPr>
                <w:rStyle w:val="Hyperlink"/>
              </w:rPr>
              <w:t>3</w:t>
            </w:r>
            <w:r>
              <w:rPr>
                <w:rFonts w:asciiTheme="minorHAnsi" w:eastAsiaTheme="minorEastAsia" w:hAnsiTheme="minorHAnsi" w:cstheme="minorBidi"/>
                <w:kern w:val="2"/>
                <w:szCs w:val="24"/>
                <w14:ligatures w14:val="standardContextual"/>
              </w:rPr>
              <w:tab/>
            </w:r>
            <w:r w:rsidRPr="00D75F77">
              <w:rPr>
                <w:rStyle w:val="Hyperlink"/>
              </w:rPr>
              <w:t>Stand der Technik</w:t>
            </w:r>
            <w:r>
              <w:rPr>
                <w:webHidden/>
              </w:rPr>
              <w:tab/>
            </w:r>
            <w:r>
              <w:rPr>
                <w:webHidden/>
              </w:rPr>
              <w:fldChar w:fldCharType="begin"/>
            </w:r>
            <w:r>
              <w:rPr>
                <w:webHidden/>
              </w:rPr>
              <w:instrText xml:space="preserve"> PAGEREF _Toc242780590 \h </w:instrText>
            </w:r>
            <w:r>
              <w:rPr>
                <w:webHidden/>
              </w:rPr>
            </w:r>
            <w:r>
              <w:rPr>
                <w:webHidden/>
              </w:rPr>
              <w:fldChar w:fldCharType="separate"/>
            </w:r>
            <w:r>
              <w:rPr>
                <w:webHidden/>
              </w:rPr>
              <w:t>37</w:t>
            </w:r>
            <w:r>
              <w:rPr>
                <w:webHidden/>
              </w:rPr>
              <w:fldChar w:fldCharType="end"/>
            </w:r>
          </w:hyperlink>
        </w:p>
        <w:p w14:paraId="4A62D990" w14:textId="51473F9F" w:rsidR="000A56AC" w:rsidRDefault="000A56AC">
          <w:pPr>
            <w:pStyle w:val="Verzeichnis2"/>
            <w:rPr>
              <w:rFonts w:asciiTheme="minorHAnsi" w:eastAsiaTheme="minorEastAsia" w:hAnsiTheme="minorHAnsi" w:cstheme="minorBidi"/>
              <w:kern w:val="2"/>
              <w:szCs w:val="24"/>
              <w14:ligatures w14:val="standardContextual"/>
            </w:rPr>
          </w:pPr>
          <w:hyperlink w:anchor="_Toc242780591" w:history="1">
            <w:r w:rsidRPr="00D75F77">
              <w:rPr>
                <w:rStyle w:val="Hyperlink"/>
                <w:i/>
                <w:iCs/>
              </w:rPr>
              <w:t>3.1</w:t>
            </w:r>
            <w:r>
              <w:rPr>
                <w:rFonts w:asciiTheme="minorHAnsi" w:eastAsiaTheme="minorEastAsia" w:hAnsiTheme="minorHAnsi" w:cstheme="minorBidi"/>
                <w:kern w:val="2"/>
                <w:szCs w:val="24"/>
                <w14:ligatures w14:val="standardContextual"/>
              </w:rPr>
              <w:tab/>
            </w:r>
            <w:r w:rsidRPr="00D75F77">
              <w:rPr>
                <w:rStyle w:val="Hyperlink"/>
                <w:i/>
                <w:iCs/>
              </w:rPr>
              <w:t>Handgestenerkennung</w:t>
            </w:r>
            <w:r>
              <w:rPr>
                <w:webHidden/>
              </w:rPr>
              <w:tab/>
            </w:r>
            <w:r>
              <w:rPr>
                <w:webHidden/>
              </w:rPr>
              <w:fldChar w:fldCharType="begin"/>
            </w:r>
            <w:r>
              <w:rPr>
                <w:webHidden/>
              </w:rPr>
              <w:instrText xml:space="preserve"> PAGEREF _Toc242780591 \h </w:instrText>
            </w:r>
            <w:r>
              <w:rPr>
                <w:webHidden/>
              </w:rPr>
            </w:r>
            <w:r>
              <w:rPr>
                <w:webHidden/>
              </w:rPr>
              <w:fldChar w:fldCharType="separate"/>
            </w:r>
            <w:r>
              <w:rPr>
                <w:webHidden/>
              </w:rPr>
              <w:t>37</w:t>
            </w:r>
            <w:r>
              <w:rPr>
                <w:webHidden/>
              </w:rPr>
              <w:fldChar w:fldCharType="end"/>
            </w:r>
          </w:hyperlink>
        </w:p>
        <w:p w14:paraId="4D415595" w14:textId="55A0A9B8" w:rsidR="000A56AC" w:rsidRDefault="000A56AC">
          <w:pPr>
            <w:pStyle w:val="Verzeichnis2"/>
            <w:rPr>
              <w:rFonts w:asciiTheme="minorHAnsi" w:eastAsiaTheme="minorEastAsia" w:hAnsiTheme="minorHAnsi" w:cstheme="minorBidi"/>
              <w:kern w:val="2"/>
              <w:szCs w:val="24"/>
              <w14:ligatures w14:val="standardContextual"/>
            </w:rPr>
          </w:pPr>
          <w:hyperlink w:anchor="_Toc242780592" w:history="1">
            <w:r w:rsidRPr="00D75F77">
              <w:rPr>
                <w:rStyle w:val="Hyperlink"/>
                <w:i/>
                <w:iCs/>
              </w:rPr>
              <w:t>3.2</w:t>
            </w:r>
            <w:r>
              <w:rPr>
                <w:rFonts w:asciiTheme="minorHAnsi" w:eastAsiaTheme="minorEastAsia" w:hAnsiTheme="minorHAnsi" w:cstheme="minorBidi"/>
                <w:kern w:val="2"/>
                <w:szCs w:val="24"/>
                <w14:ligatures w14:val="standardContextual"/>
              </w:rPr>
              <w:tab/>
            </w:r>
            <w:r w:rsidRPr="00D75F77">
              <w:rPr>
                <w:rStyle w:val="Hyperlink"/>
                <w:i/>
                <w:iCs/>
              </w:rPr>
              <w:t>Visuellen Handgestenerkennung</w:t>
            </w:r>
            <w:r>
              <w:rPr>
                <w:webHidden/>
              </w:rPr>
              <w:tab/>
            </w:r>
            <w:r>
              <w:rPr>
                <w:webHidden/>
              </w:rPr>
              <w:fldChar w:fldCharType="begin"/>
            </w:r>
            <w:r>
              <w:rPr>
                <w:webHidden/>
              </w:rPr>
              <w:instrText xml:space="preserve"> PAGEREF _Toc242780592 \h </w:instrText>
            </w:r>
            <w:r>
              <w:rPr>
                <w:webHidden/>
              </w:rPr>
            </w:r>
            <w:r>
              <w:rPr>
                <w:webHidden/>
              </w:rPr>
              <w:fldChar w:fldCharType="separate"/>
            </w:r>
            <w:r>
              <w:rPr>
                <w:webHidden/>
              </w:rPr>
              <w:t>39</w:t>
            </w:r>
            <w:r>
              <w:rPr>
                <w:webHidden/>
              </w:rPr>
              <w:fldChar w:fldCharType="end"/>
            </w:r>
          </w:hyperlink>
        </w:p>
        <w:p w14:paraId="5E7D2106" w14:textId="68633143" w:rsidR="000A56AC" w:rsidRDefault="000A56AC">
          <w:pPr>
            <w:pStyle w:val="Verzeichnis2"/>
            <w:rPr>
              <w:rFonts w:asciiTheme="minorHAnsi" w:eastAsiaTheme="minorEastAsia" w:hAnsiTheme="minorHAnsi" w:cstheme="minorBidi"/>
              <w:kern w:val="2"/>
              <w:szCs w:val="24"/>
              <w14:ligatures w14:val="standardContextual"/>
            </w:rPr>
          </w:pPr>
          <w:hyperlink w:anchor="_Toc242780593" w:history="1">
            <w:r w:rsidRPr="00D75F77">
              <w:rPr>
                <w:rStyle w:val="Hyperlink"/>
                <w:i/>
                <w:iCs/>
              </w:rPr>
              <w:t>3.3</w:t>
            </w:r>
            <w:r>
              <w:rPr>
                <w:rFonts w:asciiTheme="minorHAnsi" w:eastAsiaTheme="minorEastAsia" w:hAnsiTheme="minorHAnsi" w:cstheme="minorBidi"/>
                <w:kern w:val="2"/>
                <w:szCs w:val="24"/>
                <w14:ligatures w14:val="standardContextual"/>
              </w:rPr>
              <w:tab/>
            </w:r>
            <w:r w:rsidRPr="00D75F77">
              <w:rPr>
                <w:rStyle w:val="Hyperlink"/>
                <w:i/>
                <w:iCs/>
              </w:rPr>
              <w:t>Deep-Learning-basierte Erkennung dynamischer Gesten</w:t>
            </w:r>
            <w:r>
              <w:rPr>
                <w:webHidden/>
              </w:rPr>
              <w:tab/>
            </w:r>
            <w:r>
              <w:rPr>
                <w:webHidden/>
              </w:rPr>
              <w:fldChar w:fldCharType="begin"/>
            </w:r>
            <w:r>
              <w:rPr>
                <w:webHidden/>
              </w:rPr>
              <w:instrText xml:space="preserve"> PAGEREF _Toc242780593 \h </w:instrText>
            </w:r>
            <w:r>
              <w:rPr>
                <w:webHidden/>
              </w:rPr>
            </w:r>
            <w:r>
              <w:rPr>
                <w:webHidden/>
              </w:rPr>
              <w:fldChar w:fldCharType="separate"/>
            </w:r>
            <w:r>
              <w:rPr>
                <w:webHidden/>
              </w:rPr>
              <w:t>40</w:t>
            </w:r>
            <w:r>
              <w:rPr>
                <w:webHidden/>
              </w:rPr>
              <w:fldChar w:fldCharType="end"/>
            </w:r>
          </w:hyperlink>
        </w:p>
        <w:p w14:paraId="0168D29A" w14:textId="195EF6F8" w:rsidR="000A56AC" w:rsidRDefault="000A56AC">
          <w:pPr>
            <w:pStyle w:val="Verzeichnis2"/>
            <w:rPr>
              <w:rFonts w:asciiTheme="minorHAnsi" w:eastAsiaTheme="minorEastAsia" w:hAnsiTheme="minorHAnsi" w:cstheme="minorBidi"/>
              <w:kern w:val="2"/>
              <w:szCs w:val="24"/>
              <w14:ligatures w14:val="standardContextual"/>
            </w:rPr>
          </w:pPr>
          <w:hyperlink w:anchor="_Toc242780594" w:history="1">
            <w:r w:rsidRPr="00D75F77">
              <w:rPr>
                <w:rStyle w:val="Hyperlink"/>
                <w:i/>
                <w:iCs/>
              </w:rPr>
              <w:t>3.4</w:t>
            </w:r>
            <w:r>
              <w:rPr>
                <w:rFonts w:asciiTheme="minorHAnsi" w:eastAsiaTheme="minorEastAsia" w:hAnsiTheme="minorHAnsi" w:cstheme="minorBidi"/>
                <w:kern w:val="2"/>
                <w:szCs w:val="24"/>
                <w14:ligatures w14:val="standardContextual"/>
              </w:rPr>
              <w:tab/>
            </w:r>
            <w:r w:rsidRPr="00D75F77">
              <w:rPr>
                <w:rStyle w:val="Hyperlink"/>
                <w:i/>
                <w:iCs/>
              </w:rPr>
              <w:t>Gestensteuerung in der Robotik</w:t>
            </w:r>
            <w:r>
              <w:rPr>
                <w:webHidden/>
              </w:rPr>
              <w:tab/>
            </w:r>
            <w:r>
              <w:rPr>
                <w:webHidden/>
              </w:rPr>
              <w:fldChar w:fldCharType="begin"/>
            </w:r>
            <w:r>
              <w:rPr>
                <w:webHidden/>
              </w:rPr>
              <w:instrText xml:space="preserve"> PAGEREF _Toc242780594 \h </w:instrText>
            </w:r>
            <w:r>
              <w:rPr>
                <w:webHidden/>
              </w:rPr>
            </w:r>
            <w:r>
              <w:rPr>
                <w:webHidden/>
              </w:rPr>
              <w:fldChar w:fldCharType="separate"/>
            </w:r>
            <w:r>
              <w:rPr>
                <w:webHidden/>
              </w:rPr>
              <w:t>41</w:t>
            </w:r>
            <w:r>
              <w:rPr>
                <w:webHidden/>
              </w:rPr>
              <w:fldChar w:fldCharType="end"/>
            </w:r>
          </w:hyperlink>
        </w:p>
        <w:p w14:paraId="2D64153E" w14:textId="781DB4F6" w:rsidR="000A56AC" w:rsidRDefault="000A56AC">
          <w:pPr>
            <w:pStyle w:val="Verzeichnis2"/>
            <w:rPr>
              <w:rFonts w:asciiTheme="minorHAnsi" w:eastAsiaTheme="minorEastAsia" w:hAnsiTheme="minorHAnsi" w:cstheme="minorBidi"/>
              <w:kern w:val="2"/>
              <w:szCs w:val="24"/>
              <w14:ligatures w14:val="standardContextual"/>
            </w:rPr>
          </w:pPr>
          <w:hyperlink w:anchor="_Toc242780595" w:history="1">
            <w:r w:rsidRPr="00D75F77">
              <w:rPr>
                <w:rStyle w:val="Hyperlink"/>
              </w:rPr>
              <w:t>3.5</w:t>
            </w:r>
            <w:r>
              <w:rPr>
                <w:rFonts w:asciiTheme="minorHAnsi" w:eastAsiaTheme="minorEastAsia" w:hAnsiTheme="minorHAnsi" w:cstheme="minorBidi"/>
                <w:kern w:val="2"/>
                <w:szCs w:val="24"/>
                <w14:ligatures w14:val="standardContextual"/>
              </w:rPr>
              <w:tab/>
            </w:r>
            <w:r w:rsidRPr="00D75F77">
              <w:rPr>
                <w:rStyle w:val="Hyperlink"/>
              </w:rPr>
              <w:t>Pose-Schätzung</w:t>
            </w:r>
            <w:r>
              <w:rPr>
                <w:webHidden/>
              </w:rPr>
              <w:tab/>
            </w:r>
            <w:r>
              <w:rPr>
                <w:webHidden/>
              </w:rPr>
              <w:fldChar w:fldCharType="begin"/>
            </w:r>
            <w:r>
              <w:rPr>
                <w:webHidden/>
              </w:rPr>
              <w:instrText xml:space="preserve"> PAGEREF _Toc242780595 \h </w:instrText>
            </w:r>
            <w:r>
              <w:rPr>
                <w:webHidden/>
              </w:rPr>
            </w:r>
            <w:r>
              <w:rPr>
                <w:webHidden/>
              </w:rPr>
              <w:fldChar w:fldCharType="separate"/>
            </w:r>
            <w:r>
              <w:rPr>
                <w:webHidden/>
              </w:rPr>
              <w:t>42</w:t>
            </w:r>
            <w:r>
              <w:rPr>
                <w:webHidden/>
              </w:rPr>
              <w:fldChar w:fldCharType="end"/>
            </w:r>
          </w:hyperlink>
        </w:p>
        <w:p w14:paraId="738FC74F" w14:textId="6B3BDBAE" w:rsidR="000A56AC" w:rsidRDefault="000A56AC">
          <w:pPr>
            <w:pStyle w:val="Verzeichnis2"/>
            <w:rPr>
              <w:rFonts w:asciiTheme="minorHAnsi" w:eastAsiaTheme="minorEastAsia" w:hAnsiTheme="minorHAnsi" w:cstheme="minorBidi"/>
              <w:kern w:val="2"/>
              <w:szCs w:val="24"/>
              <w14:ligatures w14:val="standardContextual"/>
            </w:rPr>
          </w:pPr>
          <w:hyperlink w:anchor="_Toc242780596" w:history="1">
            <w:r w:rsidRPr="00D75F77">
              <w:rPr>
                <w:rStyle w:val="Hyperlink"/>
              </w:rPr>
              <w:t>3.6</w:t>
            </w:r>
            <w:r>
              <w:rPr>
                <w:rFonts w:asciiTheme="minorHAnsi" w:eastAsiaTheme="minorEastAsia" w:hAnsiTheme="minorHAnsi" w:cstheme="minorBidi"/>
                <w:kern w:val="2"/>
                <w:szCs w:val="24"/>
                <w14:ligatures w14:val="standardContextual"/>
              </w:rPr>
              <w:tab/>
            </w:r>
            <w:r w:rsidRPr="00D75F77">
              <w:rPr>
                <w:rStyle w:val="Hyperlink"/>
              </w:rPr>
              <w:t>Klassifikation einer Greifgeste</w:t>
            </w:r>
            <w:r>
              <w:rPr>
                <w:webHidden/>
              </w:rPr>
              <w:tab/>
            </w:r>
            <w:r>
              <w:rPr>
                <w:webHidden/>
              </w:rPr>
              <w:fldChar w:fldCharType="begin"/>
            </w:r>
            <w:r>
              <w:rPr>
                <w:webHidden/>
              </w:rPr>
              <w:instrText xml:space="preserve"> PAGEREF _Toc242780596 \h </w:instrText>
            </w:r>
            <w:r>
              <w:rPr>
                <w:webHidden/>
              </w:rPr>
            </w:r>
            <w:r>
              <w:rPr>
                <w:webHidden/>
              </w:rPr>
              <w:fldChar w:fldCharType="separate"/>
            </w:r>
            <w:r>
              <w:rPr>
                <w:webHidden/>
              </w:rPr>
              <w:t>43</w:t>
            </w:r>
            <w:r>
              <w:rPr>
                <w:webHidden/>
              </w:rPr>
              <w:fldChar w:fldCharType="end"/>
            </w:r>
          </w:hyperlink>
        </w:p>
        <w:p w14:paraId="6DDE1A98" w14:textId="0D1C2AD7" w:rsidR="000A56AC" w:rsidRDefault="000A56AC">
          <w:pPr>
            <w:pStyle w:val="Verzeichnis2"/>
            <w:rPr>
              <w:rFonts w:asciiTheme="minorHAnsi" w:eastAsiaTheme="minorEastAsia" w:hAnsiTheme="minorHAnsi" w:cstheme="minorBidi"/>
              <w:kern w:val="2"/>
              <w:szCs w:val="24"/>
              <w14:ligatures w14:val="standardContextual"/>
            </w:rPr>
          </w:pPr>
          <w:hyperlink w:anchor="_Toc242780597" w:history="1">
            <w:r w:rsidRPr="00D75F77">
              <w:rPr>
                <w:rStyle w:val="Hyperlink"/>
              </w:rPr>
              <w:t>3.7</w:t>
            </w:r>
            <w:r>
              <w:rPr>
                <w:rFonts w:asciiTheme="minorHAnsi" w:eastAsiaTheme="minorEastAsia" w:hAnsiTheme="minorHAnsi" w:cstheme="minorBidi"/>
                <w:kern w:val="2"/>
                <w:szCs w:val="24"/>
                <w14:ligatures w14:val="standardContextual"/>
              </w:rPr>
              <w:tab/>
            </w:r>
            <w:r w:rsidRPr="00D75F77">
              <w:rPr>
                <w:rStyle w:val="Hyperlink"/>
              </w:rPr>
              <w:t>Gestensteuerung von Multimediasystemen</w:t>
            </w:r>
            <w:r>
              <w:rPr>
                <w:webHidden/>
              </w:rPr>
              <w:tab/>
            </w:r>
            <w:r>
              <w:rPr>
                <w:webHidden/>
              </w:rPr>
              <w:fldChar w:fldCharType="begin"/>
            </w:r>
            <w:r>
              <w:rPr>
                <w:webHidden/>
              </w:rPr>
              <w:instrText xml:space="preserve"> PAGEREF _Toc242780597 \h </w:instrText>
            </w:r>
            <w:r>
              <w:rPr>
                <w:webHidden/>
              </w:rPr>
            </w:r>
            <w:r>
              <w:rPr>
                <w:webHidden/>
              </w:rPr>
              <w:fldChar w:fldCharType="separate"/>
            </w:r>
            <w:r>
              <w:rPr>
                <w:webHidden/>
              </w:rPr>
              <w:t>44</w:t>
            </w:r>
            <w:r>
              <w:rPr>
                <w:webHidden/>
              </w:rPr>
              <w:fldChar w:fldCharType="end"/>
            </w:r>
          </w:hyperlink>
        </w:p>
        <w:p w14:paraId="7CAF293C" w14:textId="141060CD" w:rsidR="000A56AC" w:rsidRDefault="000A56AC">
          <w:pPr>
            <w:pStyle w:val="Verzeichnis2"/>
            <w:rPr>
              <w:rFonts w:asciiTheme="minorHAnsi" w:eastAsiaTheme="minorEastAsia" w:hAnsiTheme="minorHAnsi" w:cstheme="minorBidi"/>
              <w:kern w:val="2"/>
              <w:szCs w:val="24"/>
              <w14:ligatures w14:val="standardContextual"/>
            </w:rPr>
          </w:pPr>
          <w:hyperlink w:anchor="_Toc242780598" w:history="1">
            <w:r w:rsidRPr="00D75F77">
              <w:rPr>
                <w:rStyle w:val="Hyperlink"/>
              </w:rPr>
              <w:t>3.8</w:t>
            </w:r>
            <w:r>
              <w:rPr>
                <w:rFonts w:asciiTheme="minorHAnsi" w:eastAsiaTheme="minorEastAsia" w:hAnsiTheme="minorHAnsi" w:cstheme="minorBidi"/>
                <w:kern w:val="2"/>
                <w:szCs w:val="24"/>
                <w14:ligatures w14:val="standardContextual"/>
              </w:rPr>
              <w:tab/>
            </w:r>
            <w:r w:rsidRPr="00D75F77">
              <w:rPr>
                <w:rStyle w:val="Hyperlink"/>
              </w:rPr>
              <w:t>Gestenstererungen mit MediaPipe</w:t>
            </w:r>
            <w:r>
              <w:rPr>
                <w:webHidden/>
              </w:rPr>
              <w:tab/>
            </w:r>
            <w:r>
              <w:rPr>
                <w:webHidden/>
              </w:rPr>
              <w:fldChar w:fldCharType="begin"/>
            </w:r>
            <w:r>
              <w:rPr>
                <w:webHidden/>
              </w:rPr>
              <w:instrText xml:space="preserve"> PAGEREF _Toc242780598 \h </w:instrText>
            </w:r>
            <w:r>
              <w:rPr>
                <w:webHidden/>
              </w:rPr>
            </w:r>
            <w:r>
              <w:rPr>
                <w:webHidden/>
              </w:rPr>
              <w:fldChar w:fldCharType="separate"/>
            </w:r>
            <w:r>
              <w:rPr>
                <w:webHidden/>
              </w:rPr>
              <w:t>44</w:t>
            </w:r>
            <w:r>
              <w:rPr>
                <w:webHidden/>
              </w:rPr>
              <w:fldChar w:fldCharType="end"/>
            </w:r>
          </w:hyperlink>
        </w:p>
        <w:p w14:paraId="66CDD1EA" w14:textId="63F6368D" w:rsidR="000A56AC" w:rsidRDefault="000A56AC">
          <w:pPr>
            <w:pStyle w:val="Verzeichnis2"/>
            <w:rPr>
              <w:rFonts w:asciiTheme="minorHAnsi" w:eastAsiaTheme="minorEastAsia" w:hAnsiTheme="minorHAnsi" w:cstheme="minorBidi"/>
              <w:kern w:val="2"/>
              <w:szCs w:val="24"/>
              <w14:ligatures w14:val="standardContextual"/>
            </w:rPr>
          </w:pPr>
          <w:hyperlink w:anchor="_Toc242780599" w:history="1">
            <w:r w:rsidRPr="00D75F77">
              <w:rPr>
                <w:rStyle w:val="Hyperlink"/>
              </w:rPr>
              <w:t>3.9</w:t>
            </w:r>
            <w:r>
              <w:rPr>
                <w:rFonts w:asciiTheme="minorHAnsi" w:eastAsiaTheme="minorEastAsia" w:hAnsiTheme="minorHAnsi" w:cstheme="minorBidi"/>
                <w:kern w:val="2"/>
                <w:szCs w:val="24"/>
                <w14:ligatures w14:val="standardContextual"/>
              </w:rPr>
              <w:tab/>
            </w:r>
            <w:r w:rsidRPr="00D75F77">
              <w:rPr>
                <w:rStyle w:val="Hyperlink"/>
              </w:rPr>
              <w:t>Gestenerkennung mit Hautsegmentierung</w:t>
            </w:r>
            <w:r>
              <w:rPr>
                <w:webHidden/>
              </w:rPr>
              <w:tab/>
            </w:r>
            <w:r>
              <w:rPr>
                <w:webHidden/>
              </w:rPr>
              <w:fldChar w:fldCharType="begin"/>
            </w:r>
            <w:r>
              <w:rPr>
                <w:webHidden/>
              </w:rPr>
              <w:instrText xml:space="preserve"> PAGEREF _Toc242780599 \h </w:instrText>
            </w:r>
            <w:r>
              <w:rPr>
                <w:webHidden/>
              </w:rPr>
            </w:r>
            <w:r>
              <w:rPr>
                <w:webHidden/>
              </w:rPr>
              <w:fldChar w:fldCharType="separate"/>
            </w:r>
            <w:r>
              <w:rPr>
                <w:webHidden/>
              </w:rPr>
              <w:t>48</w:t>
            </w:r>
            <w:r>
              <w:rPr>
                <w:webHidden/>
              </w:rPr>
              <w:fldChar w:fldCharType="end"/>
            </w:r>
          </w:hyperlink>
        </w:p>
        <w:p w14:paraId="00FAE63D" w14:textId="0FC6363E" w:rsidR="000A56AC" w:rsidRDefault="000A56AC">
          <w:pPr>
            <w:pStyle w:val="Verzeichnis2"/>
            <w:rPr>
              <w:rFonts w:asciiTheme="minorHAnsi" w:eastAsiaTheme="minorEastAsia" w:hAnsiTheme="minorHAnsi" w:cstheme="minorBidi"/>
              <w:kern w:val="2"/>
              <w:szCs w:val="24"/>
              <w14:ligatures w14:val="standardContextual"/>
            </w:rPr>
          </w:pPr>
          <w:hyperlink w:anchor="_Toc242780600" w:history="1">
            <w:r w:rsidRPr="00D75F77">
              <w:rPr>
                <w:rStyle w:val="Hyperlink"/>
              </w:rPr>
              <w:t>3.10</w:t>
            </w:r>
            <w:r>
              <w:rPr>
                <w:rFonts w:asciiTheme="minorHAnsi" w:eastAsiaTheme="minorEastAsia" w:hAnsiTheme="minorHAnsi" w:cstheme="minorBidi"/>
                <w:kern w:val="2"/>
                <w:szCs w:val="24"/>
                <w14:ligatures w14:val="standardContextual"/>
              </w:rPr>
              <w:tab/>
            </w:r>
            <w:r w:rsidRPr="00D75F77">
              <w:rPr>
                <w:rStyle w:val="Hyperlink"/>
              </w:rPr>
              <w:t>Gestenerkennung mit einer Tiefenkamera</w:t>
            </w:r>
            <w:r>
              <w:rPr>
                <w:webHidden/>
              </w:rPr>
              <w:tab/>
            </w:r>
            <w:r>
              <w:rPr>
                <w:webHidden/>
              </w:rPr>
              <w:fldChar w:fldCharType="begin"/>
            </w:r>
            <w:r>
              <w:rPr>
                <w:webHidden/>
              </w:rPr>
              <w:instrText xml:space="preserve"> PAGEREF _Toc242780600 \h </w:instrText>
            </w:r>
            <w:r>
              <w:rPr>
                <w:webHidden/>
              </w:rPr>
            </w:r>
            <w:r>
              <w:rPr>
                <w:webHidden/>
              </w:rPr>
              <w:fldChar w:fldCharType="separate"/>
            </w:r>
            <w:r>
              <w:rPr>
                <w:webHidden/>
              </w:rPr>
              <w:t>50</w:t>
            </w:r>
            <w:r>
              <w:rPr>
                <w:webHidden/>
              </w:rPr>
              <w:fldChar w:fldCharType="end"/>
            </w:r>
          </w:hyperlink>
        </w:p>
        <w:p w14:paraId="345F58AD" w14:textId="3B335B88" w:rsidR="000A56AC" w:rsidRDefault="000A56AC">
          <w:pPr>
            <w:pStyle w:val="Verzeichnis2"/>
            <w:rPr>
              <w:rFonts w:asciiTheme="minorHAnsi" w:eastAsiaTheme="minorEastAsia" w:hAnsiTheme="minorHAnsi" w:cstheme="minorBidi"/>
              <w:kern w:val="2"/>
              <w:szCs w:val="24"/>
              <w14:ligatures w14:val="standardContextual"/>
            </w:rPr>
          </w:pPr>
          <w:hyperlink w:anchor="_Toc242780601" w:history="1">
            <w:r w:rsidRPr="00D75F77">
              <w:rPr>
                <w:rStyle w:val="Hyperlink"/>
              </w:rPr>
              <w:t>3.11</w:t>
            </w:r>
            <w:r>
              <w:rPr>
                <w:rFonts w:asciiTheme="minorHAnsi" w:eastAsiaTheme="minorEastAsia" w:hAnsiTheme="minorHAnsi" w:cstheme="minorBidi"/>
                <w:kern w:val="2"/>
                <w:szCs w:val="24"/>
                <w14:ligatures w14:val="standardContextual"/>
              </w:rPr>
              <w:tab/>
            </w:r>
            <w:r w:rsidRPr="00D75F77">
              <w:rPr>
                <w:rStyle w:val="Hyperlink"/>
              </w:rPr>
              <w:t>Halsungsanalyse mit OpenPose</w:t>
            </w:r>
            <w:r>
              <w:rPr>
                <w:webHidden/>
              </w:rPr>
              <w:tab/>
            </w:r>
            <w:r>
              <w:rPr>
                <w:webHidden/>
              </w:rPr>
              <w:fldChar w:fldCharType="begin"/>
            </w:r>
            <w:r>
              <w:rPr>
                <w:webHidden/>
              </w:rPr>
              <w:instrText xml:space="preserve"> PAGEREF _Toc242780601 \h </w:instrText>
            </w:r>
            <w:r>
              <w:rPr>
                <w:webHidden/>
              </w:rPr>
            </w:r>
            <w:r>
              <w:rPr>
                <w:webHidden/>
              </w:rPr>
              <w:fldChar w:fldCharType="separate"/>
            </w:r>
            <w:r>
              <w:rPr>
                <w:webHidden/>
              </w:rPr>
              <w:t>51</w:t>
            </w:r>
            <w:r>
              <w:rPr>
                <w:webHidden/>
              </w:rPr>
              <w:fldChar w:fldCharType="end"/>
            </w:r>
          </w:hyperlink>
        </w:p>
        <w:p w14:paraId="48D9A643" w14:textId="2D49FD22" w:rsidR="000A56AC" w:rsidRDefault="000A56AC">
          <w:pPr>
            <w:pStyle w:val="Verzeichnis2"/>
            <w:rPr>
              <w:rFonts w:asciiTheme="minorHAnsi" w:eastAsiaTheme="minorEastAsia" w:hAnsiTheme="minorHAnsi" w:cstheme="minorBidi"/>
              <w:kern w:val="2"/>
              <w:szCs w:val="24"/>
              <w14:ligatures w14:val="standardContextual"/>
            </w:rPr>
          </w:pPr>
          <w:hyperlink w:anchor="_Toc242780602" w:history="1">
            <w:r w:rsidRPr="00D75F77">
              <w:rPr>
                <w:rStyle w:val="Hyperlink"/>
              </w:rPr>
              <w:t>3.12</w:t>
            </w:r>
            <w:r>
              <w:rPr>
                <w:rFonts w:asciiTheme="minorHAnsi" w:eastAsiaTheme="minorEastAsia" w:hAnsiTheme="minorHAnsi" w:cstheme="minorBidi"/>
                <w:kern w:val="2"/>
                <w:szCs w:val="24"/>
                <w14:ligatures w14:val="standardContextual"/>
              </w:rPr>
              <w:tab/>
            </w:r>
            <w:r w:rsidRPr="00D75F77">
              <w:rPr>
                <w:rStyle w:val="Hyperlink"/>
              </w:rPr>
              <w:t>Gestensteuerungen mit Nvidia JetPack</w:t>
            </w:r>
            <w:r>
              <w:rPr>
                <w:webHidden/>
              </w:rPr>
              <w:tab/>
            </w:r>
            <w:r>
              <w:rPr>
                <w:webHidden/>
              </w:rPr>
              <w:fldChar w:fldCharType="begin"/>
            </w:r>
            <w:r>
              <w:rPr>
                <w:webHidden/>
              </w:rPr>
              <w:instrText xml:space="preserve"> PAGEREF _Toc242780602 \h </w:instrText>
            </w:r>
            <w:r>
              <w:rPr>
                <w:webHidden/>
              </w:rPr>
            </w:r>
            <w:r>
              <w:rPr>
                <w:webHidden/>
              </w:rPr>
              <w:fldChar w:fldCharType="separate"/>
            </w:r>
            <w:r>
              <w:rPr>
                <w:webHidden/>
              </w:rPr>
              <w:t>52</w:t>
            </w:r>
            <w:r>
              <w:rPr>
                <w:webHidden/>
              </w:rPr>
              <w:fldChar w:fldCharType="end"/>
            </w:r>
          </w:hyperlink>
        </w:p>
        <w:p w14:paraId="60CC2D45" w14:textId="08F0604F" w:rsidR="000A56AC" w:rsidRDefault="000A56AC">
          <w:pPr>
            <w:pStyle w:val="Verzeichnis2"/>
            <w:rPr>
              <w:rFonts w:asciiTheme="minorHAnsi" w:eastAsiaTheme="minorEastAsia" w:hAnsiTheme="minorHAnsi" w:cstheme="minorBidi"/>
              <w:kern w:val="2"/>
              <w:szCs w:val="24"/>
              <w14:ligatures w14:val="standardContextual"/>
            </w:rPr>
          </w:pPr>
          <w:hyperlink w:anchor="_Toc242780603" w:history="1">
            <w:r w:rsidRPr="00D75F77">
              <w:rPr>
                <w:rStyle w:val="Hyperlink"/>
              </w:rPr>
              <w:t>3.13</w:t>
            </w:r>
            <w:r>
              <w:rPr>
                <w:rFonts w:asciiTheme="minorHAnsi" w:eastAsiaTheme="minorEastAsia" w:hAnsiTheme="minorHAnsi" w:cstheme="minorBidi"/>
                <w:kern w:val="2"/>
                <w:szCs w:val="24"/>
                <w14:ligatures w14:val="standardContextual"/>
              </w:rPr>
              <w:tab/>
            </w:r>
            <w:r w:rsidRPr="00D75F77">
              <w:rPr>
                <w:rStyle w:val="Hyperlink"/>
              </w:rPr>
              <w:t>Relevanz für die Arbeit</w:t>
            </w:r>
            <w:r>
              <w:rPr>
                <w:webHidden/>
              </w:rPr>
              <w:tab/>
            </w:r>
            <w:r>
              <w:rPr>
                <w:webHidden/>
              </w:rPr>
              <w:fldChar w:fldCharType="begin"/>
            </w:r>
            <w:r>
              <w:rPr>
                <w:webHidden/>
              </w:rPr>
              <w:instrText xml:space="preserve"> PAGEREF _Toc242780603 \h </w:instrText>
            </w:r>
            <w:r>
              <w:rPr>
                <w:webHidden/>
              </w:rPr>
            </w:r>
            <w:r>
              <w:rPr>
                <w:webHidden/>
              </w:rPr>
              <w:fldChar w:fldCharType="separate"/>
            </w:r>
            <w:r>
              <w:rPr>
                <w:webHidden/>
              </w:rPr>
              <w:t>54</w:t>
            </w:r>
            <w:r>
              <w:rPr>
                <w:webHidden/>
              </w:rPr>
              <w:fldChar w:fldCharType="end"/>
            </w:r>
          </w:hyperlink>
        </w:p>
        <w:p w14:paraId="13F198D2" w14:textId="33824D1B" w:rsidR="000A56AC" w:rsidRDefault="000A56AC">
          <w:pPr>
            <w:pStyle w:val="Verzeichnis1"/>
            <w:rPr>
              <w:rFonts w:asciiTheme="minorHAnsi" w:eastAsiaTheme="minorEastAsia" w:hAnsiTheme="minorHAnsi" w:cstheme="minorBidi"/>
              <w:kern w:val="2"/>
              <w:szCs w:val="24"/>
              <w14:ligatures w14:val="standardContextual"/>
            </w:rPr>
          </w:pPr>
          <w:hyperlink w:anchor="_Toc242780604" w:history="1">
            <w:r w:rsidRPr="00D75F77">
              <w:rPr>
                <w:rStyle w:val="Hyperlink"/>
              </w:rPr>
              <w:t>4</w:t>
            </w:r>
            <w:r>
              <w:rPr>
                <w:rFonts w:asciiTheme="minorHAnsi" w:eastAsiaTheme="minorEastAsia" w:hAnsiTheme="minorHAnsi" w:cstheme="minorBidi"/>
                <w:kern w:val="2"/>
                <w:szCs w:val="24"/>
                <w14:ligatures w14:val="standardContextual"/>
              </w:rPr>
              <w:tab/>
            </w:r>
            <w:r w:rsidRPr="00D75F77">
              <w:rPr>
                <w:rStyle w:val="Hyperlink"/>
              </w:rPr>
              <w:t>Konzeption der Gestenerkennung</w:t>
            </w:r>
            <w:r>
              <w:rPr>
                <w:webHidden/>
              </w:rPr>
              <w:tab/>
            </w:r>
            <w:r>
              <w:rPr>
                <w:webHidden/>
              </w:rPr>
              <w:fldChar w:fldCharType="begin"/>
            </w:r>
            <w:r>
              <w:rPr>
                <w:webHidden/>
              </w:rPr>
              <w:instrText xml:space="preserve"> PAGEREF _Toc242780604 \h </w:instrText>
            </w:r>
            <w:r>
              <w:rPr>
                <w:webHidden/>
              </w:rPr>
            </w:r>
            <w:r>
              <w:rPr>
                <w:webHidden/>
              </w:rPr>
              <w:fldChar w:fldCharType="separate"/>
            </w:r>
            <w:r>
              <w:rPr>
                <w:webHidden/>
              </w:rPr>
              <w:t>57</w:t>
            </w:r>
            <w:r>
              <w:rPr>
                <w:webHidden/>
              </w:rPr>
              <w:fldChar w:fldCharType="end"/>
            </w:r>
          </w:hyperlink>
        </w:p>
        <w:p w14:paraId="36806138" w14:textId="08E45E30" w:rsidR="000A56AC" w:rsidRDefault="000A56AC">
          <w:pPr>
            <w:pStyle w:val="Verzeichnis2"/>
            <w:rPr>
              <w:rFonts w:asciiTheme="minorHAnsi" w:eastAsiaTheme="minorEastAsia" w:hAnsiTheme="minorHAnsi" w:cstheme="minorBidi"/>
              <w:kern w:val="2"/>
              <w:szCs w:val="24"/>
              <w14:ligatures w14:val="standardContextual"/>
            </w:rPr>
          </w:pPr>
          <w:hyperlink w:anchor="_Toc242780605" w:history="1">
            <w:r w:rsidRPr="00D75F77">
              <w:rPr>
                <w:rStyle w:val="Hyperlink"/>
              </w:rPr>
              <w:t>4.1</w:t>
            </w:r>
            <w:r>
              <w:rPr>
                <w:rFonts w:asciiTheme="minorHAnsi" w:eastAsiaTheme="minorEastAsia" w:hAnsiTheme="minorHAnsi" w:cstheme="minorBidi"/>
                <w:kern w:val="2"/>
                <w:szCs w:val="24"/>
                <w14:ligatures w14:val="standardContextual"/>
              </w:rPr>
              <w:tab/>
            </w:r>
            <w:r w:rsidRPr="00D75F77">
              <w:rPr>
                <w:rStyle w:val="Hyperlink"/>
              </w:rPr>
              <w:t>Raumsimulation, FOV und Kameraposition</w:t>
            </w:r>
            <w:r>
              <w:rPr>
                <w:webHidden/>
              </w:rPr>
              <w:tab/>
            </w:r>
            <w:r>
              <w:rPr>
                <w:webHidden/>
              </w:rPr>
              <w:fldChar w:fldCharType="begin"/>
            </w:r>
            <w:r>
              <w:rPr>
                <w:webHidden/>
              </w:rPr>
              <w:instrText xml:space="preserve"> PAGEREF _Toc242780605 \h </w:instrText>
            </w:r>
            <w:r>
              <w:rPr>
                <w:webHidden/>
              </w:rPr>
            </w:r>
            <w:r>
              <w:rPr>
                <w:webHidden/>
              </w:rPr>
              <w:fldChar w:fldCharType="separate"/>
            </w:r>
            <w:r>
              <w:rPr>
                <w:webHidden/>
              </w:rPr>
              <w:t>57</w:t>
            </w:r>
            <w:r>
              <w:rPr>
                <w:webHidden/>
              </w:rPr>
              <w:fldChar w:fldCharType="end"/>
            </w:r>
          </w:hyperlink>
        </w:p>
        <w:p w14:paraId="761E6C45" w14:textId="1CCA3B1D" w:rsidR="000A56AC" w:rsidRDefault="000A56AC">
          <w:pPr>
            <w:pStyle w:val="Verzeichnis2"/>
            <w:rPr>
              <w:rFonts w:asciiTheme="minorHAnsi" w:eastAsiaTheme="minorEastAsia" w:hAnsiTheme="minorHAnsi" w:cstheme="minorBidi"/>
              <w:kern w:val="2"/>
              <w:szCs w:val="24"/>
              <w14:ligatures w14:val="standardContextual"/>
            </w:rPr>
          </w:pPr>
          <w:hyperlink w:anchor="_Toc242780606" w:history="1">
            <w:r w:rsidRPr="00D75F77">
              <w:rPr>
                <w:rStyle w:val="Hyperlink"/>
              </w:rPr>
              <w:t>4.2</w:t>
            </w:r>
            <w:r>
              <w:rPr>
                <w:rFonts w:asciiTheme="minorHAnsi" w:eastAsiaTheme="minorEastAsia" w:hAnsiTheme="minorHAnsi" w:cstheme="minorBidi"/>
                <w:kern w:val="2"/>
                <w:szCs w:val="24"/>
                <w14:ligatures w14:val="standardContextual"/>
              </w:rPr>
              <w:tab/>
            </w:r>
            <w:r w:rsidRPr="00D75F77">
              <w:rPr>
                <w:rStyle w:val="Hyperlink"/>
              </w:rPr>
              <w:t>Anforderungen an die Projektkomponenten</w:t>
            </w:r>
            <w:r>
              <w:rPr>
                <w:webHidden/>
              </w:rPr>
              <w:tab/>
            </w:r>
            <w:r>
              <w:rPr>
                <w:webHidden/>
              </w:rPr>
              <w:fldChar w:fldCharType="begin"/>
            </w:r>
            <w:r>
              <w:rPr>
                <w:webHidden/>
              </w:rPr>
              <w:instrText xml:space="preserve"> PAGEREF _Toc242780606 \h </w:instrText>
            </w:r>
            <w:r>
              <w:rPr>
                <w:webHidden/>
              </w:rPr>
            </w:r>
            <w:r>
              <w:rPr>
                <w:webHidden/>
              </w:rPr>
              <w:fldChar w:fldCharType="separate"/>
            </w:r>
            <w:r>
              <w:rPr>
                <w:webHidden/>
              </w:rPr>
              <w:t>60</w:t>
            </w:r>
            <w:r>
              <w:rPr>
                <w:webHidden/>
              </w:rPr>
              <w:fldChar w:fldCharType="end"/>
            </w:r>
          </w:hyperlink>
        </w:p>
        <w:p w14:paraId="082C857C" w14:textId="6597712C" w:rsidR="000A56AC" w:rsidRDefault="000A56AC">
          <w:pPr>
            <w:pStyle w:val="Verzeichnis2"/>
            <w:rPr>
              <w:rFonts w:asciiTheme="minorHAnsi" w:eastAsiaTheme="minorEastAsia" w:hAnsiTheme="minorHAnsi" w:cstheme="minorBidi"/>
              <w:kern w:val="2"/>
              <w:szCs w:val="24"/>
              <w14:ligatures w14:val="standardContextual"/>
            </w:rPr>
          </w:pPr>
          <w:hyperlink w:anchor="_Toc242780607" w:history="1">
            <w:r w:rsidRPr="00D75F77">
              <w:rPr>
                <w:rStyle w:val="Hyperlink"/>
              </w:rPr>
              <w:t>4.3</w:t>
            </w:r>
            <w:r>
              <w:rPr>
                <w:rFonts w:asciiTheme="minorHAnsi" w:eastAsiaTheme="minorEastAsia" w:hAnsiTheme="minorHAnsi" w:cstheme="minorBidi"/>
                <w:kern w:val="2"/>
                <w:szCs w:val="24"/>
                <w14:ligatures w14:val="standardContextual"/>
              </w:rPr>
              <w:tab/>
            </w:r>
            <w:r w:rsidRPr="00D75F77">
              <w:rPr>
                <w:rStyle w:val="Hyperlink"/>
              </w:rPr>
              <w:t>Generelle Programmkonzepte</w:t>
            </w:r>
            <w:r>
              <w:rPr>
                <w:webHidden/>
              </w:rPr>
              <w:tab/>
            </w:r>
            <w:r>
              <w:rPr>
                <w:webHidden/>
              </w:rPr>
              <w:fldChar w:fldCharType="begin"/>
            </w:r>
            <w:r>
              <w:rPr>
                <w:webHidden/>
              </w:rPr>
              <w:instrText xml:space="preserve"> PAGEREF _Toc242780607 \h </w:instrText>
            </w:r>
            <w:r>
              <w:rPr>
                <w:webHidden/>
              </w:rPr>
            </w:r>
            <w:r>
              <w:rPr>
                <w:webHidden/>
              </w:rPr>
              <w:fldChar w:fldCharType="separate"/>
            </w:r>
            <w:r>
              <w:rPr>
                <w:webHidden/>
              </w:rPr>
              <w:t>61</w:t>
            </w:r>
            <w:r>
              <w:rPr>
                <w:webHidden/>
              </w:rPr>
              <w:fldChar w:fldCharType="end"/>
            </w:r>
          </w:hyperlink>
        </w:p>
        <w:p w14:paraId="2F09A79C" w14:textId="3A2B3EB7"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608" w:history="1">
            <w:r w:rsidRPr="00D75F77">
              <w:rPr>
                <w:rStyle w:val="Hyperlink"/>
                <w:noProof/>
              </w:rPr>
              <w:t>4.3.1</w:t>
            </w:r>
            <w:r>
              <w:rPr>
                <w:rFonts w:asciiTheme="minorHAnsi" w:eastAsiaTheme="minorEastAsia" w:hAnsiTheme="minorHAnsi" w:cstheme="minorBidi"/>
                <w:noProof/>
                <w:kern w:val="2"/>
                <w14:ligatures w14:val="standardContextual"/>
              </w:rPr>
              <w:tab/>
            </w:r>
            <w:r w:rsidRPr="00D75F77">
              <w:rPr>
                <w:rStyle w:val="Hyperlink"/>
                <w:noProof/>
              </w:rPr>
              <w:t>Benutzeroberfläche</w:t>
            </w:r>
            <w:r>
              <w:rPr>
                <w:noProof/>
                <w:webHidden/>
              </w:rPr>
              <w:tab/>
            </w:r>
            <w:r>
              <w:rPr>
                <w:noProof/>
                <w:webHidden/>
              </w:rPr>
              <w:fldChar w:fldCharType="begin"/>
            </w:r>
            <w:r>
              <w:rPr>
                <w:noProof/>
                <w:webHidden/>
              </w:rPr>
              <w:instrText xml:space="preserve"> PAGEREF _Toc242780608 \h </w:instrText>
            </w:r>
            <w:r>
              <w:rPr>
                <w:noProof/>
                <w:webHidden/>
              </w:rPr>
            </w:r>
            <w:r>
              <w:rPr>
                <w:noProof/>
                <w:webHidden/>
              </w:rPr>
              <w:fldChar w:fldCharType="separate"/>
            </w:r>
            <w:r>
              <w:rPr>
                <w:noProof/>
                <w:webHidden/>
              </w:rPr>
              <w:t>61</w:t>
            </w:r>
            <w:r>
              <w:rPr>
                <w:noProof/>
                <w:webHidden/>
              </w:rPr>
              <w:fldChar w:fldCharType="end"/>
            </w:r>
          </w:hyperlink>
        </w:p>
        <w:p w14:paraId="206FE30A" w14:textId="4CAD44E9"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609" w:history="1">
            <w:r w:rsidRPr="00D75F77">
              <w:rPr>
                <w:rStyle w:val="Hyperlink"/>
                <w:noProof/>
              </w:rPr>
              <w:t>4.3.2</w:t>
            </w:r>
            <w:r>
              <w:rPr>
                <w:rFonts w:asciiTheme="minorHAnsi" w:eastAsiaTheme="minorEastAsia" w:hAnsiTheme="minorHAnsi" w:cstheme="minorBidi"/>
                <w:noProof/>
                <w:kern w:val="2"/>
                <w14:ligatures w14:val="standardContextual"/>
              </w:rPr>
              <w:tab/>
            </w:r>
            <w:r w:rsidRPr="00D75F77">
              <w:rPr>
                <w:rStyle w:val="Hyperlink"/>
                <w:noProof/>
              </w:rPr>
              <w:t>Positionierung eines Instruments</w:t>
            </w:r>
            <w:r>
              <w:rPr>
                <w:noProof/>
                <w:webHidden/>
              </w:rPr>
              <w:tab/>
            </w:r>
            <w:r>
              <w:rPr>
                <w:noProof/>
                <w:webHidden/>
              </w:rPr>
              <w:fldChar w:fldCharType="begin"/>
            </w:r>
            <w:r>
              <w:rPr>
                <w:noProof/>
                <w:webHidden/>
              </w:rPr>
              <w:instrText xml:space="preserve"> PAGEREF _Toc242780609 \h </w:instrText>
            </w:r>
            <w:r>
              <w:rPr>
                <w:noProof/>
                <w:webHidden/>
              </w:rPr>
            </w:r>
            <w:r>
              <w:rPr>
                <w:noProof/>
                <w:webHidden/>
              </w:rPr>
              <w:fldChar w:fldCharType="separate"/>
            </w:r>
            <w:r>
              <w:rPr>
                <w:noProof/>
                <w:webHidden/>
              </w:rPr>
              <w:t>62</w:t>
            </w:r>
            <w:r>
              <w:rPr>
                <w:noProof/>
                <w:webHidden/>
              </w:rPr>
              <w:fldChar w:fldCharType="end"/>
            </w:r>
          </w:hyperlink>
        </w:p>
        <w:p w14:paraId="7F65C887" w14:textId="6EBBB41D"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610" w:history="1">
            <w:r w:rsidRPr="00D75F77">
              <w:rPr>
                <w:rStyle w:val="Hyperlink"/>
                <w:noProof/>
              </w:rPr>
              <w:t>4.3.3</w:t>
            </w:r>
            <w:r>
              <w:rPr>
                <w:rFonts w:asciiTheme="minorHAnsi" w:eastAsiaTheme="minorEastAsia" w:hAnsiTheme="minorHAnsi" w:cstheme="minorBidi"/>
                <w:noProof/>
                <w:kern w:val="2"/>
                <w14:ligatures w14:val="standardContextual"/>
              </w:rPr>
              <w:tab/>
            </w:r>
            <w:r w:rsidRPr="00D75F77">
              <w:rPr>
                <w:rStyle w:val="Hyperlink"/>
                <w:noProof/>
              </w:rPr>
              <w:t>Auswehlen eines Instruments</w:t>
            </w:r>
            <w:r>
              <w:rPr>
                <w:noProof/>
                <w:webHidden/>
              </w:rPr>
              <w:tab/>
            </w:r>
            <w:r>
              <w:rPr>
                <w:noProof/>
                <w:webHidden/>
              </w:rPr>
              <w:fldChar w:fldCharType="begin"/>
            </w:r>
            <w:r>
              <w:rPr>
                <w:noProof/>
                <w:webHidden/>
              </w:rPr>
              <w:instrText xml:space="preserve"> PAGEREF _Toc242780610 \h </w:instrText>
            </w:r>
            <w:r>
              <w:rPr>
                <w:noProof/>
                <w:webHidden/>
              </w:rPr>
            </w:r>
            <w:r>
              <w:rPr>
                <w:noProof/>
                <w:webHidden/>
              </w:rPr>
              <w:fldChar w:fldCharType="separate"/>
            </w:r>
            <w:r>
              <w:rPr>
                <w:noProof/>
                <w:webHidden/>
              </w:rPr>
              <w:t>63</w:t>
            </w:r>
            <w:r>
              <w:rPr>
                <w:noProof/>
                <w:webHidden/>
              </w:rPr>
              <w:fldChar w:fldCharType="end"/>
            </w:r>
          </w:hyperlink>
        </w:p>
        <w:p w14:paraId="7ECAD155" w14:textId="501326B9"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611" w:history="1">
            <w:r w:rsidRPr="00D75F77">
              <w:rPr>
                <w:rStyle w:val="Hyperlink"/>
                <w:noProof/>
              </w:rPr>
              <w:t>4.3.4</w:t>
            </w:r>
            <w:r>
              <w:rPr>
                <w:rFonts w:asciiTheme="minorHAnsi" w:eastAsiaTheme="minorEastAsia" w:hAnsiTheme="minorHAnsi" w:cstheme="minorBidi"/>
                <w:noProof/>
                <w:kern w:val="2"/>
                <w14:ligatures w14:val="standardContextual"/>
              </w:rPr>
              <w:tab/>
            </w:r>
            <w:r w:rsidRPr="00D75F77">
              <w:rPr>
                <w:rStyle w:val="Hyperlink"/>
                <w:noProof/>
              </w:rPr>
              <w:t>Gesten für weitere Funktionalitäten</w:t>
            </w:r>
            <w:r>
              <w:rPr>
                <w:noProof/>
                <w:webHidden/>
              </w:rPr>
              <w:tab/>
            </w:r>
            <w:r>
              <w:rPr>
                <w:noProof/>
                <w:webHidden/>
              </w:rPr>
              <w:fldChar w:fldCharType="begin"/>
            </w:r>
            <w:r>
              <w:rPr>
                <w:noProof/>
                <w:webHidden/>
              </w:rPr>
              <w:instrText xml:space="preserve"> PAGEREF _Toc242780611 \h </w:instrText>
            </w:r>
            <w:r>
              <w:rPr>
                <w:noProof/>
                <w:webHidden/>
              </w:rPr>
            </w:r>
            <w:r>
              <w:rPr>
                <w:noProof/>
                <w:webHidden/>
              </w:rPr>
              <w:fldChar w:fldCharType="separate"/>
            </w:r>
            <w:r>
              <w:rPr>
                <w:noProof/>
                <w:webHidden/>
              </w:rPr>
              <w:t>64</w:t>
            </w:r>
            <w:r>
              <w:rPr>
                <w:noProof/>
                <w:webHidden/>
              </w:rPr>
              <w:fldChar w:fldCharType="end"/>
            </w:r>
          </w:hyperlink>
        </w:p>
        <w:p w14:paraId="45CDB878" w14:textId="5C5B6805"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612" w:history="1">
            <w:r w:rsidRPr="00D75F77">
              <w:rPr>
                <w:rStyle w:val="Hyperlink"/>
                <w:noProof/>
              </w:rPr>
              <w:t>4.3.5</w:t>
            </w:r>
            <w:r>
              <w:rPr>
                <w:rFonts w:asciiTheme="minorHAnsi" w:eastAsiaTheme="minorEastAsia" w:hAnsiTheme="minorHAnsi" w:cstheme="minorBidi"/>
                <w:noProof/>
                <w:kern w:val="2"/>
                <w14:ligatures w14:val="standardContextual"/>
              </w:rPr>
              <w:tab/>
            </w:r>
            <w:r w:rsidRPr="00D75F77">
              <w:rPr>
                <w:rStyle w:val="Hyperlink"/>
                <w:noProof/>
              </w:rPr>
              <w:t>Systemkommunikation</w:t>
            </w:r>
            <w:r>
              <w:rPr>
                <w:noProof/>
                <w:webHidden/>
              </w:rPr>
              <w:tab/>
            </w:r>
            <w:r>
              <w:rPr>
                <w:noProof/>
                <w:webHidden/>
              </w:rPr>
              <w:fldChar w:fldCharType="begin"/>
            </w:r>
            <w:r>
              <w:rPr>
                <w:noProof/>
                <w:webHidden/>
              </w:rPr>
              <w:instrText xml:space="preserve"> PAGEREF _Toc242780612 \h </w:instrText>
            </w:r>
            <w:r>
              <w:rPr>
                <w:noProof/>
                <w:webHidden/>
              </w:rPr>
            </w:r>
            <w:r>
              <w:rPr>
                <w:noProof/>
                <w:webHidden/>
              </w:rPr>
              <w:fldChar w:fldCharType="separate"/>
            </w:r>
            <w:r>
              <w:rPr>
                <w:noProof/>
                <w:webHidden/>
              </w:rPr>
              <w:t>64</w:t>
            </w:r>
            <w:r>
              <w:rPr>
                <w:noProof/>
                <w:webHidden/>
              </w:rPr>
              <w:fldChar w:fldCharType="end"/>
            </w:r>
          </w:hyperlink>
        </w:p>
        <w:p w14:paraId="002AA08D" w14:textId="0C7B8EA5" w:rsidR="000A56AC" w:rsidRDefault="000A56AC">
          <w:pPr>
            <w:pStyle w:val="Verzeichnis2"/>
            <w:rPr>
              <w:rFonts w:asciiTheme="minorHAnsi" w:eastAsiaTheme="minorEastAsia" w:hAnsiTheme="minorHAnsi" w:cstheme="minorBidi"/>
              <w:kern w:val="2"/>
              <w:szCs w:val="24"/>
              <w14:ligatures w14:val="standardContextual"/>
            </w:rPr>
          </w:pPr>
          <w:hyperlink w:anchor="_Toc242780613" w:history="1">
            <w:r w:rsidRPr="00D75F77">
              <w:rPr>
                <w:rStyle w:val="Hyperlink"/>
              </w:rPr>
              <w:t>4.4</w:t>
            </w:r>
            <w:r>
              <w:rPr>
                <w:rFonts w:asciiTheme="minorHAnsi" w:eastAsiaTheme="minorEastAsia" w:hAnsiTheme="minorHAnsi" w:cstheme="minorBidi"/>
                <w:kern w:val="2"/>
                <w:szCs w:val="24"/>
                <w14:ligatures w14:val="standardContextual"/>
              </w:rPr>
              <w:tab/>
            </w:r>
            <w:r w:rsidRPr="00D75F77">
              <w:rPr>
                <w:rStyle w:val="Hyperlink"/>
              </w:rPr>
              <w:t>Wahl der Softwarewahl</w:t>
            </w:r>
            <w:r>
              <w:rPr>
                <w:webHidden/>
              </w:rPr>
              <w:tab/>
            </w:r>
            <w:r>
              <w:rPr>
                <w:webHidden/>
              </w:rPr>
              <w:fldChar w:fldCharType="begin"/>
            </w:r>
            <w:r>
              <w:rPr>
                <w:webHidden/>
              </w:rPr>
              <w:instrText xml:space="preserve"> PAGEREF _Toc242780613 \h </w:instrText>
            </w:r>
            <w:r>
              <w:rPr>
                <w:webHidden/>
              </w:rPr>
            </w:r>
            <w:r>
              <w:rPr>
                <w:webHidden/>
              </w:rPr>
              <w:fldChar w:fldCharType="separate"/>
            </w:r>
            <w:r>
              <w:rPr>
                <w:webHidden/>
              </w:rPr>
              <w:t>64</w:t>
            </w:r>
            <w:r>
              <w:rPr>
                <w:webHidden/>
              </w:rPr>
              <w:fldChar w:fldCharType="end"/>
            </w:r>
          </w:hyperlink>
        </w:p>
        <w:p w14:paraId="7E5DE33D" w14:textId="7D88085B" w:rsidR="000A56AC" w:rsidRDefault="000A56AC">
          <w:pPr>
            <w:pStyle w:val="Verzeichnis2"/>
            <w:rPr>
              <w:rFonts w:asciiTheme="minorHAnsi" w:eastAsiaTheme="minorEastAsia" w:hAnsiTheme="minorHAnsi" w:cstheme="minorBidi"/>
              <w:kern w:val="2"/>
              <w:szCs w:val="24"/>
              <w14:ligatures w14:val="standardContextual"/>
            </w:rPr>
          </w:pPr>
          <w:hyperlink w:anchor="_Toc242780614" w:history="1">
            <w:r w:rsidRPr="00D75F77">
              <w:rPr>
                <w:rStyle w:val="Hyperlink"/>
              </w:rPr>
              <w:t>4.5</w:t>
            </w:r>
            <w:r>
              <w:rPr>
                <w:rFonts w:asciiTheme="minorHAnsi" w:eastAsiaTheme="minorEastAsia" w:hAnsiTheme="minorHAnsi" w:cstheme="minorBidi"/>
                <w:kern w:val="2"/>
                <w:szCs w:val="24"/>
                <w14:ligatures w14:val="standardContextual"/>
              </w:rPr>
              <w:tab/>
            </w:r>
            <w:r w:rsidRPr="00D75F77">
              <w:rPr>
                <w:rStyle w:val="Hyperlink"/>
              </w:rPr>
              <w:t>Konzeptspezifikation mit KI</w:t>
            </w:r>
            <w:r>
              <w:rPr>
                <w:webHidden/>
              </w:rPr>
              <w:tab/>
            </w:r>
            <w:r>
              <w:rPr>
                <w:webHidden/>
              </w:rPr>
              <w:fldChar w:fldCharType="begin"/>
            </w:r>
            <w:r>
              <w:rPr>
                <w:webHidden/>
              </w:rPr>
              <w:instrText xml:space="preserve"> PAGEREF _Toc242780614 \h </w:instrText>
            </w:r>
            <w:r>
              <w:rPr>
                <w:webHidden/>
              </w:rPr>
            </w:r>
            <w:r>
              <w:rPr>
                <w:webHidden/>
              </w:rPr>
              <w:fldChar w:fldCharType="separate"/>
            </w:r>
            <w:r>
              <w:rPr>
                <w:webHidden/>
              </w:rPr>
              <w:t>66</w:t>
            </w:r>
            <w:r>
              <w:rPr>
                <w:webHidden/>
              </w:rPr>
              <w:fldChar w:fldCharType="end"/>
            </w:r>
          </w:hyperlink>
        </w:p>
        <w:p w14:paraId="72E386D5" w14:textId="5FC30308" w:rsidR="000A56AC" w:rsidRDefault="000A56AC">
          <w:pPr>
            <w:pStyle w:val="Verzeichnis2"/>
            <w:rPr>
              <w:rFonts w:asciiTheme="minorHAnsi" w:eastAsiaTheme="minorEastAsia" w:hAnsiTheme="minorHAnsi" w:cstheme="minorBidi"/>
              <w:kern w:val="2"/>
              <w:szCs w:val="24"/>
              <w14:ligatures w14:val="standardContextual"/>
            </w:rPr>
          </w:pPr>
          <w:hyperlink w:anchor="_Toc242780615" w:history="1">
            <w:r w:rsidRPr="00D75F77">
              <w:rPr>
                <w:rStyle w:val="Hyperlink"/>
              </w:rPr>
              <w:t>4.6</w:t>
            </w:r>
            <w:r>
              <w:rPr>
                <w:rFonts w:asciiTheme="minorHAnsi" w:eastAsiaTheme="minorEastAsia" w:hAnsiTheme="minorHAnsi" w:cstheme="minorBidi"/>
                <w:kern w:val="2"/>
                <w:szCs w:val="24"/>
                <w14:ligatures w14:val="standardContextual"/>
              </w:rPr>
              <w:tab/>
            </w:r>
            <w:r w:rsidRPr="00D75F77">
              <w:rPr>
                <w:rStyle w:val="Hyperlink"/>
              </w:rPr>
              <w:t>Konzeptspezifikation ohne KI</w:t>
            </w:r>
            <w:r>
              <w:rPr>
                <w:webHidden/>
              </w:rPr>
              <w:tab/>
            </w:r>
            <w:r>
              <w:rPr>
                <w:webHidden/>
              </w:rPr>
              <w:fldChar w:fldCharType="begin"/>
            </w:r>
            <w:r>
              <w:rPr>
                <w:webHidden/>
              </w:rPr>
              <w:instrText xml:space="preserve"> PAGEREF _Toc242780615 \h </w:instrText>
            </w:r>
            <w:r>
              <w:rPr>
                <w:webHidden/>
              </w:rPr>
            </w:r>
            <w:r>
              <w:rPr>
                <w:webHidden/>
              </w:rPr>
              <w:fldChar w:fldCharType="separate"/>
            </w:r>
            <w:r>
              <w:rPr>
                <w:webHidden/>
              </w:rPr>
              <w:t>68</w:t>
            </w:r>
            <w:r>
              <w:rPr>
                <w:webHidden/>
              </w:rPr>
              <w:fldChar w:fldCharType="end"/>
            </w:r>
          </w:hyperlink>
        </w:p>
        <w:p w14:paraId="1DB8825B" w14:textId="6C76FB83" w:rsidR="000A56AC" w:rsidRDefault="000A56AC">
          <w:pPr>
            <w:pStyle w:val="Verzeichnis1"/>
            <w:rPr>
              <w:rFonts w:asciiTheme="minorHAnsi" w:eastAsiaTheme="minorEastAsia" w:hAnsiTheme="minorHAnsi" w:cstheme="minorBidi"/>
              <w:kern w:val="2"/>
              <w:szCs w:val="24"/>
              <w14:ligatures w14:val="standardContextual"/>
            </w:rPr>
          </w:pPr>
          <w:hyperlink w:anchor="_Toc242780616" w:history="1">
            <w:r w:rsidRPr="00D75F77">
              <w:rPr>
                <w:rStyle w:val="Hyperlink"/>
              </w:rPr>
              <w:t>5</w:t>
            </w:r>
            <w:r>
              <w:rPr>
                <w:rFonts w:asciiTheme="minorHAnsi" w:eastAsiaTheme="minorEastAsia" w:hAnsiTheme="minorHAnsi" w:cstheme="minorBidi"/>
                <w:kern w:val="2"/>
                <w:szCs w:val="24"/>
                <w14:ligatures w14:val="standardContextual"/>
              </w:rPr>
              <w:tab/>
            </w:r>
            <w:r w:rsidRPr="00D75F77">
              <w:rPr>
                <w:rStyle w:val="Hyperlink"/>
              </w:rPr>
              <w:t>Implementierung der Gestensteuerung</w:t>
            </w:r>
            <w:r>
              <w:rPr>
                <w:webHidden/>
              </w:rPr>
              <w:tab/>
            </w:r>
            <w:r>
              <w:rPr>
                <w:webHidden/>
              </w:rPr>
              <w:fldChar w:fldCharType="begin"/>
            </w:r>
            <w:r>
              <w:rPr>
                <w:webHidden/>
              </w:rPr>
              <w:instrText xml:space="preserve"> PAGEREF _Toc242780616 \h </w:instrText>
            </w:r>
            <w:r>
              <w:rPr>
                <w:webHidden/>
              </w:rPr>
            </w:r>
            <w:r>
              <w:rPr>
                <w:webHidden/>
              </w:rPr>
              <w:fldChar w:fldCharType="separate"/>
            </w:r>
            <w:r>
              <w:rPr>
                <w:webHidden/>
              </w:rPr>
              <w:t>71</w:t>
            </w:r>
            <w:r>
              <w:rPr>
                <w:webHidden/>
              </w:rPr>
              <w:fldChar w:fldCharType="end"/>
            </w:r>
          </w:hyperlink>
        </w:p>
        <w:p w14:paraId="4A6DA2F7" w14:textId="112A8A27" w:rsidR="000A56AC" w:rsidRDefault="000A56AC">
          <w:pPr>
            <w:pStyle w:val="Verzeichnis2"/>
            <w:rPr>
              <w:rFonts w:asciiTheme="minorHAnsi" w:eastAsiaTheme="minorEastAsia" w:hAnsiTheme="minorHAnsi" w:cstheme="minorBidi"/>
              <w:kern w:val="2"/>
              <w:szCs w:val="24"/>
              <w14:ligatures w14:val="standardContextual"/>
            </w:rPr>
          </w:pPr>
          <w:hyperlink w:anchor="_Toc242780617" w:history="1">
            <w:r w:rsidRPr="00D75F77">
              <w:rPr>
                <w:rStyle w:val="Hyperlink"/>
              </w:rPr>
              <w:t>5.1</w:t>
            </w:r>
            <w:r>
              <w:rPr>
                <w:rFonts w:asciiTheme="minorHAnsi" w:eastAsiaTheme="minorEastAsia" w:hAnsiTheme="minorHAnsi" w:cstheme="minorBidi"/>
                <w:kern w:val="2"/>
                <w:szCs w:val="24"/>
                <w14:ligatures w14:val="standardContextual"/>
              </w:rPr>
              <w:tab/>
            </w:r>
            <w:r w:rsidRPr="00D75F77">
              <w:rPr>
                <w:rStyle w:val="Hyperlink"/>
              </w:rPr>
              <w:t>Wahl der Hardware</w:t>
            </w:r>
            <w:r>
              <w:rPr>
                <w:webHidden/>
              </w:rPr>
              <w:tab/>
            </w:r>
            <w:r>
              <w:rPr>
                <w:webHidden/>
              </w:rPr>
              <w:fldChar w:fldCharType="begin"/>
            </w:r>
            <w:r>
              <w:rPr>
                <w:webHidden/>
              </w:rPr>
              <w:instrText xml:space="preserve"> PAGEREF _Toc242780617 \h </w:instrText>
            </w:r>
            <w:r>
              <w:rPr>
                <w:webHidden/>
              </w:rPr>
            </w:r>
            <w:r>
              <w:rPr>
                <w:webHidden/>
              </w:rPr>
              <w:fldChar w:fldCharType="separate"/>
            </w:r>
            <w:r>
              <w:rPr>
                <w:webHidden/>
              </w:rPr>
              <w:t>71</w:t>
            </w:r>
            <w:r>
              <w:rPr>
                <w:webHidden/>
              </w:rPr>
              <w:fldChar w:fldCharType="end"/>
            </w:r>
          </w:hyperlink>
        </w:p>
        <w:p w14:paraId="6B11C9A0" w14:textId="0A537E8A"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618" w:history="1">
            <w:r w:rsidRPr="00D75F77">
              <w:rPr>
                <w:rStyle w:val="Hyperlink"/>
                <w:noProof/>
              </w:rPr>
              <w:t>5.1.1</w:t>
            </w:r>
            <w:r>
              <w:rPr>
                <w:rFonts w:asciiTheme="minorHAnsi" w:eastAsiaTheme="minorEastAsia" w:hAnsiTheme="minorHAnsi" w:cstheme="minorBidi"/>
                <w:noProof/>
                <w:kern w:val="2"/>
                <w14:ligatures w14:val="standardContextual"/>
              </w:rPr>
              <w:tab/>
            </w:r>
            <w:r w:rsidRPr="00D75F77">
              <w:rPr>
                <w:rStyle w:val="Hyperlink"/>
                <w:noProof/>
              </w:rPr>
              <w:t>Kamerawahl</w:t>
            </w:r>
            <w:r>
              <w:rPr>
                <w:noProof/>
                <w:webHidden/>
              </w:rPr>
              <w:tab/>
            </w:r>
            <w:r>
              <w:rPr>
                <w:noProof/>
                <w:webHidden/>
              </w:rPr>
              <w:fldChar w:fldCharType="begin"/>
            </w:r>
            <w:r>
              <w:rPr>
                <w:noProof/>
                <w:webHidden/>
              </w:rPr>
              <w:instrText xml:space="preserve"> PAGEREF _Toc242780618 \h </w:instrText>
            </w:r>
            <w:r>
              <w:rPr>
                <w:noProof/>
                <w:webHidden/>
              </w:rPr>
            </w:r>
            <w:r>
              <w:rPr>
                <w:noProof/>
                <w:webHidden/>
              </w:rPr>
              <w:fldChar w:fldCharType="separate"/>
            </w:r>
            <w:r>
              <w:rPr>
                <w:noProof/>
                <w:webHidden/>
              </w:rPr>
              <w:t>71</w:t>
            </w:r>
            <w:r>
              <w:rPr>
                <w:noProof/>
                <w:webHidden/>
              </w:rPr>
              <w:fldChar w:fldCharType="end"/>
            </w:r>
          </w:hyperlink>
        </w:p>
        <w:p w14:paraId="2470EE8C" w14:textId="2BE5415B"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619" w:history="1">
            <w:r w:rsidRPr="00D75F77">
              <w:rPr>
                <w:rStyle w:val="Hyperlink"/>
                <w:noProof/>
              </w:rPr>
              <w:t>5.1.2</w:t>
            </w:r>
            <w:r>
              <w:rPr>
                <w:rFonts w:asciiTheme="minorHAnsi" w:eastAsiaTheme="minorEastAsia" w:hAnsiTheme="minorHAnsi" w:cstheme="minorBidi"/>
                <w:noProof/>
                <w:kern w:val="2"/>
                <w14:ligatures w14:val="standardContextual"/>
              </w:rPr>
              <w:tab/>
            </w:r>
            <w:r w:rsidRPr="00D75F77">
              <w:rPr>
                <w:rStyle w:val="Hyperlink"/>
                <w:noProof/>
              </w:rPr>
              <w:t>Wahl der Recheneinheit</w:t>
            </w:r>
            <w:r>
              <w:rPr>
                <w:noProof/>
                <w:webHidden/>
              </w:rPr>
              <w:tab/>
            </w:r>
            <w:r>
              <w:rPr>
                <w:noProof/>
                <w:webHidden/>
              </w:rPr>
              <w:fldChar w:fldCharType="begin"/>
            </w:r>
            <w:r>
              <w:rPr>
                <w:noProof/>
                <w:webHidden/>
              </w:rPr>
              <w:instrText xml:space="preserve"> PAGEREF _Toc242780619 \h </w:instrText>
            </w:r>
            <w:r>
              <w:rPr>
                <w:noProof/>
                <w:webHidden/>
              </w:rPr>
            </w:r>
            <w:r>
              <w:rPr>
                <w:noProof/>
                <w:webHidden/>
              </w:rPr>
              <w:fldChar w:fldCharType="separate"/>
            </w:r>
            <w:r>
              <w:rPr>
                <w:noProof/>
                <w:webHidden/>
              </w:rPr>
              <w:t>72</w:t>
            </w:r>
            <w:r>
              <w:rPr>
                <w:noProof/>
                <w:webHidden/>
              </w:rPr>
              <w:fldChar w:fldCharType="end"/>
            </w:r>
          </w:hyperlink>
        </w:p>
        <w:p w14:paraId="1B7C283C" w14:textId="15482B5D"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620" w:history="1">
            <w:r w:rsidRPr="00D75F77">
              <w:rPr>
                <w:rStyle w:val="Hyperlink"/>
                <w:noProof/>
              </w:rPr>
              <w:t>5.1.3</w:t>
            </w:r>
            <w:r>
              <w:rPr>
                <w:rFonts w:asciiTheme="minorHAnsi" w:eastAsiaTheme="minorEastAsia" w:hAnsiTheme="minorHAnsi" w:cstheme="minorBidi"/>
                <w:noProof/>
                <w:kern w:val="2"/>
                <w14:ligatures w14:val="standardContextual"/>
              </w:rPr>
              <w:tab/>
            </w:r>
            <w:r w:rsidRPr="00D75F77">
              <w:rPr>
                <w:rStyle w:val="Hyperlink"/>
                <w:noProof/>
              </w:rPr>
              <w:t>Bildschirmwahl</w:t>
            </w:r>
            <w:r>
              <w:rPr>
                <w:noProof/>
                <w:webHidden/>
              </w:rPr>
              <w:tab/>
            </w:r>
            <w:r>
              <w:rPr>
                <w:noProof/>
                <w:webHidden/>
              </w:rPr>
              <w:fldChar w:fldCharType="begin"/>
            </w:r>
            <w:r>
              <w:rPr>
                <w:noProof/>
                <w:webHidden/>
              </w:rPr>
              <w:instrText xml:space="preserve"> PAGEREF _Toc242780620 \h </w:instrText>
            </w:r>
            <w:r>
              <w:rPr>
                <w:noProof/>
                <w:webHidden/>
              </w:rPr>
            </w:r>
            <w:r>
              <w:rPr>
                <w:noProof/>
                <w:webHidden/>
              </w:rPr>
              <w:fldChar w:fldCharType="separate"/>
            </w:r>
            <w:r>
              <w:rPr>
                <w:noProof/>
                <w:webHidden/>
              </w:rPr>
              <w:t>74</w:t>
            </w:r>
            <w:r>
              <w:rPr>
                <w:noProof/>
                <w:webHidden/>
              </w:rPr>
              <w:fldChar w:fldCharType="end"/>
            </w:r>
          </w:hyperlink>
        </w:p>
        <w:p w14:paraId="05204231" w14:textId="7D1F1653" w:rsidR="000A56AC" w:rsidRDefault="000A56AC">
          <w:pPr>
            <w:pStyle w:val="Verzeichnis2"/>
            <w:rPr>
              <w:rFonts w:asciiTheme="minorHAnsi" w:eastAsiaTheme="minorEastAsia" w:hAnsiTheme="minorHAnsi" w:cstheme="minorBidi"/>
              <w:kern w:val="2"/>
              <w:szCs w:val="24"/>
              <w14:ligatures w14:val="standardContextual"/>
            </w:rPr>
          </w:pPr>
          <w:hyperlink w:anchor="_Toc242780621" w:history="1">
            <w:r w:rsidRPr="00D75F77">
              <w:rPr>
                <w:rStyle w:val="Hyperlink"/>
              </w:rPr>
              <w:t>5.2</w:t>
            </w:r>
            <w:r>
              <w:rPr>
                <w:rFonts w:asciiTheme="minorHAnsi" w:eastAsiaTheme="minorEastAsia" w:hAnsiTheme="minorHAnsi" w:cstheme="minorBidi"/>
                <w:kern w:val="2"/>
                <w:szCs w:val="24"/>
                <w14:ligatures w14:val="standardContextual"/>
              </w:rPr>
              <w:tab/>
            </w:r>
            <w:r w:rsidRPr="00D75F77">
              <w:rPr>
                <w:rStyle w:val="Hyperlink"/>
              </w:rPr>
              <w:t>Erkennung der Raumrichtung</w:t>
            </w:r>
            <w:r>
              <w:rPr>
                <w:webHidden/>
              </w:rPr>
              <w:tab/>
            </w:r>
            <w:r>
              <w:rPr>
                <w:webHidden/>
              </w:rPr>
              <w:fldChar w:fldCharType="begin"/>
            </w:r>
            <w:r>
              <w:rPr>
                <w:webHidden/>
              </w:rPr>
              <w:instrText xml:space="preserve"> PAGEREF _Toc242780621 \h </w:instrText>
            </w:r>
            <w:r>
              <w:rPr>
                <w:webHidden/>
              </w:rPr>
            </w:r>
            <w:r>
              <w:rPr>
                <w:webHidden/>
              </w:rPr>
              <w:fldChar w:fldCharType="separate"/>
            </w:r>
            <w:r>
              <w:rPr>
                <w:webHidden/>
              </w:rPr>
              <w:t>75</w:t>
            </w:r>
            <w:r>
              <w:rPr>
                <w:webHidden/>
              </w:rPr>
              <w:fldChar w:fldCharType="end"/>
            </w:r>
          </w:hyperlink>
        </w:p>
        <w:p w14:paraId="419814B6" w14:textId="52B8A0BC"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622" w:history="1">
            <w:r w:rsidRPr="00D75F77">
              <w:rPr>
                <w:rStyle w:val="Hyperlink"/>
                <w:noProof/>
              </w:rPr>
              <w:t>5.2.1</w:t>
            </w:r>
            <w:r>
              <w:rPr>
                <w:rFonts w:asciiTheme="minorHAnsi" w:eastAsiaTheme="minorEastAsia" w:hAnsiTheme="minorHAnsi" w:cstheme="minorBidi"/>
                <w:noProof/>
                <w:kern w:val="2"/>
                <w14:ligatures w14:val="standardContextual"/>
              </w:rPr>
              <w:tab/>
            </w:r>
            <w:r w:rsidRPr="00D75F77">
              <w:rPr>
                <w:rStyle w:val="Hyperlink"/>
                <w:noProof/>
              </w:rPr>
              <w:t>Hand- und Schulterposition</w:t>
            </w:r>
            <w:r>
              <w:rPr>
                <w:noProof/>
                <w:webHidden/>
              </w:rPr>
              <w:tab/>
            </w:r>
            <w:r>
              <w:rPr>
                <w:noProof/>
                <w:webHidden/>
              </w:rPr>
              <w:fldChar w:fldCharType="begin"/>
            </w:r>
            <w:r>
              <w:rPr>
                <w:noProof/>
                <w:webHidden/>
              </w:rPr>
              <w:instrText xml:space="preserve"> PAGEREF _Toc242780622 \h </w:instrText>
            </w:r>
            <w:r>
              <w:rPr>
                <w:noProof/>
                <w:webHidden/>
              </w:rPr>
            </w:r>
            <w:r>
              <w:rPr>
                <w:noProof/>
                <w:webHidden/>
              </w:rPr>
              <w:fldChar w:fldCharType="separate"/>
            </w:r>
            <w:r>
              <w:rPr>
                <w:noProof/>
                <w:webHidden/>
              </w:rPr>
              <w:t>75</w:t>
            </w:r>
            <w:r>
              <w:rPr>
                <w:noProof/>
                <w:webHidden/>
              </w:rPr>
              <w:fldChar w:fldCharType="end"/>
            </w:r>
          </w:hyperlink>
        </w:p>
        <w:p w14:paraId="025F6BD4" w14:textId="33DB5CE4"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623" w:history="1">
            <w:r w:rsidRPr="00D75F77">
              <w:rPr>
                <w:rStyle w:val="Hyperlink"/>
                <w:noProof/>
              </w:rPr>
              <w:t>5.2.2</w:t>
            </w:r>
            <w:r>
              <w:rPr>
                <w:rFonts w:asciiTheme="minorHAnsi" w:eastAsiaTheme="minorEastAsia" w:hAnsiTheme="minorHAnsi" w:cstheme="minorBidi"/>
                <w:noProof/>
                <w:kern w:val="2"/>
                <w14:ligatures w14:val="standardContextual"/>
              </w:rPr>
              <w:tab/>
            </w:r>
            <w:r w:rsidRPr="00D75F77">
              <w:rPr>
                <w:rStyle w:val="Hyperlink"/>
                <w:noProof/>
              </w:rPr>
              <w:t>3D-Raum-Koordinaten</w:t>
            </w:r>
            <w:r>
              <w:rPr>
                <w:noProof/>
                <w:webHidden/>
              </w:rPr>
              <w:tab/>
            </w:r>
            <w:r>
              <w:rPr>
                <w:noProof/>
                <w:webHidden/>
              </w:rPr>
              <w:fldChar w:fldCharType="begin"/>
            </w:r>
            <w:r>
              <w:rPr>
                <w:noProof/>
                <w:webHidden/>
              </w:rPr>
              <w:instrText xml:space="preserve"> PAGEREF _Toc242780623 \h </w:instrText>
            </w:r>
            <w:r>
              <w:rPr>
                <w:noProof/>
                <w:webHidden/>
              </w:rPr>
            </w:r>
            <w:r>
              <w:rPr>
                <w:noProof/>
                <w:webHidden/>
              </w:rPr>
              <w:fldChar w:fldCharType="separate"/>
            </w:r>
            <w:r>
              <w:rPr>
                <w:noProof/>
                <w:webHidden/>
              </w:rPr>
              <w:t>75</w:t>
            </w:r>
            <w:r>
              <w:rPr>
                <w:noProof/>
                <w:webHidden/>
              </w:rPr>
              <w:fldChar w:fldCharType="end"/>
            </w:r>
          </w:hyperlink>
        </w:p>
        <w:p w14:paraId="21B85219" w14:textId="44EE76CD"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624" w:history="1">
            <w:r w:rsidRPr="00D75F77">
              <w:rPr>
                <w:rStyle w:val="Hyperlink"/>
                <w:noProof/>
              </w:rPr>
              <w:t>5.2.3</w:t>
            </w:r>
            <w:r>
              <w:rPr>
                <w:rFonts w:asciiTheme="minorHAnsi" w:eastAsiaTheme="minorEastAsia" w:hAnsiTheme="minorHAnsi" w:cstheme="minorBidi"/>
                <w:noProof/>
                <w:kern w:val="2"/>
                <w14:ligatures w14:val="standardContextual"/>
              </w:rPr>
              <w:tab/>
            </w:r>
            <w:r w:rsidRPr="00D75F77">
              <w:rPr>
                <w:rStyle w:val="Hyperlink"/>
                <w:noProof/>
              </w:rPr>
              <w:t>Zeigerichtung des Arms</w:t>
            </w:r>
            <w:r>
              <w:rPr>
                <w:noProof/>
                <w:webHidden/>
              </w:rPr>
              <w:tab/>
            </w:r>
            <w:r>
              <w:rPr>
                <w:noProof/>
                <w:webHidden/>
              </w:rPr>
              <w:fldChar w:fldCharType="begin"/>
            </w:r>
            <w:r>
              <w:rPr>
                <w:noProof/>
                <w:webHidden/>
              </w:rPr>
              <w:instrText xml:space="preserve"> PAGEREF _Toc242780624 \h </w:instrText>
            </w:r>
            <w:r>
              <w:rPr>
                <w:noProof/>
                <w:webHidden/>
              </w:rPr>
            </w:r>
            <w:r>
              <w:rPr>
                <w:noProof/>
                <w:webHidden/>
              </w:rPr>
              <w:fldChar w:fldCharType="separate"/>
            </w:r>
            <w:r>
              <w:rPr>
                <w:noProof/>
                <w:webHidden/>
              </w:rPr>
              <w:t>76</w:t>
            </w:r>
            <w:r>
              <w:rPr>
                <w:noProof/>
                <w:webHidden/>
              </w:rPr>
              <w:fldChar w:fldCharType="end"/>
            </w:r>
          </w:hyperlink>
        </w:p>
        <w:p w14:paraId="373257C3" w14:textId="271FB3A4"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625" w:history="1">
            <w:r w:rsidRPr="00D75F77">
              <w:rPr>
                <w:rStyle w:val="Hyperlink"/>
                <w:noProof/>
              </w:rPr>
              <w:t>5.2.4</w:t>
            </w:r>
            <w:r>
              <w:rPr>
                <w:rFonts w:asciiTheme="minorHAnsi" w:eastAsiaTheme="minorEastAsia" w:hAnsiTheme="minorHAnsi" w:cstheme="minorBidi"/>
                <w:noProof/>
                <w:kern w:val="2"/>
                <w14:ligatures w14:val="standardContextual"/>
              </w:rPr>
              <w:tab/>
            </w:r>
            <w:r w:rsidRPr="00D75F77">
              <w:rPr>
                <w:rStyle w:val="Hyperlink"/>
                <w:noProof/>
              </w:rPr>
              <w:t>Raumrichtung</w:t>
            </w:r>
            <w:r>
              <w:rPr>
                <w:noProof/>
                <w:webHidden/>
              </w:rPr>
              <w:tab/>
            </w:r>
            <w:r>
              <w:rPr>
                <w:noProof/>
                <w:webHidden/>
              </w:rPr>
              <w:fldChar w:fldCharType="begin"/>
            </w:r>
            <w:r>
              <w:rPr>
                <w:noProof/>
                <w:webHidden/>
              </w:rPr>
              <w:instrText xml:space="preserve"> PAGEREF _Toc242780625 \h </w:instrText>
            </w:r>
            <w:r>
              <w:rPr>
                <w:noProof/>
                <w:webHidden/>
              </w:rPr>
            </w:r>
            <w:r>
              <w:rPr>
                <w:noProof/>
                <w:webHidden/>
              </w:rPr>
              <w:fldChar w:fldCharType="separate"/>
            </w:r>
            <w:r>
              <w:rPr>
                <w:noProof/>
                <w:webHidden/>
              </w:rPr>
              <w:t>77</w:t>
            </w:r>
            <w:r>
              <w:rPr>
                <w:noProof/>
                <w:webHidden/>
              </w:rPr>
              <w:fldChar w:fldCharType="end"/>
            </w:r>
          </w:hyperlink>
        </w:p>
        <w:p w14:paraId="215D93AE" w14:textId="2FC057A2" w:rsidR="000A56AC" w:rsidRDefault="000A56AC">
          <w:pPr>
            <w:pStyle w:val="Verzeichnis3"/>
            <w:tabs>
              <w:tab w:val="left" w:pos="1588"/>
            </w:tabs>
            <w:rPr>
              <w:rFonts w:asciiTheme="minorHAnsi" w:eastAsiaTheme="minorEastAsia" w:hAnsiTheme="minorHAnsi" w:cstheme="minorBidi"/>
              <w:noProof/>
              <w:kern w:val="2"/>
              <w14:ligatures w14:val="standardContextual"/>
            </w:rPr>
          </w:pPr>
          <w:hyperlink w:anchor="_Toc242780626" w:history="1">
            <w:r w:rsidRPr="00D75F77">
              <w:rPr>
                <w:rStyle w:val="Hyperlink"/>
                <w:noProof/>
              </w:rPr>
              <w:t>5.2.5</w:t>
            </w:r>
            <w:r>
              <w:rPr>
                <w:rFonts w:asciiTheme="minorHAnsi" w:eastAsiaTheme="minorEastAsia" w:hAnsiTheme="minorHAnsi" w:cstheme="minorBidi"/>
                <w:noProof/>
                <w:kern w:val="2"/>
                <w14:ligatures w14:val="standardContextual"/>
              </w:rPr>
              <w:tab/>
            </w:r>
            <w:r w:rsidRPr="00D75F77">
              <w:rPr>
                <w:rStyle w:val="Hyperlink"/>
                <w:noProof/>
              </w:rPr>
              <w:t>Raytracing zur Raumgrenze</w:t>
            </w:r>
            <w:r>
              <w:rPr>
                <w:noProof/>
                <w:webHidden/>
              </w:rPr>
              <w:tab/>
            </w:r>
            <w:r>
              <w:rPr>
                <w:noProof/>
                <w:webHidden/>
              </w:rPr>
              <w:fldChar w:fldCharType="begin"/>
            </w:r>
            <w:r>
              <w:rPr>
                <w:noProof/>
                <w:webHidden/>
              </w:rPr>
              <w:instrText xml:space="preserve"> PAGEREF _Toc242780626 \h </w:instrText>
            </w:r>
            <w:r>
              <w:rPr>
                <w:noProof/>
                <w:webHidden/>
              </w:rPr>
            </w:r>
            <w:r>
              <w:rPr>
                <w:noProof/>
                <w:webHidden/>
              </w:rPr>
              <w:fldChar w:fldCharType="separate"/>
            </w:r>
            <w:r>
              <w:rPr>
                <w:noProof/>
                <w:webHidden/>
              </w:rPr>
              <w:t>77</w:t>
            </w:r>
            <w:r>
              <w:rPr>
                <w:noProof/>
                <w:webHidden/>
              </w:rPr>
              <w:fldChar w:fldCharType="end"/>
            </w:r>
          </w:hyperlink>
        </w:p>
        <w:p w14:paraId="1DF74AC3" w14:textId="60A6525A" w:rsidR="000A56AC" w:rsidRDefault="000A56AC">
          <w:pPr>
            <w:pStyle w:val="Verzeichnis2"/>
            <w:rPr>
              <w:rFonts w:asciiTheme="minorHAnsi" w:eastAsiaTheme="minorEastAsia" w:hAnsiTheme="minorHAnsi" w:cstheme="minorBidi"/>
              <w:kern w:val="2"/>
              <w:szCs w:val="24"/>
              <w14:ligatures w14:val="standardContextual"/>
            </w:rPr>
          </w:pPr>
          <w:hyperlink w:anchor="_Toc242780627" w:history="1">
            <w:r w:rsidRPr="00D75F77">
              <w:rPr>
                <w:rStyle w:val="Hyperlink"/>
              </w:rPr>
              <w:t>5.3</w:t>
            </w:r>
            <w:r>
              <w:rPr>
                <w:rFonts w:asciiTheme="minorHAnsi" w:eastAsiaTheme="minorEastAsia" w:hAnsiTheme="minorHAnsi" w:cstheme="minorBidi"/>
                <w:kern w:val="2"/>
                <w:szCs w:val="24"/>
                <w14:ligatures w14:val="standardContextual"/>
              </w:rPr>
              <w:tab/>
            </w:r>
            <w:r w:rsidRPr="00D75F77">
              <w:rPr>
                <w:rStyle w:val="Hyperlink"/>
              </w:rPr>
              <w:t>Erkennung der Hand</w:t>
            </w:r>
            <w:r>
              <w:rPr>
                <w:webHidden/>
              </w:rPr>
              <w:tab/>
            </w:r>
            <w:r>
              <w:rPr>
                <w:webHidden/>
              </w:rPr>
              <w:fldChar w:fldCharType="begin"/>
            </w:r>
            <w:r>
              <w:rPr>
                <w:webHidden/>
              </w:rPr>
              <w:instrText xml:space="preserve"> PAGEREF _Toc242780627 \h </w:instrText>
            </w:r>
            <w:r>
              <w:rPr>
                <w:webHidden/>
              </w:rPr>
            </w:r>
            <w:r>
              <w:rPr>
                <w:webHidden/>
              </w:rPr>
              <w:fldChar w:fldCharType="separate"/>
            </w:r>
            <w:r>
              <w:rPr>
                <w:webHidden/>
              </w:rPr>
              <w:t>78</w:t>
            </w:r>
            <w:r>
              <w:rPr>
                <w:webHidden/>
              </w:rPr>
              <w:fldChar w:fldCharType="end"/>
            </w:r>
          </w:hyperlink>
        </w:p>
        <w:p w14:paraId="32FBD86F" w14:textId="3A20A7AE" w:rsidR="000A56AC" w:rsidRDefault="000A56AC">
          <w:pPr>
            <w:pStyle w:val="Verzeichnis2"/>
            <w:rPr>
              <w:rFonts w:asciiTheme="minorHAnsi" w:eastAsiaTheme="minorEastAsia" w:hAnsiTheme="minorHAnsi" w:cstheme="minorBidi"/>
              <w:kern w:val="2"/>
              <w:szCs w:val="24"/>
              <w14:ligatures w14:val="standardContextual"/>
            </w:rPr>
          </w:pPr>
          <w:hyperlink w:anchor="_Toc242780628" w:history="1">
            <w:r w:rsidRPr="00D75F77">
              <w:rPr>
                <w:rStyle w:val="Hyperlink"/>
              </w:rPr>
              <w:t>5.4</w:t>
            </w:r>
            <w:r>
              <w:rPr>
                <w:rFonts w:asciiTheme="minorHAnsi" w:eastAsiaTheme="minorEastAsia" w:hAnsiTheme="minorHAnsi" w:cstheme="minorBidi"/>
                <w:kern w:val="2"/>
                <w:szCs w:val="24"/>
                <w14:ligatures w14:val="standardContextual"/>
              </w:rPr>
              <w:tab/>
            </w:r>
            <w:r w:rsidRPr="00D75F77">
              <w:rPr>
                <w:rStyle w:val="Hyperlink"/>
              </w:rPr>
              <w:t>Greifgestenerkennung</w:t>
            </w:r>
            <w:r>
              <w:rPr>
                <w:webHidden/>
              </w:rPr>
              <w:tab/>
            </w:r>
            <w:r>
              <w:rPr>
                <w:webHidden/>
              </w:rPr>
              <w:fldChar w:fldCharType="begin"/>
            </w:r>
            <w:r>
              <w:rPr>
                <w:webHidden/>
              </w:rPr>
              <w:instrText xml:space="preserve"> PAGEREF _Toc242780628 \h </w:instrText>
            </w:r>
            <w:r>
              <w:rPr>
                <w:webHidden/>
              </w:rPr>
            </w:r>
            <w:r>
              <w:rPr>
                <w:webHidden/>
              </w:rPr>
              <w:fldChar w:fldCharType="separate"/>
            </w:r>
            <w:r>
              <w:rPr>
                <w:webHidden/>
              </w:rPr>
              <w:t>79</w:t>
            </w:r>
            <w:r>
              <w:rPr>
                <w:webHidden/>
              </w:rPr>
              <w:fldChar w:fldCharType="end"/>
            </w:r>
          </w:hyperlink>
        </w:p>
        <w:p w14:paraId="02AAD9A5" w14:textId="1471FD60" w:rsidR="000A56AC" w:rsidRDefault="000A56AC">
          <w:pPr>
            <w:pStyle w:val="Verzeichnis2"/>
            <w:rPr>
              <w:rFonts w:asciiTheme="minorHAnsi" w:eastAsiaTheme="minorEastAsia" w:hAnsiTheme="minorHAnsi" w:cstheme="minorBidi"/>
              <w:kern w:val="2"/>
              <w:szCs w:val="24"/>
              <w14:ligatures w14:val="standardContextual"/>
            </w:rPr>
          </w:pPr>
          <w:hyperlink w:anchor="_Toc242780629" w:history="1">
            <w:r w:rsidRPr="00D75F77">
              <w:rPr>
                <w:rStyle w:val="Hyperlink"/>
              </w:rPr>
              <w:t>5.5</w:t>
            </w:r>
            <w:r>
              <w:rPr>
                <w:rFonts w:asciiTheme="minorHAnsi" w:eastAsiaTheme="minorEastAsia" w:hAnsiTheme="minorHAnsi" w:cstheme="minorBidi"/>
                <w:kern w:val="2"/>
                <w:szCs w:val="24"/>
                <w14:ligatures w14:val="standardContextual"/>
              </w:rPr>
              <w:tab/>
            </w:r>
            <w:r w:rsidRPr="00D75F77">
              <w:rPr>
                <w:rStyle w:val="Hyperlink"/>
              </w:rPr>
              <w:t>Steuergesten</w:t>
            </w:r>
            <w:r>
              <w:rPr>
                <w:webHidden/>
              </w:rPr>
              <w:tab/>
            </w:r>
            <w:r>
              <w:rPr>
                <w:webHidden/>
              </w:rPr>
              <w:fldChar w:fldCharType="begin"/>
            </w:r>
            <w:r>
              <w:rPr>
                <w:webHidden/>
              </w:rPr>
              <w:instrText xml:space="preserve"> PAGEREF _Toc242780629 \h </w:instrText>
            </w:r>
            <w:r>
              <w:rPr>
                <w:webHidden/>
              </w:rPr>
            </w:r>
            <w:r>
              <w:rPr>
                <w:webHidden/>
              </w:rPr>
              <w:fldChar w:fldCharType="separate"/>
            </w:r>
            <w:r>
              <w:rPr>
                <w:webHidden/>
              </w:rPr>
              <w:t>82</w:t>
            </w:r>
            <w:r>
              <w:rPr>
                <w:webHidden/>
              </w:rPr>
              <w:fldChar w:fldCharType="end"/>
            </w:r>
          </w:hyperlink>
        </w:p>
        <w:p w14:paraId="6F6C2EB5" w14:textId="73AE7825" w:rsidR="000A56AC" w:rsidRDefault="000A56AC">
          <w:pPr>
            <w:pStyle w:val="Verzeichnis2"/>
            <w:rPr>
              <w:rFonts w:asciiTheme="minorHAnsi" w:eastAsiaTheme="minorEastAsia" w:hAnsiTheme="minorHAnsi" w:cstheme="minorBidi"/>
              <w:kern w:val="2"/>
              <w:szCs w:val="24"/>
              <w14:ligatures w14:val="standardContextual"/>
            </w:rPr>
          </w:pPr>
          <w:hyperlink w:anchor="_Toc242780630" w:history="1">
            <w:r w:rsidRPr="00D75F77">
              <w:rPr>
                <w:rStyle w:val="Hyperlink"/>
              </w:rPr>
              <w:t>5.6</w:t>
            </w:r>
            <w:r>
              <w:rPr>
                <w:rFonts w:asciiTheme="minorHAnsi" w:eastAsiaTheme="minorEastAsia" w:hAnsiTheme="minorHAnsi" w:cstheme="minorBidi"/>
                <w:kern w:val="2"/>
                <w:szCs w:val="24"/>
                <w14:ligatures w14:val="standardContextual"/>
              </w:rPr>
              <w:tab/>
            </w:r>
            <w:r w:rsidRPr="00D75F77">
              <w:rPr>
                <w:rStyle w:val="Hyperlink"/>
              </w:rPr>
              <w:t>Grafische Benutzeroberfläche</w:t>
            </w:r>
            <w:r>
              <w:rPr>
                <w:webHidden/>
              </w:rPr>
              <w:tab/>
            </w:r>
            <w:r>
              <w:rPr>
                <w:webHidden/>
              </w:rPr>
              <w:fldChar w:fldCharType="begin"/>
            </w:r>
            <w:r>
              <w:rPr>
                <w:webHidden/>
              </w:rPr>
              <w:instrText xml:space="preserve"> PAGEREF _Toc242780630 \h </w:instrText>
            </w:r>
            <w:r>
              <w:rPr>
                <w:webHidden/>
              </w:rPr>
            </w:r>
            <w:r>
              <w:rPr>
                <w:webHidden/>
              </w:rPr>
              <w:fldChar w:fldCharType="separate"/>
            </w:r>
            <w:r>
              <w:rPr>
                <w:webHidden/>
              </w:rPr>
              <w:t>85</w:t>
            </w:r>
            <w:r>
              <w:rPr>
                <w:webHidden/>
              </w:rPr>
              <w:fldChar w:fldCharType="end"/>
            </w:r>
          </w:hyperlink>
        </w:p>
        <w:p w14:paraId="2448D68F" w14:textId="5C577FD7" w:rsidR="000A56AC" w:rsidRDefault="000A56AC">
          <w:pPr>
            <w:pStyle w:val="Verzeichnis2"/>
            <w:rPr>
              <w:rFonts w:asciiTheme="minorHAnsi" w:eastAsiaTheme="minorEastAsia" w:hAnsiTheme="minorHAnsi" w:cstheme="minorBidi"/>
              <w:kern w:val="2"/>
              <w:szCs w:val="24"/>
              <w14:ligatures w14:val="standardContextual"/>
            </w:rPr>
          </w:pPr>
          <w:hyperlink w:anchor="_Toc242780631" w:history="1">
            <w:r w:rsidRPr="00D75F77">
              <w:rPr>
                <w:rStyle w:val="Hyperlink"/>
              </w:rPr>
              <w:t>5.7</w:t>
            </w:r>
            <w:r>
              <w:rPr>
                <w:rFonts w:asciiTheme="minorHAnsi" w:eastAsiaTheme="minorEastAsia" w:hAnsiTheme="minorHAnsi" w:cstheme="minorBidi"/>
                <w:kern w:val="2"/>
                <w:szCs w:val="24"/>
                <w14:ligatures w14:val="standardContextual"/>
              </w:rPr>
              <w:tab/>
            </w:r>
            <w:r w:rsidRPr="00D75F77">
              <w:rPr>
                <w:rStyle w:val="Hyperlink"/>
              </w:rPr>
              <w:t>Systemkommunikation</w:t>
            </w:r>
            <w:r>
              <w:rPr>
                <w:webHidden/>
              </w:rPr>
              <w:tab/>
            </w:r>
            <w:r>
              <w:rPr>
                <w:webHidden/>
              </w:rPr>
              <w:fldChar w:fldCharType="begin"/>
            </w:r>
            <w:r>
              <w:rPr>
                <w:webHidden/>
              </w:rPr>
              <w:instrText xml:space="preserve"> PAGEREF _Toc242780631 \h </w:instrText>
            </w:r>
            <w:r>
              <w:rPr>
                <w:webHidden/>
              </w:rPr>
            </w:r>
            <w:r>
              <w:rPr>
                <w:webHidden/>
              </w:rPr>
              <w:fldChar w:fldCharType="separate"/>
            </w:r>
            <w:r>
              <w:rPr>
                <w:webHidden/>
              </w:rPr>
              <w:t>87</w:t>
            </w:r>
            <w:r>
              <w:rPr>
                <w:webHidden/>
              </w:rPr>
              <w:fldChar w:fldCharType="end"/>
            </w:r>
          </w:hyperlink>
        </w:p>
        <w:p w14:paraId="195BFFA6" w14:textId="0A2F242E" w:rsidR="000A56AC" w:rsidRDefault="000A56AC">
          <w:pPr>
            <w:pStyle w:val="Verzeichnis1"/>
            <w:rPr>
              <w:rFonts w:asciiTheme="minorHAnsi" w:eastAsiaTheme="minorEastAsia" w:hAnsiTheme="minorHAnsi" w:cstheme="minorBidi"/>
              <w:kern w:val="2"/>
              <w:szCs w:val="24"/>
              <w14:ligatures w14:val="standardContextual"/>
            </w:rPr>
          </w:pPr>
          <w:hyperlink w:anchor="_Toc242780632" w:history="1">
            <w:r w:rsidRPr="00D75F77">
              <w:rPr>
                <w:rStyle w:val="Hyperlink"/>
              </w:rPr>
              <w:t>6</w:t>
            </w:r>
            <w:r>
              <w:rPr>
                <w:rFonts w:asciiTheme="minorHAnsi" w:eastAsiaTheme="minorEastAsia" w:hAnsiTheme="minorHAnsi" w:cstheme="minorBidi"/>
                <w:kern w:val="2"/>
                <w:szCs w:val="24"/>
                <w14:ligatures w14:val="standardContextual"/>
              </w:rPr>
              <w:tab/>
            </w:r>
            <w:r w:rsidRPr="00D75F77">
              <w:rPr>
                <w:rStyle w:val="Hyperlink"/>
              </w:rPr>
              <w:t>Test der Gestensteuerung</w:t>
            </w:r>
            <w:r>
              <w:rPr>
                <w:webHidden/>
              </w:rPr>
              <w:tab/>
            </w:r>
            <w:r>
              <w:rPr>
                <w:webHidden/>
              </w:rPr>
              <w:fldChar w:fldCharType="begin"/>
            </w:r>
            <w:r>
              <w:rPr>
                <w:webHidden/>
              </w:rPr>
              <w:instrText xml:space="preserve"> PAGEREF _Toc242780632 \h </w:instrText>
            </w:r>
            <w:r>
              <w:rPr>
                <w:webHidden/>
              </w:rPr>
            </w:r>
            <w:r>
              <w:rPr>
                <w:webHidden/>
              </w:rPr>
              <w:fldChar w:fldCharType="separate"/>
            </w:r>
            <w:r>
              <w:rPr>
                <w:webHidden/>
              </w:rPr>
              <w:t>89</w:t>
            </w:r>
            <w:r>
              <w:rPr>
                <w:webHidden/>
              </w:rPr>
              <w:fldChar w:fldCharType="end"/>
            </w:r>
          </w:hyperlink>
        </w:p>
        <w:p w14:paraId="796B32A8" w14:textId="002EB813" w:rsidR="000A56AC" w:rsidRDefault="000A56AC">
          <w:pPr>
            <w:pStyle w:val="Verzeichnis2"/>
            <w:rPr>
              <w:rFonts w:asciiTheme="minorHAnsi" w:eastAsiaTheme="minorEastAsia" w:hAnsiTheme="minorHAnsi" w:cstheme="minorBidi"/>
              <w:kern w:val="2"/>
              <w:szCs w:val="24"/>
              <w14:ligatures w14:val="standardContextual"/>
            </w:rPr>
          </w:pPr>
          <w:hyperlink w:anchor="_Toc242780633" w:history="1">
            <w:r w:rsidRPr="00D75F77">
              <w:rPr>
                <w:rStyle w:val="Hyperlink"/>
              </w:rPr>
              <w:t>6.1</w:t>
            </w:r>
            <w:r>
              <w:rPr>
                <w:rFonts w:asciiTheme="minorHAnsi" w:eastAsiaTheme="minorEastAsia" w:hAnsiTheme="minorHAnsi" w:cstheme="minorBidi"/>
                <w:kern w:val="2"/>
                <w:szCs w:val="24"/>
                <w14:ligatures w14:val="standardContextual"/>
              </w:rPr>
              <w:tab/>
            </w:r>
            <w:r w:rsidRPr="00D75F77">
              <w:rPr>
                <w:rStyle w:val="Hyperlink"/>
              </w:rPr>
              <w:t>Testprozedur</w:t>
            </w:r>
            <w:r>
              <w:rPr>
                <w:webHidden/>
              </w:rPr>
              <w:tab/>
            </w:r>
            <w:r>
              <w:rPr>
                <w:webHidden/>
              </w:rPr>
              <w:fldChar w:fldCharType="begin"/>
            </w:r>
            <w:r>
              <w:rPr>
                <w:webHidden/>
              </w:rPr>
              <w:instrText xml:space="preserve"> PAGEREF _Toc242780633 \h </w:instrText>
            </w:r>
            <w:r>
              <w:rPr>
                <w:webHidden/>
              </w:rPr>
            </w:r>
            <w:r>
              <w:rPr>
                <w:webHidden/>
              </w:rPr>
              <w:fldChar w:fldCharType="separate"/>
            </w:r>
            <w:r>
              <w:rPr>
                <w:webHidden/>
              </w:rPr>
              <w:t>89</w:t>
            </w:r>
            <w:r>
              <w:rPr>
                <w:webHidden/>
              </w:rPr>
              <w:fldChar w:fldCharType="end"/>
            </w:r>
          </w:hyperlink>
        </w:p>
        <w:p w14:paraId="20834F71" w14:textId="2774A168" w:rsidR="000A56AC" w:rsidRDefault="000A56AC">
          <w:pPr>
            <w:pStyle w:val="Verzeichnis2"/>
            <w:rPr>
              <w:rFonts w:asciiTheme="minorHAnsi" w:eastAsiaTheme="minorEastAsia" w:hAnsiTheme="minorHAnsi" w:cstheme="minorBidi"/>
              <w:kern w:val="2"/>
              <w:szCs w:val="24"/>
              <w14:ligatures w14:val="standardContextual"/>
            </w:rPr>
          </w:pPr>
          <w:hyperlink w:anchor="_Toc242780634" w:history="1">
            <w:r w:rsidRPr="00D75F77">
              <w:rPr>
                <w:rStyle w:val="Hyperlink"/>
              </w:rPr>
              <w:t>6.2</w:t>
            </w:r>
            <w:r>
              <w:rPr>
                <w:rFonts w:asciiTheme="minorHAnsi" w:eastAsiaTheme="minorEastAsia" w:hAnsiTheme="minorHAnsi" w:cstheme="minorBidi"/>
                <w:kern w:val="2"/>
                <w:szCs w:val="24"/>
                <w14:ligatures w14:val="standardContextual"/>
              </w:rPr>
              <w:tab/>
            </w:r>
            <w:r w:rsidRPr="00D75F77">
              <w:rPr>
                <w:rStyle w:val="Hyperlink"/>
              </w:rPr>
              <w:t>Resultate aus dem Test</w:t>
            </w:r>
            <w:r>
              <w:rPr>
                <w:webHidden/>
              </w:rPr>
              <w:tab/>
            </w:r>
            <w:r>
              <w:rPr>
                <w:webHidden/>
              </w:rPr>
              <w:fldChar w:fldCharType="begin"/>
            </w:r>
            <w:r>
              <w:rPr>
                <w:webHidden/>
              </w:rPr>
              <w:instrText xml:space="preserve"> PAGEREF _Toc242780634 \h </w:instrText>
            </w:r>
            <w:r>
              <w:rPr>
                <w:webHidden/>
              </w:rPr>
            </w:r>
            <w:r>
              <w:rPr>
                <w:webHidden/>
              </w:rPr>
              <w:fldChar w:fldCharType="separate"/>
            </w:r>
            <w:r>
              <w:rPr>
                <w:webHidden/>
              </w:rPr>
              <w:t>91</w:t>
            </w:r>
            <w:r>
              <w:rPr>
                <w:webHidden/>
              </w:rPr>
              <w:fldChar w:fldCharType="end"/>
            </w:r>
          </w:hyperlink>
        </w:p>
        <w:p w14:paraId="688B77FE" w14:textId="5FCD13AB" w:rsidR="000A56AC" w:rsidRDefault="000A56AC">
          <w:pPr>
            <w:pStyle w:val="Verzeichnis2"/>
            <w:rPr>
              <w:rFonts w:asciiTheme="minorHAnsi" w:eastAsiaTheme="minorEastAsia" w:hAnsiTheme="minorHAnsi" w:cstheme="minorBidi"/>
              <w:kern w:val="2"/>
              <w:szCs w:val="24"/>
              <w14:ligatures w14:val="standardContextual"/>
            </w:rPr>
          </w:pPr>
          <w:hyperlink w:anchor="_Toc242780635" w:history="1">
            <w:r w:rsidRPr="00D75F77">
              <w:rPr>
                <w:rStyle w:val="Hyperlink"/>
              </w:rPr>
              <w:t>6.3</w:t>
            </w:r>
            <w:r>
              <w:rPr>
                <w:rFonts w:asciiTheme="minorHAnsi" w:eastAsiaTheme="minorEastAsia" w:hAnsiTheme="minorHAnsi" w:cstheme="minorBidi"/>
                <w:kern w:val="2"/>
                <w:szCs w:val="24"/>
                <w14:ligatures w14:val="standardContextual"/>
              </w:rPr>
              <w:tab/>
            </w:r>
            <w:r w:rsidRPr="00D75F77">
              <w:rPr>
                <w:rStyle w:val="Hyperlink"/>
              </w:rPr>
              <w:t>Programmoptimierungen</w:t>
            </w:r>
            <w:r>
              <w:rPr>
                <w:webHidden/>
              </w:rPr>
              <w:tab/>
            </w:r>
            <w:r>
              <w:rPr>
                <w:webHidden/>
              </w:rPr>
              <w:fldChar w:fldCharType="begin"/>
            </w:r>
            <w:r>
              <w:rPr>
                <w:webHidden/>
              </w:rPr>
              <w:instrText xml:space="preserve"> PAGEREF _Toc242780635 \h </w:instrText>
            </w:r>
            <w:r>
              <w:rPr>
                <w:webHidden/>
              </w:rPr>
            </w:r>
            <w:r>
              <w:rPr>
                <w:webHidden/>
              </w:rPr>
              <w:fldChar w:fldCharType="separate"/>
            </w:r>
            <w:r>
              <w:rPr>
                <w:webHidden/>
              </w:rPr>
              <w:t>93</w:t>
            </w:r>
            <w:r>
              <w:rPr>
                <w:webHidden/>
              </w:rPr>
              <w:fldChar w:fldCharType="end"/>
            </w:r>
          </w:hyperlink>
        </w:p>
        <w:p w14:paraId="4987323A" w14:textId="7AF2E61D" w:rsidR="000A56AC" w:rsidRDefault="000A56AC">
          <w:pPr>
            <w:pStyle w:val="Verzeichnis1"/>
            <w:rPr>
              <w:rFonts w:asciiTheme="minorHAnsi" w:eastAsiaTheme="minorEastAsia" w:hAnsiTheme="minorHAnsi" w:cstheme="minorBidi"/>
              <w:kern w:val="2"/>
              <w:szCs w:val="24"/>
              <w14:ligatures w14:val="standardContextual"/>
            </w:rPr>
          </w:pPr>
          <w:hyperlink w:anchor="_Toc242780636" w:history="1">
            <w:r w:rsidRPr="00D75F77">
              <w:rPr>
                <w:rStyle w:val="Hyperlink"/>
              </w:rPr>
              <w:t>7</w:t>
            </w:r>
            <w:r>
              <w:rPr>
                <w:rFonts w:asciiTheme="minorHAnsi" w:eastAsiaTheme="minorEastAsia" w:hAnsiTheme="minorHAnsi" w:cstheme="minorBidi"/>
                <w:kern w:val="2"/>
                <w:szCs w:val="24"/>
                <w14:ligatures w14:val="standardContextual"/>
              </w:rPr>
              <w:tab/>
            </w:r>
            <w:r w:rsidRPr="00D75F77">
              <w:rPr>
                <w:rStyle w:val="Hyperlink"/>
              </w:rPr>
              <w:t>Ergebnisse</w:t>
            </w:r>
            <w:r>
              <w:rPr>
                <w:webHidden/>
              </w:rPr>
              <w:tab/>
            </w:r>
            <w:r>
              <w:rPr>
                <w:webHidden/>
              </w:rPr>
              <w:fldChar w:fldCharType="begin"/>
            </w:r>
            <w:r>
              <w:rPr>
                <w:webHidden/>
              </w:rPr>
              <w:instrText xml:space="preserve"> PAGEREF _Toc242780636 \h </w:instrText>
            </w:r>
            <w:r>
              <w:rPr>
                <w:webHidden/>
              </w:rPr>
            </w:r>
            <w:r>
              <w:rPr>
                <w:webHidden/>
              </w:rPr>
              <w:fldChar w:fldCharType="separate"/>
            </w:r>
            <w:r>
              <w:rPr>
                <w:webHidden/>
              </w:rPr>
              <w:t>96</w:t>
            </w:r>
            <w:r>
              <w:rPr>
                <w:webHidden/>
              </w:rPr>
              <w:fldChar w:fldCharType="end"/>
            </w:r>
          </w:hyperlink>
        </w:p>
        <w:p w14:paraId="629EA493" w14:textId="779AEE8B" w:rsidR="000A56AC" w:rsidRDefault="000A56AC">
          <w:pPr>
            <w:pStyle w:val="Verzeichnis1"/>
            <w:rPr>
              <w:rFonts w:asciiTheme="minorHAnsi" w:eastAsiaTheme="minorEastAsia" w:hAnsiTheme="minorHAnsi" w:cstheme="minorBidi"/>
              <w:kern w:val="2"/>
              <w:szCs w:val="24"/>
              <w14:ligatures w14:val="standardContextual"/>
            </w:rPr>
          </w:pPr>
          <w:hyperlink w:anchor="_Toc242780637" w:history="1">
            <w:r w:rsidRPr="00D75F77">
              <w:rPr>
                <w:rStyle w:val="Hyperlink"/>
              </w:rPr>
              <w:t>8</w:t>
            </w:r>
            <w:r>
              <w:rPr>
                <w:rFonts w:asciiTheme="minorHAnsi" w:eastAsiaTheme="minorEastAsia" w:hAnsiTheme="minorHAnsi" w:cstheme="minorBidi"/>
                <w:kern w:val="2"/>
                <w:szCs w:val="24"/>
                <w14:ligatures w14:val="standardContextual"/>
              </w:rPr>
              <w:tab/>
            </w:r>
            <w:r w:rsidRPr="00D75F77">
              <w:rPr>
                <w:rStyle w:val="Hyperlink"/>
              </w:rPr>
              <w:t>Resümee</w:t>
            </w:r>
            <w:r>
              <w:rPr>
                <w:webHidden/>
              </w:rPr>
              <w:tab/>
            </w:r>
            <w:r>
              <w:rPr>
                <w:webHidden/>
              </w:rPr>
              <w:fldChar w:fldCharType="begin"/>
            </w:r>
            <w:r>
              <w:rPr>
                <w:webHidden/>
              </w:rPr>
              <w:instrText xml:space="preserve"> PAGEREF _Toc242780637 \h </w:instrText>
            </w:r>
            <w:r>
              <w:rPr>
                <w:webHidden/>
              </w:rPr>
            </w:r>
            <w:r>
              <w:rPr>
                <w:webHidden/>
              </w:rPr>
              <w:fldChar w:fldCharType="separate"/>
            </w:r>
            <w:r>
              <w:rPr>
                <w:webHidden/>
              </w:rPr>
              <w:t>97</w:t>
            </w:r>
            <w:r>
              <w:rPr>
                <w:webHidden/>
              </w:rPr>
              <w:fldChar w:fldCharType="end"/>
            </w:r>
          </w:hyperlink>
        </w:p>
        <w:p w14:paraId="7B1C7C82" w14:textId="56533D39" w:rsidR="000A56AC" w:rsidRDefault="000A56AC">
          <w:pPr>
            <w:pStyle w:val="Verzeichnis1"/>
            <w:rPr>
              <w:rFonts w:asciiTheme="minorHAnsi" w:eastAsiaTheme="minorEastAsia" w:hAnsiTheme="minorHAnsi" w:cstheme="minorBidi"/>
              <w:kern w:val="2"/>
              <w:szCs w:val="24"/>
              <w14:ligatures w14:val="standardContextual"/>
            </w:rPr>
          </w:pPr>
          <w:hyperlink w:anchor="_Toc242780638" w:history="1">
            <w:r w:rsidRPr="00D75F77">
              <w:rPr>
                <w:rStyle w:val="Hyperlink"/>
                <w:lang w:val="en-US"/>
              </w:rPr>
              <w:t>Literatur und Quellen</w:t>
            </w:r>
            <w:r>
              <w:rPr>
                <w:webHidden/>
              </w:rPr>
              <w:tab/>
            </w:r>
            <w:r>
              <w:rPr>
                <w:webHidden/>
              </w:rPr>
              <w:fldChar w:fldCharType="begin"/>
            </w:r>
            <w:r>
              <w:rPr>
                <w:webHidden/>
              </w:rPr>
              <w:instrText xml:space="preserve"> PAGEREF _Toc242780638 \h </w:instrText>
            </w:r>
            <w:r>
              <w:rPr>
                <w:webHidden/>
              </w:rPr>
            </w:r>
            <w:r>
              <w:rPr>
                <w:webHidden/>
              </w:rPr>
              <w:fldChar w:fldCharType="separate"/>
            </w:r>
            <w:r>
              <w:rPr>
                <w:webHidden/>
              </w:rPr>
              <w:t>98</w:t>
            </w:r>
            <w:r>
              <w:rPr>
                <w:webHidden/>
              </w:rPr>
              <w:fldChar w:fldCharType="end"/>
            </w:r>
          </w:hyperlink>
        </w:p>
        <w:p w14:paraId="0EE170A7" w14:textId="5CC429CC" w:rsidR="000A56AC" w:rsidRDefault="000A56AC">
          <w:pPr>
            <w:pStyle w:val="Verzeichnis1"/>
            <w:rPr>
              <w:rFonts w:asciiTheme="minorHAnsi" w:eastAsiaTheme="minorEastAsia" w:hAnsiTheme="minorHAnsi" w:cstheme="minorBidi"/>
              <w:kern w:val="2"/>
              <w:szCs w:val="24"/>
              <w14:ligatures w14:val="standardContextual"/>
            </w:rPr>
          </w:pPr>
          <w:hyperlink w:anchor="_Toc242780639" w:history="1">
            <w:r w:rsidRPr="00D75F77">
              <w:rPr>
                <w:rStyle w:val="Hyperlink"/>
              </w:rPr>
              <w:t>Glossar</w:t>
            </w:r>
            <w:r>
              <w:rPr>
                <w:webHidden/>
              </w:rPr>
              <w:tab/>
            </w:r>
            <w:r>
              <w:rPr>
                <w:webHidden/>
              </w:rPr>
              <w:fldChar w:fldCharType="begin"/>
            </w:r>
            <w:r>
              <w:rPr>
                <w:webHidden/>
              </w:rPr>
              <w:instrText xml:space="preserve"> PAGEREF _Toc242780639 \h </w:instrText>
            </w:r>
            <w:r>
              <w:rPr>
                <w:webHidden/>
              </w:rPr>
            </w:r>
            <w:r>
              <w:rPr>
                <w:webHidden/>
              </w:rPr>
              <w:fldChar w:fldCharType="separate"/>
            </w:r>
            <w:r>
              <w:rPr>
                <w:webHidden/>
              </w:rPr>
              <w:t>107</w:t>
            </w:r>
            <w:r>
              <w:rPr>
                <w:webHidden/>
              </w:rPr>
              <w:fldChar w:fldCharType="end"/>
            </w:r>
          </w:hyperlink>
        </w:p>
        <w:p w14:paraId="79AB8005" w14:textId="2E3308A5" w:rsidR="000A56AC" w:rsidRDefault="000A56AC">
          <w:pPr>
            <w:pStyle w:val="Verzeichnis1"/>
            <w:rPr>
              <w:rFonts w:asciiTheme="minorHAnsi" w:eastAsiaTheme="minorEastAsia" w:hAnsiTheme="minorHAnsi" w:cstheme="minorBidi"/>
              <w:kern w:val="2"/>
              <w:szCs w:val="24"/>
              <w14:ligatures w14:val="standardContextual"/>
            </w:rPr>
          </w:pPr>
          <w:hyperlink w:anchor="_Toc242780640" w:history="1">
            <w:r w:rsidRPr="00D75F77">
              <w:rPr>
                <w:rStyle w:val="Hyperlink"/>
              </w:rPr>
              <w:t>Anhang</w:t>
            </w:r>
            <w:r>
              <w:rPr>
                <w:webHidden/>
              </w:rPr>
              <w:tab/>
            </w:r>
            <w:r>
              <w:rPr>
                <w:webHidden/>
              </w:rPr>
              <w:fldChar w:fldCharType="begin"/>
            </w:r>
            <w:r>
              <w:rPr>
                <w:webHidden/>
              </w:rPr>
              <w:instrText xml:space="preserve"> PAGEREF _Toc242780640 \h </w:instrText>
            </w:r>
            <w:r>
              <w:rPr>
                <w:webHidden/>
              </w:rPr>
            </w:r>
            <w:r>
              <w:rPr>
                <w:webHidden/>
              </w:rPr>
              <w:fldChar w:fldCharType="separate"/>
            </w:r>
            <w:r>
              <w:rPr>
                <w:webHidden/>
              </w:rPr>
              <w:t>109</w:t>
            </w:r>
            <w:r>
              <w:rPr>
                <w:webHidden/>
              </w:rPr>
              <w:fldChar w:fldCharType="end"/>
            </w:r>
          </w:hyperlink>
        </w:p>
        <w:p w14:paraId="435B395A" w14:textId="74AE0F92" w:rsidR="000A56AC" w:rsidRDefault="000A56AC">
          <w:pPr>
            <w:pStyle w:val="Verzeichnis2"/>
            <w:rPr>
              <w:rFonts w:asciiTheme="minorHAnsi" w:eastAsiaTheme="minorEastAsia" w:hAnsiTheme="minorHAnsi" w:cstheme="minorBidi"/>
              <w:kern w:val="2"/>
              <w:szCs w:val="24"/>
              <w14:ligatures w14:val="standardContextual"/>
            </w:rPr>
          </w:pPr>
          <w:hyperlink w:anchor="_Toc242780641" w:history="1">
            <w:r w:rsidRPr="00D75F77">
              <w:rPr>
                <w:rStyle w:val="Hyperlink"/>
              </w:rPr>
              <w:t>Allgemein</w:t>
            </w:r>
            <w:r>
              <w:rPr>
                <w:webHidden/>
              </w:rPr>
              <w:tab/>
            </w:r>
            <w:r>
              <w:rPr>
                <w:webHidden/>
              </w:rPr>
              <w:fldChar w:fldCharType="begin"/>
            </w:r>
            <w:r>
              <w:rPr>
                <w:webHidden/>
              </w:rPr>
              <w:instrText xml:space="preserve"> PAGEREF _Toc242780641 \h </w:instrText>
            </w:r>
            <w:r>
              <w:rPr>
                <w:webHidden/>
              </w:rPr>
            </w:r>
            <w:r>
              <w:rPr>
                <w:webHidden/>
              </w:rPr>
              <w:fldChar w:fldCharType="separate"/>
            </w:r>
            <w:r>
              <w:rPr>
                <w:webHidden/>
              </w:rPr>
              <w:t>109</w:t>
            </w:r>
            <w:r>
              <w:rPr>
                <w:webHidden/>
              </w:rPr>
              <w:fldChar w:fldCharType="end"/>
            </w:r>
          </w:hyperlink>
        </w:p>
        <w:p w14:paraId="1DB3FD27" w14:textId="6FD6C372" w:rsidR="000A56AC" w:rsidRDefault="000A56AC">
          <w:pPr>
            <w:pStyle w:val="Verzeichnis2"/>
            <w:rPr>
              <w:rFonts w:asciiTheme="minorHAnsi" w:eastAsiaTheme="minorEastAsia" w:hAnsiTheme="minorHAnsi" w:cstheme="minorBidi"/>
              <w:kern w:val="2"/>
              <w:szCs w:val="24"/>
              <w14:ligatures w14:val="standardContextual"/>
            </w:rPr>
          </w:pPr>
          <w:hyperlink w:anchor="_Toc242780642" w:history="1">
            <w:r w:rsidRPr="00D75F77">
              <w:rPr>
                <w:rStyle w:val="Hyperlink"/>
              </w:rPr>
              <w:t>Bildquellen für das GUI</w:t>
            </w:r>
            <w:r>
              <w:rPr>
                <w:webHidden/>
              </w:rPr>
              <w:tab/>
            </w:r>
            <w:r>
              <w:rPr>
                <w:webHidden/>
              </w:rPr>
              <w:fldChar w:fldCharType="begin"/>
            </w:r>
            <w:r>
              <w:rPr>
                <w:webHidden/>
              </w:rPr>
              <w:instrText xml:space="preserve"> PAGEREF _Toc242780642 \h </w:instrText>
            </w:r>
            <w:r>
              <w:rPr>
                <w:webHidden/>
              </w:rPr>
            </w:r>
            <w:r>
              <w:rPr>
                <w:webHidden/>
              </w:rPr>
              <w:fldChar w:fldCharType="separate"/>
            </w:r>
            <w:r>
              <w:rPr>
                <w:webHidden/>
              </w:rPr>
              <w:t>113</w:t>
            </w:r>
            <w:r>
              <w:rPr>
                <w:webHidden/>
              </w:rPr>
              <w:fldChar w:fldCharType="end"/>
            </w:r>
          </w:hyperlink>
        </w:p>
        <w:p w14:paraId="1D037146" w14:textId="434283B3" w:rsidR="000A56AC" w:rsidRDefault="000A56AC">
          <w:pPr>
            <w:pStyle w:val="Verzeichnis2"/>
            <w:rPr>
              <w:rFonts w:asciiTheme="minorHAnsi" w:eastAsiaTheme="minorEastAsia" w:hAnsiTheme="minorHAnsi" w:cstheme="minorBidi"/>
              <w:kern w:val="2"/>
              <w:szCs w:val="24"/>
              <w14:ligatures w14:val="standardContextual"/>
            </w:rPr>
          </w:pPr>
          <w:hyperlink w:anchor="_Toc242780643" w:history="1">
            <w:r w:rsidRPr="00D75F77">
              <w:rPr>
                <w:rStyle w:val="Hyperlink"/>
              </w:rPr>
              <w:t>Bedienungsanleitung für die Gestensteuerung STITCHI 1.0</w:t>
            </w:r>
            <w:r>
              <w:rPr>
                <w:webHidden/>
              </w:rPr>
              <w:tab/>
            </w:r>
            <w:r>
              <w:rPr>
                <w:webHidden/>
              </w:rPr>
              <w:fldChar w:fldCharType="begin"/>
            </w:r>
            <w:r>
              <w:rPr>
                <w:webHidden/>
              </w:rPr>
              <w:instrText xml:space="preserve"> PAGEREF _Toc242780643 \h </w:instrText>
            </w:r>
            <w:r>
              <w:rPr>
                <w:webHidden/>
              </w:rPr>
            </w:r>
            <w:r>
              <w:rPr>
                <w:webHidden/>
              </w:rPr>
              <w:fldChar w:fldCharType="separate"/>
            </w:r>
            <w:r>
              <w:rPr>
                <w:webHidden/>
              </w:rPr>
              <w:t>122</w:t>
            </w:r>
            <w:r>
              <w:rPr>
                <w:webHidden/>
              </w:rPr>
              <w:fldChar w:fldCharType="end"/>
            </w:r>
          </w:hyperlink>
        </w:p>
        <w:p w14:paraId="281D556F" w14:textId="02EA0F01" w:rsidR="000A56AC" w:rsidRDefault="000A56AC">
          <w:pPr>
            <w:pStyle w:val="Verzeichnis3"/>
            <w:rPr>
              <w:rFonts w:asciiTheme="minorHAnsi" w:eastAsiaTheme="minorEastAsia" w:hAnsiTheme="minorHAnsi" w:cstheme="minorBidi"/>
              <w:noProof/>
              <w:kern w:val="2"/>
              <w14:ligatures w14:val="standardContextual"/>
            </w:rPr>
          </w:pPr>
          <w:hyperlink w:anchor="_Toc242780644" w:history="1">
            <w:r w:rsidRPr="00D75F77">
              <w:rPr>
                <w:rStyle w:val="Hyperlink"/>
                <w:noProof/>
              </w:rPr>
              <w:t>Kamerawahl (urspröngliche anforderungen)</w:t>
            </w:r>
            <w:r>
              <w:rPr>
                <w:noProof/>
                <w:webHidden/>
              </w:rPr>
              <w:tab/>
            </w:r>
            <w:r>
              <w:rPr>
                <w:noProof/>
                <w:webHidden/>
              </w:rPr>
              <w:fldChar w:fldCharType="begin"/>
            </w:r>
            <w:r>
              <w:rPr>
                <w:noProof/>
                <w:webHidden/>
              </w:rPr>
              <w:instrText xml:space="preserve"> PAGEREF _Toc242780644 \h </w:instrText>
            </w:r>
            <w:r>
              <w:rPr>
                <w:noProof/>
                <w:webHidden/>
              </w:rPr>
            </w:r>
            <w:r>
              <w:rPr>
                <w:noProof/>
                <w:webHidden/>
              </w:rPr>
              <w:fldChar w:fldCharType="separate"/>
            </w:r>
            <w:r>
              <w:rPr>
                <w:noProof/>
                <w:webHidden/>
              </w:rPr>
              <w:t>122</w:t>
            </w:r>
            <w:r>
              <w:rPr>
                <w:noProof/>
                <w:webHidden/>
              </w:rPr>
              <w:fldChar w:fldCharType="end"/>
            </w:r>
          </w:hyperlink>
        </w:p>
        <w:p w14:paraId="08635659" w14:textId="211CEC4E" w:rsidR="000A56AC" w:rsidRDefault="000A56AC">
          <w:pPr>
            <w:pStyle w:val="Verzeichnis1"/>
            <w:rPr>
              <w:rFonts w:asciiTheme="minorHAnsi" w:eastAsiaTheme="minorEastAsia" w:hAnsiTheme="minorHAnsi" w:cstheme="minorBidi"/>
              <w:kern w:val="2"/>
              <w:szCs w:val="24"/>
              <w14:ligatures w14:val="standardContextual"/>
            </w:rPr>
          </w:pPr>
          <w:hyperlink w:anchor="_Toc242780645" w:history="1">
            <w:r w:rsidRPr="00D75F77">
              <w:rPr>
                <w:rStyle w:val="Hyperlink"/>
              </w:rPr>
              <w:t>Fehlgeschlagene Konzepte zur Raumrichtungserkennung</w:t>
            </w:r>
            <w:r>
              <w:rPr>
                <w:webHidden/>
              </w:rPr>
              <w:tab/>
            </w:r>
            <w:r>
              <w:rPr>
                <w:webHidden/>
              </w:rPr>
              <w:fldChar w:fldCharType="begin"/>
            </w:r>
            <w:r>
              <w:rPr>
                <w:webHidden/>
              </w:rPr>
              <w:instrText xml:space="preserve"> PAGEREF _Toc242780645 \h </w:instrText>
            </w:r>
            <w:r>
              <w:rPr>
                <w:webHidden/>
              </w:rPr>
            </w:r>
            <w:r>
              <w:rPr>
                <w:webHidden/>
              </w:rPr>
              <w:fldChar w:fldCharType="separate"/>
            </w:r>
            <w:r>
              <w:rPr>
                <w:webHidden/>
              </w:rPr>
              <w:t>125</w:t>
            </w:r>
            <w:r>
              <w:rPr>
                <w:webHidden/>
              </w:rPr>
              <w:fldChar w:fldCharType="end"/>
            </w:r>
          </w:hyperlink>
        </w:p>
        <w:p w14:paraId="65F451B2" w14:textId="021DE40C" w:rsidR="000A56AC" w:rsidRDefault="000A56AC">
          <w:pPr>
            <w:pStyle w:val="Verzeichnis2"/>
            <w:rPr>
              <w:rFonts w:asciiTheme="minorHAnsi" w:eastAsiaTheme="minorEastAsia" w:hAnsiTheme="minorHAnsi" w:cstheme="minorBidi"/>
              <w:kern w:val="2"/>
              <w:szCs w:val="24"/>
              <w14:ligatures w14:val="standardContextual"/>
            </w:rPr>
          </w:pPr>
          <w:hyperlink w:anchor="_Toc242780646" w:history="1">
            <w:r w:rsidRPr="00D75F77">
              <w:rPr>
                <w:rStyle w:val="Hyperlink"/>
              </w:rPr>
              <w:t>Inverse Perspective Mapping</w:t>
            </w:r>
            <w:r>
              <w:rPr>
                <w:webHidden/>
              </w:rPr>
              <w:tab/>
            </w:r>
            <w:r>
              <w:rPr>
                <w:webHidden/>
              </w:rPr>
              <w:fldChar w:fldCharType="begin"/>
            </w:r>
            <w:r>
              <w:rPr>
                <w:webHidden/>
              </w:rPr>
              <w:instrText xml:space="preserve"> PAGEREF _Toc242780646 \h </w:instrText>
            </w:r>
            <w:r>
              <w:rPr>
                <w:webHidden/>
              </w:rPr>
            </w:r>
            <w:r>
              <w:rPr>
                <w:webHidden/>
              </w:rPr>
              <w:fldChar w:fldCharType="separate"/>
            </w:r>
            <w:r>
              <w:rPr>
                <w:webHidden/>
              </w:rPr>
              <w:t>125</w:t>
            </w:r>
            <w:r>
              <w:rPr>
                <w:webHidden/>
              </w:rPr>
              <w:fldChar w:fldCharType="end"/>
            </w:r>
          </w:hyperlink>
        </w:p>
        <w:p w14:paraId="68EF10CC" w14:textId="6A9EA6DE" w:rsidR="000A56AC" w:rsidRDefault="000A56AC">
          <w:pPr>
            <w:pStyle w:val="Verzeichnis2"/>
            <w:rPr>
              <w:rFonts w:asciiTheme="minorHAnsi" w:eastAsiaTheme="minorEastAsia" w:hAnsiTheme="minorHAnsi" w:cstheme="minorBidi"/>
              <w:kern w:val="2"/>
              <w:szCs w:val="24"/>
              <w14:ligatures w14:val="standardContextual"/>
            </w:rPr>
          </w:pPr>
          <w:hyperlink w:anchor="_Toc242780647" w:history="1">
            <w:r w:rsidRPr="00D75F77">
              <w:rPr>
                <w:rStyle w:val="Hyperlink"/>
              </w:rPr>
              <w:t>Der Zeitzonenansatz</w:t>
            </w:r>
            <w:r>
              <w:rPr>
                <w:webHidden/>
              </w:rPr>
              <w:tab/>
            </w:r>
            <w:r>
              <w:rPr>
                <w:webHidden/>
              </w:rPr>
              <w:fldChar w:fldCharType="begin"/>
            </w:r>
            <w:r>
              <w:rPr>
                <w:webHidden/>
              </w:rPr>
              <w:instrText xml:space="preserve"> PAGEREF _Toc242780647 \h </w:instrText>
            </w:r>
            <w:r>
              <w:rPr>
                <w:webHidden/>
              </w:rPr>
            </w:r>
            <w:r>
              <w:rPr>
                <w:webHidden/>
              </w:rPr>
              <w:fldChar w:fldCharType="separate"/>
            </w:r>
            <w:r>
              <w:rPr>
                <w:webHidden/>
              </w:rPr>
              <w:t>126</w:t>
            </w:r>
            <w:r>
              <w:rPr>
                <w:webHidden/>
              </w:rPr>
              <w:fldChar w:fldCharType="end"/>
            </w:r>
          </w:hyperlink>
        </w:p>
        <w:p w14:paraId="36645AF8" w14:textId="05B79A79" w:rsidR="000A56AC" w:rsidRDefault="000A56AC">
          <w:pPr>
            <w:pStyle w:val="Verzeichnis1"/>
            <w:rPr>
              <w:rFonts w:asciiTheme="minorHAnsi" w:eastAsiaTheme="minorEastAsia" w:hAnsiTheme="minorHAnsi" w:cstheme="minorBidi"/>
              <w:kern w:val="2"/>
              <w:szCs w:val="24"/>
              <w14:ligatures w14:val="standardContextual"/>
            </w:rPr>
          </w:pPr>
          <w:hyperlink w:anchor="_Toc242780648" w:history="1">
            <w:r w:rsidRPr="00D75F77">
              <w:rPr>
                <w:rStyle w:val="Hyperlink"/>
              </w:rPr>
              <w:t>3D-Raum-Koordinaten mir MediaPipe world Landmarks</w:t>
            </w:r>
            <w:r>
              <w:rPr>
                <w:webHidden/>
              </w:rPr>
              <w:tab/>
            </w:r>
            <w:r>
              <w:rPr>
                <w:webHidden/>
              </w:rPr>
              <w:fldChar w:fldCharType="begin"/>
            </w:r>
            <w:r>
              <w:rPr>
                <w:webHidden/>
              </w:rPr>
              <w:instrText xml:space="preserve"> PAGEREF _Toc242780648 \h </w:instrText>
            </w:r>
            <w:r>
              <w:rPr>
                <w:webHidden/>
              </w:rPr>
            </w:r>
            <w:r>
              <w:rPr>
                <w:webHidden/>
              </w:rPr>
              <w:fldChar w:fldCharType="separate"/>
            </w:r>
            <w:r>
              <w:rPr>
                <w:webHidden/>
              </w:rPr>
              <w:t>131</w:t>
            </w:r>
            <w:r>
              <w:rPr>
                <w:webHidden/>
              </w:rPr>
              <w:fldChar w:fldCharType="end"/>
            </w:r>
          </w:hyperlink>
        </w:p>
        <w:p w14:paraId="4302B569" w14:textId="77EB68F3" w:rsidR="000A56AC" w:rsidRDefault="000A56AC">
          <w:pPr>
            <w:pStyle w:val="Verzeichnis1"/>
            <w:rPr>
              <w:rFonts w:asciiTheme="minorHAnsi" w:eastAsiaTheme="minorEastAsia" w:hAnsiTheme="minorHAnsi" w:cstheme="minorBidi"/>
              <w:kern w:val="2"/>
              <w:szCs w:val="24"/>
              <w14:ligatures w14:val="standardContextual"/>
            </w:rPr>
          </w:pPr>
          <w:hyperlink w:anchor="_Toc242780649" w:history="1">
            <w:r w:rsidRPr="00D75F77">
              <w:rPr>
                <w:rStyle w:val="Hyperlink"/>
              </w:rPr>
              <w:t>ROI-Test</w:t>
            </w:r>
            <w:r>
              <w:rPr>
                <w:webHidden/>
              </w:rPr>
              <w:tab/>
            </w:r>
            <w:r>
              <w:rPr>
                <w:webHidden/>
              </w:rPr>
              <w:fldChar w:fldCharType="begin"/>
            </w:r>
            <w:r>
              <w:rPr>
                <w:webHidden/>
              </w:rPr>
              <w:instrText xml:space="preserve"> PAGEREF _Toc242780649 \h </w:instrText>
            </w:r>
            <w:r>
              <w:rPr>
                <w:webHidden/>
              </w:rPr>
            </w:r>
            <w:r>
              <w:rPr>
                <w:webHidden/>
              </w:rPr>
              <w:fldChar w:fldCharType="separate"/>
            </w:r>
            <w:r>
              <w:rPr>
                <w:webHidden/>
              </w:rPr>
              <w:t>134</w:t>
            </w:r>
            <w:r>
              <w:rPr>
                <w:webHidden/>
              </w:rPr>
              <w:fldChar w:fldCharType="end"/>
            </w:r>
          </w:hyperlink>
        </w:p>
        <w:p w14:paraId="59F64466" w14:textId="5EEC9919" w:rsidR="000A56AC" w:rsidRDefault="000A56AC">
          <w:pPr>
            <w:pStyle w:val="Verzeichnis1"/>
            <w:rPr>
              <w:rFonts w:asciiTheme="minorHAnsi" w:eastAsiaTheme="minorEastAsia" w:hAnsiTheme="minorHAnsi" w:cstheme="minorBidi"/>
              <w:kern w:val="2"/>
              <w:szCs w:val="24"/>
              <w14:ligatures w14:val="standardContextual"/>
            </w:rPr>
          </w:pPr>
          <w:hyperlink w:anchor="_Toc242780650" w:history="1">
            <w:r w:rsidRPr="00D75F77">
              <w:rPr>
                <w:rStyle w:val="Hyperlink"/>
              </w:rPr>
              <w:t>Greifgestenerkennungen im Test</w:t>
            </w:r>
            <w:r>
              <w:rPr>
                <w:webHidden/>
              </w:rPr>
              <w:tab/>
            </w:r>
            <w:r>
              <w:rPr>
                <w:webHidden/>
              </w:rPr>
              <w:fldChar w:fldCharType="begin"/>
            </w:r>
            <w:r>
              <w:rPr>
                <w:webHidden/>
              </w:rPr>
              <w:instrText xml:space="preserve"> PAGEREF _Toc242780650 \h </w:instrText>
            </w:r>
            <w:r>
              <w:rPr>
                <w:webHidden/>
              </w:rPr>
            </w:r>
            <w:r>
              <w:rPr>
                <w:webHidden/>
              </w:rPr>
              <w:fldChar w:fldCharType="separate"/>
            </w:r>
            <w:r>
              <w:rPr>
                <w:webHidden/>
              </w:rPr>
              <w:t>137</w:t>
            </w:r>
            <w:r>
              <w:rPr>
                <w:webHidden/>
              </w:rPr>
              <w:fldChar w:fldCharType="end"/>
            </w:r>
          </w:hyperlink>
        </w:p>
        <w:p w14:paraId="57AAF34A" w14:textId="46F5B510" w:rsidR="000A56AC" w:rsidRDefault="000A56AC">
          <w:pPr>
            <w:pStyle w:val="Verzeichnis1"/>
            <w:rPr>
              <w:rFonts w:asciiTheme="minorHAnsi" w:eastAsiaTheme="minorEastAsia" w:hAnsiTheme="minorHAnsi" w:cstheme="minorBidi"/>
              <w:kern w:val="2"/>
              <w:szCs w:val="24"/>
              <w14:ligatures w14:val="standardContextual"/>
            </w:rPr>
          </w:pPr>
          <w:hyperlink w:anchor="_Toc242780651" w:history="1">
            <w:r w:rsidRPr="00D75F77">
              <w:rPr>
                <w:rStyle w:val="Hyperlink"/>
              </w:rPr>
              <w:t>Ausführliche Testfortsetzung von Kameraposition und FOV</w:t>
            </w:r>
            <w:r>
              <w:rPr>
                <w:webHidden/>
              </w:rPr>
              <w:tab/>
            </w:r>
            <w:r>
              <w:rPr>
                <w:webHidden/>
              </w:rPr>
              <w:fldChar w:fldCharType="begin"/>
            </w:r>
            <w:r>
              <w:rPr>
                <w:webHidden/>
              </w:rPr>
              <w:instrText xml:space="preserve"> PAGEREF _Toc242780651 \h </w:instrText>
            </w:r>
            <w:r>
              <w:rPr>
                <w:webHidden/>
              </w:rPr>
            </w:r>
            <w:r>
              <w:rPr>
                <w:webHidden/>
              </w:rPr>
              <w:fldChar w:fldCharType="separate"/>
            </w:r>
            <w:r>
              <w:rPr>
                <w:webHidden/>
              </w:rPr>
              <w:t>138</w:t>
            </w:r>
            <w:r>
              <w:rPr>
                <w:webHidden/>
              </w:rPr>
              <w:fldChar w:fldCharType="end"/>
            </w:r>
          </w:hyperlink>
        </w:p>
        <w:p w14:paraId="186804C7" w14:textId="54444FD9" w:rsidR="00AF0735" w:rsidRDefault="00AF0735">
          <w:r>
            <w:rPr>
              <w:b/>
              <w:bCs/>
            </w:rPr>
            <w:fldChar w:fldCharType="end"/>
          </w:r>
        </w:p>
      </w:sdtContent>
    </w:sdt>
    <w:p w14:paraId="1AA0720B" w14:textId="0BB12CA3" w:rsidR="00B9232D" w:rsidRDefault="00B9232D" w:rsidP="00B9232D">
      <w:pPr>
        <w:pStyle w:val="berschrift1"/>
        <w:numPr>
          <w:ilvl w:val="0"/>
          <w:numId w:val="0"/>
        </w:numPr>
        <w:ind w:left="851" w:hanging="851"/>
        <w:rPr>
          <w:noProof/>
        </w:rPr>
      </w:pPr>
      <w:bookmarkStart w:id="2" w:name="_Toc242780564"/>
      <w:bookmarkStart w:id="3" w:name="_Toc395354958"/>
      <w:bookmarkStart w:id="4" w:name="_Toc532290621"/>
      <w:bookmarkStart w:id="5" w:name="_Toc532295854"/>
      <w:bookmarkStart w:id="6" w:name="_Toc226907253"/>
      <w:bookmarkEnd w:id="1"/>
      <w:r>
        <w:rPr>
          <w:noProof/>
        </w:rPr>
        <w:lastRenderedPageBreak/>
        <w:t>Formelverzeichn</w:t>
      </w:r>
      <w:r w:rsidR="004C5070">
        <w:rPr>
          <w:noProof/>
        </w:rPr>
        <w:t>i</w:t>
      </w:r>
      <w:r>
        <w:rPr>
          <w:noProof/>
        </w:rPr>
        <w:t>s</w:t>
      </w:r>
      <w:bookmarkEnd w:id="2"/>
      <w:r>
        <w:rPr>
          <w:noProof/>
        </w:rPr>
        <w:t xml:space="preserve"> </w:t>
      </w:r>
    </w:p>
    <w:p w14:paraId="1843D78E" w14:textId="77777777" w:rsidR="00B9232D" w:rsidRDefault="00B9232D" w:rsidP="00B9232D">
      <w:pPr>
        <w:pStyle w:val="Abbildungsverzeichnis"/>
        <w:rPr>
          <w:rFonts w:asciiTheme="minorHAnsi" w:eastAsiaTheme="minorEastAsia" w:hAnsiTheme="minorHAnsi" w:cstheme="minorBidi"/>
          <w:noProof/>
          <w:kern w:val="2"/>
          <w:szCs w:val="24"/>
          <w14:ligatures w14:val="standardContextual"/>
        </w:rPr>
      </w:pPr>
      <w:r>
        <w:fldChar w:fldCharType="begin"/>
      </w:r>
      <w:r>
        <w:instrText xml:space="preserve"> TOC \h \z \c "Formel" </w:instrText>
      </w:r>
      <w:r>
        <w:fldChar w:fldCharType="separate"/>
      </w:r>
      <w:hyperlink w:anchor="_Toc239338578" w:history="1">
        <w:r w:rsidRPr="00C92E17">
          <w:rPr>
            <w:rStyle w:val="Hyperlink"/>
            <w:noProof/>
          </w:rPr>
          <w:t>Formel 6 - YUV-Transformation [62]</w:t>
        </w:r>
        <w:r>
          <w:rPr>
            <w:noProof/>
            <w:webHidden/>
          </w:rPr>
          <w:tab/>
        </w:r>
        <w:r>
          <w:rPr>
            <w:noProof/>
            <w:webHidden/>
          </w:rPr>
          <w:fldChar w:fldCharType="begin"/>
        </w:r>
        <w:r>
          <w:rPr>
            <w:noProof/>
            <w:webHidden/>
          </w:rPr>
          <w:instrText xml:space="preserve"> PAGEREF _Toc239338578 \h </w:instrText>
        </w:r>
        <w:r>
          <w:rPr>
            <w:noProof/>
            <w:webHidden/>
          </w:rPr>
        </w:r>
        <w:r>
          <w:rPr>
            <w:noProof/>
            <w:webHidden/>
          </w:rPr>
          <w:fldChar w:fldCharType="separate"/>
        </w:r>
        <w:r>
          <w:rPr>
            <w:noProof/>
            <w:webHidden/>
          </w:rPr>
          <w:t>19</w:t>
        </w:r>
        <w:r>
          <w:rPr>
            <w:noProof/>
            <w:webHidden/>
          </w:rPr>
          <w:fldChar w:fldCharType="end"/>
        </w:r>
      </w:hyperlink>
    </w:p>
    <w:p w14:paraId="7DB127F7" w14:textId="77777777" w:rsidR="00B9232D" w:rsidRDefault="00B9232D" w:rsidP="00B9232D">
      <w:pPr>
        <w:pStyle w:val="Abbildungsverzeichnis"/>
        <w:rPr>
          <w:rFonts w:asciiTheme="minorHAnsi" w:eastAsiaTheme="minorEastAsia" w:hAnsiTheme="minorHAnsi" w:cstheme="minorBidi"/>
          <w:noProof/>
          <w:kern w:val="2"/>
          <w:szCs w:val="24"/>
          <w14:ligatures w14:val="standardContextual"/>
        </w:rPr>
      </w:pPr>
      <w:hyperlink w:anchor="_Toc239338579" w:history="1">
        <w:r w:rsidRPr="00C92E17">
          <w:rPr>
            <w:rStyle w:val="Hyperlink"/>
            <w:noProof/>
          </w:rPr>
          <w:t>Formel 7 - Hautmodel [62]</w:t>
        </w:r>
        <w:r>
          <w:rPr>
            <w:noProof/>
            <w:webHidden/>
          </w:rPr>
          <w:tab/>
        </w:r>
        <w:r>
          <w:rPr>
            <w:noProof/>
            <w:webHidden/>
          </w:rPr>
          <w:fldChar w:fldCharType="begin"/>
        </w:r>
        <w:r>
          <w:rPr>
            <w:noProof/>
            <w:webHidden/>
          </w:rPr>
          <w:instrText xml:space="preserve"> PAGEREF _Toc239338579 \h </w:instrText>
        </w:r>
        <w:r>
          <w:rPr>
            <w:noProof/>
            <w:webHidden/>
          </w:rPr>
        </w:r>
        <w:r>
          <w:rPr>
            <w:noProof/>
            <w:webHidden/>
          </w:rPr>
          <w:fldChar w:fldCharType="separate"/>
        </w:r>
        <w:r>
          <w:rPr>
            <w:noProof/>
            <w:webHidden/>
          </w:rPr>
          <w:t>20</w:t>
        </w:r>
        <w:r>
          <w:rPr>
            <w:noProof/>
            <w:webHidden/>
          </w:rPr>
          <w:fldChar w:fldCharType="end"/>
        </w:r>
      </w:hyperlink>
    </w:p>
    <w:p w14:paraId="10573694" w14:textId="77777777" w:rsidR="00B9232D" w:rsidRDefault="00B9232D" w:rsidP="00B9232D">
      <w:pPr>
        <w:pStyle w:val="Abbildungsverzeichnis"/>
        <w:rPr>
          <w:rFonts w:asciiTheme="minorHAnsi" w:eastAsiaTheme="minorEastAsia" w:hAnsiTheme="minorHAnsi" w:cstheme="minorBidi"/>
          <w:noProof/>
          <w:kern w:val="2"/>
          <w:szCs w:val="24"/>
          <w14:ligatures w14:val="standardContextual"/>
        </w:rPr>
      </w:pPr>
      <w:hyperlink w:anchor="_Toc239338580" w:history="1">
        <w:r w:rsidRPr="00C92E17">
          <w:rPr>
            <w:rStyle w:val="Hyperlink"/>
            <w:noProof/>
          </w:rPr>
          <w:t>Formel 8 - YCbCr-Transformation [62]</w:t>
        </w:r>
        <w:r>
          <w:rPr>
            <w:noProof/>
            <w:webHidden/>
          </w:rPr>
          <w:tab/>
        </w:r>
        <w:r>
          <w:rPr>
            <w:noProof/>
            <w:webHidden/>
          </w:rPr>
          <w:fldChar w:fldCharType="begin"/>
        </w:r>
        <w:r>
          <w:rPr>
            <w:noProof/>
            <w:webHidden/>
          </w:rPr>
          <w:instrText xml:space="preserve"> PAGEREF _Toc239338580 \h </w:instrText>
        </w:r>
        <w:r>
          <w:rPr>
            <w:noProof/>
            <w:webHidden/>
          </w:rPr>
        </w:r>
        <w:r>
          <w:rPr>
            <w:noProof/>
            <w:webHidden/>
          </w:rPr>
          <w:fldChar w:fldCharType="separate"/>
        </w:r>
        <w:r>
          <w:rPr>
            <w:noProof/>
            <w:webHidden/>
          </w:rPr>
          <w:t>20</w:t>
        </w:r>
        <w:r>
          <w:rPr>
            <w:noProof/>
            <w:webHidden/>
          </w:rPr>
          <w:fldChar w:fldCharType="end"/>
        </w:r>
      </w:hyperlink>
    </w:p>
    <w:p w14:paraId="7CD58B60" w14:textId="77777777" w:rsidR="00B9232D" w:rsidRDefault="00B9232D" w:rsidP="00B9232D">
      <w:pPr>
        <w:pStyle w:val="Abbildungsverzeichnis"/>
        <w:rPr>
          <w:rFonts w:asciiTheme="minorHAnsi" w:eastAsiaTheme="minorEastAsia" w:hAnsiTheme="minorHAnsi" w:cstheme="minorBidi"/>
          <w:noProof/>
          <w:kern w:val="2"/>
          <w:szCs w:val="24"/>
          <w14:ligatures w14:val="standardContextual"/>
        </w:rPr>
      </w:pPr>
      <w:hyperlink w:anchor="_Toc239338581" w:history="1">
        <w:r w:rsidRPr="00C92E17">
          <w:rPr>
            <w:rStyle w:val="Hyperlink"/>
            <w:noProof/>
          </w:rPr>
          <w:t>Formel 9 - H Lab-Transformation [62]</w:t>
        </w:r>
        <w:r>
          <w:rPr>
            <w:noProof/>
            <w:webHidden/>
          </w:rPr>
          <w:tab/>
        </w:r>
        <w:r>
          <w:rPr>
            <w:noProof/>
            <w:webHidden/>
          </w:rPr>
          <w:fldChar w:fldCharType="begin"/>
        </w:r>
        <w:r>
          <w:rPr>
            <w:noProof/>
            <w:webHidden/>
          </w:rPr>
          <w:instrText xml:space="preserve"> PAGEREF _Toc239338581 \h </w:instrText>
        </w:r>
        <w:r>
          <w:rPr>
            <w:noProof/>
            <w:webHidden/>
          </w:rPr>
        </w:r>
        <w:r>
          <w:rPr>
            <w:noProof/>
            <w:webHidden/>
          </w:rPr>
          <w:fldChar w:fldCharType="separate"/>
        </w:r>
        <w:r>
          <w:rPr>
            <w:noProof/>
            <w:webHidden/>
          </w:rPr>
          <w:t>20</w:t>
        </w:r>
        <w:r>
          <w:rPr>
            <w:noProof/>
            <w:webHidden/>
          </w:rPr>
          <w:fldChar w:fldCharType="end"/>
        </w:r>
      </w:hyperlink>
    </w:p>
    <w:p w14:paraId="2750EA3F" w14:textId="77777777" w:rsidR="00B9232D" w:rsidRDefault="00B9232D" w:rsidP="00B9232D">
      <w:pPr>
        <w:pStyle w:val="Abbildungsverzeichnis"/>
        <w:rPr>
          <w:rFonts w:asciiTheme="minorHAnsi" w:eastAsiaTheme="minorEastAsia" w:hAnsiTheme="minorHAnsi" w:cstheme="minorBidi"/>
          <w:noProof/>
          <w:kern w:val="2"/>
          <w:szCs w:val="24"/>
          <w14:ligatures w14:val="standardContextual"/>
        </w:rPr>
      </w:pPr>
      <w:hyperlink w:anchor="_Toc239338582" w:history="1">
        <w:r w:rsidRPr="00C92E17">
          <w:rPr>
            <w:rStyle w:val="Hyperlink"/>
            <w:noProof/>
          </w:rPr>
          <w:t>Formel 10 - XYZ-Transformation [62]</w:t>
        </w:r>
        <w:r>
          <w:rPr>
            <w:noProof/>
            <w:webHidden/>
          </w:rPr>
          <w:tab/>
        </w:r>
        <w:r>
          <w:rPr>
            <w:noProof/>
            <w:webHidden/>
          </w:rPr>
          <w:fldChar w:fldCharType="begin"/>
        </w:r>
        <w:r>
          <w:rPr>
            <w:noProof/>
            <w:webHidden/>
          </w:rPr>
          <w:instrText xml:space="preserve"> PAGEREF _Toc239338582 \h </w:instrText>
        </w:r>
        <w:r>
          <w:rPr>
            <w:noProof/>
            <w:webHidden/>
          </w:rPr>
        </w:r>
        <w:r>
          <w:rPr>
            <w:noProof/>
            <w:webHidden/>
          </w:rPr>
          <w:fldChar w:fldCharType="separate"/>
        </w:r>
        <w:r>
          <w:rPr>
            <w:noProof/>
            <w:webHidden/>
          </w:rPr>
          <w:t>21</w:t>
        </w:r>
        <w:r>
          <w:rPr>
            <w:noProof/>
            <w:webHidden/>
          </w:rPr>
          <w:fldChar w:fldCharType="end"/>
        </w:r>
      </w:hyperlink>
    </w:p>
    <w:p w14:paraId="66373CD7" w14:textId="77777777" w:rsidR="00B9232D" w:rsidRDefault="00B9232D" w:rsidP="00B9232D">
      <w:pPr>
        <w:pStyle w:val="Abbildungsverzeichnis"/>
        <w:rPr>
          <w:rFonts w:asciiTheme="minorHAnsi" w:eastAsiaTheme="minorEastAsia" w:hAnsiTheme="minorHAnsi" w:cstheme="minorBidi"/>
          <w:noProof/>
          <w:kern w:val="2"/>
          <w:szCs w:val="24"/>
          <w14:ligatures w14:val="standardContextual"/>
        </w:rPr>
      </w:pPr>
      <w:hyperlink w:anchor="_Toc239338583" w:history="1">
        <w:r w:rsidRPr="00C92E17">
          <w:rPr>
            <w:rStyle w:val="Hyperlink"/>
            <w:noProof/>
          </w:rPr>
          <w:t>Formel 1 - FOV Umrechnung von Winkel zu Länge [34]</w:t>
        </w:r>
        <w:r>
          <w:rPr>
            <w:noProof/>
            <w:webHidden/>
          </w:rPr>
          <w:tab/>
        </w:r>
        <w:r>
          <w:rPr>
            <w:noProof/>
            <w:webHidden/>
          </w:rPr>
          <w:fldChar w:fldCharType="begin"/>
        </w:r>
        <w:r>
          <w:rPr>
            <w:noProof/>
            <w:webHidden/>
          </w:rPr>
          <w:instrText xml:space="preserve"> PAGEREF _Toc239338583 \h </w:instrText>
        </w:r>
        <w:r>
          <w:rPr>
            <w:noProof/>
            <w:webHidden/>
          </w:rPr>
        </w:r>
        <w:r>
          <w:rPr>
            <w:noProof/>
            <w:webHidden/>
          </w:rPr>
          <w:fldChar w:fldCharType="separate"/>
        </w:r>
        <w:r>
          <w:rPr>
            <w:noProof/>
            <w:webHidden/>
          </w:rPr>
          <w:t>68</w:t>
        </w:r>
        <w:r>
          <w:rPr>
            <w:noProof/>
            <w:webHidden/>
          </w:rPr>
          <w:fldChar w:fldCharType="end"/>
        </w:r>
      </w:hyperlink>
    </w:p>
    <w:p w14:paraId="7025E8A8" w14:textId="77777777" w:rsidR="00B9232D" w:rsidRDefault="00B9232D" w:rsidP="00B9232D">
      <w:pPr>
        <w:pStyle w:val="Abbildungsverzeichnis"/>
        <w:rPr>
          <w:rFonts w:asciiTheme="minorHAnsi" w:eastAsiaTheme="minorEastAsia" w:hAnsiTheme="minorHAnsi" w:cstheme="minorBidi"/>
          <w:noProof/>
          <w:kern w:val="2"/>
          <w:szCs w:val="24"/>
          <w14:ligatures w14:val="standardContextual"/>
        </w:rPr>
      </w:pPr>
      <w:hyperlink w:anchor="_Toc239338584" w:history="1">
        <w:r w:rsidRPr="00C92E17">
          <w:rPr>
            <w:rStyle w:val="Hyperlink"/>
            <w:noProof/>
          </w:rPr>
          <w:t>Formel 2 - FOV Check der Seitenverhältnisse 16:9</w:t>
        </w:r>
        <w:r>
          <w:rPr>
            <w:noProof/>
            <w:webHidden/>
          </w:rPr>
          <w:tab/>
        </w:r>
        <w:r>
          <w:rPr>
            <w:noProof/>
            <w:webHidden/>
          </w:rPr>
          <w:fldChar w:fldCharType="begin"/>
        </w:r>
        <w:r>
          <w:rPr>
            <w:noProof/>
            <w:webHidden/>
          </w:rPr>
          <w:instrText xml:space="preserve"> PAGEREF _Toc239338584 \h </w:instrText>
        </w:r>
        <w:r>
          <w:rPr>
            <w:noProof/>
            <w:webHidden/>
          </w:rPr>
        </w:r>
        <w:r>
          <w:rPr>
            <w:noProof/>
            <w:webHidden/>
          </w:rPr>
          <w:fldChar w:fldCharType="separate"/>
        </w:r>
        <w:r>
          <w:rPr>
            <w:noProof/>
            <w:webHidden/>
          </w:rPr>
          <w:t>69</w:t>
        </w:r>
        <w:r>
          <w:rPr>
            <w:noProof/>
            <w:webHidden/>
          </w:rPr>
          <w:fldChar w:fldCharType="end"/>
        </w:r>
      </w:hyperlink>
    </w:p>
    <w:p w14:paraId="795B6C17" w14:textId="77777777" w:rsidR="00B9232D" w:rsidRDefault="00B9232D" w:rsidP="00B9232D">
      <w:pPr>
        <w:pStyle w:val="Abbildungsverzeichnis"/>
        <w:rPr>
          <w:rFonts w:asciiTheme="minorHAnsi" w:eastAsiaTheme="minorEastAsia" w:hAnsiTheme="minorHAnsi" w:cstheme="minorBidi"/>
          <w:noProof/>
          <w:kern w:val="2"/>
          <w:szCs w:val="24"/>
          <w14:ligatures w14:val="standardContextual"/>
        </w:rPr>
      </w:pPr>
      <w:hyperlink w:anchor="_Toc239338585" w:history="1">
        <w:r w:rsidRPr="00C92E17">
          <w:rPr>
            <w:rStyle w:val="Hyperlink"/>
            <w:noProof/>
          </w:rPr>
          <w:t>Formel 3 - dFOV Winkel aus vFOV und hFOV</w:t>
        </w:r>
        <w:r>
          <w:rPr>
            <w:noProof/>
            <w:webHidden/>
          </w:rPr>
          <w:tab/>
        </w:r>
        <w:r>
          <w:rPr>
            <w:noProof/>
            <w:webHidden/>
          </w:rPr>
          <w:fldChar w:fldCharType="begin"/>
        </w:r>
        <w:r>
          <w:rPr>
            <w:noProof/>
            <w:webHidden/>
          </w:rPr>
          <w:instrText xml:space="preserve"> PAGEREF _Toc239338585 \h </w:instrText>
        </w:r>
        <w:r>
          <w:rPr>
            <w:noProof/>
            <w:webHidden/>
          </w:rPr>
        </w:r>
        <w:r>
          <w:rPr>
            <w:noProof/>
            <w:webHidden/>
          </w:rPr>
          <w:fldChar w:fldCharType="separate"/>
        </w:r>
        <w:r>
          <w:rPr>
            <w:noProof/>
            <w:webHidden/>
          </w:rPr>
          <w:t>69</w:t>
        </w:r>
        <w:r>
          <w:rPr>
            <w:noProof/>
            <w:webHidden/>
          </w:rPr>
          <w:fldChar w:fldCharType="end"/>
        </w:r>
      </w:hyperlink>
    </w:p>
    <w:p w14:paraId="434EA052" w14:textId="77777777" w:rsidR="00B9232D" w:rsidRDefault="00B9232D" w:rsidP="00B9232D">
      <w:pPr>
        <w:pStyle w:val="Abbildungsverzeichnis"/>
        <w:rPr>
          <w:rFonts w:asciiTheme="minorHAnsi" w:eastAsiaTheme="minorEastAsia" w:hAnsiTheme="minorHAnsi" w:cstheme="minorBidi"/>
          <w:noProof/>
          <w:kern w:val="2"/>
          <w:szCs w:val="24"/>
          <w14:ligatures w14:val="standardContextual"/>
        </w:rPr>
      </w:pPr>
      <w:hyperlink w:anchor="_Toc239338586" w:history="1">
        <w:r w:rsidRPr="00C92E17">
          <w:rPr>
            <w:rStyle w:val="Hyperlink"/>
            <w:noProof/>
          </w:rPr>
          <w:t xml:space="preserve">Formel 4 - Winkelberechnung mit </w:t>
        </w:r>
        <w:r w:rsidRPr="00C92E17">
          <w:rPr>
            <w:rStyle w:val="Hyperlink"/>
            <w:i/>
            <w:iCs/>
            <w:noProof/>
            <w:spacing w:val="5"/>
          </w:rPr>
          <w:t xml:space="preserve">np.arctan2 </w:t>
        </w:r>
        <w:r w:rsidRPr="00C92E17">
          <w:rPr>
            <w:rStyle w:val="Hyperlink"/>
            <w:noProof/>
          </w:rPr>
          <w:t>[28]</w:t>
        </w:r>
        <w:r>
          <w:rPr>
            <w:noProof/>
            <w:webHidden/>
          </w:rPr>
          <w:tab/>
        </w:r>
        <w:r>
          <w:rPr>
            <w:noProof/>
            <w:webHidden/>
          </w:rPr>
          <w:fldChar w:fldCharType="begin"/>
        </w:r>
        <w:r>
          <w:rPr>
            <w:noProof/>
            <w:webHidden/>
          </w:rPr>
          <w:instrText xml:space="preserve"> PAGEREF _Toc239338586 \h </w:instrText>
        </w:r>
        <w:r>
          <w:rPr>
            <w:noProof/>
            <w:webHidden/>
          </w:rPr>
        </w:r>
        <w:r>
          <w:rPr>
            <w:noProof/>
            <w:webHidden/>
          </w:rPr>
          <w:fldChar w:fldCharType="separate"/>
        </w:r>
        <w:r>
          <w:rPr>
            <w:noProof/>
            <w:webHidden/>
          </w:rPr>
          <w:t>80</w:t>
        </w:r>
        <w:r>
          <w:rPr>
            <w:noProof/>
            <w:webHidden/>
          </w:rPr>
          <w:fldChar w:fldCharType="end"/>
        </w:r>
      </w:hyperlink>
    </w:p>
    <w:p w14:paraId="3A694E45" w14:textId="77777777" w:rsidR="00B9232D" w:rsidRDefault="00B9232D" w:rsidP="00B9232D">
      <w:pPr>
        <w:pStyle w:val="Abbildungsverzeichnis"/>
        <w:rPr>
          <w:rFonts w:asciiTheme="minorHAnsi" w:eastAsiaTheme="minorEastAsia" w:hAnsiTheme="minorHAnsi" w:cstheme="minorBidi"/>
          <w:noProof/>
          <w:kern w:val="2"/>
          <w:szCs w:val="24"/>
          <w14:ligatures w14:val="standardContextual"/>
        </w:rPr>
      </w:pPr>
      <w:hyperlink w:anchor="_Toc239338587" w:history="1">
        <w:r w:rsidRPr="00C92E17">
          <w:rPr>
            <w:rStyle w:val="Hyperlink"/>
            <w:noProof/>
          </w:rPr>
          <w:t xml:space="preserve">Formel 5 - Winkel zwei Vektoren mit </w:t>
        </w:r>
        <w:r w:rsidRPr="00C92E17">
          <w:rPr>
            <w:rStyle w:val="Hyperlink"/>
            <w:i/>
            <w:iCs/>
            <w:noProof/>
            <w:spacing w:val="5"/>
          </w:rPr>
          <w:t xml:space="preserve">arccos </w:t>
        </w:r>
        <w:r w:rsidRPr="00C92E17">
          <w:rPr>
            <w:rStyle w:val="Hyperlink"/>
            <w:noProof/>
          </w:rPr>
          <w:t>[18]</w:t>
        </w:r>
        <w:r>
          <w:rPr>
            <w:noProof/>
            <w:webHidden/>
          </w:rPr>
          <w:tab/>
        </w:r>
        <w:r>
          <w:rPr>
            <w:noProof/>
            <w:webHidden/>
          </w:rPr>
          <w:fldChar w:fldCharType="begin"/>
        </w:r>
        <w:r>
          <w:rPr>
            <w:noProof/>
            <w:webHidden/>
          </w:rPr>
          <w:instrText xml:space="preserve"> PAGEREF _Toc239338587 \h </w:instrText>
        </w:r>
        <w:r>
          <w:rPr>
            <w:noProof/>
            <w:webHidden/>
          </w:rPr>
        </w:r>
        <w:r>
          <w:rPr>
            <w:noProof/>
            <w:webHidden/>
          </w:rPr>
          <w:fldChar w:fldCharType="separate"/>
        </w:r>
        <w:r>
          <w:rPr>
            <w:noProof/>
            <w:webHidden/>
          </w:rPr>
          <w:t>82</w:t>
        </w:r>
        <w:r>
          <w:rPr>
            <w:noProof/>
            <w:webHidden/>
          </w:rPr>
          <w:fldChar w:fldCharType="end"/>
        </w:r>
      </w:hyperlink>
    </w:p>
    <w:p w14:paraId="74EC76CB" w14:textId="77777777" w:rsidR="00B9232D" w:rsidRDefault="00B9232D" w:rsidP="00B9232D">
      <w:pPr>
        <w:pStyle w:val="Abbildungsverzeichnis"/>
        <w:rPr>
          <w:rFonts w:asciiTheme="minorHAnsi" w:eastAsiaTheme="minorEastAsia" w:hAnsiTheme="minorHAnsi" w:cstheme="minorBidi"/>
          <w:noProof/>
          <w:kern w:val="2"/>
          <w:szCs w:val="24"/>
          <w14:ligatures w14:val="standardContextual"/>
        </w:rPr>
      </w:pPr>
      <w:hyperlink w:anchor="_Toc239338588" w:history="1">
        <w:r w:rsidRPr="00C92E17">
          <w:rPr>
            <w:rStyle w:val="Hyperlink"/>
            <w:noProof/>
          </w:rPr>
          <w:t>Formel 11 - Raum Koordinaten, Kameraneigung kompensieren</w:t>
        </w:r>
        <w:r>
          <w:rPr>
            <w:noProof/>
            <w:webHidden/>
          </w:rPr>
          <w:tab/>
        </w:r>
        <w:r>
          <w:rPr>
            <w:noProof/>
            <w:webHidden/>
          </w:rPr>
          <w:fldChar w:fldCharType="begin"/>
        </w:r>
        <w:r>
          <w:rPr>
            <w:noProof/>
            <w:webHidden/>
          </w:rPr>
          <w:instrText xml:space="preserve"> PAGEREF _Toc239338588 \h </w:instrText>
        </w:r>
        <w:r>
          <w:rPr>
            <w:noProof/>
            <w:webHidden/>
          </w:rPr>
        </w:r>
        <w:r>
          <w:rPr>
            <w:noProof/>
            <w:webHidden/>
          </w:rPr>
          <w:fldChar w:fldCharType="separate"/>
        </w:r>
        <w:r>
          <w:rPr>
            <w:noProof/>
            <w:webHidden/>
          </w:rPr>
          <w:t>103</w:t>
        </w:r>
        <w:r>
          <w:rPr>
            <w:noProof/>
            <w:webHidden/>
          </w:rPr>
          <w:fldChar w:fldCharType="end"/>
        </w:r>
      </w:hyperlink>
    </w:p>
    <w:p w14:paraId="2E963FC2" w14:textId="77777777" w:rsidR="00B9232D" w:rsidRDefault="00B9232D" w:rsidP="00B9232D">
      <w:pPr>
        <w:pStyle w:val="Abbildungsverzeichnis"/>
        <w:rPr>
          <w:rFonts w:asciiTheme="minorHAnsi" w:eastAsiaTheme="minorEastAsia" w:hAnsiTheme="minorHAnsi" w:cstheme="minorBidi"/>
          <w:noProof/>
          <w:kern w:val="2"/>
          <w:szCs w:val="24"/>
          <w14:ligatures w14:val="standardContextual"/>
        </w:rPr>
      </w:pPr>
      <w:hyperlink w:anchor="_Toc239338589" w:history="1">
        <w:r w:rsidRPr="00C92E17">
          <w:rPr>
            <w:rStyle w:val="Hyperlink"/>
            <w:noProof/>
          </w:rPr>
          <w:t>Formel 12 - Kreisbahn (Halbkreis)</w:t>
        </w:r>
        <w:r>
          <w:rPr>
            <w:noProof/>
            <w:webHidden/>
          </w:rPr>
          <w:tab/>
        </w:r>
        <w:r>
          <w:rPr>
            <w:noProof/>
            <w:webHidden/>
          </w:rPr>
          <w:fldChar w:fldCharType="begin"/>
        </w:r>
        <w:r>
          <w:rPr>
            <w:noProof/>
            <w:webHidden/>
          </w:rPr>
          <w:instrText xml:space="preserve"> PAGEREF _Toc239338589 \h </w:instrText>
        </w:r>
        <w:r>
          <w:rPr>
            <w:noProof/>
            <w:webHidden/>
          </w:rPr>
        </w:r>
        <w:r>
          <w:rPr>
            <w:noProof/>
            <w:webHidden/>
          </w:rPr>
          <w:fldChar w:fldCharType="separate"/>
        </w:r>
        <w:r>
          <w:rPr>
            <w:noProof/>
            <w:webHidden/>
          </w:rPr>
          <w:t>106</w:t>
        </w:r>
        <w:r>
          <w:rPr>
            <w:noProof/>
            <w:webHidden/>
          </w:rPr>
          <w:fldChar w:fldCharType="end"/>
        </w:r>
      </w:hyperlink>
    </w:p>
    <w:p w14:paraId="5518D29D" w14:textId="77777777" w:rsidR="00B9232D" w:rsidRDefault="00B9232D" w:rsidP="00B9232D">
      <w:pPr>
        <w:pStyle w:val="Abbildungsverzeichnis"/>
        <w:rPr>
          <w:rFonts w:asciiTheme="minorHAnsi" w:eastAsiaTheme="minorEastAsia" w:hAnsiTheme="minorHAnsi" w:cstheme="minorBidi"/>
          <w:noProof/>
          <w:kern w:val="2"/>
          <w:szCs w:val="24"/>
          <w14:ligatures w14:val="standardContextual"/>
        </w:rPr>
      </w:pPr>
      <w:hyperlink w:anchor="_Toc239338590" w:history="1">
        <w:r w:rsidRPr="00C92E17">
          <w:rPr>
            <w:rStyle w:val="Hyperlink"/>
            <w:noProof/>
          </w:rPr>
          <w:t>Formel 13 – perspektivische Verzerrung 90° zur Drehachse</w:t>
        </w:r>
        <w:r>
          <w:rPr>
            <w:noProof/>
            <w:webHidden/>
          </w:rPr>
          <w:tab/>
        </w:r>
        <w:r>
          <w:rPr>
            <w:noProof/>
            <w:webHidden/>
          </w:rPr>
          <w:fldChar w:fldCharType="begin"/>
        </w:r>
        <w:r>
          <w:rPr>
            <w:noProof/>
            <w:webHidden/>
          </w:rPr>
          <w:instrText xml:space="preserve"> PAGEREF _Toc239338590 \h </w:instrText>
        </w:r>
        <w:r>
          <w:rPr>
            <w:noProof/>
            <w:webHidden/>
          </w:rPr>
        </w:r>
        <w:r>
          <w:rPr>
            <w:noProof/>
            <w:webHidden/>
          </w:rPr>
          <w:fldChar w:fldCharType="separate"/>
        </w:r>
        <w:r>
          <w:rPr>
            <w:noProof/>
            <w:webHidden/>
          </w:rPr>
          <w:t>106</w:t>
        </w:r>
        <w:r>
          <w:rPr>
            <w:noProof/>
            <w:webHidden/>
          </w:rPr>
          <w:fldChar w:fldCharType="end"/>
        </w:r>
      </w:hyperlink>
    </w:p>
    <w:p w14:paraId="3454A269" w14:textId="77777777" w:rsidR="00B9232D" w:rsidRDefault="00B9232D" w:rsidP="00B9232D">
      <w:pPr>
        <w:pStyle w:val="Abbildungsverzeichnis"/>
        <w:rPr>
          <w:rFonts w:asciiTheme="minorHAnsi" w:eastAsiaTheme="minorEastAsia" w:hAnsiTheme="minorHAnsi" w:cstheme="minorBidi"/>
          <w:noProof/>
          <w:kern w:val="2"/>
          <w:szCs w:val="24"/>
          <w14:ligatures w14:val="standardContextual"/>
        </w:rPr>
      </w:pPr>
      <w:hyperlink w:anchor="_Toc239338591" w:history="1">
        <w:r w:rsidRPr="00C92E17">
          <w:rPr>
            <w:rStyle w:val="Hyperlink"/>
            <w:noProof/>
          </w:rPr>
          <w:t>Formel 14 - Kreisbahn aus einer Perspektive 90° zur Drehachse</w:t>
        </w:r>
        <w:r>
          <w:rPr>
            <w:noProof/>
            <w:webHidden/>
          </w:rPr>
          <w:tab/>
        </w:r>
        <w:r>
          <w:rPr>
            <w:noProof/>
            <w:webHidden/>
          </w:rPr>
          <w:fldChar w:fldCharType="begin"/>
        </w:r>
        <w:r>
          <w:rPr>
            <w:noProof/>
            <w:webHidden/>
          </w:rPr>
          <w:instrText xml:space="preserve"> PAGEREF _Toc239338591 \h </w:instrText>
        </w:r>
        <w:r>
          <w:rPr>
            <w:noProof/>
            <w:webHidden/>
          </w:rPr>
        </w:r>
        <w:r>
          <w:rPr>
            <w:noProof/>
            <w:webHidden/>
          </w:rPr>
          <w:fldChar w:fldCharType="separate"/>
        </w:r>
        <w:r>
          <w:rPr>
            <w:noProof/>
            <w:webHidden/>
          </w:rPr>
          <w:t>106</w:t>
        </w:r>
        <w:r>
          <w:rPr>
            <w:noProof/>
            <w:webHidden/>
          </w:rPr>
          <w:fldChar w:fldCharType="end"/>
        </w:r>
      </w:hyperlink>
    </w:p>
    <w:p w14:paraId="2DE753A9" w14:textId="77777777" w:rsidR="00B9232D" w:rsidRPr="00B9232D" w:rsidRDefault="00B9232D" w:rsidP="00B9232D">
      <w:pPr>
        <w:pStyle w:val="Grundtext"/>
      </w:pPr>
      <w:r>
        <w:fldChar w:fldCharType="end"/>
      </w:r>
    </w:p>
    <w:p w14:paraId="013F47F0" w14:textId="5BDCB1C1" w:rsidR="009C10E7" w:rsidRDefault="005D01C0" w:rsidP="00B9232D">
      <w:pPr>
        <w:pStyle w:val="berschrift1"/>
        <w:numPr>
          <w:ilvl w:val="0"/>
          <w:numId w:val="0"/>
        </w:numPr>
        <w:ind w:left="851" w:hanging="851"/>
        <w:rPr>
          <w:b w:val="0"/>
          <w:noProof/>
          <w:kern w:val="0"/>
          <w:sz w:val="24"/>
        </w:rPr>
      </w:pPr>
      <w:bookmarkStart w:id="7" w:name="_Toc242780565"/>
      <w:r w:rsidRPr="00585C97">
        <w:rPr>
          <w:noProof/>
        </w:rPr>
        <w:lastRenderedPageBreak/>
        <w:t>Abbildungsverzeichnis</w:t>
      </w:r>
      <w:bookmarkEnd w:id="3"/>
      <w:bookmarkEnd w:id="4"/>
      <w:bookmarkEnd w:id="5"/>
      <w:bookmarkEnd w:id="6"/>
      <w:bookmarkEnd w:id="7"/>
    </w:p>
    <w:p w14:paraId="091CFC7F" w14:textId="5FF2F63C" w:rsidR="00B9232D" w:rsidRDefault="00B9232D">
      <w:pPr>
        <w:pStyle w:val="Abbildungsverzeichnis"/>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239338429" w:history="1">
        <w:r w:rsidRPr="006A7ED2">
          <w:rPr>
            <w:rStyle w:val="Hyperlink"/>
            <w:noProof/>
          </w:rPr>
          <w:t>Figure 1 – Modell des Audiosystems aus dem 3D-Audioraum der BHT</w:t>
        </w:r>
        <w:r>
          <w:rPr>
            <w:noProof/>
            <w:webHidden/>
          </w:rPr>
          <w:tab/>
        </w:r>
        <w:r>
          <w:rPr>
            <w:noProof/>
            <w:webHidden/>
          </w:rPr>
          <w:fldChar w:fldCharType="begin"/>
        </w:r>
        <w:r>
          <w:rPr>
            <w:noProof/>
            <w:webHidden/>
          </w:rPr>
          <w:instrText xml:space="preserve"> PAGEREF _Toc239338429 \h </w:instrText>
        </w:r>
        <w:r>
          <w:rPr>
            <w:noProof/>
            <w:webHidden/>
          </w:rPr>
        </w:r>
        <w:r>
          <w:rPr>
            <w:noProof/>
            <w:webHidden/>
          </w:rPr>
          <w:fldChar w:fldCharType="separate"/>
        </w:r>
        <w:r>
          <w:rPr>
            <w:noProof/>
            <w:webHidden/>
          </w:rPr>
          <w:t>2</w:t>
        </w:r>
        <w:r>
          <w:rPr>
            <w:noProof/>
            <w:webHidden/>
          </w:rPr>
          <w:fldChar w:fldCharType="end"/>
        </w:r>
      </w:hyperlink>
    </w:p>
    <w:p w14:paraId="380F4C1C" w14:textId="6FAFFC43"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30" w:history="1">
        <w:r w:rsidRPr="006A7ED2">
          <w:rPr>
            <w:rStyle w:val="Hyperlink"/>
            <w:noProof/>
          </w:rPr>
          <w:t>Figure 2 - menschliche akustische Richtungsauflösung (MAA) in Abhängigkeit der Ambisonics-Ordnung [2]</w:t>
        </w:r>
        <w:r>
          <w:rPr>
            <w:noProof/>
            <w:webHidden/>
          </w:rPr>
          <w:tab/>
        </w:r>
        <w:r>
          <w:rPr>
            <w:noProof/>
            <w:webHidden/>
          </w:rPr>
          <w:fldChar w:fldCharType="begin"/>
        </w:r>
        <w:r>
          <w:rPr>
            <w:noProof/>
            <w:webHidden/>
          </w:rPr>
          <w:instrText xml:space="preserve"> PAGEREF _Toc239338430 \h </w:instrText>
        </w:r>
        <w:r>
          <w:rPr>
            <w:noProof/>
            <w:webHidden/>
          </w:rPr>
        </w:r>
        <w:r>
          <w:rPr>
            <w:noProof/>
            <w:webHidden/>
          </w:rPr>
          <w:fldChar w:fldCharType="separate"/>
        </w:r>
        <w:r>
          <w:rPr>
            <w:noProof/>
            <w:webHidden/>
          </w:rPr>
          <w:t>5</w:t>
        </w:r>
        <w:r>
          <w:rPr>
            <w:noProof/>
            <w:webHidden/>
          </w:rPr>
          <w:fldChar w:fldCharType="end"/>
        </w:r>
      </w:hyperlink>
    </w:p>
    <w:p w14:paraId="3DE79BF3" w14:textId="0018658A"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31" w:history="1">
        <w:r w:rsidRPr="006A7ED2">
          <w:rPr>
            <w:rStyle w:val="Hyperlink"/>
            <w:noProof/>
          </w:rPr>
          <w:t>Figure 31 - Bilder vor und nach Erosion [65], [67]</w:t>
        </w:r>
        <w:r>
          <w:rPr>
            <w:noProof/>
            <w:webHidden/>
          </w:rPr>
          <w:tab/>
        </w:r>
        <w:r>
          <w:rPr>
            <w:noProof/>
            <w:webHidden/>
          </w:rPr>
          <w:fldChar w:fldCharType="begin"/>
        </w:r>
        <w:r>
          <w:rPr>
            <w:noProof/>
            <w:webHidden/>
          </w:rPr>
          <w:instrText xml:space="preserve"> PAGEREF _Toc239338431 \h </w:instrText>
        </w:r>
        <w:r>
          <w:rPr>
            <w:noProof/>
            <w:webHidden/>
          </w:rPr>
        </w:r>
        <w:r>
          <w:rPr>
            <w:noProof/>
            <w:webHidden/>
          </w:rPr>
          <w:fldChar w:fldCharType="separate"/>
        </w:r>
        <w:r>
          <w:rPr>
            <w:noProof/>
            <w:webHidden/>
          </w:rPr>
          <w:t>12</w:t>
        </w:r>
        <w:r>
          <w:rPr>
            <w:noProof/>
            <w:webHidden/>
          </w:rPr>
          <w:fldChar w:fldCharType="end"/>
        </w:r>
      </w:hyperlink>
    </w:p>
    <w:p w14:paraId="79568194" w14:textId="5CCA0C2E"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32" w:history="1">
        <w:r w:rsidRPr="006A7ED2">
          <w:rPr>
            <w:rStyle w:val="Hyperlink"/>
            <w:noProof/>
          </w:rPr>
          <w:t>Figure 32 - Bilder vor und nach Dilation [65], [67]</w:t>
        </w:r>
        <w:r>
          <w:rPr>
            <w:noProof/>
            <w:webHidden/>
          </w:rPr>
          <w:tab/>
        </w:r>
        <w:r>
          <w:rPr>
            <w:noProof/>
            <w:webHidden/>
          </w:rPr>
          <w:fldChar w:fldCharType="begin"/>
        </w:r>
        <w:r>
          <w:rPr>
            <w:noProof/>
            <w:webHidden/>
          </w:rPr>
          <w:instrText xml:space="preserve"> PAGEREF _Toc239338432 \h </w:instrText>
        </w:r>
        <w:r>
          <w:rPr>
            <w:noProof/>
            <w:webHidden/>
          </w:rPr>
        </w:r>
        <w:r>
          <w:rPr>
            <w:noProof/>
            <w:webHidden/>
          </w:rPr>
          <w:fldChar w:fldCharType="separate"/>
        </w:r>
        <w:r>
          <w:rPr>
            <w:noProof/>
            <w:webHidden/>
          </w:rPr>
          <w:t>13</w:t>
        </w:r>
        <w:r>
          <w:rPr>
            <w:noProof/>
            <w:webHidden/>
          </w:rPr>
          <w:fldChar w:fldCharType="end"/>
        </w:r>
      </w:hyperlink>
    </w:p>
    <w:p w14:paraId="06B615D6" w14:textId="5885CA74"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33" w:history="1">
        <w:r w:rsidRPr="006A7ED2">
          <w:rPr>
            <w:rStyle w:val="Hyperlink"/>
            <w:noProof/>
          </w:rPr>
          <w:t>Figure 33 - Bilder vor und nach Opening [65], [67]</w:t>
        </w:r>
        <w:r>
          <w:rPr>
            <w:noProof/>
            <w:webHidden/>
          </w:rPr>
          <w:tab/>
        </w:r>
        <w:r>
          <w:rPr>
            <w:noProof/>
            <w:webHidden/>
          </w:rPr>
          <w:fldChar w:fldCharType="begin"/>
        </w:r>
        <w:r>
          <w:rPr>
            <w:noProof/>
            <w:webHidden/>
          </w:rPr>
          <w:instrText xml:space="preserve"> PAGEREF _Toc239338433 \h </w:instrText>
        </w:r>
        <w:r>
          <w:rPr>
            <w:noProof/>
            <w:webHidden/>
          </w:rPr>
        </w:r>
        <w:r>
          <w:rPr>
            <w:noProof/>
            <w:webHidden/>
          </w:rPr>
          <w:fldChar w:fldCharType="separate"/>
        </w:r>
        <w:r>
          <w:rPr>
            <w:noProof/>
            <w:webHidden/>
          </w:rPr>
          <w:t>13</w:t>
        </w:r>
        <w:r>
          <w:rPr>
            <w:noProof/>
            <w:webHidden/>
          </w:rPr>
          <w:fldChar w:fldCharType="end"/>
        </w:r>
      </w:hyperlink>
    </w:p>
    <w:p w14:paraId="12706B04" w14:textId="729B6FA2"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34" w:history="1">
        <w:r w:rsidRPr="006A7ED2">
          <w:rPr>
            <w:rStyle w:val="Hyperlink"/>
            <w:noProof/>
          </w:rPr>
          <w:t>Figure 34 - Bilder vor und nach Closing [65], [67]</w:t>
        </w:r>
        <w:r>
          <w:rPr>
            <w:noProof/>
            <w:webHidden/>
          </w:rPr>
          <w:tab/>
        </w:r>
        <w:r>
          <w:rPr>
            <w:noProof/>
            <w:webHidden/>
          </w:rPr>
          <w:fldChar w:fldCharType="begin"/>
        </w:r>
        <w:r>
          <w:rPr>
            <w:noProof/>
            <w:webHidden/>
          </w:rPr>
          <w:instrText xml:space="preserve"> PAGEREF _Toc239338434 \h </w:instrText>
        </w:r>
        <w:r>
          <w:rPr>
            <w:noProof/>
            <w:webHidden/>
          </w:rPr>
        </w:r>
        <w:r>
          <w:rPr>
            <w:noProof/>
            <w:webHidden/>
          </w:rPr>
          <w:fldChar w:fldCharType="separate"/>
        </w:r>
        <w:r>
          <w:rPr>
            <w:noProof/>
            <w:webHidden/>
          </w:rPr>
          <w:t>14</w:t>
        </w:r>
        <w:r>
          <w:rPr>
            <w:noProof/>
            <w:webHidden/>
          </w:rPr>
          <w:fldChar w:fldCharType="end"/>
        </w:r>
      </w:hyperlink>
    </w:p>
    <w:p w14:paraId="7DC63BBC" w14:textId="0BB6D891"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35" w:history="1">
        <w:r w:rsidRPr="006A7ED2">
          <w:rPr>
            <w:rStyle w:val="Hyperlink"/>
            <w:noProof/>
          </w:rPr>
          <w:t>Figure 35 - Einfluss von Erosion, Dilaion, Opening und Closing [65]</w:t>
        </w:r>
        <w:r>
          <w:rPr>
            <w:noProof/>
            <w:webHidden/>
          </w:rPr>
          <w:tab/>
        </w:r>
        <w:r>
          <w:rPr>
            <w:noProof/>
            <w:webHidden/>
          </w:rPr>
          <w:fldChar w:fldCharType="begin"/>
        </w:r>
        <w:r>
          <w:rPr>
            <w:noProof/>
            <w:webHidden/>
          </w:rPr>
          <w:instrText xml:space="preserve"> PAGEREF _Toc239338435 \h </w:instrText>
        </w:r>
        <w:r>
          <w:rPr>
            <w:noProof/>
            <w:webHidden/>
          </w:rPr>
        </w:r>
        <w:r>
          <w:rPr>
            <w:noProof/>
            <w:webHidden/>
          </w:rPr>
          <w:fldChar w:fldCharType="separate"/>
        </w:r>
        <w:r>
          <w:rPr>
            <w:noProof/>
            <w:webHidden/>
          </w:rPr>
          <w:t>15</w:t>
        </w:r>
        <w:r>
          <w:rPr>
            <w:noProof/>
            <w:webHidden/>
          </w:rPr>
          <w:fldChar w:fldCharType="end"/>
        </w:r>
      </w:hyperlink>
    </w:p>
    <w:p w14:paraId="38EE9FD9" w14:textId="6B6BD247"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36" w:history="1">
        <w:r w:rsidRPr="006A7ED2">
          <w:rPr>
            <w:rStyle w:val="Hyperlink"/>
            <w:noProof/>
          </w:rPr>
          <w:t>Figure 36 - Bilder vor und nach Morphologischer Gradient [65], [67]</w:t>
        </w:r>
        <w:r>
          <w:rPr>
            <w:noProof/>
            <w:webHidden/>
          </w:rPr>
          <w:tab/>
        </w:r>
        <w:r>
          <w:rPr>
            <w:noProof/>
            <w:webHidden/>
          </w:rPr>
          <w:fldChar w:fldCharType="begin"/>
        </w:r>
        <w:r>
          <w:rPr>
            <w:noProof/>
            <w:webHidden/>
          </w:rPr>
          <w:instrText xml:space="preserve"> PAGEREF _Toc239338436 \h </w:instrText>
        </w:r>
        <w:r>
          <w:rPr>
            <w:noProof/>
            <w:webHidden/>
          </w:rPr>
        </w:r>
        <w:r>
          <w:rPr>
            <w:noProof/>
            <w:webHidden/>
          </w:rPr>
          <w:fldChar w:fldCharType="separate"/>
        </w:r>
        <w:r>
          <w:rPr>
            <w:noProof/>
            <w:webHidden/>
          </w:rPr>
          <w:t>15</w:t>
        </w:r>
        <w:r>
          <w:rPr>
            <w:noProof/>
            <w:webHidden/>
          </w:rPr>
          <w:fldChar w:fldCharType="end"/>
        </w:r>
      </w:hyperlink>
    </w:p>
    <w:p w14:paraId="357707BF" w14:textId="110CB69F"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37" w:history="1">
        <w:r w:rsidRPr="006A7ED2">
          <w:rPr>
            <w:rStyle w:val="Hyperlink"/>
            <w:noProof/>
          </w:rPr>
          <w:t>Figure 37 - Bilder vor und nach Top Hat [65], [67]</w:t>
        </w:r>
        <w:r>
          <w:rPr>
            <w:noProof/>
            <w:webHidden/>
          </w:rPr>
          <w:tab/>
        </w:r>
        <w:r>
          <w:rPr>
            <w:noProof/>
            <w:webHidden/>
          </w:rPr>
          <w:fldChar w:fldCharType="begin"/>
        </w:r>
        <w:r>
          <w:rPr>
            <w:noProof/>
            <w:webHidden/>
          </w:rPr>
          <w:instrText xml:space="preserve"> PAGEREF _Toc239338437 \h </w:instrText>
        </w:r>
        <w:r>
          <w:rPr>
            <w:noProof/>
            <w:webHidden/>
          </w:rPr>
        </w:r>
        <w:r>
          <w:rPr>
            <w:noProof/>
            <w:webHidden/>
          </w:rPr>
          <w:fldChar w:fldCharType="separate"/>
        </w:r>
        <w:r>
          <w:rPr>
            <w:noProof/>
            <w:webHidden/>
          </w:rPr>
          <w:t>16</w:t>
        </w:r>
        <w:r>
          <w:rPr>
            <w:noProof/>
            <w:webHidden/>
          </w:rPr>
          <w:fldChar w:fldCharType="end"/>
        </w:r>
      </w:hyperlink>
    </w:p>
    <w:p w14:paraId="327101E7" w14:textId="76869B3F"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38" w:history="1">
        <w:r w:rsidRPr="006A7ED2">
          <w:rPr>
            <w:rStyle w:val="Hyperlink"/>
            <w:noProof/>
          </w:rPr>
          <w:t>Figure 38 - Bilder vor und nach Black Hat[67]</w:t>
        </w:r>
        <w:r>
          <w:rPr>
            <w:noProof/>
            <w:webHidden/>
          </w:rPr>
          <w:tab/>
        </w:r>
        <w:r>
          <w:rPr>
            <w:noProof/>
            <w:webHidden/>
          </w:rPr>
          <w:fldChar w:fldCharType="begin"/>
        </w:r>
        <w:r>
          <w:rPr>
            <w:noProof/>
            <w:webHidden/>
          </w:rPr>
          <w:instrText xml:space="preserve"> PAGEREF _Toc239338438 \h </w:instrText>
        </w:r>
        <w:r>
          <w:rPr>
            <w:noProof/>
            <w:webHidden/>
          </w:rPr>
        </w:r>
        <w:r>
          <w:rPr>
            <w:noProof/>
            <w:webHidden/>
          </w:rPr>
          <w:fldChar w:fldCharType="separate"/>
        </w:r>
        <w:r>
          <w:rPr>
            <w:noProof/>
            <w:webHidden/>
          </w:rPr>
          <w:t>16</w:t>
        </w:r>
        <w:r>
          <w:rPr>
            <w:noProof/>
            <w:webHidden/>
          </w:rPr>
          <w:fldChar w:fldCharType="end"/>
        </w:r>
      </w:hyperlink>
    </w:p>
    <w:p w14:paraId="3462DAC1" w14:textId="5AE2B246"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39" w:history="1">
        <w:r w:rsidRPr="006A7ED2">
          <w:rPr>
            <w:rStyle w:val="Hyperlink"/>
            <w:noProof/>
          </w:rPr>
          <w:t>Figure 3 - Robotersteuerung mit Raumkarte und Zeigerichtung (grün), Bewegungszielen (hellblau), Bewegungsrute (pink), Hindernisse (rot) [8]</w:t>
        </w:r>
        <w:r>
          <w:rPr>
            <w:noProof/>
            <w:webHidden/>
          </w:rPr>
          <w:tab/>
        </w:r>
        <w:r>
          <w:rPr>
            <w:noProof/>
            <w:webHidden/>
          </w:rPr>
          <w:fldChar w:fldCharType="begin"/>
        </w:r>
        <w:r>
          <w:rPr>
            <w:noProof/>
            <w:webHidden/>
          </w:rPr>
          <w:instrText xml:space="preserve"> PAGEREF _Toc239338439 \h </w:instrText>
        </w:r>
        <w:r>
          <w:rPr>
            <w:noProof/>
            <w:webHidden/>
          </w:rPr>
        </w:r>
        <w:r>
          <w:rPr>
            <w:noProof/>
            <w:webHidden/>
          </w:rPr>
          <w:fldChar w:fldCharType="separate"/>
        </w:r>
        <w:r>
          <w:rPr>
            <w:noProof/>
            <w:webHidden/>
          </w:rPr>
          <w:t>28</w:t>
        </w:r>
        <w:r>
          <w:rPr>
            <w:noProof/>
            <w:webHidden/>
          </w:rPr>
          <w:fldChar w:fldCharType="end"/>
        </w:r>
      </w:hyperlink>
    </w:p>
    <w:p w14:paraId="4F6EDDCD" w14:textId="713CA1BA"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40" w:history="1">
        <w:r w:rsidRPr="006A7ED2">
          <w:rPr>
            <w:rStyle w:val="Hyperlink"/>
            <w:noProof/>
            <w:lang w:val="en-US"/>
          </w:rPr>
          <w:t>Figure 4 - Pose-Estimation mit BlazePose [10]</w:t>
        </w:r>
        <w:r>
          <w:rPr>
            <w:noProof/>
            <w:webHidden/>
          </w:rPr>
          <w:tab/>
        </w:r>
        <w:r>
          <w:rPr>
            <w:noProof/>
            <w:webHidden/>
          </w:rPr>
          <w:fldChar w:fldCharType="begin"/>
        </w:r>
        <w:r>
          <w:rPr>
            <w:noProof/>
            <w:webHidden/>
          </w:rPr>
          <w:instrText xml:space="preserve"> PAGEREF _Toc239338440 \h </w:instrText>
        </w:r>
        <w:r>
          <w:rPr>
            <w:noProof/>
            <w:webHidden/>
          </w:rPr>
        </w:r>
        <w:r>
          <w:rPr>
            <w:noProof/>
            <w:webHidden/>
          </w:rPr>
          <w:fldChar w:fldCharType="separate"/>
        </w:r>
        <w:r>
          <w:rPr>
            <w:noProof/>
            <w:webHidden/>
          </w:rPr>
          <w:t>31</w:t>
        </w:r>
        <w:r>
          <w:rPr>
            <w:noProof/>
            <w:webHidden/>
          </w:rPr>
          <w:fldChar w:fldCharType="end"/>
        </w:r>
      </w:hyperlink>
    </w:p>
    <w:p w14:paraId="6B3FEA72" w14:textId="529DE03C"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41" w:history="1">
        <w:r w:rsidRPr="006A7ED2">
          <w:rPr>
            <w:rStyle w:val="Hyperlink"/>
            <w:noProof/>
          </w:rPr>
          <w:t>Figure 5 – MediaPipe BlazePose Körperlandmarks [11]</w:t>
        </w:r>
        <w:r>
          <w:rPr>
            <w:noProof/>
            <w:webHidden/>
          </w:rPr>
          <w:tab/>
        </w:r>
        <w:r>
          <w:rPr>
            <w:noProof/>
            <w:webHidden/>
          </w:rPr>
          <w:fldChar w:fldCharType="begin"/>
        </w:r>
        <w:r>
          <w:rPr>
            <w:noProof/>
            <w:webHidden/>
          </w:rPr>
          <w:instrText xml:space="preserve"> PAGEREF _Toc239338441 \h </w:instrText>
        </w:r>
        <w:r>
          <w:rPr>
            <w:noProof/>
            <w:webHidden/>
          </w:rPr>
        </w:r>
        <w:r>
          <w:rPr>
            <w:noProof/>
            <w:webHidden/>
          </w:rPr>
          <w:fldChar w:fldCharType="separate"/>
        </w:r>
        <w:r>
          <w:rPr>
            <w:noProof/>
            <w:webHidden/>
          </w:rPr>
          <w:t>31</w:t>
        </w:r>
        <w:r>
          <w:rPr>
            <w:noProof/>
            <w:webHidden/>
          </w:rPr>
          <w:fldChar w:fldCharType="end"/>
        </w:r>
      </w:hyperlink>
    </w:p>
    <w:p w14:paraId="0E12039D" w14:textId="3B19E7FC"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42" w:history="1">
        <w:r w:rsidRPr="006A7ED2">
          <w:rPr>
            <w:rStyle w:val="Hyperlink"/>
            <w:noProof/>
          </w:rPr>
          <w:t>Figure 6 - Handerkennung mit MediaPipe [12]</w:t>
        </w:r>
        <w:r>
          <w:rPr>
            <w:noProof/>
            <w:webHidden/>
          </w:rPr>
          <w:tab/>
        </w:r>
        <w:r>
          <w:rPr>
            <w:noProof/>
            <w:webHidden/>
          </w:rPr>
          <w:fldChar w:fldCharType="begin"/>
        </w:r>
        <w:r>
          <w:rPr>
            <w:noProof/>
            <w:webHidden/>
          </w:rPr>
          <w:instrText xml:space="preserve"> PAGEREF _Toc239338442 \h </w:instrText>
        </w:r>
        <w:r>
          <w:rPr>
            <w:noProof/>
            <w:webHidden/>
          </w:rPr>
        </w:r>
        <w:r>
          <w:rPr>
            <w:noProof/>
            <w:webHidden/>
          </w:rPr>
          <w:fldChar w:fldCharType="separate"/>
        </w:r>
        <w:r>
          <w:rPr>
            <w:noProof/>
            <w:webHidden/>
          </w:rPr>
          <w:t>32</w:t>
        </w:r>
        <w:r>
          <w:rPr>
            <w:noProof/>
            <w:webHidden/>
          </w:rPr>
          <w:fldChar w:fldCharType="end"/>
        </w:r>
      </w:hyperlink>
    </w:p>
    <w:p w14:paraId="64215C99" w14:textId="5DF083AE"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43" w:history="1">
        <w:r w:rsidRPr="006A7ED2">
          <w:rPr>
            <w:rStyle w:val="Hyperlink"/>
            <w:noProof/>
          </w:rPr>
          <w:t>Figure 7 - MediaPipe Handlandmarks [13]</w:t>
        </w:r>
        <w:r>
          <w:rPr>
            <w:noProof/>
            <w:webHidden/>
          </w:rPr>
          <w:tab/>
        </w:r>
        <w:r>
          <w:rPr>
            <w:noProof/>
            <w:webHidden/>
          </w:rPr>
          <w:fldChar w:fldCharType="begin"/>
        </w:r>
        <w:r>
          <w:rPr>
            <w:noProof/>
            <w:webHidden/>
          </w:rPr>
          <w:instrText xml:space="preserve"> PAGEREF _Toc239338443 \h </w:instrText>
        </w:r>
        <w:r>
          <w:rPr>
            <w:noProof/>
            <w:webHidden/>
          </w:rPr>
        </w:r>
        <w:r>
          <w:rPr>
            <w:noProof/>
            <w:webHidden/>
          </w:rPr>
          <w:fldChar w:fldCharType="separate"/>
        </w:r>
        <w:r>
          <w:rPr>
            <w:noProof/>
            <w:webHidden/>
          </w:rPr>
          <w:t>33</w:t>
        </w:r>
        <w:r>
          <w:rPr>
            <w:noProof/>
            <w:webHidden/>
          </w:rPr>
          <w:fldChar w:fldCharType="end"/>
        </w:r>
      </w:hyperlink>
    </w:p>
    <w:p w14:paraId="6EEA4D1E" w14:textId="529D8DFA"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44" w:history="1">
        <w:r w:rsidRPr="006A7ED2">
          <w:rPr>
            <w:rStyle w:val="Hyperlink"/>
            <w:noProof/>
            <w:lang w:val="en-US"/>
          </w:rPr>
          <w:t>Figure 8 - Landmarks des Motion-Capture-Systems [14]</w:t>
        </w:r>
        <w:r>
          <w:rPr>
            <w:noProof/>
            <w:webHidden/>
          </w:rPr>
          <w:tab/>
        </w:r>
        <w:r>
          <w:rPr>
            <w:noProof/>
            <w:webHidden/>
          </w:rPr>
          <w:fldChar w:fldCharType="begin"/>
        </w:r>
        <w:r>
          <w:rPr>
            <w:noProof/>
            <w:webHidden/>
          </w:rPr>
          <w:instrText xml:space="preserve"> PAGEREF _Toc239338444 \h </w:instrText>
        </w:r>
        <w:r>
          <w:rPr>
            <w:noProof/>
            <w:webHidden/>
          </w:rPr>
        </w:r>
        <w:r>
          <w:rPr>
            <w:noProof/>
            <w:webHidden/>
          </w:rPr>
          <w:fldChar w:fldCharType="separate"/>
        </w:r>
        <w:r>
          <w:rPr>
            <w:noProof/>
            <w:webHidden/>
          </w:rPr>
          <w:t>34</w:t>
        </w:r>
        <w:r>
          <w:rPr>
            <w:noProof/>
            <w:webHidden/>
          </w:rPr>
          <w:fldChar w:fldCharType="end"/>
        </w:r>
      </w:hyperlink>
    </w:p>
    <w:p w14:paraId="2D9D7B8D" w14:textId="54B57A1A"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45" w:history="1">
        <w:r w:rsidRPr="006A7ED2">
          <w:rPr>
            <w:rStyle w:val="Hyperlink"/>
            <w:noProof/>
            <w:lang w:val="en-US"/>
          </w:rPr>
          <w:t>Figure 9 - Gesture Controlled Robotic Arm Using Kinect (Simulink Support For Kinect) and Arduino</w:t>
        </w:r>
        <w:r>
          <w:rPr>
            <w:noProof/>
            <w:webHidden/>
          </w:rPr>
          <w:tab/>
        </w:r>
        <w:r>
          <w:rPr>
            <w:noProof/>
            <w:webHidden/>
          </w:rPr>
          <w:fldChar w:fldCharType="begin"/>
        </w:r>
        <w:r>
          <w:rPr>
            <w:noProof/>
            <w:webHidden/>
          </w:rPr>
          <w:instrText xml:space="preserve"> PAGEREF _Toc239338445 \h </w:instrText>
        </w:r>
        <w:r>
          <w:rPr>
            <w:noProof/>
            <w:webHidden/>
          </w:rPr>
        </w:r>
        <w:r>
          <w:rPr>
            <w:noProof/>
            <w:webHidden/>
          </w:rPr>
          <w:fldChar w:fldCharType="separate"/>
        </w:r>
        <w:r>
          <w:rPr>
            <w:noProof/>
            <w:webHidden/>
          </w:rPr>
          <w:t>36</w:t>
        </w:r>
        <w:r>
          <w:rPr>
            <w:noProof/>
            <w:webHidden/>
          </w:rPr>
          <w:fldChar w:fldCharType="end"/>
        </w:r>
      </w:hyperlink>
    </w:p>
    <w:p w14:paraId="0D99893F" w14:textId="71DC2638"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46" w:history="1">
        <w:r w:rsidRPr="006A7ED2">
          <w:rPr>
            <w:rStyle w:val="Hyperlink"/>
            <w:noProof/>
            <w:lang w:val="en-US"/>
          </w:rPr>
          <w:t xml:space="preserve">Figure 10 - </w:t>
        </w:r>
        <w:r w:rsidRPr="006A7ED2">
          <w:rPr>
            <w:rStyle w:val="Hyperlink"/>
            <w:i/>
            <w:iCs/>
            <w:noProof/>
            <w:spacing w:val="5"/>
            <w:lang w:val="en-US"/>
          </w:rPr>
          <w:t>Vision Robotic Arm Gesture Recognition</w:t>
        </w:r>
        <w:r>
          <w:rPr>
            <w:noProof/>
            <w:webHidden/>
          </w:rPr>
          <w:tab/>
        </w:r>
        <w:r>
          <w:rPr>
            <w:noProof/>
            <w:webHidden/>
          </w:rPr>
          <w:fldChar w:fldCharType="begin"/>
        </w:r>
        <w:r>
          <w:rPr>
            <w:noProof/>
            <w:webHidden/>
          </w:rPr>
          <w:instrText xml:space="preserve"> PAGEREF _Toc239338446 \h </w:instrText>
        </w:r>
        <w:r>
          <w:rPr>
            <w:noProof/>
            <w:webHidden/>
          </w:rPr>
        </w:r>
        <w:r>
          <w:rPr>
            <w:noProof/>
            <w:webHidden/>
          </w:rPr>
          <w:fldChar w:fldCharType="separate"/>
        </w:r>
        <w:r>
          <w:rPr>
            <w:noProof/>
            <w:webHidden/>
          </w:rPr>
          <w:t>38</w:t>
        </w:r>
        <w:r>
          <w:rPr>
            <w:noProof/>
            <w:webHidden/>
          </w:rPr>
          <w:fldChar w:fldCharType="end"/>
        </w:r>
      </w:hyperlink>
    </w:p>
    <w:p w14:paraId="5632F221" w14:textId="658A6355"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47" w:history="1">
        <w:r w:rsidRPr="006A7ED2">
          <w:rPr>
            <w:rStyle w:val="Hyperlink"/>
            <w:noProof/>
          </w:rPr>
          <w:t xml:space="preserve">Figure 11 - </w:t>
        </w:r>
        <w:r w:rsidRPr="006A7ED2">
          <w:rPr>
            <w:rStyle w:val="Hyperlink"/>
            <w:i/>
            <w:iCs/>
            <w:noProof/>
            <w:spacing w:val="5"/>
          </w:rPr>
          <w:t>Sports2D</w:t>
        </w:r>
        <w:r>
          <w:rPr>
            <w:noProof/>
            <w:webHidden/>
          </w:rPr>
          <w:tab/>
        </w:r>
        <w:r>
          <w:rPr>
            <w:noProof/>
            <w:webHidden/>
          </w:rPr>
          <w:fldChar w:fldCharType="begin"/>
        </w:r>
        <w:r>
          <w:rPr>
            <w:noProof/>
            <w:webHidden/>
          </w:rPr>
          <w:instrText xml:space="preserve"> PAGEREF _Toc239338447 \h </w:instrText>
        </w:r>
        <w:r>
          <w:rPr>
            <w:noProof/>
            <w:webHidden/>
          </w:rPr>
        </w:r>
        <w:r>
          <w:rPr>
            <w:noProof/>
            <w:webHidden/>
          </w:rPr>
          <w:fldChar w:fldCharType="separate"/>
        </w:r>
        <w:r>
          <w:rPr>
            <w:noProof/>
            <w:webHidden/>
          </w:rPr>
          <w:t>39</w:t>
        </w:r>
        <w:r>
          <w:rPr>
            <w:noProof/>
            <w:webHidden/>
          </w:rPr>
          <w:fldChar w:fldCharType="end"/>
        </w:r>
      </w:hyperlink>
    </w:p>
    <w:p w14:paraId="7B7FB753" w14:textId="050B9444"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48" w:history="1">
        <w:r w:rsidRPr="006A7ED2">
          <w:rPr>
            <w:rStyle w:val="Hyperlink"/>
            <w:noProof/>
          </w:rPr>
          <w:t xml:space="preserve">Figure 12 - </w:t>
        </w:r>
        <w:r w:rsidRPr="006A7ED2">
          <w:rPr>
            <w:rStyle w:val="Hyperlink"/>
            <w:i/>
            <w:iCs/>
            <w:noProof/>
            <w:spacing w:val="5"/>
          </w:rPr>
          <w:t>GestureBot Vision System</w:t>
        </w:r>
        <w:r>
          <w:rPr>
            <w:noProof/>
            <w:webHidden/>
          </w:rPr>
          <w:tab/>
        </w:r>
        <w:r>
          <w:rPr>
            <w:noProof/>
            <w:webHidden/>
          </w:rPr>
          <w:fldChar w:fldCharType="begin"/>
        </w:r>
        <w:r>
          <w:rPr>
            <w:noProof/>
            <w:webHidden/>
          </w:rPr>
          <w:instrText xml:space="preserve"> PAGEREF _Toc239338448 \h </w:instrText>
        </w:r>
        <w:r>
          <w:rPr>
            <w:noProof/>
            <w:webHidden/>
          </w:rPr>
        </w:r>
        <w:r>
          <w:rPr>
            <w:noProof/>
            <w:webHidden/>
          </w:rPr>
          <w:fldChar w:fldCharType="separate"/>
        </w:r>
        <w:r>
          <w:rPr>
            <w:noProof/>
            <w:webHidden/>
          </w:rPr>
          <w:t>40</w:t>
        </w:r>
        <w:r>
          <w:rPr>
            <w:noProof/>
            <w:webHidden/>
          </w:rPr>
          <w:fldChar w:fldCharType="end"/>
        </w:r>
      </w:hyperlink>
    </w:p>
    <w:p w14:paraId="6DA8D519" w14:textId="44FCB0E0"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49" w:history="1">
        <w:r w:rsidRPr="006A7ED2">
          <w:rPr>
            <w:rStyle w:val="Hyperlink"/>
            <w:noProof/>
            <w:lang w:val="en-US"/>
          </w:rPr>
          <w:t xml:space="preserve">Figure 13 - </w:t>
        </w:r>
        <w:r w:rsidRPr="006A7ED2">
          <w:rPr>
            <w:rStyle w:val="Hyperlink"/>
            <w:i/>
            <w:iCs/>
            <w:noProof/>
            <w:spacing w:val="5"/>
            <w:lang w:val="en-US"/>
          </w:rPr>
          <w:t>Control PIPER Arm with Hand Gestures</w:t>
        </w:r>
        <w:r>
          <w:rPr>
            <w:noProof/>
            <w:webHidden/>
          </w:rPr>
          <w:tab/>
        </w:r>
        <w:r>
          <w:rPr>
            <w:noProof/>
            <w:webHidden/>
          </w:rPr>
          <w:fldChar w:fldCharType="begin"/>
        </w:r>
        <w:r>
          <w:rPr>
            <w:noProof/>
            <w:webHidden/>
          </w:rPr>
          <w:instrText xml:space="preserve"> PAGEREF _Toc239338449 \h </w:instrText>
        </w:r>
        <w:r>
          <w:rPr>
            <w:noProof/>
            <w:webHidden/>
          </w:rPr>
        </w:r>
        <w:r>
          <w:rPr>
            <w:noProof/>
            <w:webHidden/>
          </w:rPr>
          <w:fldChar w:fldCharType="separate"/>
        </w:r>
        <w:r>
          <w:rPr>
            <w:noProof/>
            <w:webHidden/>
          </w:rPr>
          <w:t>41</w:t>
        </w:r>
        <w:r>
          <w:rPr>
            <w:noProof/>
            <w:webHidden/>
          </w:rPr>
          <w:fldChar w:fldCharType="end"/>
        </w:r>
      </w:hyperlink>
    </w:p>
    <w:p w14:paraId="01041A4B" w14:textId="692CA780"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50" w:history="1">
        <w:r w:rsidRPr="006A7ED2">
          <w:rPr>
            <w:rStyle w:val="Hyperlink"/>
            <w:noProof/>
          </w:rPr>
          <w:t xml:space="preserve">Figure 14 - </w:t>
        </w:r>
        <w:r w:rsidRPr="006A7ED2">
          <w:rPr>
            <w:rStyle w:val="Hyperlink"/>
            <w:i/>
            <w:iCs/>
            <w:noProof/>
            <w:spacing w:val="5"/>
          </w:rPr>
          <w:t>Gestensteuerung eines Roboters auf dem Nvidia Jetson Nano</w:t>
        </w:r>
        <w:r>
          <w:rPr>
            <w:noProof/>
            <w:webHidden/>
          </w:rPr>
          <w:tab/>
        </w:r>
        <w:r>
          <w:rPr>
            <w:noProof/>
            <w:webHidden/>
          </w:rPr>
          <w:fldChar w:fldCharType="begin"/>
        </w:r>
        <w:r>
          <w:rPr>
            <w:noProof/>
            <w:webHidden/>
          </w:rPr>
          <w:instrText xml:space="preserve"> PAGEREF _Toc239338450 \h </w:instrText>
        </w:r>
        <w:r>
          <w:rPr>
            <w:noProof/>
            <w:webHidden/>
          </w:rPr>
        </w:r>
        <w:r>
          <w:rPr>
            <w:noProof/>
            <w:webHidden/>
          </w:rPr>
          <w:fldChar w:fldCharType="separate"/>
        </w:r>
        <w:r>
          <w:rPr>
            <w:noProof/>
            <w:webHidden/>
          </w:rPr>
          <w:t>42</w:t>
        </w:r>
        <w:r>
          <w:rPr>
            <w:noProof/>
            <w:webHidden/>
          </w:rPr>
          <w:fldChar w:fldCharType="end"/>
        </w:r>
      </w:hyperlink>
    </w:p>
    <w:p w14:paraId="15716C9E" w14:textId="5FA50FF8"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51" w:history="1">
        <w:r w:rsidRPr="006A7ED2">
          <w:rPr>
            <w:rStyle w:val="Hyperlink"/>
            <w:noProof/>
          </w:rPr>
          <w:t xml:space="preserve">Figure 15 - </w:t>
        </w:r>
        <w:r w:rsidRPr="006A7ED2">
          <w:rPr>
            <w:rStyle w:val="Hyperlink"/>
            <w:i/>
            <w:iCs/>
            <w:noProof/>
            <w:spacing w:val="5"/>
          </w:rPr>
          <w:t>Robotic Arm Control</w:t>
        </w:r>
        <w:r>
          <w:rPr>
            <w:noProof/>
            <w:webHidden/>
          </w:rPr>
          <w:tab/>
        </w:r>
        <w:r>
          <w:rPr>
            <w:noProof/>
            <w:webHidden/>
          </w:rPr>
          <w:fldChar w:fldCharType="begin"/>
        </w:r>
        <w:r>
          <w:rPr>
            <w:noProof/>
            <w:webHidden/>
          </w:rPr>
          <w:instrText xml:space="preserve"> PAGEREF _Toc239338451 \h </w:instrText>
        </w:r>
        <w:r>
          <w:rPr>
            <w:noProof/>
            <w:webHidden/>
          </w:rPr>
        </w:r>
        <w:r>
          <w:rPr>
            <w:noProof/>
            <w:webHidden/>
          </w:rPr>
          <w:fldChar w:fldCharType="separate"/>
        </w:r>
        <w:r>
          <w:rPr>
            <w:noProof/>
            <w:webHidden/>
          </w:rPr>
          <w:t>44</w:t>
        </w:r>
        <w:r>
          <w:rPr>
            <w:noProof/>
            <w:webHidden/>
          </w:rPr>
          <w:fldChar w:fldCharType="end"/>
        </w:r>
      </w:hyperlink>
    </w:p>
    <w:p w14:paraId="3B6093CF" w14:textId="0FA4730D"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52" w:history="1">
        <w:r w:rsidRPr="006A7ED2">
          <w:rPr>
            <w:rStyle w:val="Hyperlink"/>
            <w:noProof/>
            <w:lang w:val="en-US"/>
          </w:rPr>
          <w:t xml:space="preserve">Figure 16 - </w:t>
        </w:r>
        <w:r w:rsidRPr="006A7ED2">
          <w:rPr>
            <w:rStyle w:val="Hyperlink"/>
            <w:i/>
            <w:iCs/>
            <w:noProof/>
            <w:spacing w:val="5"/>
            <w:lang w:val="en-US"/>
          </w:rPr>
          <w:t>Mimic Robot - ECE5725 Spring 2019 Final Project - Mark Li (mkl53) and Serena Krech (sk2282)</w:t>
        </w:r>
        <w:r>
          <w:rPr>
            <w:noProof/>
            <w:webHidden/>
          </w:rPr>
          <w:tab/>
        </w:r>
        <w:r>
          <w:rPr>
            <w:noProof/>
            <w:webHidden/>
          </w:rPr>
          <w:fldChar w:fldCharType="begin"/>
        </w:r>
        <w:r>
          <w:rPr>
            <w:noProof/>
            <w:webHidden/>
          </w:rPr>
          <w:instrText xml:space="preserve"> PAGEREF _Toc239338452 \h </w:instrText>
        </w:r>
        <w:r>
          <w:rPr>
            <w:noProof/>
            <w:webHidden/>
          </w:rPr>
        </w:r>
        <w:r>
          <w:rPr>
            <w:noProof/>
            <w:webHidden/>
          </w:rPr>
          <w:fldChar w:fldCharType="separate"/>
        </w:r>
        <w:r>
          <w:rPr>
            <w:noProof/>
            <w:webHidden/>
          </w:rPr>
          <w:t>45</w:t>
        </w:r>
        <w:r>
          <w:rPr>
            <w:noProof/>
            <w:webHidden/>
          </w:rPr>
          <w:fldChar w:fldCharType="end"/>
        </w:r>
      </w:hyperlink>
    </w:p>
    <w:p w14:paraId="03134A33" w14:textId="1901DB5C"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53" w:history="1">
        <w:r w:rsidRPr="006A7ED2">
          <w:rPr>
            <w:rStyle w:val="Hyperlink"/>
            <w:noProof/>
          </w:rPr>
          <w:t xml:space="preserve">Figure 17 – Schemata vom Multithreading im Projekt </w:t>
        </w:r>
        <w:r w:rsidRPr="006A7ED2">
          <w:rPr>
            <w:rStyle w:val="Hyperlink"/>
            <w:i/>
            <w:iCs/>
            <w:noProof/>
            <w:spacing w:val="5"/>
          </w:rPr>
          <w:t>Mimic Robot…</w:t>
        </w:r>
        <w:r>
          <w:rPr>
            <w:noProof/>
            <w:webHidden/>
          </w:rPr>
          <w:tab/>
        </w:r>
        <w:r>
          <w:rPr>
            <w:noProof/>
            <w:webHidden/>
          </w:rPr>
          <w:fldChar w:fldCharType="begin"/>
        </w:r>
        <w:r>
          <w:rPr>
            <w:noProof/>
            <w:webHidden/>
          </w:rPr>
          <w:instrText xml:space="preserve"> PAGEREF _Toc239338453 \h </w:instrText>
        </w:r>
        <w:r>
          <w:rPr>
            <w:noProof/>
            <w:webHidden/>
          </w:rPr>
        </w:r>
        <w:r>
          <w:rPr>
            <w:noProof/>
            <w:webHidden/>
          </w:rPr>
          <w:fldChar w:fldCharType="separate"/>
        </w:r>
        <w:r>
          <w:rPr>
            <w:noProof/>
            <w:webHidden/>
          </w:rPr>
          <w:t>47</w:t>
        </w:r>
        <w:r>
          <w:rPr>
            <w:noProof/>
            <w:webHidden/>
          </w:rPr>
          <w:fldChar w:fldCharType="end"/>
        </w:r>
      </w:hyperlink>
    </w:p>
    <w:p w14:paraId="1612482B" w14:textId="48D8C289"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54" w:history="1">
        <w:r w:rsidRPr="006A7ED2">
          <w:rPr>
            <w:rStyle w:val="Hyperlink"/>
            <w:noProof/>
            <w:lang w:val="en-US"/>
          </w:rPr>
          <w:t xml:space="preserve">Figure 18 – </w:t>
        </w:r>
        <w:r w:rsidRPr="006A7ED2">
          <w:rPr>
            <w:rStyle w:val="Hyperlink"/>
            <w:i/>
            <w:iCs/>
            <w:noProof/>
            <w:spacing w:val="5"/>
            <w:lang w:val="en-US"/>
          </w:rPr>
          <w:t>Vision-based arm gesture recognition for a long-range human–robot interaction</w:t>
        </w:r>
        <w:r>
          <w:rPr>
            <w:noProof/>
            <w:webHidden/>
          </w:rPr>
          <w:tab/>
        </w:r>
        <w:r>
          <w:rPr>
            <w:noProof/>
            <w:webHidden/>
          </w:rPr>
          <w:fldChar w:fldCharType="begin"/>
        </w:r>
        <w:r>
          <w:rPr>
            <w:noProof/>
            <w:webHidden/>
          </w:rPr>
          <w:instrText xml:space="preserve"> PAGEREF _Toc239338454 \h </w:instrText>
        </w:r>
        <w:r>
          <w:rPr>
            <w:noProof/>
            <w:webHidden/>
          </w:rPr>
        </w:r>
        <w:r>
          <w:rPr>
            <w:noProof/>
            <w:webHidden/>
          </w:rPr>
          <w:fldChar w:fldCharType="separate"/>
        </w:r>
        <w:r>
          <w:rPr>
            <w:noProof/>
            <w:webHidden/>
          </w:rPr>
          <w:t>48</w:t>
        </w:r>
        <w:r>
          <w:rPr>
            <w:noProof/>
            <w:webHidden/>
          </w:rPr>
          <w:fldChar w:fldCharType="end"/>
        </w:r>
      </w:hyperlink>
    </w:p>
    <w:p w14:paraId="56675198" w14:textId="639BAFC1"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55" w:history="1">
        <w:r w:rsidRPr="006A7ED2">
          <w:rPr>
            <w:rStyle w:val="Hyperlink"/>
            <w:noProof/>
          </w:rPr>
          <w:t xml:space="preserve">Figure 19 – Gesten aus dem Projekt </w:t>
        </w:r>
        <w:r w:rsidRPr="006A7ED2">
          <w:rPr>
            <w:rStyle w:val="Hyperlink"/>
            <w:i/>
            <w:iCs/>
            <w:noProof/>
            <w:spacing w:val="5"/>
          </w:rPr>
          <w:t>Vision-based arm gesture…</w:t>
        </w:r>
        <w:r w:rsidRPr="006A7ED2">
          <w:rPr>
            <w:rStyle w:val="Hyperlink"/>
            <w:noProof/>
          </w:rPr>
          <w:t>[33]</w:t>
        </w:r>
        <w:r>
          <w:rPr>
            <w:noProof/>
            <w:webHidden/>
          </w:rPr>
          <w:tab/>
        </w:r>
        <w:r>
          <w:rPr>
            <w:noProof/>
            <w:webHidden/>
          </w:rPr>
          <w:fldChar w:fldCharType="begin"/>
        </w:r>
        <w:r>
          <w:rPr>
            <w:noProof/>
            <w:webHidden/>
          </w:rPr>
          <w:instrText xml:space="preserve"> PAGEREF _Toc239338455 \h </w:instrText>
        </w:r>
        <w:r>
          <w:rPr>
            <w:noProof/>
            <w:webHidden/>
          </w:rPr>
        </w:r>
        <w:r>
          <w:rPr>
            <w:noProof/>
            <w:webHidden/>
          </w:rPr>
          <w:fldChar w:fldCharType="separate"/>
        </w:r>
        <w:r>
          <w:rPr>
            <w:noProof/>
            <w:webHidden/>
          </w:rPr>
          <w:t>48</w:t>
        </w:r>
        <w:r>
          <w:rPr>
            <w:noProof/>
            <w:webHidden/>
          </w:rPr>
          <w:fldChar w:fldCharType="end"/>
        </w:r>
      </w:hyperlink>
    </w:p>
    <w:p w14:paraId="54B218FF" w14:textId="65390139"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56" w:history="1">
        <w:r w:rsidRPr="006A7ED2">
          <w:rPr>
            <w:rStyle w:val="Hyperlink"/>
            <w:noProof/>
          </w:rPr>
          <w:t>Figure 20 – Modell Audiosystem leer und mir 1.80m Mensch und Standzone</w:t>
        </w:r>
        <w:r>
          <w:rPr>
            <w:noProof/>
            <w:webHidden/>
          </w:rPr>
          <w:tab/>
        </w:r>
        <w:r>
          <w:rPr>
            <w:noProof/>
            <w:webHidden/>
          </w:rPr>
          <w:fldChar w:fldCharType="begin"/>
        </w:r>
        <w:r>
          <w:rPr>
            <w:noProof/>
            <w:webHidden/>
          </w:rPr>
          <w:instrText xml:space="preserve"> PAGEREF _Toc239338456 \h </w:instrText>
        </w:r>
        <w:r>
          <w:rPr>
            <w:noProof/>
            <w:webHidden/>
          </w:rPr>
        </w:r>
        <w:r>
          <w:rPr>
            <w:noProof/>
            <w:webHidden/>
          </w:rPr>
          <w:fldChar w:fldCharType="separate"/>
        </w:r>
        <w:r>
          <w:rPr>
            <w:noProof/>
            <w:webHidden/>
          </w:rPr>
          <w:t>53</w:t>
        </w:r>
        <w:r>
          <w:rPr>
            <w:noProof/>
            <w:webHidden/>
          </w:rPr>
          <w:fldChar w:fldCharType="end"/>
        </w:r>
      </w:hyperlink>
    </w:p>
    <w:p w14:paraId="4F75D43D" w14:textId="6E185FB3"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57" w:history="1">
        <w:r w:rsidRPr="006A7ED2">
          <w:rPr>
            <w:rStyle w:val="Hyperlink"/>
            <w:noProof/>
          </w:rPr>
          <w:t>Figure 21 - Modell Audiosystem mit Aktionsbereich</w:t>
        </w:r>
        <w:r>
          <w:rPr>
            <w:noProof/>
            <w:webHidden/>
          </w:rPr>
          <w:tab/>
        </w:r>
        <w:r>
          <w:rPr>
            <w:noProof/>
            <w:webHidden/>
          </w:rPr>
          <w:fldChar w:fldCharType="begin"/>
        </w:r>
        <w:r>
          <w:rPr>
            <w:noProof/>
            <w:webHidden/>
          </w:rPr>
          <w:instrText xml:space="preserve"> PAGEREF _Toc239338457 \h </w:instrText>
        </w:r>
        <w:r>
          <w:rPr>
            <w:noProof/>
            <w:webHidden/>
          </w:rPr>
        </w:r>
        <w:r>
          <w:rPr>
            <w:noProof/>
            <w:webHidden/>
          </w:rPr>
          <w:fldChar w:fldCharType="separate"/>
        </w:r>
        <w:r>
          <w:rPr>
            <w:noProof/>
            <w:webHidden/>
          </w:rPr>
          <w:t>53</w:t>
        </w:r>
        <w:r>
          <w:rPr>
            <w:noProof/>
            <w:webHidden/>
          </w:rPr>
          <w:fldChar w:fldCharType="end"/>
        </w:r>
      </w:hyperlink>
    </w:p>
    <w:p w14:paraId="765C0DAF" w14:textId="312232D2"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58" w:history="1">
        <w:r w:rsidRPr="006A7ED2">
          <w:rPr>
            <w:rStyle w:val="Hyperlink"/>
            <w:noProof/>
          </w:rPr>
          <w:t>Figure 22 - Modell Audiosystem Armbereiche 207 cm und 140 cm im Sichtfeld 80° x 50°</w:t>
        </w:r>
        <w:r>
          <w:rPr>
            <w:noProof/>
            <w:webHidden/>
          </w:rPr>
          <w:tab/>
        </w:r>
        <w:r>
          <w:rPr>
            <w:noProof/>
            <w:webHidden/>
          </w:rPr>
          <w:fldChar w:fldCharType="begin"/>
        </w:r>
        <w:r>
          <w:rPr>
            <w:noProof/>
            <w:webHidden/>
          </w:rPr>
          <w:instrText xml:space="preserve"> PAGEREF _Toc239338458 \h </w:instrText>
        </w:r>
        <w:r>
          <w:rPr>
            <w:noProof/>
            <w:webHidden/>
          </w:rPr>
        </w:r>
        <w:r>
          <w:rPr>
            <w:noProof/>
            <w:webHidden/>
          </w:rPr>
          <w:fldChar w:fldCharType="separate"/>
        </w:r>
        <w:r>
          <w:rPr>
            <w:noProof/>
            <w:webHidden/>
          </w:rPr>
          <w:t>54</w:t>
        </w:r>
        <w:r>
          <w:rPr>
            <w:noProof/>
            <w:webHidden/>
          </w:rPr>
          <w:fldChar w:fldCharType="end"/>
        </w:r>
      </w:hyperlink>
    </w:p>
    <w:p w14:paraId="4485F77F" w14:textId="2E2C3A65"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59" w:history="1">
        <w:r w:rsidRPr="006A7ED2">
          <w:rPr>
            <w:rStyle w:val="Hyperlink"/>
            <w:noProof/>
          </w:rPr>
          <w:t>Figure 23 -Modell Audiosystem 45° und 90° Ausrichtung</w:t>
        </w:r>
        <w:r>
          <w:rPr>
            <w:noProof/>
            <w:webHidden/>
          </w:rPr>
          <w:tab/>
        </w:r>
        <w:r>
          <w:rPr>
            <w:noProof/>
            <w:webHidden/>
          </w:rPr>
          <w:fldChar w:fldCharType="begin"/>
        </w:r>
        <w:r>
          <w:rPr>
            <w:noProof/>
            <w:webHidden/>
          </w:rPr>
          <w:instrText xml:space="preserve"> PAGEREF _Toc239338459 \h </w:instrText>
        </w:r>
        <w:r>
          <w:rPr>
            <w:noProof/>
            <w:webHidden/>
          </w:rPr>
        </w:r>
        <w:r>
          <w:rPr>
            <w:noProof/>
            <w:webHidden/>
          </w:rPr>
          <w:fldChar w:fldCharType="separate"/>
        </w:r>
        <w:r>
          <w:rPr>
            <w:noProof/>
            <w:webHidden/>
          </w:rPr>
          <w:t>55</w:t>
        </w:r>
        <w:r>
          <w:rPr>
            <w:noProof/>
            <w:webHidden/>
          </w:rPr>
          <w:fldChar w:fldCharType="end"/>
        </w:r>
      </w:hyperlink>
    </w:p>
    <w:p w14:paraId="6274A5F7" w14:textId="48B26F6A"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60" w:history="1">
        <w:r w:rsidRPr="006A7ED2">
          <w:rPr>
            <w:rStyle w:val="Hyperlink"/>
            <w:noProof/>
          </w:rPr>
          <w:t>Figure 24 - Modell Audiosystem Kollisionsbereiche der Ausrichtungen</w:t>
        </w:r>
        <w:r>
          <w:rPr>
            <w:noProof/>
            <w:webHidden/>
          </w:rPr>
          <w:tab/>
        </w:r>
        <w:r>
          <w:rPr>
            <w:noProof/>
            <w:webHidden/>
          </w:rPr>
          <w:fldChar w:fldCharType="begin"/>
        </w:r>
        <w:r>
          <w:rPr>
            <w:noProof/>
            <w:webHidden/>
          </w:rPr>
          <w:instrText xml:space="preserve"> PAGEREF _Toc239338460 \h </w:instrText>
        </w:r>
        <w:r>
          <w:rPr>
            <w:noProof/>
            <w:webHidden/>
          </w:rPr>
        </w:r>
        <w:r>
          <w:rPr>
            <w:noProof/>
            <w:webHidden/>
          </w:rPr>
          <w:fldChar w:fldCharType="separate"/>
        </w:r>
        <w:r>
          <w:rPr>
            <w:noProof/>
            <w:webHidden/>
          </w:rPr>
          <w:t>56</w:t>
        </w:r>
        <w:r>
          <w:rPr>
            <w:noProof/>
            <w:webHidden/>
          </w:rPr>
          <w:fldChar w:fldCharType="end"/>
        </w:r>
      </w:hyperlink>
    </w:p>
    <w:p w14:paraId="300FE4F9" w14:textId="5AF44A31"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61" w:history="1">
        <w:r w:rsidRPr="006A7ED2">
          <w:rPr>
            <w:rStyle w:val="Hyperlink"/>
            <w:noProof/>
          </w:rPr>
          <w:t>Figure 25 - Modell Audiosystem Schnittansicht der 5 Kamerapositionen in Ausrichtung 45°</w:t>
        </w:r>
        <w:r>
          <w:rPr>
            <w:noProof/>
            <w:webHidden/>
          </w:rPr>
          <w:tab/>
        </w:r>
        <w:r>
          <w:rPr>
            <w:noProof/>
            <w:webHidden/>
          </w:rPr>
          <w:fldChar w:fldCharType="begin"/>
        </w:r>
        <w:r>
          <w:rPr>
            <w:noProof/>
            <w:webHidden/>
          </w:rPr>
          <w:instrText xml:space="preserve"> PAGEREF _Toc239338461 \h </w:instrText>
        </w:r>
        <w:r>
          <w:rPr>
            <w:noProof/>
            <w:webHidden/>
          </w:rPr>
        </w:r>
        <w:r>
          <w:rPr>
            <w:noProof/>
            <w:webHidden/>
          </w:rPr>
          <w:fldChar w:fldCharType="separate"/>
        </w:r>
        <w:r>
          <w:rPr>
            <w:noProof/>
            <w:webHidden/>
          </w:rPr>
          <w:t>57</w:t>
        </w:r>
        <w:r>
          <w:rPr>
            <w:noProof/>
            <w:webHidden/>
          </w:rPr>
          <w:fldChar w:fldCharType="end"/>
        </w:r>
      </w:hyperlink>
    </w:p>
    <w:p w14:paraId="6CD0020A" w14:textId="6B53D915"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62" w:history="1">
        <w:r w:rsidRPr="006A7ED2">
          <w:rPr>
            <w:rStyle w:val="Hyperlink"/>
            <w:noProof/>
          </w:rPr>
          <w:t>Figure 26 - Modell Audiosystem Schnittansicht der 5 Kamerapositionen in Ausrichtung 90°</w:t>
        </w:r>
        <w:r>
          <w:rPr>
            <w:noProof/>
            <w:webHidden/>
          </w:rPr>
          <w:tab/>
        </w:r>
        <w:r>
          <w:rPr>
            <w:noProof/>
            <w:webHidden/>
          </w:rPr>
          <w:fldChar w:fldCharType="begin"/>
        </w:r>
        <w:r>
          <w:rPr>
            <w:noProof/>
            <w:webHidden/>
          </w:rPr>
          <w:instrText xml:space="preserve"> PAGEREF _Toc239338462 \h </w:instrText>
        </w:r>
        <w:r>
          <w:rPr>
            <w:noProof/>
            <w:webHidden/>
          </w:rPr>
        </w:r>
        <w:r>
          <w:rPr>
            <w:noProof/>
            <w:webHidden/>
          </w:rPr>
          <w:fldChar w:fldCharType="separate"/>
        </w:r>
        <w:r>
          <w:rPr>
            <w:noProof/>
            <w:webHidden/>
          </w:rPr>
          <w:t>57</w:t>
        </w:r>
        <w:r>
          <w:rPr>
            <w:noProof/>
            <w:webHidden/>
          </w:rPr>
          <w:fldChar w:fldCharType="end"/>
        </w:r>
      </w:hyperlink>
    </w:p>
    <w:p w14:paraId="02EB34D2" w14:textId="661FEB51"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63" w:history="1">
        <w:r w:rsidRPr="006A7ED2">
          <w:rPr>
            <w:rStyle w:val="Hyperlink"/>
            <w:noProof/>
          </w:rPr>
          <w:t>Figure 27 - Intel RealSense Tiefenkamera D455 [39]</w:t>
        </w:r>
        <w:r>
          <w:rPr>
            <w:noProof/>
            <w:webHidden/>
          </w:rPr>
          <w:tab/>
        </w:r>
        <w:r>
          <w:rPr>
            <w:noProof/>
            <w:webHidden/>
          </w:rPr>
          <w:fldChar w:fldCharType="begin"/>
        </w:r>
        <w:r>
          <w:rPr>
            <w:noProof/>
            <w:webHidden/>
          </w:rPr>
          <w:instrText xml:space="preserve"> PAGEREF _Toc239338463 \h </w:instrText>
        </w:r>
        <w:r>
          <w:rPr>
            <w:noProof/>
            <w:webHidden/>
          </w:rPr>
        </w:r>
        <w:r>
          <w:rPr>
            <w:noProof/>
            <w:webHidden/>
          </w:rPr>
          <w:fldChar w:fldCharType="separate"/>
        </w:r>
        <w:r>
          <w:rPr>
            <w:noProof/>
            <w:webHidden/>
          </w:rPr>
          <w:t>64</w:t>
        </w:r>
        <w:r>
          <w:rPr>
            <w:noProof/>
            <w:webHidden/>
          </w:rPr>
          <w:fldChar w:fldCharType="end"/>
        </w:r>
      </w:hyperlink>
    </w:p>
    <w:p w14:paraId="14560115" w14:textId="40A8A773"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64" w:history="1">
        <w:r w:rsidRPr="006A7ED2">
          <w:rPr>
            <w:rStyle w:val="Hyperlink"/>
            <w:noProof/>
          </w:rPr>
          <w:t>Figure 28 - Handöffnungsgrad [18]</w:t>
        </w:r>
        <w:r>
          <w:rPr>
            <w:noProof/>
            <w:webHidden/>
          </w:rPr>
          <w:tab/>
        </w:r>
        <w:r>
          <w:rPr>
            <w:noProof/>
            <w:webHidden/>
          </w:rPr>
          <w:fldChar w:fldCharType="begin"/>
        </w:r>
        <w:r>
          <w:rPr>
            <w:noProof/>
            <w:webHidden/>
          </w:rPr>
          <w:instrText xml:space="preserve"> PAGEREF _Toc239338464 \h </w:instrText>
        </w:r>
        <w:r>
          <w:rPr>
            <w:noProof/>
            <w:webHidden/>
          </w:rPr>
        </w:r>
        <w:r>
          <w:rPr>
            <w:noProof/>
            <w:webHidden/>
          </w:rPr>
          <w:fldChar w:fldCharType="separate"/>
        </w:r>
        <w:r>
          <w:rPr>
            <w:noProof/>
            <w:webHidden/>
          </w:rPr>
          <w:t>73</w:t>
        </w:r>
        <w:r>
          <w:rPr>
            <w:noProof/>
            <w:webHidden/>
          </w:rPr>
          <w:fldChar w:fldCharType="end"/>
        </w:r>
      </w:hyperlink>
    </w:p>
    <w:p w14:paraId="42743D3A" w14:textId="4AEC55D5"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65" w:history="1">
        <w:r w:rsidRPr="006A7ED2">
          <w:rPr>
            <w:rStyle w:val="Hyperlink"/>
            <w:noProof/>
          </w:rPr>
          <w:t xml:space="preserve">Figure 29 – </w:t>
        </w:r>
        <w:r w:rsidRPr="006A7ED2">
          <w:rPr>
            <w:rStyle w:val="Hyperlink"/>
            <w:b/>
            <w:i/>
            <w:iCs/>
            <w:noProof/>
            <w:spacing w:val="5"/>
          </w:rPr>
          <w:t xml:space="preserve">Mimic Robot </w:t>
        </w:r>
        <w:r w:rsidRPr="006A7ED2">
          <w:rPr>
            <w:rStyle w:val="Hyperlink"/>
            <w:bCs/>
            <w:noProof/>
            <w:spacing w:val="5"/>
          </w:rPr>
          <w:t xml:space="preserve">Projekt, </w:t>
        </w:r>
        <w:r w:rsidRPr="006A7ED2">
          <w:rPr>
            <w:rStyle w:val="Hyperlink"/>
            <w:noProof/>
          </w:rPr>
          <w:t>Armwinkelerkennung [31]</w:t>
        </w:r>
        <w:r>
          <w:rPr>
            <w:noProof/>
            <w:webHidden/>
          </w:rPr>
          <w:tab/>
        </w:r>
        <w:r>
          <w:rPr>
            <w:noProof/>
            <w:webHidden/>
          </w:rPr>
          <w:fldChar w:fldCharType="begin"/>
        </w:r>
        <w:r>
          <w:rPr>
            <w:noProof/>
            <w:webHidden/>
          </w:rPr>
          <w:instrText xml:space="preserve"> PAGEREF _Toc239338465 \h </w:instrText>
        </w:r>
        <w:r>
          <w:rPr>
            <w:noProof/>
            <w:webHidden/>
          </w:rPr>
        </w:r>
        <w:r>
          <w:rPr>
            <w:noProof/>
            <w:webHidden/>
          </w:rPr>
          <w:fldChar w:fldCharType="separate"/>
        </w:r>
        <w:r>
          <w:rPr>
            <w:noProof/>
            <w:webHidden/>
          </w:rPr>
          <w:t>74</w:t>
        </w:r>
        <w:r>
          <w:rPr>
            <w:noProof/>
            <w:webHidden/>
          </w:rPr>
          <w:fldChar w:fldCharType="end"/>
        </w:r>
      </w:hyperlink>
    </w:p>
    <w:p w14:paraId="005DA634" w14:textId="584B4AFF"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66" w:history="1">
        <w:r w:rsidRPr="006A7ED2">
          <w:rPr>
            <w:rStyle w:val="Hyperlink"/>
            <w:noProof/>
          </w:rPr>
          <w:t>Figure 30 - Ergebnis nach Hautsegmentierung und Opening (</w:t>
        </w:r>
        <w:r w:rsidRPr="006A7ED2">
          <w:rPr>
            <w:rStyle w:val="Hyperlink"/>
            <w:rFonts w:ascii="Consolas" w:hAnsi="Consolas"/>
            <w:noProof/>
          </w:rPr>
          <w:t>mask)</w:t>
        </w:r>
        <w:r w:rsidRPr="006A7ED2">
          <w:rPr>
            <w:rStyle w:val="Hyperlink"/>
            <w:noProof/>
          </w:rPr>
          <w:t>[31]</w:t>
        </w:r>
        <w:r>
          <w:rPr>
            <w:noProof/>
            <w:webHidden/>
          </w:rPr>
          <w:tab/>
        </w:r>
        <w:r>
          <w:rPr>
            <w:noProof/>
            <w:webHidden/>
          </w:rPr>
          <w:fldChar w:fldCharType="begin"/>
        </w:r>
        <w:r>
          <w:rPr>
            <w:noProof/>
            <w:webHidden/>
          </w:rPr>
          <w:instrText xml:space="preserve"> PAGEREF _Toc239338466 \h </w:instrText>
        </w:r>
        <w:r>
          <w:rPr>
            <w:noProof/>
            <w:webHidden/>
          </w:rPr>
        </w:r>
        <w:r>
          <w:rPr>
            <w:noProof/>
            <w:webHidden/>
          </w:rPr>
          <w:fldChar w:fldCharType="separate"/>
        </w:r>
        <w:r>
          <w:rPr>
            <w:noProof/>
            <w:webHidden/>
          </w:rPr>
          <w:t>76</w:t>
        </w:r>
        <w:r>
          <w:rPr>
            <w:noProof/>
            <w:webHidden/>
          </w:rPr>
          <w:fldChar w:fldCharType="end"/>
        </w:r>
      </w:hyperlink>
    </w:p>
    <w:p w14:paraId="23BDBAFC" w14:textId="34544FBF"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67" w:history="1">
        <w:r w:rsidRPr="006A7ED2">
          <w:rPr>
            <w:rStyle w:val="Hyperlink"/>
            <w:noProof/>
          </w:rPr>
          <w:t>Figure 39 - MediaPipe Pose und Hand Erkennung mit Originalcode</w:t>
        </w:r>
        <w:r>
          <w:rPr>
            <w:noProof/>
            <w:webHidden/>
          </w:rPr>
          <w:tab/>
        </w:r>
        <w:r>
          <w:rPr>
            <w:noProof/>
            <w:webHidden/>
          </w:rPr>
          <w:fldChar w:fldCharType="begin"/>
        </w:r>
        <w:r>
          <w:rPr>
            <w:noProof/>
            <w:webHidden/>
          </w:rPr>
          <w:instrText xml:space="preserve"> PAGEREF _Toc239338467 \h </w:instrText>
        </w:r>
        <w:r>
          <w:rPr>
            <w:noProof/>
            <w:webHidden/>
          </w:rPr>
        </w:r>
        <w:r>
          <w:rPr>
            <w:noProof/>
            <w:webHidden/>
          </w:rPr>
          <w:fldChar w:fldCharType="separate"/>
        </w:r>
        <w:r>
          <w:rPr>
            <w:noProof/>
            <w:webHidden/>
          </w:rPr>
          <w:t>83</w:t>
        </w:r>
        <w:r>
          <w:rPr>
            <w:noProof/>
            <w:webHidden/>
          </w:rPr>
          <w:fldChar w:fldCharType="end"/>
        </w:r>
      </w:hyperlink>
    </w:p>
    <w:p w14:paraId="40BB21D3" w14:textId="6445D9E6"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68" w:history="1">
        <w:r w:rsidRPr="006A7ED2">
          <w:rPr>
            <w:rStyle w:val="Hyperlink"/>
            <w:noProof/>
          </w:rPr>
          <w:t>Figure 40 - MediaPipe Pose und Hand Erkennung mit ROI</w:t>
        </w:r>
        <w:r>
          <w:rPr>
            <w:noProof/>
            <w:webHidden/>
          </w:rPr>
          <w:tab/>
        </w:r>
        <w:r>
          <w:rPr>
            <w:noProof/>
            <w:webHidden/>
          </w:rPr>
          <w:fldChar w:fldCharType="begin"/>
        </w:r>
        <w:r>
          <w:rPr>
            <w:noProof/>
            <w:webHidden/>
          </w:rPr>
          <w:instrText xml:space="preserve"> PAGEREF _Toc239338468 \h </w:instrText>
        </w:r>
        <w:r>
          <w:rPr>
            <w:noProof/>
            <w:webHidden/>
          </w:rPr>
        </w:r>
        <w:r>
          <w:rPr>
            <w:noProof/>
            <w:webHidden/>
          </w:rPr>
          <w:fldChar w:fldCharType="separate"/>
        </w:r>
        <w:r>
          <w:rPr>
            <w:noProof/>
            <w:webHidden/>
          </w:rPr>
          <w:t>85</w:t>
        </w:r>
        <w:r>
          <w:rPr>
            <w:noProof/>
            <w:webHidden/>
          </w:rPr>
          <w:fldChar w:fldCharType="end"/>
        </w:r>
      </w:hyperlink>
    </w:p>
    <w:p w14:paraId="660D806E" w14:textId="37839E27"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69" w:history="1">
        <w:r w:rsidRPr="006A7ED2">
          <w:rPr>
            <w:rStyle w:val="Hyperlink"/>
            <w:noProof/>
          </w:rPr>
          <w:t>Figure 41 - Hand Erkennung mit verschieden großen Bildausschnitten</w:t>
        </w:r>
        <w:r>
          <w:rPr>
            <w:noProof/>
            <w:webHidden/>
          </w:rPr>
          <w:tab/>
        </w:r>
        <w:r>
          <w:rPr>
            <w:noProof/>
            <w:webHidden/>
          </w:rPr>
          <w:fldChar w:fldCharType="begin"/>
        </w:r>
        <w:r>
          <w:rPr>
            <w:noProof/>
            <w:webHidden/>
          </w:rPr>
          <w:instrText xml:space="preserve"> PAGEREF _Toc239338469 \h </w:instrText>
        </w:r>
        <w:r>
          <w:rPr>
            <w:noProof/>
            <w:webHidden/>
          </w:rPr>
        </w:r>
        <w:r>
          <w:rPr>
            <w:noProof/>
            <w:webHidden/>
          </w:rPr>
          <w:fldChar w:fldCharType="separate"/>
        </w:r>
        <w:r>
          <w:rPr>
            <w:noProof/>
            <w:webHidden/>
          </w:rPr>
          <w:t>85</w:t>
        </w:r>
        <w:r>
          <w:rPr>
            <w:noProof/>
            <w:webHidden/>
          </w:rPr>
          <w:fldChar w:fldCharType="end"/>
        </w:r>
      </w:hyperlink>
    </w:p>
    <w:p w14:paraId="2F04E191" w14:textId="5ABC9C59"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70" w:history="1">
        <w:r w:rsidRPr="006A7ED2">
          <w:rPr>
            <w:rStyle w:val="Hyperlink"/>
            <w:noProof/>
          </w:rPr>
          <w:t>Figure 42 - Hand Erkennung mit GUI-Overlay, ROI, Abstandskreis und Öffnungsmessung</w:t>
        </w:r>
        <w:r>
          <w:rPr>
            <w:noProof/>
            <w:webHidden/>
          </w:rPr>
          <w:tab/>
        </w:r>
        <w:r>
          <w:rPr>
            <w:noProof/>
            <w:webHidden/>
          </w:rPr>
          <w:fldChar w:fldCharType="begin"/>
        </w:r>
        <w:r>
          <w:rPr>
            <w:noProof/>
            <w:webHidden/>
          </w:rPr>
          <w:instrText xml:space="preserve"> PAGEREF _Toc239338470 \h </w:instrText>
        </w:r>
        <w:r>
          <w:rPr>
            <w:noProof/>
            <w:webHidden/>
          </w:rPr>
        </w:r>
        <w:r>
          <w:rPr>
            <w:noProof/>
            <w:webHidden/>
          </w:rPr>
          <w:fldChar w:fldCharType="separate"/>
        </w:r>
        <w:r>
          <w:rPr>
            <w:noProof/>
            <w:webHidden/>
          </w:rPr>
          <w:t>86</w:t>
        </w:r>
        <w:r>
          <w:rPr>
            <w:noProof/>
            <w:webHidden/>
          </w:rPr>
          <w:fldChar w:fldCharType="end"/>
        </w:r>
      </w:hyperlink>
    </w:p>
    <w:p w14:paraId="694E36D7" w14:textId="3791DA50"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71" w:history="1">
        <w:r w:rsidRPr="006A7ED2">
          <w:rPr>
            <w:rStyle w:val="Hyperlink"/>
            <w:noProof/>
            <w:lang w:val="en-US"/>
          </w:rPr>
          <w:t xml:space="preserve">Figure 43 - Handstatus mit </w:t>
        </w:r>
        <w:r w:rsidRPr="006A7ED2">
          <w:rPr>
            <w:rStyle w:val="Hyperlink"/>
            <w:i/>
            <w:iCs/>
            <w:noProof/>
            <w:lang w:val="en-US"/>
          </w:rPr>
          <w:t>Aperture</w:t>
        </w:r>
        <w:r w:rsidRPr="006A7ED2">
          <w:rPr>
            <w:rStyle w:val="Hyperlink"/>
            <w:noProof/>
            <w:lang w:val="en-US"/>
          </w:rPr>
          <w:t xml:space="preserve"> Methode</w:t>
        </w:r>
        <w:r>
          <w:rPr>
            <w:noProof/>
            <w:webHidden/>
          </w:rPr>
          <w:tab/>
        </w:r>
        <w:r>
          <w:rPr>
            <w:noProof/>
            <w:webHidden/>
          </w:rPr>
          <w:fldChar w:fldCharType="begin"/>
        </w:r>
        <w:r>
          <w:rPr>
            <w:noProof/>
            <w:webHidden/>
          </w:rPr>
          <w:instrText xml:space="preserve"> PAGEREF _Toc239338471 \h </w:instrText>
        </w:r>
        <w:r>
          <w:rPr>
            <w:noProof/>
            <w:webHidden/>
          </w:rPr>
        </w:r>
        <w:r>
          <w:rPr>
            <w:noProof/>
            <w:webHidden/>
          </w:rPr>
          <w:fldChar w:fldCharType="separate"/>
        </w:r>
        <w:r>
          <w:rPr>
            <w:noProof/>
            <w:webHidden/>
          </w:rPr>
          <w:t>88</w:t>
        </w:r>
        <w:r>
          <w:rPr>
            <w:noProof/>
            <w:webHidden/>
          </w:rPr>
          <w:fldChar w:fldCharType="end"/>
        </w:r>
      </w:hyperlink>
    </w:p>
    <w:p w14:paraId="789AB4A9" w14:textId="179AA12A"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72" w:history="1">
        <w:r w:rsidRPr="006A7ED2">
          <w:rPr>
            <w:rStyle w:val="Hyperlink"/>
            <w:noProof/>
          </w:rPr>
          <w:t>Figure 44 - Handstatus mit Difference Methode</w:t>
        </w:r>
        <w:r>
          <w:rPr>
            <w:noProof/>
            <w:webHidden/>
          </w:rPr>
          <w:tab/>
        </w:r>
        <w:r>
          <w:rPr>
            <w:noProof/>
            <w:webHidden/>
          </w:rPr>
          <w:fldChar w:fldCharType="begin"/>
        </w:r>
        <w:r>
          <w:rPr>
            <w:noProof/>
            <w:webHidden/>
          </w:rPr>
          <w:instrText xml:space="preserve"> PAGEREF _Toc239338472 \h </w:instrText>
        </w:r>
        <w:r>
          <w:rPr>
            <w:noProof/>
            <w:webHidden/>
          </w:rPr>
        </w:r>
        <w:r>
          <w:rPr>
            <w:noProof/>
            <w:webHidden/>
          </w:rPr>
          <w:fldChar w:fldCharType="separate"/>
        </w:r>
        <w:r>
          <w:rPr>
            <w:noProof/>
            <w:webHidden/>
          </w:rPr>
          <w:t>89</w:t>
        </w:r>
        <w:r>
          <w:rPr>
            <w:noProof/>
            <w:webHidden/>
          </w:rPr>
          <w:fldChar w:fldCharType="end"/>
        </w:r>
      </w:hyperlink>
    </w:p>
    <w:p w14:paraId="6211C070" w14:textId="12ACB11C"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73" w:history="1">
        <w:r w:rsidRPr="006A7ED2">
          <w:rPr>
            <w:rStyle w:val="Hyperlink"/>
            <w:noProof/>
          </w:rPr>
          <w:t>Figure 45 - drei Punkte für die Zeigerichtung, vier Implementierungen, 0° und 32,5° Kameraneigung, (Werte im Bild sind fehlerhaft und z -&gt; Y)</w:t>
        </w:r>
        <w:r>
          <w:rPr>
            <w:noProof/>
            <w:webHidden/>
          </w:rPr>
          <w:tab/>
        </w:r>
        <w:r>
          <w:rPr>
            <w:noProof/>
            <w:webHidden/>
          </w:rPr>
          <w:fldChar w:fldCharType="begin"/>
        </w:r>
        <w:r>
          <w:rPr>
            <w:noProof/>
            <w:webHidden/>
          </w:rPr>
          <w:instrText xml:space="preserve"> PAGEREF _Toc239338473 \h </w:instrText>
        </w:r>
        <w:r>
          <w:rPr>
            <w:noProof/>
            <w:webHidden/>
          </w:rPr>
        </w:r>
        <w:r>
          <w:rPr>
            <w:noProof/>
            <w:webHidden/>
          </w:rPr>
          <w:fldChar w:fldCharType="separate"/>
        </w:r>
        <w:r>
          <w:rPr>
            <w:noProof/>
            <w:webHidden/>
          </w:rPr>
          <w:t>94</w:t>
        </w:r>
        <w:r>
          <w:rPr>
            <w:noProof/>
            <w:webHidden/>
          </w:rPr>
          <w:fldChar w:fldCharType="end"/>
        </w:r>
      </w:hyperlink>
    </w:p>
    <w:p w14:paraId="5E106B11" w14:textId="2BFD7FC9"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74" w:history="1">
        <w:r w:rsidRPr="006A7ED2">
          <w:rPr>
            <w:rStyle w:val="Hyperlink"/>
            <w:noProof/>
          </w:rPr>
          <w:t>Figure 46 - horizontale Zeigerichtung von oben</w:t>
        </w:r>
        <w:r>
          <w:rPr>
            <w:noProof/>
            <w:webHidden/>
          </w:rPr>
          <w:tab/>
        </w:r>
        <w:r>
          <w:rPr>
            <w:noProof/>
            <w:webHidden/>
          </w:rPr>
          <w:fldChar w:fldCharType="begin"/>
        </w:r>
        <w:r>
          <w:rPr>
            <w:noProof/>
            <w:webHidden/>
          </w:rPr>
          <w:instrText xml:space="preserve"> PAGEREF _Toc239338474 \h </w:instrText>
        </w:r>
        <w:r>
          <w:rPr>
            <w:noProof/>
            <w:webHidden/>
          </w:rPr>
        </w:r>
        <w:r>
          <w:rPr>
            <w:noProof/>
            <w:webHidden/>
          </w:rPr>
          <w:fldChar w:fldCharType="separate"/>
        </w:r>
        <w:r>
          <w:rPr>
            <w:noProof/>
            <w:webHidden/>
          </w:rPr>
          <w:t>95</w:t>
        </w:r>
        <w:r>
          <w:rPr>
            <w:noProof/>
            <w:webHidden/>
          </w:rPr>
          <w:fldChar w:fldCharType="end"/>
        </w:r>
      </w:hyperlink>
    </w:p>
    <w:p w14:paraId="36E857F9" w14:textId="49ED350C"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75" w:history="1">
        <w:r w:rsidRPr="006A7ED2">
          <w:rPr>
            <w:rStyle w:val="Hyperlink"/>
            <w:noProof/>
          </w:rPr>
          <w:t>Figure 47 - horizontale Zeigerichtung von vorne</w:t>
        </w:r>
        <w:r>
          <w:rPr>
            <w:noProof/>
            <w:webHidden/>
          </w:rPr>
          <w:tab/>
        </w:r>
        <w:r>
          <w:rPr>
            <w:noProof/>
            <w:webHidden/>
          </w:rPr>
          <w:fldChar w:fldCharType="begin"/>
        </w:r>
        <w:r>
          <w:rPr>
            <w:noProof/>
            <w:webHidden/>
          </w:rPr>
          <w:instrText xml:space="preserve"> PAGEREF _Toc239338475 \h </w:instrText>
        </w:r>
        <w:r>
          <w:rPr>
            <w:noProof/>
            <w:webHidden/>
          </w:rPr>
        </w:r>
        <w:r>
          <w:rPr>
            <w:noProof/>
            <w:webHidden/>
          </w:rPr>
          <w:fldChar w:fldCharType="separate"/>
        </w:r>
        <w:r>
          <w:rPr>
            <w:noProof/>
            <w:webHidden/>
          </w:rPr>
          <w:t>95</w:t>
        </w:r>
        <w:r>
          <w:rPr>
            <w:noProof/>
            <w:webHidden/>
          </w:rPr>
          <w:fldChar w:fldCharType="end"/>
        </w:r>
      </w:hyperlink>
    </w:p>
    <w:p w14:paraId="0A83BB69" w14:textId="503CBA4A"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76" w:history="1">
        <w:r w:rsidRPr="006A7ED2">
          <w:rPr>
            <w:rStyle w:val="Hyperlink"/>
            <w:noProof/>
          </w:rPr>
          <w:t>Figure 48 – Zeitzonen von oben (Nordpol) und vorne (Äquator) [71]</w:t>
        </w:r>
        <w:r>
          <w:rPr>
            <w:noProof/>
            <w:webHidden/>
          </w:rPr>
          <w:tab/>
        </w:r>
        <w:r>
          <w:rPr>
            <w:noProof/>
            <w:webHidden/>
          </w:rPr>
          <w:fldChar w:fldCharType="begin"/>
        </w:r>
        <w:r>
          <w:rPr>
            <w:noProof/>
            <w:webHidden/>
          </w:rPr>
          <w:instrText xml:space="preserve"> PAGEREF _Toc239338476 \h </w:instrText>
        </w:r>
        <w:r>
          <w:rPr>
            <w:noProof/>
            <w:webHidden/>
          </w:rPr>
        </w:r>
        <w:r>
          <w:rPr>
            <w:noProof/>
            <w:webHidden/>
          </w:rPr>
          <w:fldChar w:fldCharType="separate"/>
        </w:r>
        <w:r>
          <w:rPr>
            <w:noProof/>
            <w:webHidden/>
          </w:rPr>
          <w:t>96</w:t>
        </w:r>
        <w:r>
          <w:rPr>
            <w:noProof/>
            <w:webHidden/>
          </w:rPr>
          <w:fldChar w:fldCharType="end"/>
        </w:r>
      </w:hyperlink>
    </w:p>
    <w:p w14:paraId="7AB95759" w14:textId="1A7DD043"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77" w:history="1">
        <w:r w:rsidRPr="006A7ED2">
          <w:rPr>
            <w:rStyle w:val="Hyperlink"/>
            <w:noProof/>
          </w:rPr>
          <w:t>Figure 49 - Zeitzonenansatz, Problem mit der Kameralinsenverzerrung</w:t>
        </w:r>
        <w:r>
          <w:rPr>
            <w:noProof/>
            <w:webHidden/>
          </w:rPr>
          <w:tab/>
        </w:r>
        <w:r>
          <w:rPr>
            <w:noProof/>
            <w:webHidden/>
          </w:rPr>
          <w:fldChar w:fldCharType="begin"/>
        </w:r>
        <w:r>
          <w:rPr>
            <w:noProof/>
            <w:webHidden/>
          </w:rPr>
          <w:instrText xml:space="preserve"> PAGEREF _Toc239338477 \h </w:instrText>
        </w:r>
        <w:r>
          <w:rPr>
            <w:noProof/>
            <w:webHidden/>
          </w:rPr>
        </w:r>
        <w:r>
          <w:rPr>
            <w:noProof/>
            <w:webHidden/>
          </w:rPr>
          <w:fldChar w:fldCharType="separate"/>
        </w:r>
        <w:r>
          <w:rPr>
            <w:noProof/>
            <w:webHidden/>
          </w:rPr>
          <w:t>97</w:t>
        </w:r>
        <w:r>
          <w:rPr>
            <w:noProof/>
            <w:webHidden/>
          </w:rPr>
          <w:fldChar w:fldCharType="end"/>
        </w:r>
      </w:hyperlink>
    </w:p>
    <w:p w14:paraId="3358F7FB" w14:textId="345EBF5F"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78" w:history="1">
        <w:r w:rsidRPr="006A7ED2">
          <w:rPr>
            <w:rStyle w:val="Hyperlink"/>
            <w:noProof/>
          </w:rPr>
          <w:t>Figure 50 - perspektivische Entzerrung durch Inverse Prospective Mapping</w:t>
        </w:r>
        <w:r>
          <w:rPr>
            <w:noProof/>
            <w:webHidden/>
          </w:rPr>
          <w:tab/>
        </w:r>
        <w:r>
          <w:rPr>
            <w:noProof/>
            <w:webHidden/>
          </w:rPr>
          <w:fldChar w:fldCharType="begin"/>
        </w:r>
        <w:r>
          <w:rPr>
            <w:noProof/>
            <w:webHidden/>
          </w:rPr>
          <w:instrText xml:space="preserve"> PAGEREF _Toc239338478 \h </w:instrText>
        </w:r>
        <w:r>
          <w:rPr>
            <w:noProof/>
            <w:webHidden/>
          </w:rPr>
        </w:r>
        <w:r>
          <w:rPr>
            <w:noProof/>
            <w:webHidden/>
          </w:rPr>
          <w:fldChar w:fldCharType="separate"/>
        </w:r>
        <w:r>
          <w:rPr>
            <w:noProof/>
            <w:webHidden/>
          </w:rPr>
          <w:t>98</w:t>
        </w:r>
        <w:r>
          <w:rPr>
            <w:noProof/>
            <w:webHidden/>
          </w:rPr>
          <w:fldChar w:fldCharType="end"/>
        </w:r>
      </w:hyperlink>
    </w:p>
    <w:p w14:paraId="772E1B64" w14:textId="09F2D683"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79" w:history="1">
        <w:r w:rsidRPr="006A7ED2">
          <w:rPr>
            <w:rStyle w:val="Hyperlink"/>
            <w:noProof/>
            <w:lang w:val="en-US"/>
          </w:rPr>
          <w:t>Figure 51 - Inverse Prospective Mapping der Bodenebene</w:t>
        </w:r>
        <w:r>
          <w:rPr>
            <w:noProof/>
            <w:webHidden/>
          </w:rPr>
          <w:tab/>
        </w:r>
        <w:r>
          <w:rPr>
            <w:noProof/>
            <w:webHidden/>
          </w:rPr>
          <w:fldChar w:fldCharType="begin"/>
        </w:r>
        <w:r>
          <w:rPr>
            <w:noProof/>
            <w:webHidden/>
          </w:rPr>
          <w:instrText xml:space="preserve"> PAGEREF _Toc239338479 \h </w:instrText>
        </w:r>
        <w:r>
          <w:rPr>
            <w:noProof/>
            <w:webHidden/>
          </w:rPr>
        </w:r>
        <w:r>
          <w:rPr>
            <w:noProof/>
            <w:webHidden/>
          </w:rPr>
          <w:fldChar w:fldCharType="separate"/>
        </w:r>
        <w:r>
          <w:rPr>
            <w:noProof/>
            <w:webHidden/>
          </w:rPr>
          <w:t>99</w:t>
        </w:r>
        <w:r>
          <w:rPr>
            <w:noProof/>
            <w:webHidden/>
          </w:rPr>
          <w:fldChar w:fldCharType="end"/>
        </w:r>
      </w:hyperlink>
    </w:p>
    <w:p w14:paraId="3EDDC8E9" w14:textId="036D8C5A"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80" w:history="1">
        <w:r w:rsidRPr="006A7ED2">
          <w:rPr>
            <w:rStyle w:val="Hyperlink"/>
            <w:noProof/>
          </w:rPr>
          <w:t>Figure 52 - Hand Erkennung mit verschieden großen Bildausschnitten (gezoomt)</w:t>
        </w:r>
        <w:r>
          <w:rPr>
            <w:noProof/>
            <w:webHidden/>
          </w:rPr>
          <w:tab/>
        </w:r>
        <w:r>
          <w:rPr>
            <w:noProof/>
            <w:webHidden/>
          </w:rPr>
          <w:fldChar w:fldCharType="begin"/>
        </w:r>
        <w:r>
          <w:rPr>
            <w:noProof/>
            <w:webHidden/>
          </w:rPr>
          <w:instrText xml:space="preserve"> PAGEREF _Toc239338480 \h </w:instrText>
        </w:r>
        <w:r>
          <w:rPr>
            <w:noProof/>
            <w:webHidden/>
          </w:rPr>
        </w:r>
        <w:r>
          <w:rPr>
            <w:noProof/>
            <w:webHidden/>
          </w:rPr>
          <w:fldChar w:fldCharType="separate"/>
        </w:r>
        <w:r>
          <w:rPr>
            <w:noProof/>
            <w:webHidden/>
          </w:rPr>
          <w:t>112</w:t>
        </w:r>
        <w:r>
          <w:rPr>
            <w:noProof/>
            <w:webHidden/>
          </w:rPr>
          <w:fldChar w:fldCharType="end"/>
        </w:r>
      </w:hyperlink>
    </w:p>
    <w:p w14:paraId="5D71569A" w14:textId="5D57B72C"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81" w:history="1">
        <w:r w:rsidRPr="006A7ED2">
          <w:rPr>
            <w:rStyle w:val="Hyperlink"/>
            <w:noProof/>
          </w:rPr>
          <w:t>Figure 53 - Hand Erkennung mit verschieden großen Bildausschnitten (V4 mit 50, 100, 300 Pixel)</w:t>
        </w:r>
        <w:r>
          <w:rPr>
            <w:noProof/>
            <w:webHidden/>
          </w:rPr>
          <w:tab/>
        </w:r>
        <w:r>
          <w:rPr>
            <w:noProof/>
            <w:webHidden/>
          </w:rPr>
          <w:fldChar w:fldCharType="begin"/>
        </w:r>
        <w:r>
          <w:rPr>
            <w:noProof/>
            <w:webHidden/>
          </w:rPr>
          <w:instrText xml:space="preserve"> PAGEREF _Toc239338481 \h </w:instrText>
        </w:r>
        <w:r>
          <w:rPr>
            <w:noProof/>
            <w:webHidden/>
          </w:rPr>
        </w:r>
        <w:r>
          <w:rPr>
            <w:noProof/>
            <w:webHidden/>
          </w:rPr>
          <w:fldChar w:fldCharType="separate"/>
        </w:r>
        <w:r>
          <w:rPr>
            <w:noProof/>
            <w:webHidden/>
          </w:rPr>
          <w:t>113</w:t>
        </w:r>
        <w:r>
          <w:rPr>
            <w:noProof/>
            <w:webHidden/>
          </w:rPr>
          <w:fldChar w:fldCharType="end"/>
        </w:r>
      </w:hyperlink>
    </w:p>
    <w:p w14:paraId="6014487B" w14:textId="68BCEF2B"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82" w:history="1">
        <w:r w:rsidRPr="006A7ED2">
          <w:rPr>
            <w:rStyle w:val="Hyperlink"/>
            <w:noProof/>
          </w:rPr>
          <w:t>Figure 54 - Hand Geschwindigkeit in zwei Testvideos</w:t>
        </w:r>
        <w:r>
          <w:rPr>
            <w:noProof/>
            <w:webHidden/>
          </w:rPr>
          <w:tab/>
        </w:r>
        <w:r>
          <w:rPr>
            <w:noProof/>
            <w:webHidden/>
          </w:rPr>
          <w:fldChar w:fldCharType="begin"/>
        </w:r>
        <w:r>
          <w:rPr>
            <w:noProof/>
            <w:webHidden/>
          </w:rPr>
          <w:instrText xml:space="preserve"> PAGEREF _Toc239338482 \h </w:instrText>
        </w:r>
        <w:r>
          <w:rPr>
            <w:noProof/>
            <w:webHidden/>
          </w:rPr>
        </w:r>
        <w:r>
          <w:rPr>
            <w:noProof/>
            <w:webHidden/>
          </w:rPr>
          <w:fldChar w:fldCharType="separate"/>
        </w:r>
        <w:r>
          <w:rPr>
            <w:noProof/>
            <w:webHidden/>
          </w:rPr>
          <w:t>113</w:t>
        </w:r>
        <w:r>
          <w:rPr>
            <w:noProof/>
            <w:webHidden/>
          </w:rPr>
          <w:fldChar w:fldCharType="end"/>
        </w:r>
      </w:hyperlink>
    </w:p>
    <w:p w14:paraId="052D7E2A" w14:textId="5A12CF42" w:rsidR="00B9232D" w:rsidRDefault="00B9232D">
      <w:pPr>
        <w:pStyle w:val="Abbildungsverzeichnis"/>
        <w:rPr>
          <w:rFonts w:asciiTheme="minorHAnsi" w:eastAsiaTheme="minorEastAsia" w:hAnsiTheme="minorHAnsi" w:cstheme="minorBidi"/>
          <w:noProof/>
          <w:kern w:val="2"/>
          <w:szCs w:val="24"/>
          <w14:ligatures w14:val="standardContextual"/>
        </w:rPr>
      </w:pPr>
      <w:hyperlink w:anchor="_Toc239338483" w:history="1">
        <w:r w:rsidRPr="006A7ED2">
          <w:rPr>
            <w:rStyle w:val="Hyperlink"/>
            <w:noProof/>
          </w:rPr>
          <w:t>Figure 55 – Änderung der Hand Geschwindigkeit in zwei Testvideos</w:t>
        </w:r>
        <w:r>
          <w:rPr>
            <w:noProof/>
            <w:webHidden/>
          </w:rPr>
          <w:tab/>
        </w:r>
        <w:r>
          <w:rPr>
            <w:noProof/>
            <w:webHidden/>
          </w:rPr>
          <w:fldChar w:fldCharType="begin"/>
        </w:r>
        <w:r>
          <w:rPr>
            <w:noProof/>
            <w:webHidden/>
          </w:rPr>
          <w:instrText xml:space="preserve"> PAGEREF _Toc239338483 \h </w:instrText>
        </w:r>
        <w:r>
          <w:rPr>
            <w:noProof/>
            <w:webHidden/>
          </w:rPr>
        </w:r>
        <w:r>
          <w:rPr>
            <w:noProof/>
            <w:webHidden/>
          </w:rPr>
          <w:fldChar w:fldCharType="separate"/>
        </w:r>
        <w:r>
          <w:rPr>
            <w:noProof/>
            <w:webHidden/>
          </w:rPr>
          <w:t>114</w:t>
        </w:r>
        <w:r>
          <w:rPr>
            <w:noProof/>
            <w:webHidden/>
          </w:rPr>
          <w:fldChar w:fldCharType="end"/>
        </w:r>
      </w:hyperlink>
    </w:p>
    <w:p w14:paraId="06EE620E" w14:textId="3D4DBED1" w:rsidR="00B9232D" w:rsidRPr="00B9232D" w:rsidRDefault="00B9232D" w:rsidP="00B9232D">
      <w:pPr>
        <w:pStyle w:val="Grundtext"/>
      </w:pPr>
      <w:r>
        <w:fldChar w:fldCharType="end"/>
      </w:r>
    </w:p>
    <w:p w14:paraId="7B6C74FB" w14:textId="77777777" w:rsidR="009C10E7" w:rsidRPr="00585C97" w:rsidRDefault="009C10E7">
      <w:pPr>
        <w:pStyle w:val="Grundtext"/>
        <w:rPr>
          <w:noProof/>
        </w:rPr>
      </w:pPr>
    </w:p>
    <w:p w14:paraId="0AD0B39A" w14:textId="77777777" w:rsidR="009C10E7" w:rsidRDefault="005D01C0" w:rsidP="00E10605">
      <w:pPr>
        <w:pStyle w:val="berschrift1"/>
        <w:numPr>
          <w:ilvl w:val="0"/>
          <w:numId w:val="0"/>
        </w:numPr>
        <w:ind w:left="851" w:hanging="851"/>
        <w:rPr>
          <w:noProof/>
        </w:rPr>
      </w:pPr>
      <w:bookmarkStart w:id="8" w:name="_Toc395354959"/>
      <w:bookmarkStart w:id="9" w:name="_Toc532290622"/>
      <w:bookmarkStart w:id="10" w:name="_Toc532295855"/>
      <w:bookmarkStart w:id="11" w:name="_Toc226907254"/>
      <w:bookmarkStart w:id="12" w:name="_Toc242780566"/>
      <w:r w:rsidRPr="00585C97">
        <w:rPr>
          <w:noProof/>
        </w:rPr>
        <w:lastRenderedPageBreak/>
        <w:t>Tabellenverzeichnis</w:t>
      </w:r>
      <w:bookmarkEnd w:id="8"/>
      <w:bookmarkEnd w:id="9"/>
      <w:bookmarkEnd w:id="10"/>
      <w:bookmarkEnd w:id="11"/>
      <w:bookmarkEnd w:id="12"/>
    </w:p>
    <w:p w14:paraId="46A504CA" w14:textId="7D526792" w:rsidR="004D386D" w:rsidRDefault="00B9232D">
      <w:pPr>
        <w:pStyle w:val="Abbildungsverzeichnis"/>
        <w:rPr>
          <w:rFonts w:asciiTheme="minorHAnsi" w:eastAsiaTheme="minorEastAsia" w:hAnsiTheme="minorHAnsi" w:cstheme="minorBidi"/>
          <w:noProof/>
          <w:kern w:val="2"/>
          <w:szCs w:val="24"/>
          <w14:ligatures w14:val="standardContextual"/>
        </w:rPr>
      </w:pPr>
      <w:r>
        <w:fldChar w:fldCharType="begin"/>
      </w:r>
      <w:r>
        <w:instrText xml:space="preserve"> TOC \h \z \c "Tabelle" </w:instrText>
      </w:r>
      <w:r>
        <w:fldChar w:fldCharType="separate"/>
      </w:r>
      <w:hyperlink w:anchor="_Toc242440831" w:history="1">
        <w:r w:rsidR="004D386D" w:rsidRPr="008E7FFD">
          <w:rPr>
            <w:rStyle w:val="Hyperlink"/>
            <w:noProof/>
          </w:rPr>
          <w:t>Tabelle 2 - FOV bei verschiedenen Kamerapositionen, 45° Ausrichtung, Standzone 160 x 100 cm</w:t>
        </w:r>
        <w:r w:rsidR="004D386D">
          <w:rPr>
            <w:noProof/>
            <w:webHidden/>
          </w:rPr>
          <w:tab/>
        </w:r>
        <w:r w:rsidR="004D386D">
          <w:rPr>
            <w:noProof/>
            <w:webHidden/>
          </w:rPr>
          <w:fldChar w:fldCharType="begin"/>
        </w:r>
        <w:r w:rsidR="004D386D">
          <w:rPr>
            <w:noProof/>
            <w:webHidden/>
          </w:rPr>
          <w:instrText xml:space="preserve"> PAGEREF _Toc242440831 \h </w:instrText>
        </w:r>
        <w:r w:rsidR="004D386D">
          <w:rPr>
            <w:noProof/>
            <w:webHidden/>
          </w:rPr>
        </w:r>
        <w:r w:rsidR="004D386D">
          <w:rPr>
            <w:noProof/>
            <w:webHidden/>
          </w:rPr>
          <w:fldChar w:fldCharType="separate"/>
        </w:r>
        <w:r w:rsidR="004D386D">
          <w:rPr>
            <w:noProof/>
            <w:webHidden/>
          </w:rPr>
          <w:t>71</w:t>
        </w:r>
        <w:r w:rsidR="004D386D">
          <w:rPr>
            <w:noProof/>
            <w:webHidden/>
          </w:rPr>
          <w:fldChar w:fldCharType="end"/>
        </w:r>
      </w:hyperlink>
    </w:p>
    <w:p w14:paraId="43B58369" w14:textId="37B505FB" w:rsidR="004D386D" w:rsidRDefault="004D386D">
      <w:pPr>
        <w:pStyle w:val="Abbildungsverzeichnis"/>
        <w:rPr>
          <w:rFonts w:asciiTheme="minorHAnsi" w:eastAsiaTheme="minorEastAsia" w:hAnsiTheme="minorHAnsi" w:cstheme="minorBidi"/>
          <w:noProof/>
          <w:kern w:val="2"/>
          <w:szCs w:val="24"/>
          <w14:ligatures w14:val="standardContextual"/>
        </w:rPr>
      </w:pPr>
      <w:hyperlink w:anchor="_Toc242440832" w:history="1">
        <w:r w:rsidRPr="008E7FFD">
          <w:rPr>
            <w:rStyle w:val="Hyperlink"/>
            <w:noProof/>
          </w:rPr>
          <w:t>Tabelle 3 - FOV bei verschiedenen Kamerapositionen, 90° Ausrichtung, Standzone 160 x 100 cm</w:t>
        </w:r>
        <w:r>
          <w:rPr>
            <w:noProof/>
            <w:webHidden/>
          </w:rPr>
          <w:tab/>
        </w:r>
        <w:r>
          <w:rPr>
            <w:noProof/>
            <w:webHidden/>
          </w:rPr>
          <w:fldChar w:fldCharType="begin"/>
        </w:r>
        <w:r>
          <w:rPr>
            <w:noProof/>
            <w:webHidden/>
          </w:rPr>
          <w:instrText xml:space="preserve"> PAGEREF _Toc242440832 \h </w:instrText>
        </w:r>
        <w:r>
          <w:rPr>
            <w:noProof/>
            <w:webHidden/>
          </w:rPr>
        </w:r>
        <w:r>
          <w:rPr>
            <w:noProof/>
            <w:webHidden/>
          </w:rPr>
          <w:fldChar w:fldCharType="separate"/>
        </w:r>
        <w:r>
          <w:rPr>
            <w:noProof/>
            <w:webHidden/>
          </w:rPr>
          <w:t>71</w:t>
        </w:r>
        <w:r>
          <w:rPr>
            <w:noProof/>
            <w:webHidden/>
          </w:rPr>
          <w:fldChar w:fldCharType="end"/>
        </w:r>
      </w:hyperlink>
    </w:p>
    <w:p w14:paraId="257F3EAB" w14:textId="14525D36" w:rsidR="004D386D" w:rsidRDefault="004D386D">
      <w:pPr>
        <w:pStyle w:val="Abbildungsverzeichnis"/>
        <w:rPr>
          <w:rFonts w:asciiTheme="minorHAnsi" w:eastAsiaTheme="minorEastAsia" w:hAnsiTheme="minorHAnsi" w:cstheme="minorBidi"/>
          <w:noProof/>
          <w:kern w:val="2"/>
          <w:szCs w:val="24"/>
          <w14:ligatures w14:val="standardContextual"/>
        </w:rPr>
      </w:pPr>
      <w:hyperlink w:anchor="_Toc242440833" w:history="1">
        <w:r w:rsidRPr="008E7FFD">
          <w:rPr>
            <w:rStyle w:val="Hyperlink"/>
            <w:noProof/>
          </w:rPr>
          <w:t>Tabelle 4: MediaPipe World Koordinaten, ermittelte Zeigerichtungen</w:t>
        </w:r>
        <w:r>
          <w:rPr>
            <w:noProof/>
            <w:webHidden/>
          </w:rPr>
          <w:tab/>
        </w:r>
        <w:r>
          <w:rPr>
            <w:noProof/>
            <w:webHidden/>
          </w:rPr>
          <w:fldChar w:fldCharType="begin"/>
        </w:r>
        <w:r>
          <w:rPr>
            <w:noProof/>
            <w:webHidden/>
          </w:rPr>
          <w:instrText xml:space="preserve"> PAGEREF _Toc242440833 \h </w:instrText>
        </w:r>
        <w:r>
          <w:rPr>
            <w:noProof/>
            <w:webHidden/>
          </w:rPr>
        </w:r>
        <w:r>
          <w:rPr>
            <w:noProof/>
            <w:webHidden/>
          </w:rPr>
          <w:fldChar w:fldCharType="separate"/>
        </w:r>
        <w:r>
          <w:rPr>
            <w:noProof/>
            <w:webHidden/>
          </w:rPr>
          <w:t>142</w:t>
        </w:r>
        <w:r>
          <w:rPr>
            <w:noProof/>
            <w:webHidden/>
          </w:rPr>
          <w:fldChar w:fldCharType="end"/>
        </w:r>
      </w:hyperlink>
    </w:p>
    <w:p w14:paraId="443879AD" w14:textId="1D93F2B3" w:rsidR="00B9232D" w:rsidRDefault="00B9232D" w:rsidP="00B9232D">
      <w:pPr>
        <w:pStyle w:val="Grundtext"/>
      </w:pPr>
      <w:r>
        <w:fldChar w:fldCharType="end"/>
      </w:r>
    </w:p>
    <w:p w14:paraId="4FE29F44" w14:textId="06ED5954" w:rsidR="00623297" w:rsidRDefault="00623297" w:rsidP="00623297">
      <w:pPr>
        <w:pStyle w:val="berschrift1"/>
        <w:numPr>
          <w:ilvl w:val="0"/>
          <w:numId w:val="0"/>
        </w:numPr>
        <w:ind w:left="851" w:hanging="851"/>
      </w:pPr>
      <w:bookmarkStart w:id="13" w:name="_Toc242780567"/>
      <w:r w:rsidRPr="00623297">
        <w:lastRenderedPageBreak/>
        <w:t>Abkürzungsverzeichnis</w:t>
      </w:r>
      <w:bookmarkEnd w:id="13"/>
    </w:p>
    <w:tbl>
      <w:tblPr>
        <w:tblW w:w="849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475"/>
        <w:gridCol w:w="5019"/>
      </w:tblGrid>
      <w:tr w:rsidR="003C5677" w:rsidRPr="003C5677" w14:paraId="5A14DC04"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059D9905" w14:textId="77777777" w:rsidR="003C5677" w:rsidRPr="003C5677" w:rsidRDefault="003C5677" w:rsidP="003C5677">
            <w:pPr>
              <w:pStyle w:val="Grundtext"/>
              <w:ind w:left="2124" w:hanging="2124"/>
            </w:pPr>
            <w:r w:rsidRPr="003C5677">
              <w:rPr>
                <w:b/>
                <w:bCs/>
              </w:rPr>
              <w:t>Abkürzung</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0A0417E1" w14:textId="77777777" w:rsidR="003C5677" w:rsidRPr="003C5677" w:rsidRDefault="003C5677" w:rsidP="003C5677">
            <w:pPr>
              <w:pStyle w:val="Grundtext"/>
              <w:ind w:left="2124" w:hanging="2124"/>
            </w:pPr>
            <w:r w:rsidRPr="003C5677">
              <w:rPr>
                <w:b/>
                <w:bCs/>
              </w:rPr>
              <w:t>Bedeutung</w:t>
            </w:r>
          </w:p>
        </w:tc>
      </w:tr>
      <w:tr w:rsidR="003C5677" w:rsidRPr="003C5677" w14:paraId="06843DAF"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6D497804" w14:textId="77777777" w:rsidR="003C5677" w:rsidRPr="003C5677" w:rsidRDefault="003C5677" w:rsidP="003C5677">
            <w:pPr>
              <w:pStyle w:val="Grundtext"/>
              <w:ind w:left="2124" w:hanging="2124"/>
            </w:pPr>
            <w:r w:rsidRPr="003C5677">
              <w:t>ABI</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368E273E" w14:textId="14458903" w:rsidR="003C5677" w:rsidRPr="003C5677" w:rsidRDefault="00E701B8" w:rsidP="00E701B8">
            <w:proofErr w:type="spellStart"/>
            <w:r w:rsidRPr="00E701B8">
              <w:t>Application</w:t>
            </w:r>
            <w:proofErr w:type="spellEnd"/>
            <w:r w:rsidRPr="00E701B8">
              <w:t xml:space="preserve"> Binary Interface; binäre Schnittstelle zwischen Softwarekomponenten</w:t>
            </w:r>
          </w:p>
        </w:tc>
      </w:tr>
      <w:tr w:rsidR="003C5677" w:rsidRPr="003C5677" w14:paraId="10108091"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1A3F12FB" w14:textId="77777777" w:rsidR="003C5677" w:rsidRPr="003C5677" w:rsidRDefault="003C5677" w:rsidP="003C5677">
            <w:pPr>
              <w:pStyle w:val="Grundtext"/>
              <w:ind w:left="2124" w:hanging="2124"/>
            </w:pPr>
            <w:r w:rsidRPr="003C5677">
              <w:t>AI</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00C7E7B3" w14:textId="77777777" w:rsidR="003C5677" w:rsidRPr="003C5677" w:rsidRDefault="003C5677" w:rsidP="00E701B8">
            <w:proofErr w:type="spellStart"/>
            <w:r w:rsidRPr="003C5677">
              <w:t>Artificial</w:t>
            </w:r>
            <w:proofErr w:type="spellEnd"/>
            <w:r w:rsidRPr="003C5677">
              <w:t xml:space="preserve"> </w:t>
            </w:r>
            <w:proofErr w:type="spellStart"/>
            <w:r w:rsidRPr="003C5677">
              <w:t>Intelligence</w:t>
            </w:r>
            <w:proofErr w:type="spellEnd"/>
            <w:r w:rsidRPr="003C5677">
              <w:t>; englische Bezeichnung für künstliche Intelligenz</w:t>
            </w:r>
          </w:p>
        </w:tc>
      </w:tr>
      <w:tr w:rsidR="003C5677" w:rsidRPr="003C5677" w14:paraId="31236FFD"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6420F98A" w14:textId="77777777" w:rsidR="003C5677" w:rsidRPr="003C5677" w:rsidRDefault="003C5677" w:rsidP="003C5677">
            <w:pPr>
              <w:pStyle w:val="Grundtext"/>
              <w:ind w:left="2124" w:hanging="2124"/>
            </w:pPr>
            <w:r w:rsidRPr="003C5677">
              <w:t>BGR</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601217AF" w14:textId="77777777" w:rsidR="003C5677" w:rsidRPr="003C5677" w:rsidRDefault="003C5677" w:rsidP="00E701B8">
            <w:r w:rsidRPr="003C5677">
              <w:t xml:space="preserve">Blue, Green, </w:t>
            </w:r>
            <w:proofErr w:type="spellStart"/>
            <w:r w:rsidRPr="003C5677">
              <w:t>Red</w:t>
            </w:r>
            <w:proofErr w:type="spellEnd"/>
            <w:r w:rsidRPr="003C5677">
              <w:t>; Farbkanalreihenfolge</w:t>
            </w:r>
          </w:p>
        </w:tc>
      </w:tr>
      <w:tr w:rsidR="003C5677" w:rsidRPr="003C5677" w14:paraId="38C1C7EE"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378C0777" w14:textId="77777777" w:rsidR="003C5677" w:rsidRPr="003C5677" w:rsidRDefault="003C5677" w:rsidP="003C5677">
            <w:pPr>
              <w:pStyle w:val="Grundtext"/>
              <w:ind w:left="2124" w:hanging="2124"/>
            </w:pPr>
            <w:r w:rsidRPr="003C5677">
              <w:t>BHT</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12072FCF" w14:textId="77777777" w:rsidR="003C5677" w:rsidRPr="003C5677" w:rsidRDefault="003C5677" w:rsidP="00E701B8">
            <w:r w:rsidRPr="003C5677">
              <w:t>Berliner Hochschule für Technik</w:t>
            </w:r>
          </w:p>
        </w:tc>
      </w:tr>
      <w:tr w:rsidR="003C5677" w:rsidRPr="003C5677" w14:paraId="2FC4B3EB"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7D1FC3FB" w14:textId="77777777" w:rsidR="003C5677" w:rsidRPr="003C5677" w:rsidRDefault="003C5677" w:rsidP="003C5677">
            <w:pPr>
              <w:pStyle w:val="Grundtext"/>
              <w:ind w:left="2124" w:hanging="2124"/>
            </w:pPr>
            <w:r w:rsidRPr="003C5677">
              <w:t>CNN</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46AE822C" w14:textId="77777777" w:rsidR="003C5677" w:rsidRPr="003C5677" w:rsidRDefault="003C5677" w:rsidP="00E701B8">
            <w:proofErr w:type="spellStart"/>
            <w:r w:rsidRPr="003C5677">
              <w:t>Convolutional</w:t>
            </w:r>
            <w:proofErr w:type="spellEnd"/>
            <w:r w:rsidRPr="003C5677">
              <w:t xml:space="preserve"> </w:t>
            </w:r>
            <w:proofErr w:type="spellStart"/>
            <w:r w:rsidRPr="003C5677">
              <w:t>Neural</w:t>
            </w:r>
            <w:proofErr w:type="spellEnd"/>
            <w:r w:rsidRPr="003C5677">
              <w:t xml:space="preserve"> Network; faltendes neuronales Netz</w:t>
            </w:r>
          </w:p>
        </w:tc>
      </w:tr>
      <w:tr w:rsidR="003C5677" w:rsidRPr="003C5677" w14:paraId="525C449F"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2837015C" w14:textId="77777777" w:rsidR="003C5677" w:rsidRPr="003C5677" w:rsidRDefault="003C5677" w:rsidP="003C5677">
            <w:pPr>
              <w:pStyle w:val="Grundtext"/>
              <w:ind w:left="2124" w:hanging="2124"/>
            </w:pPr>
            <w:r w:rsidRPr="003C5677">
              <w:t>CPU</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613BE8BB" w14:textId="77777777" w:rsidR="003C5677" w:rsidRPr="003C5677" w:rsidRDefault="003C5677" w:rsidP="00E701B8">
            <w:r w:rsidRPr="003C5677">
              <w:t>Central Processing Unit; Hauptprozessor</w:t>
            </w:r>
          </w:p>
        </w:tc>
      </w:tr>
      <w:tr w:rsidR="003C5677" w:rsidRPr="003C5677" w14:paraId="77035088"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38C156D0" w14:textId="77777777" w:rsidR="003C5677" w:rsidRPr="003C5677" w:rsidRDefault="003C5677" w:rsidP="003C5677">
            <w:pPr>
              <w:pStyle w:val="Grundtext"/>
              <w:ind w:left="2124" w:hanging="2124"/>
            </w:pPr>
            <w:r w:rsidRPr="003C5677">
              <w:t>CUDA</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6C2C353D" w14:textId="77777777" w:rsidR="003C5677" w:rsidRPr="003C5677" w:rsidRDefault="003C5677" w:rsidP="00E701B8">
            <w:proofErr w:type="spellStart"/>
            <w:r w:rsidRPr="003C5677">
              <w:t>Compute</w:t>
            </w:r>
            <w:proofErr w:type="spellEnd"/>
            <w:r w:rsidRPr="003C5677">
              <w:t xml:space="preserve"> Unified Device Architecture; NVIDIA-Plattform zur parallelen Berechnung</w:t>
            </w:r>
          </w:p>
        </w:tc>
      </w:tr>
      <w:tr w:rsidR="003C5677" w:rsidRPr="003C5677" w14:paraId="11800FD0"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5535567C" w14:textId="77777777" w:rsidR="003C5677" w:rsidRPr="003C5677" w:rsidRDefault="003C5677" w:rsidP="003C5677">
            <w:pPr>
              <w:pStyle w:val="Grundtext"/>
              <w:ind w:left="2124" w:hanging="2124"/>
            </w:pPr>
            <w:r w:rsidRPr="003C5677">
              <w:t>DDS</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7A43AE3B" w14:textId="77777777" w:rsidR="003C5677" w:rsidRPr="003C5677" w:rsidRDefault="003C5677" w:rsidP="00E701B8">
            <w:r w:rsidRPr="003C5677">
              <w:t>Data Distribution Service; Middleware-Standard für verteilte Kommunikation</w:t>
            </w:r>
          </w:p>
        </w:tc>
      </w:tr>
      <w:tr w:rsidR="003C5677" w:rsidRPr="003C5677" w14:paraId="7952EDD0"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78EB5422" w14:textId="77777777" w:rsidR="003C5677" w:rsidRPr="003C5677" w:rsidRDefault="003C5677" w:rsidP="003C5677">
            <w:pPr>
              <w:pStyle w:val="Grundtext"/>
              <w:ind w:left="2124" w:hanging="2124"/>
            </w:pPr>
            <w:proofErr w:type="spellStart"/>
            <w:r w:rsidRPr="003C5677">
              <w:t>dFOV</w:t>
            </w:r>
            <w:proofErr w:type="spellEnd"/>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770797AE" w14:textId="77777777" w:rsidR="003C5677" w:rsidRPr="003C5677" w:rsidRDefault="003C5677" w:rsidP="00E701B8">
            <w:pPr>
              <w:rPr>
                <w:lang w:val="en-US"/>
              </w:rPr>
            </w:pPr>
            <w:r w:rsidRPr="003C5677">
              <w:rPr>
                <w:lang w:val="en-US"/>
              </w:rPr>
              <w:t xml:space="preserve">Diagonal Field of View; </w:t>
            </w:r>
            <w:proofErr w:type="spellStart"/>
            <w:r w:rsidRPr="003C5677">
              <w:rPr>
                <w:lang w:val="en-US"/>
              </w:rPr>
              <w:t>diagonales</w:t>
            </w:r>
            <w:proofErr w:type="spellEnd"/>
            <w:r w:rsidRPr="003C5677">
              <w:rPr>
                <w:lang w:val="en-US"/>
              </w:rPr>
              <w:t xml:space="preserve"> </w:t>
            </w:r>
            <w:proofErr w:type="spellStart"/>
            <w:r w:rsidRPr="003C5677">
              <w:rPr>
                <w:lang w:val="en-US"/>
              </w:rPr>
              <w:t>Sichtfeld</w:t>
            </w:r>
            <w:proofErr w:type="spellEnd"/>
          </w:p>
        </w:tc>
      </w:tr>
      <w:tr w:rsidR="003C5677" w:rsidRPr="003C5677" w14:paraId="4C537BE2"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7D7A2B49" w14:textId="77777777" w:rsidR="003C5677" w:rsidRPr="003C5677" w:rsidRDefault="003C5677" w:rsidP="003C5677">
            <w:pPr>
              <w:pStyle w:val="Grundtext"/>
              <w:ind w:left="2124" w:hanging="2124"/>
            </w:pPr>
            <w:r w:rsidRPr="003C5677">
              <w:t>DP</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52DB90EB" w14:textId="77777777" w:rsidR="003C5677" w:rsidRPr="003C5677" w:rsidRDefault="003C5677" w:rsidP="00E701B8">
            <w:r w:rsidRPr="003C5677">
              <w:t>DisplayPort; digitale Bildschnittstelle</w:t>
            </w:r>
          </w:p>
        </w:tc>
      </w:tr>
      <w:tr w:rsidR="003C5677" w:rsidRPr="003C5677" w14:paraId="3561D9D7"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39C47840" w14:textId="77777777" w:rsidR="003C5677" w:rsidRPr="003C5677" w:rsidRDefault="003C5677" w:rsidP="003C5677">
            <w:pPr>
              <w:pStyle w:val="Grundtext"/>
              <w:ind w:left="2124" w:hanging="2124"/>
            </w:pPr>
            <w:r w:rsidRPr="003C5677">
              <w:t>FPS</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4145FF59" w14:textId="77777777" w:rsidR="003C5677" w:rsidRPr="003C5677" w:rsidRDefault="003C5677" w:rsidP="00E701B8">
            <w:r w:rsidRPr="003C5677">
              <w:t>Frames per Second; Bilder pro Sekunde</w:t>
            </w:r>
          </w:p>
        </w:tc>
      </w:tr>
      <w:tr w:rsidR="003C5677" w:rsidRPr="003C5677" w14:paraId="10DC9D82"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05EEE526" w14:textId="77777777" w:rsidR="003C5677" w:rsidRPr="003C5677" w:rsidRDefault="003C5677" w:rsidP="003C5677">
            <w:pPr>
              <w:pStyle w:val="Grundtext"/>
              <w:ind w:left="2124" w:hanging="2124"/>
            </w:pPr>
            <w:r w:rsidRPr="003C5677">
              <w:t>FOV</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38D9A6B1" w14:textId="77777777" w:rsidR="003C5677" w:rsidRPr="003C5677" w:rsidRDefault="003C5677" w:rsidP="00E701B8">
            <w:r w:rsidRPr="003C5677">
              <w:t>Field of View; Sichtfeld einer Kamera</w:t>
            </w:r>
          </w:p>
        </w:tc>
      </w:tr>
      <w:tr w:rsidR="003C5677" w:rsidRPr="003C5677" w14:paraId="6E07355D"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7A934975" w14:textId="77777777" w:rsidR="003C5677" w:rsidRPr="003C5677" w:rsidRDefault="003C5677" w:rsidP="003C5677">
            <w:pPr>
              <w:pStyle w:val="Grundtext"/>
              <w:ind w:left="2124" w:hanging="2124"/>
            </w:pPr>
            <w:r w:rsidRPr="003C5677">
              <w:t>GPU</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7F760769" w14:textId="77777777" w:rsidR="003C5677" w:rsidRPr="003C5677" w:rsidRDefault="003C5677" w:rsidP="00E701B8">
            <w:r w:rsidRPr="003C5677">
              <w:t>Graphics Processing Unit; Grafikprozessor</w:t>
            </w:r>
          </w:p>
        </w:tc>
      </w:tr>
      <w:tr w:rsidR="003C5677" w:rsidRPr="003C5677" w14:paraId="7D28416F"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2597121E" w14:textId="77777777" w:rsidR="003C5677" w:rsidRPr="003C5677" w:rsidRDefault="003C5677" w:rsidP="003C5677">
            <w:pPr>
              <w:pStyle w:val="Grundtext"/>
              <w:ind w:left="2124" w:hanging="2124"/>
            </w:pPr>
            <w:r w:rsidRPr="003C5677">
              <w:t>GUI</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2F9EE0F1" w14:textId="77777777" w:rsidR="003C5677" w:rsidRPr="003C5677" w:rsidRDefault="003C5677" w:rsidP="00E701B8">
            <w:proofErr w:type="spellStart"/>
            <w:r w:rsidRPr="003C5677">
              <w:t>Graphical</w:t>
            </w:r>
            <w:proofErr w:type="spellEnd"/>
            <w:r w:rsidRPr="003C5677">
              <w:t xml:space="preserve"> User Interface; grafische Benutzeroberfläche</w:t>
            </w:r>
          </w:p>
        </w:tc>
      </w:tr>
      <w:tr w:rsidR="003C5677" w:rsidRPr="003C5677" w14:paraId="3D542504"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0C632EE5" w14:textId="77777777" w:rsidR="003C5677" w:rsidRPr="003C5677" w:rsidRDefault="003C5677" w:rsidP="003C5677">
            <w:pPr>
              <w:pStyle w:val="Grundtext"/>
              <w:ind w:left="2124" w:hanging="2124"/>
            </w:pPr>
            <w:r w:rsidRPr="003C5677">
              <w:t>HD</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540ACC80" w14:textId="7ECB5926" w:rsidR="003C5677" w:rsidRPr="003C5677" w:rsidRDefault="003C5677" w:rsidP="00E701B8">
            <w:r w:rsidRPr="003C5677">
              <w:t>High Definition; hochauflösendes Bildformat</w:t>
            </w:r>
            <w:r w:rsidR="00E701B8">
              <w:t>; hat im Standard eine 1280 x 720 Pixel Auflösung</w:t>
            </w:r>
          </w:p>
        </w:tc>
      </w:tr>
      <w:tr w:rsidR="003C5677" w:rsidRPr="003C5677" w14:paraId="6A99BB1F"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601CCE1D" w14:textId="77777777" w:rsidR="003C5677" w:rsidRPr="003C5677" w:rsidRDefault="003C5677" w:rsidP="003C5677">
            <w:pPr>
              <w:pStyle w:val="Grundtext"/>
              <w:ind w:left="2124" w:hanging="2124"/>
            </w:pPr>
            <w:r w:rsidRPr="003C5677">
              <w:t>HDMI</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4C1C0933" w14:textId="77777777" w:rsidR="003C5677" w:rsidRPr="003C5677" w:rsidRDefault="003C5677" w:rsidP="00E701B8">
            <w:r w:rsidRPr="003C5677">
              <w:t>High-Definition Multimedia Interface; digitale Audio-/Videoschnittstelle</w:t>
            </w:r>
          </w:p>
        </w:tc>
      </w:tr>
      <w:tr w:rsidR="003C5677" w:rsidRPr="003C5677" w14:paraId="0F7F0623"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26AC8D0C" w14:textId="77777777" w:rsidR="003C5677" w:rsidRPr="003C5677" w:rsidRDefault="003C5677" w:rsidP="003C5677">
            <w:pPr>
              <w:pStyle w:val="Grundtext"/>
              <w:ind w:left="2124" w:hanging="2124"/>
            </w:pPr>
            <w:proofErr w:type="spellStart"/>
            <w:r w:rsidRPr="003C5677">
              <w:t>hFOV</w:t>
            </w:r>
            <w:proofErr w:type="spellEnd"/>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44ABD7B5" w14:textId="77777777" w:rsidR="003C5677" w:rsidRPr="003C5677" w:rsidRDefault="003C5677" w:rsidP="00E701B8">
            <w:pPr>
              <w:rPr>
                <w:lang w:val="en-US"/>
              </w:rPr>
            </w:pPr>
            <w:r w:rsidRPr="003C5677">
              <w:rPr>
                <w:lang w:val="en-US"/>
              </w:rPr>
              <w:t xml:space="preserve">Horizontal Field of View; </w:t>
            </w:r>
            <w:proofErr w:type="spellStart"/>
            <w:r w:rsidRPr="003C5677">
              <w:rPr>
                <w:lang w:val="en-US"/>
              </w:rPr>
              <w:t>horizontales</w:t>
            </w:r>
            <w:proofErr w:type="spellEnd"/>
            <w:r w:rsidRPr="003C5677">
              <w:rPr>
                <w:lang w:val="en-US"/>
              </w:rPr>
              <w:t xml:space="preserve"> </w:t>
            </w:r>
            <w:proofErr w:type="spellStart"/>
            <w:r w:rsidRPr="003C5677">
              <w:rPr>
                <w:lang w:val="en-US"/>
              </w:rPr>
              <w:t>Sichtfeld</w:t>
            </w:r>
            <w:proofErr w:type="spellEnd"/>
          </w:p>
        </w:tc>
      </w:tr>
      <w:tr w:rsidR="003C5677" w:rsidRPr="003C5677" w14:paraId="087EEB70"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171B15DA" w14:textId="77777777" w:rsidR="003C5677" w:rsidRPr="003C5677" w:rsidRDefault="003C5677" w:rsidP="003C5677">
            <w:pPr>
              <w:pStyle w:val="Grundtext"/>
              <w:ind w:left="2124" w:hanging="2124"/>
            </w:pPr>
            <w:r w:rsidRPr="003C5677">
              <w:t>HSV</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05221B53" w14:textId="77777777" w:rsidR="003C5677" w:rsidRPr="003C5677" w:rsidRDefault="003C5677" w:rsidP="00E701B8">
            <w:r w:rsidRPr="003C5677">
              <w:t>Hue, Saturation, Value; Farbmodell aus Farbton, Sättigung und Helligkeitswert</w:t>
            </w:r>
          </w:p>
        </w:tc>
      </w:tr>
      <w:tr w:rsidR="003C5677" w:rsidRPr="003C5677" w14:paraId="784AAD47"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081AE894" w14:textId="77777777" w:rsidR="003C5677" w:rsidRPr="003C5677" w:rsidRDefault="003C5677" w:rsidP="003C5677">
            <w:pPr>
              <w:pStyle w:val="Grundtext"/>
              <w:ind w:left="2124" w:hanging="2124"/>
            </w:pPr>
            <w:r w:rsidRPr="003C5677">
              <w:t>IP</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0B5934C9" w14:textId="77777777" w:rsidR="003C5677" w:rsidRPr="003C5677" w:rsidRDefault="003C5677" w:rsidP="00E701B8">
            <w:r w:rsidRPr="003C5677">
              <w:t>Internet Protocol; Protokoll zur Adressierung und Übertragung von Datenpaketen</w:t>
            </w:r>
          </w:p>
        </w:tc>
      </w:tr>
      <w:tr w:rsidR="003C5677" w:rsidRPr="003C5677" w14:paraId="573B5B03"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63E667B7" w14:textId="77777777" w:rsidR="003C5677" w:rsidRPr="003C5677" w:rsidRDefault="003C5677" w:rsidP="003C5677">
            <w:pPr>
              <w:pStyle w:val="Grundtext"/>
              <w:ind w:left="2124" w:hanging="2124"/>
            </w:pPr>
            <w:r w:rsidRPr="003C5677">
              <w:t>IPM</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1925B91D" w14:textId="77777777" w:rsidR="003C5677" w:rsidRPr="003C5677" w:rsidRDefault="003C5677" w:rsidP="00E701B8">
            <w:r w:rsidRPr="003C5677">
              <w:t xml:space="preserve">Inverse </w:t>
            </w:r>
            <w:proofErr w:type="spellStart"/>
            <w:r w:rsidRPr="003C5677">
              <w:t>Perspective</w:t>
            </w:r>
            <w:proofErr w:type="spellEnd"/>
            <w:r w:rsidRPr="003C5677">
              <w:t xml:space="preserve"> Mapping; perspektivische Bildtransformation</w:t>
            </w:r>
          </w:p>
        </w:tc>
      </w:tr>
      <w:tr w:rsidR="003C5677" w:rsidRPr="003C5677" w14:paraId="07098F06"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1B1F54E3" w14:textId="77777777" w:rsidR="003C5677" w:rsidRPr="003C5677" w:rsidRDefault="003C5677" w:rsidP="003C5677">
            <w:pPr>
              <w:pStyle w:val="Grundtext"/>
              <w:ind w:left="2124" w:hanging="2124"/>
            </w:pPr>
            <w:r w:rsidRPr="003C5677">
              <w:t>JSON</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1C08574B" w14:textId="77777777" w:rsidR="003C5677" w:rsidRPr="003C5677" w:rsidRDefault="003C5677" w:rsidP="00E701B8">
            <w:r w:rsidRPr="003C5677">
              <w:t xml:space="preserve">JavaScript </w:t>
            </w:r>
            <w:proofErr w:type="spellStart"/>
            <w:r w:rsidRPr="003C5677">
              <w:t>Object</w:t>
            </w:r>
            <w:proofErr w:type="spellEnd"/>
            <w:r w:rsidRPr="003C5677">
              <w:t xml:space="preserve"> Notation; textbasiertes Datenformat</w:t>
            </w:r>
          </w:p>
        </w:tc>
      </w:tr>
      <w:tr w:rsidR="003C5677" w:rsidRPr="003C5677" w14:paraId="551E4722"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14C08431" w14:textId="77777777" w:rsidR="003C5677" w:rsidRPr="003C5677" w:rsidRDefault="003C5677" w:rsidP="003C5677">
            <w:pPr>
              <w:pStyle w:val="Grundtext"/>
              <w:ind w:left="2124" w:hanging="2124"/>
            </w:pPr>
            <w:r w:rsidRPr="003C5677">
              <w:lastRenderedPageBreak/>
              <w:t>KI</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389C0951" w14:textId="77777777" w:rsidR="003C5677" w:rsidRPr="003C5677" w:rsidRDefault="003C5677" w:rsidP="00E701B8">
            <w:r w:rsidRPr="003C5677">
              <w:t>Künstliche Intelligenz</w:t>
            </w:r>
          </w:p>
        </w:tc>
      </w:tr>
      <w:tr w:rsidR="003C5677" w:rsidRPr="003C5677" w14:paraId="47F6041C"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059BD3F9" w14:textId="77777777" w:rsidR="003C5677" w:rsidRPr="003C5677" w:rsidRDefault="003C5677" w:rsidP="003C5677">
            <w:pPr>
              <w:pStyle w:val="Grundtext"/>
              <w:ind w:left="2124" w:hanging="2124"/>
            </w:pPr>
            <w:r w:rsidRPr="003C5677">
              <w:t>LAN</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461FAB28" w14:textId="77777777" w:rsidR="003C5677" w:rsidRPr="003C5677" w:rsidRDefault="003C5677" w:rsidP="00E701B8">
            <w:r w:rsidRPr="003C5677">
              <w:t>Local Area Network; lokales Rechnernetz</w:t>
            </w:r>
          </w:p>
        </w:tc>
      </w:tr>
      <w:tr w:rsidR="003C5677" w:rsidRPr="003C5677" w14:paraId="6F378AEC"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44087333" w14:textId="77777777" w:rsidR="003C5677" w:rsidRPr="003C5677" w:rsidRDefault="003C5677" w:rsidP="003C5677">
            <w:pPr>
              <w:pStyle w:val="Grundtext"/>
              <w:ind w:left="2124" w:hanging="2124"/>
            </w:pPr>
            <w:r w:rsidRPr="003C5677">
              <w:t>LSTM</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13383AE1" w14:textId="77777777" w:rsidR="003C5677" w:rsidRPr="003C5677" w:rsidRDefault="003C5677" w:rsidP="00E701B8">
            <w:pPr>
              <w:rPr>
                <w:lang w:val="en-US"/>
              </w:rPr>
            </w:pPr>
            <w:r w:rsidRPr="003C5677">
              <w:rPr>
                <w:lang w:val="en-US"/>
              </w:rPr>
              <w:t xml:space="preserve">Long Short-Term Memory; </w:t>
            </w:r>
            <w:proofErr w:type="spellStart"/>
            <w:r w:rsidRPr="003C5677">
              <w:rPr>
                <w:lang w:val="en-US"/>
              </w:rPr>
              <w:t>Architektur</w:t>
            </w:r>
            <w:proofErr w:type="spellEnd"/>
            <w:r w:rsidRPr="003C5677">
              <w:rPr>
                <w:lang w:val="en-US"/>
              </w:rPr>
              <w:t xml:space="preserve"> </w:t>
            </w:r>
            <w:proofErr w:type="spellStart"/>
            <w:r w:rsidRPr="003C5677">
              <w:rPr>
                <w:lang w:val="en-US"/>
              </w:rPr>
              <w:t>rekurrenter</w:t>
            </w:r>
            <w:proofErr w:type="spellEnd"/>
            <w:r w:rsidRPr="003C5677">
              <w:rPr>
                <w:lang w:val="en-US"/>
              </w:rPr>
              <w:t xml:space="preserve"> </w:t>
            </w:r>
            <w:proofErr w:type="spellStart"/>
            <w:r w:rsidRPr="003C5677">
              <w:rPr>
                <w:lang w:val="en-US"/>
              </w:rPr>
              <w:t>neuronaler</w:t>
            </w:r>
            <w:proofErr w:type="spellEnd"/>
            <w:r w:rsidRPr="003C5677">
              <w:rPr>
                <w:lang w:val="en-US"/>
              </w:rPr>
              <w:t xml:space="preserve"> </w:t>
            </w:r>
            <w:proofErr w:type="spellStart"/>
            <w:r w:rsidRPr="003C5677">
              <w:rPr>
                <w:lang w:val="en-US"/>
              </w:rPr>
              <w:t>Netze</w:t>
            </w:r>
            <w:proofErr w:type="spellEnd"/>
          </w:p>
        </w:tc>
      </w:tr>
      <w:tr w:rsidR="003C5677" w:rsidRPr="003C5677" w14:paraId="7FFADAA6"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40D980FC" w14:textId="77777777" w:rsidR="003C5677" w:rsidRPr="003C5677" w:rsidRDefault="003C5677" w:rsidP="003C5677">
            <w:pPr>
              <w:pStyle w:val="Grundtext"/>
              <w:ind w:left="2124" w:hanging="2124"/>
            </w:pPr>
            <w:r w:rsidRPr="003C5677">
              <w:t>MAA</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73362A1F" w14:textId="77777777" w:rsidR="003C5677" w:rsidRPr="003C5677" w:rsidRDefault="003C5677" w:rsidP="00E701B8">
            <w:r w:rsidRPr="003C5677">
              <w:t xml:space="preserve">Minimum Audible </w:t>
            </w:r>
            <w:proofErr w:type="gramStart"/>
            <w:r w:rsidRPr="003C5677">
              <w:t>Angle</w:t>
            </w:r>
            <w:proofErr w:type="gramEnd"/>
            <w:r w:rsidRPr="003C5677">
              <w:t>; kleinster wahrnehmbarer Winkelunterschied einer Schallquelle</w:t>
            </w:r>
          </w:p>
        </w:tc>
      </w:tr>
      <w:tr w:rsidR="003C5677" w:rsidRPr="003C5677" w14:paraId="02070620"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55A30804" w14:textId="77777777" w:rsidR="003C5677" w:rsidRPr="003C5677" w:rsidRDefault="003C5677" w:rsidP="003C5677">
            <w:pPr>
              <w:pStyle w:val="Grundtext"/>
              <w:ind w:left="2124" w:hanging="2124"/>
            </w:pPr>
            <w:r w:rsidRPr="003C5677">
              <w:t>ML</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6A776914" w14:textId="77777777" w:rsidR="003C5677" w:rsidRPr="003C5677" w:rsidRDefault="003C5677" w:rsidP="00E701B8">
            <w:proofErr w:type="spellStart"/>
            <w:r w:rsidRPr="003C5677">
              <w:t>Machine</w:t>
            </w:r>
            <w:proofErr w:type="spellEnd"/>
            <w:r w:rsidRPr="003C5677">
              <w:t xml:space="preserve"> Learning; maschinelles Lernen</w:t>
            </w:r>
          </w:p>
        </w:tc>
      </w:tr>
      <w:tr w:rsidR="003C5677" w:rsidRPr="003C5677" w14:paraId="6BFBE6D3"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6282B5A4" w14:textId="77777777" w:rsidR="003C5677" w:rsidRPr="003C5677" w:rsidRDefault="003C5677" w:rsidP="003C5677">
            <w:pPr>
              <w:pStyle w:val="Grundtext"/>
              <w:ind w:left="2124" w:hanging="2124"/>
            </w:pPr>
            <w:r w:rsidRPr="003C5677">
              <w:t>NPU</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4B7F4160" w14:textId="77777777" w:rsidR="003C5677" w:rsidRPr="003C5677" w:rsidRDefault="003C5677" w:rsidP="00E701B8">
            <w:proofErr w:type="spellStart"/>
            <w:r w:rsidRPr="003C5677">
              <w:t>Neural</w:t>
            </w:r>
            <w:proofErr w:type="spellEnd"/>
            <w:r w:rsidRPr="003C5677">
              <w:t xml:space="preserve"> Processing Unit; Prozessor zur Beschleunigung neuronaler Netze</w:t>
            </w:r>
          </w:p>
        </w:tc>
      </w:tr>
      <w:tr w:rsidR="003C5677" w:rsidRPr="003C5677" w14:paraId="7B322787"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39D31C85" w14:textId="77777777" w:rsidR="003C5677" w:rsidRPr="003C5677" w:rsidRDefault="003C5677" w:rsidP="003C5677">
            <w:pPr>
              <w:pStyle w:val="Grundtext"/>
              <w:ind w:left="2124" w:hanging="2124"/>
            </w:pPr>
            <w:r w:rsidRPr="003C5677">
              <w:t>PC</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72F9FB7F" w14:textId="77777777" w:rsidR="003C5677" w:rsidRPr="003C5677" w:rsidRDefault="003C5677" w:rsidP="00E701B8">
            <w:r w:rsidRPr="003C5677">
              <w:t>Personal Computer</w:t>
            </w:r>
          </w:p>
        </w:tc>
      </w:tr>
      <w:tr w:rsidR="003C5677" w:rsidRPr="003C5677" w14:paraId="72360D62"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4E235191" w14:textId="77777777" w:rsidR="003C5677" w:rsidRPr="003C5677" w:rsidRDefault="003C5677" w:rsidP="003C5677">
            <w:pPr>
              <w:pStyle w:val="Grundtext"/>
              <w:ind w:left="2124" w:hanging="2124"/>
            </w:pPr>
            <w:r w:rsidRPr="003C5677">
              <w:t>RAM</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3BFCF454" w14:textId="77777777" w:rsidR="003C5677" w:rsidRPr="003C5677" w:rsidRDefault="003C5677" w:rsidP="00E701B8">
            <w:r w:rsidRPr="003C5677">
              <w:t>Random Access Memory; Arbeitsspeicher</w:t>
            </w:r>
          </w:p>
        </w:tc>
      </w:tr>
      <w:tr w:rsidR="003C5677" w:rsidRPr="003C5677" w14:paraId="296D7665"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1EAC64C3" w14:textId="77777777" w:rsidR="003C5677" w:rsidRPr="003C5677" w:rsidRDefault="003C5677" w:rsidP="003C5677">
            <w:pPr>
              <w:pStyle w:val="Grundtext"/>
              <w:ind w:left="2124" w:hanging="2124"/>
            </w:pPr>
            <w:r w:rsidRPr="003C5677">
              <w:t>RGB</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56A23F91" w14:textId="77777777" w:rsidR="003C5677" w:rsidRPr="003C5677" w:rsidRDefault="003C5677" w:rsidP="00E701B8">
            <w:pPr>
              <w:rPr>
                <w:lang w:val="en-US"/>
              </w:rPr>
            </w:pPr>
            <w:r w:rsidRPr="003C5677">
              <w:rPr>
                <w:lang w:val="en-US"/>
              </w:rPr>
              <w:t xml:space="preserve">Red, Green, Blue; additives </w:t>
            </w:r>
            <w:proofErr w:type="spellStart"/>
            <w:r w:rsidRPr="003C5677">
              <w:rPr>
                <w:lang w:val="en-US"/>
              </w:rPr>
              <w:t>Farbmodell</w:t>
            </w:r>
            <w:proofErr w:type="spellEnd"/>
          </w:p>
        </w:tc>
      </w:tr>
      <w:tr w:rsidR="003C5677" w:rsidRPr="003C5677" w14:paraId="2B02FE23"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6763B690" w14:textId="77777777" w:rsidR="003C5677" w:rsidRPr="003C5677" w:rsidRDefault="003C5677" w:rsidP="003C5677">
            <w:pPr>
              <w:pStyle w:val="Grundtext"/>
              <w:ind w:left="2124" w:hanging="2124"/>
            </w:pPr>
            <w:r w:rsidRPr="003C5677">
              <w:t>RGB-D</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775FA327" w14:textId="77777777" w:rsidR="003C5677" w:rsidRPr="003C5677" w:rsidRDefault="003C5677" w:rsidP="00E701B8">
            <w:r w:rsidRPr="003C5677">
              <w:t>RGB plus Depth; Farb- und Tiefendaten</w:t>
            </w:r>
          </w:p>
        </w:tc>
      </w:tr>
      <w:tr w:rsidR="003C5677" w:rsidRPr="003C5677" w14:paraId="28421BB6"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2CDC5F01" w14:textId="77777777" w:rsidR="003C5677" w:rsidRPr="003C5677" w:rsidRDefault="003C5677" w:rsidP="003C5677">
            <w:pPr>
              <w:pStyle w:val="Grundtext"/>
              <w:ind w:left="2124" w:hanging="2124"/>
            </w:pPr>
            <w:r w:rsidRPr="003C5677">
              <w:t>ROI</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1D357E7C" w14:textId="77777777" w:rsidR="003C5677" w:rsidRPr="003C5677" w:rsidRDefault="003C5677" w:rsidP="00E701B8">
            <w:pPr>
              <w:rPr>
                <w:szCs w:val="20"/>
              </w:rPr>
            </w:pPr>
            <w:r w:rsidRPr="003C5677">
              <w:rPr>
                <w:szCs w:val="20"/>
              </w:rPr>
              <w:t>Region of Interest; relevanter Bildausschnitt</w:t>
            </w:r>
          </w:p>
        </w:tc>
      </w:tr>
      <w:tr w:rsidR="003C5677" w:rsidRPr="003C5677" w14:paraId="3FB957E8"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0B2DE598" w14:textId="77777777" w:rsidR="003C5677" w:rsidRPr="003C5677" w:rsidRDefault="003C5677" w:rsidP="003C5677">
            <w:pPr>
              <w:pStyle w:val="Grundtext"/>
              <w:ind w:left="2124" w:hanging="2124"/>
            </w:pPr>
            <w:r w:rsidRPr="003C5677">
              <w:t>ROS</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7ACDAED7" w14:textId="77777777" w:rsidR="003C5677" w:rsidRPr="003C5677" w:rsidRDefault="003C5677" w:rsidP="00E701B8">
            <w:pPr>
              <w:rPr>
                <w:szCs w:val="20"/>
              </w:rPr>
            </w:pPr>
            <w:r w:rsidRPr="003C5677">
              <w:rPr>
                <w:szCs w:val="20"/>
              </w:rPr>
              <w:t xml:space="preserve">Robot Operating System; Software-Framework für </w:t>
            </w:r>
            <w:proofErr w:type="spellStart"/>
            <w:r w:rsidRPr="003C5677">
              <w:rPr>
                <w:szCs w:val="20"/>
              </w:rPr>
              <w:t>Robotikanwendungen</w:t>
            </w:r>
            <w:proofErr w:type="spellEnd"/>
          </w:p>
        </w:tc>
      </w:tr>
      <w:tr w:rsidR="003C5677" w:rsidRPr="003C5677" w14:paraId="37F56E84"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446E250A" w14:textId="77777777" w:rsidR="003C5677" w:rsidRPr="003C5677" w:rsidRDefault="003C5677" w:rsidP="003C5677">
            <w:pPr>
              <w:pStyle w:val="Grundtext"/>
              <w:ind w:left="2124" w:hanging="2124"/>
            </w:pPr>
            <w:r w:rsidRPr="003C5677">
              <w:t>RTPS</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508FCE98" w14:textId="77777777" w:rsidR="003C5677" w:rsidRPr="003C5677" w:rsidRDefault="003C5677" w:rsidP="00E701B8">
            <w:r w:rsidRPr="003C5677">
              <w:t>Real-Time Publish-</w:t>
            </w:r>
            <w:proofErr w:type="spellStart"/>
            <w:r w:rsidRPr="003C5677">
              <w:t>Subscribe</w:t>
            </w:r>
            <w:proofErr w:type="spellEnd"/>
            <w:r w:rsidRPr="003C5677">
              <w:t>; Kommunikationsprotokoll für verteilte Systeme</w:t>
            </w:r>
          </w:p>
        </w:tc>
      </w:tr>
      <w:tr w:rsidR="003C5677" w:rsidRPr="003C5677" w14:paraId="105D8FC8"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5D9D9ADD" w14:textId="77777777" w:rsidR="003C5677" w:rsidRPr="003C5677" w:rsidRDefault="003C5677" w:rsidP="003C5677">
            <w:pPr>
              <w:pStyle w:val="Grundtext"/>
              <w:ind w:left="2124" w:hanging="2124"/>
            </w:pPr>
            <w:r w:rsidRPr="003C5677">
              <w:t>SDK</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024AF31F" w14:textId="77777777" w:rsidR="003C5677" w:rsidRPr="003C5677" w:rsidRDefault="003C5677" w:rsidP="00E701B8">
            <w:r w:rsidRPr="003C5677">
              <w:t>Software Development Kit; Softwareentwicklungspaket</w:t>
            </w:r>
          </w:p>
        </w:tc>
      </w:tr>
      <w:tr w:rsidR="003C5677" w:rsidRPr="003C5677" w14:paraId="1687BF7A"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7061A2E1" w14:textId="77777777" w:rsidR="003C5677" w:rsidRPr="003C5677" w:rsidRDefault="003C5677" w:rsidP="003C5677">
            <w:pPr>
              <w:pStyle w:val="Grundtext"/>
              <w:ind w:left="2124" w:hanging="2124"/>
            </w:pPr>
            <w:r w:rsidRPr="003C5677">
              <w:t>SSD</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6CB27D8F" w14:textId="77777777" w:rsidR="003C5677" w:rsidRPr="003C5677" w:rsidRDefault="003C5677" w:rsidP="00E701B8">
            <w:r w:rsidRPr="003C5677">
              <w:t>Solid-State Drive; nichtflüchtiger Massenspeicher</w:t>
            </w:r>
          </w:p>
        </w:tc>
      </w:tr>
      <w:tr w:rsidR="003C5677" w:rsidRPr="003C5677" w14:paraId="6C235153"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70C96DC7" w14:textId="77777777" w:rsidR="003C5677" w:rsidRPr="003C5677" w:rsidRDefault="003C5677" w:rsidP="003C5677">
            <w:pPr>
              <w:pStyle w:val="Grundtext"/>
              <w:ind w:left="2124" w:hanging="2124"/>
            </w:pPr>
            <w:r w:rsidRPr="003C5677">
              <w:t>TCP</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7A856FEA" w14:textId="77777777" w:rsidR="003C5677" w:rsidRPr="003C5677" w:rsidRDefault="003C5677" w:rsidP="00E701B8">
            <w:r w:rsidRPr="003C5677">
              <w:t>Transmission Control Protocol; verbindungsorientiertes Transportprotokoll</w:t>
            </w:r>
          </w:p>
        </w:tc>
      </w:tr>
      <w:tr w:rsidR="003C5677" w:rsidRPr="003C5677" w14:paraId="68D4B751"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21F3DDF5" w14:textId="77777777" w:rsidR="003C5677" w:rsidRPr="003C5677" w:rsidRDefault="003C5677" w:rsidP="003C5677">
            <w:pPr>
              <w:pStyle w:val="Grundtext"/>
              <w:ind w:left="2124" w:hanging="2124"/>
            </w:pPr>
            <w:r w:rsidRPr="003C5677">
              <w:t>TSM</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2396BCC6" w14:textId="77777777" w:rsidR="003C5677" w:rsidRPr="003C5677" w:rsidRDefault="003C5677" w:rsidP="00E701B8">
            <w:r w:rsidRPr="003C5677">
              <w:t>Temporal Shift Module; Verfahren zur Einbeziehung zeitlicher Information in 2D-CNNs</w:t>
            </w:r>
          </w:p>
        </w:tc>
      </w:tr>
      <w:tr w:rsidR="003C5677" w:rsidRPr="003C5677" w14:paraId="3B5BA4DF"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438991E4" w14:textId="77777777" w:rsidR="003C5677" w:rsidRPr="003C5677" w:rsidRDefault="003C5677" w:rsidP="00E701B8">
            <w:r w:rsidRPr="003C5677">
              <w:t>UDP</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0FAEAE26" w14:textId="77777777" w:rsidR="003C5677" w:rsidRPr="003C5677" w:rsidRDefault="003C5677" w:rsidP="00E701B8">
            <w:r w:rsidRPr="003C5677">
              <w:t xml:space="preserve">User </w:t>
            </w:r>
            <w:proofErr w:type="spellStart"/>
            <w:r w:rsidRPr="003C5677">
              <w:t>Datagram</w:t>
            </w:r>
            <w:proofErr w:type="spellEnd"/>
            <w:r w:rsidRPr="003C5677">
              <w:t xml:space="preserve"> Protocol; verbindungsloses Transportprotokoll</w:t>
            </w:r>
          </w:p>
        </w:tc>
      </w:tr>
      <w:tr w:rsidR="003C5677" w:rsidRPr="003C5677" w14:paraId="12C79DF7"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45D0DA46" w14:textId="77777777" w:rsidR="003C5677" w:rsidRPr="003C5677" w:rsidRDefault="003C5677" w:rsidP="00E701B8">
            <w:r w:rsidRPr="003C5677">
              <w:t>USB</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78529268" w14:textId="77777777" w:rsidR="003C5677" w:rsidRPr="003C5677" w:rsidRDefault="003C5677" w:rsidP="00E701B8">
            <w:r w:rsidRPr="003C5677">
              <w:t>Universal Serial Bus; Schnittstelle für Datenübertragung und Stromversorgung</w:t>
            </w:r>
          </w:p>
        </w:tc>
      </w:tr>
      <w:tr w:rsidR="003C5677" w:rsidRPr="003C5677" w14:paraId="7CB7C60B"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0F03BBB7" w14:textId="77777777" w:rsidR="003C5677" w:rsidRPr="003C5677" w:rsidRDefault="003C5677" w:rsidP="003C5677">
            <w:pPr>
              <w:pStyle w:val="Grundtext"/>
              <w:ind w:left="2124" w:hanging="2124"/>
            </w:pPr>
            <w:r w:rsidRPr="003C5677">
              <w:t>USB-C</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1D450AB0" w14:textId="77777777" w:rsidR="003C5677" w:rsidRPr="003C5677" w:rsidRDefault="003C5677" w:rsidP="003C5677">
            <w:pPr>
              <w:pStyle w:val="Grundtext"/>
              <w:ind w:left="2124" w:hanging="2124"/>
            </w:pPr>
            <w:r w:rsidRPr="003C5677">
              <w:t>USB-</w:t>
            </w:r>
            <w:proofErr w:type="spellStart"/>
            <w:r w:rsidRPr="003C5677">
              <w:t>Steckverbinderstandard</w:t>
            </w:r>
            <w:proofErr w:type="spellEnd"/>
            <w:r w:rsidRPr="003C5677">
              <w:t xml:space="preserve"> Typ C</w:t>
            </w:r>
          </w:p>
        </w:tc>
      </w:tr>
      <w:tr w:rsidR="003C5677" w:rsidRPr="003C5677" w14:paraId="260A23B0"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31359878" w14:textId="77777777" w:rsidR="003C5677" w:rsidRPr="003C5677" w:rsidRDefault="003C5677" w:rsidP="003C5677">
            <w:pPr>
              <w:pStyle w:val="Grundtext"/>
              <w:ind w:left="2124" w:hanging="2124"/>
            </w:pPr>
            <w:r w:rsidRPr="003C5677">
              <w:t>VGA</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702712D3" w14:textId="1849E605" w:rsidR="003C5677" w:rsidRPr="003C5677" w:rsidRDefault="003C5677" w:rsidP="00E701B8">
            <w:r w:rsidRPr="003C5677">
              <w:t>Video Graphics Array;</w:t>
            </w:r>
            <w:r w:rsidR="00E701B8">
              <w:t xml:space="preserve"> </w:t>
            </w:r>
            <w:r w:rsidR="00E701B8">
              <w:t xml:space="preserve">hat im Standard eine </w:t>
            </w:r>
            <w:r w:rsidR="00E701B8">
              <w:br/>
            </w:r>
            <w:r w:rsidRPr="003C5677">
              <w:t>640 × 480 Pixel</w:t>
            </w:r>
            <w:r w:rsidR="00E701B8">
              <w:t xml:space="preserve"> </w:t>
            </w:r>
            <w:r w:rsidR="00E701B8">
              <w:t>Auflösung</w:t>
            </w:r>
          </w:p>
        </w:tc>
      </w:tr>
      <w:tr w:rsidR="003C5677" w:rsidRPr="003C5677" w14:paraId="6DC755D1"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6E07D44D" w14:textId="77777777" w:rsidR="003C5677" w:rsidRPr="003C5677" w:rsidRDefault="003C5677" w:rsidP="003C5677">
            <w:pPr>
              <w:pStyle w:val="Grundtext"/>
              <w:ind w:left="2124" w:hanging="2124"/>
            </w:pPr>
            <w:proofErr w:type="spellStart"/>
            <w:r w:rsidRPr="003C5677">
              <w:t>vFOV</w:t>
            </w:r>
            <w:proofErr w:type="spellEnd"/>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3D68851C" w14:textId="77777777" w:rsidR="003C5677" w:rsidRPr="003C5677" w:rsidRDefault="003C5677" w:rsidP="00E701B8">
            <w:pPr>
              <w:rPr>
                <w:lang w:val="en-US"/>
              </w:rPr>
            </w:pPr>
            <w:r w:rsidRPr="003C5677">
              <w:rPr>
                <w:lang w:val="en-US"/>
              </w:rPr>
              <w:t xml:space="preserve">Vertical Field of View; </w:t>
            </w:r>
            <w:proofErr w:type="spellStart"/>
            <w:r w:rsidRPr="003C5677">
              <w:rPr>
                <w:lang w:val="en-US"/>
              </w:rPr>
              <w:t>vertikales</w:t>
            </w:r>
            <w:proofErr w:type="spellEnd"/>
            <w:r w:rsidRPr="003C5677">
              <w:rPr>
                <w:lang w:val="en-US"/>
              </w:rPr>
              <w:t xml:space="preserve"> </w:t>
            </w:r>
            <w:proofErr w:type="spellStart"/>
            <w:r w:rsidRPr="003C5677">
              <w:rPr>
                <w:lang w:val="en-US"/>
              </w:rPr>
              <w:t>Sichtfeld</w:t>
            </w:r>
            <w:proofErr w:type="spellEnd"/>
          </w:p>
        </w:tc>
      </w:tr>
      <w:tr w:rsidR="003C5677" w:rsidRPr="003C5677" w14:paraId="4C9D10EF"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13341A2E" w14:textId="77777777" w:rsidR="003C5677" w:rsidRPr="003C5677" w:rsidRDefault="003C5677" w:rsidP="003C5677">
            <w:pPr>
              <w:pStyle w:val="Grundtext"/>
              <w:ind w:left="2124" w:hanging="2124"/>
            </w:pPr>
            <w:r w:rsidRPr="003C5677">
              <w:lastRenderedPageBreak/>
              <w:t>WLAN</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50DD15E0" w14:textId="77777777" w:rsidR="003C5677" w:rsidRPr="003C5677" w:rsidRDefault="003C5677" w:rsidP="00E701B8">
            <w:pPr>
              <w:rPr>
                <w:lang w:val="en-US"/>
              </w:rPr>
            </w:pPr>
            <w:r w:rsidRPr="003C5677">
              <w:rPr>
                <w:lang w:val="en-US"/>
              </w:rPr>
              <w:t xml:space="preserve">Wireless Local Area Network; </w:t>
            </w:r>
            <w:proofErr w:type="spellStart"/>
            <w:r w:rsidRPr="003C5677">
              <w:rPr>
                <w:lang w:val="en-US"/>
              </w:rPr>
              <w:t>drahtloses</w:t>
            </w:r>
            <w:proofErr w:type="spellEnd"/>
            <w:r w:rsidRPr="003C5677">
              <w:rPr>
                <w:lang w:val="en-US"/>
              </w:rPr>
              <w:t xml:space="preserve"> </w:t>
            </w:r>
            <w:proofErr w:type="spellStart"/>
            <w:r w:rsidRPr="003C5677">
              <w:rPr>
                <w:lang w:val="en-US"/>
              </w:rPr>
              <w:t>lokales</w:t>
            </w:r>
            <w:proofErr w:type="spellEnd"/>
            <w:r w:rsidRPr="003C5677">
              <w:rPr>
                <w:lang w:val="en-US"/>
              </w:rPr>
              <w:t xml:space="preserve"> </w:t>
            </w:r>
            <w:proofErr w:type="spellStart"/>
            <w:r w:rsidRPr="003C5677">
              <w:rPr>
                <w:lang w:val="en-US"/>
              </w:rPr>
              <w:t>Netzwerk</w:t>
            </w:r>
            <w:proofErr w:type="spellEnd"/>
          </w:p>
        </w:tc>
      </w:tr>
      <w:tr w:rsidR="003C5677" w:rsidRPr="003C5677" w14:paraId="7BE62D72"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409F8381" w14:textId="77777777" w:rsidR="003C5677" w:rsidRPr="003C5677" w:rsidRDefault="003C5677" w:rsidP="003C5677">
            <w:pPr>
              <w:pStyle w:val="Grundtext"/>
              <w:ind w:left="2124" w:hanging="2124"/>
            </w:pPr>
            <w:r w:rsidRPr="003C5677">
              <w:t>YUV</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4284CE2B" w14:textId="77777777" w:rsidR="003C5677" w:rsidRPr="003C5677" w:rsidRDefault="003C5677" w:rsidP="00E701B8">
            <w:r w:rsidRPr="003C5677">
              <w:t>Farbmodell mit Helligkeits- und Farbdifferenzkomponenten</w:t>
            </w:r>
          </w:p>
        </w:tc>
      </w:tr>
      <w:tr w:rsidR="003C5677" w:rsidRPr="003C5677" w14:paraId="37C9F317"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486A68D9" w14:textId="77777777" w:rsidR="003C5677" w:rsidRPr="003C5677" w:rsidRDefault="003C5677" w:rsidP="003C5677">
            <w:pPr>
              <w:pStyle w:val="Grundtext"/>
              <w:ind w:left="2124" w:hanging="2124"/>
            </w:pPr>
            <w:proofErr w:type="spellStart"/>
            <w:r w:rsidRPr="003C5677">
              <w:t>YCbCr</w:t>
            </w:r>
            <w:proofErr w:type="spellEnd"/>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35451F2E" w14:textId="77777777" w:rsidR="003C5677" w:rsidRPr="003C5677" w:rsidRDefault="003C5677" w:rsidP="00E701B8">
            <w:r w:rsidRPr="003C5677">
              <w:t xml:space="preserve">Farbmodell mit Luma- und zwei </w:t>
            </w:r>
            <w:proofErr w:type="spellStart"/>
            <w:r w:rsidRPr="003C5677">
              <w:t>Chrominanzkomponenten</w:t>
            </w:r>
            <w:proofErr w:type="spellEnd"/>
          </w:p>
        </w:tc>
      </w:tr>
      <w:tr w:rsidR="003C5677" w:rsidRPr="003C5677" w14:paraId="2503F439" w14:textId="77777777" w:rsidTr="003C5677">
        <w:tc>
          <w:tcPr>
            <w:tcW w:w="3475" w:type="dxa"/>
            <w:tcBorders>
              <w:top w:val="single" w:sz="4" w:space="0" w:color="000000"/>
              <w:left w:val="single" w:sz="4" w:space="0" w:color="000000"/>
              <w:bottom w:val="single" w:sz="4" w:space="0" w:color="000000"/>
              <w:right w:val="single" w:sz="4" w:space="0" w:color="000000"/>
            </w:tcBorders>
            <w:shd w:val="clear" w:color="auto" w:fill="FFFFFF"/>
            <w:hideMark/>
          </w:tcPr>
          <w:p w14:paraId="597F88DA" w14:textId="77777777" w:rsidR="003C5677" w:rsidRPr="003C5677" w:rsidRDefault="003C5677" w:rsidP="003C5677">
            <w:pPr>
              <w:pStyle w:val="Grundtext"/>
              <w:ind w:left="2124" w:hanging="2124"/>
            </w:pPr>
            <w:r w:rsidRPr="003C5677">
              <w:t>XYZ</w:t>
            </w:r>
          </w:p>
        </w:tc>
        <w:tc>
          <w:tcPr>
            <w:tcW w:w="5019" w:type="dxa"/>
            <w:tcBorders>
              <w:top w:val="single" w:sz="4" w:space="0" w:color="000000"/>
              <w:left w:val="single" w:sz="4" w:space="0" w:color="000000"/>
              <w:bottom w:val="single" w:sz="4" w:space="0" w:color="000000"/>
              <w:right w:val="single" w:sz="4" w:space="0" w:color="000000"/>
            </w:tcBorders>
            <w:shd w:val="clear" w:color="auto" w:fill="FFFFFF"/>
            <w:hideMark/>
          </w:tcPr>
          <w:p w14:paraId="0CB208B0" w14:textId="77777777" w:rsidR="003C5677" w:rsidRPr="003C5677" w:rsidRDefault="003C5677" w:rsidP="00E701B8">
            <w:r w:rsidRPr="003C5677">
              <w:t>CIE-XYZ-Farbraum; standardisierter dreidimensionaler Farbraum</w:t>
            </w:r>
          </w:p>
        </w:tc>
      </w:tr>
    </w:tbl>
    <w:p w14:paraId="6618BCC1" w14:textId="77777777" w:rsidR="003C5677" w:rsidRPr="00A5690B" w:rsidRDefault="003C5677" w:rsidP="0015713C">
      <w:pPr>
        <w:pStyle w:val="Grundtext"/>
        <w:ind w:left="2124" w:hanging="2124"/>
      </w:pPr>
    </w:p>
    <w:p w14:paraId="73B8BB90" w14:textId="3131013E" w:rsidR="00171FF0" w:rsidRDefault="00AB2F52" w:rsidP="00171FF0">
      <w:pPr>
        <w:pStyle w:val="berschrift1"/>
        <w:rPr>
          <w:noProof/>
        </w:rPr>
      </w:pPr>
      <w:bookmarkStart w:id="14" w:name="_Toc242780568"/>
      <w:bookmarkStart w:id="15" w:name="_Toc226907255"/>
      <w:r>
        <w:rPr>
          <w:noProof/>
        </w:rPr>
        <w:lastRenderedPageBreak/>
        <w:t>Einleitung</w:t>
      </w:r>
      <w:bookmarkEnd w:id="14"/>
    </w:p>
    <w:p w14:paraId="276A7138" w14:textId="77777777" w:rsidR="004C0817" w:rsidRPr="004C0817" w:rsidRDefault="004C0817" w:rsidP="004C0817">
      <w:r w:rsidRPr="004C0817">
        <w:t xml:space="preserve">Gestensteuerung ist eine Form der Mensch-Computer-Interaktion, bei der Eingaben nicht über klassische Bedienelemente, sondern durch Bewegungen oder Haltungen des Körpers erfolgen. Kamerabasierte Verfahren ermöglichen es, solche Gesten berührungslos zu erfassen und für die Steuerung digitaler Systeme zu nutzen. Sie kommen unter anderem in der Robotik, in interaktiven Multimediaanwendungen und in immersiven Umgebungen zum Einsatz. Je nach Aufgabe werden einzelne Handformen klassifiziert, Körperhaltungen geschätzt oder Bewegungen </w:t>
      </w:r>
      <w:proofErr w:type="gramStart"/>
      <w:r w:rsidRPr="004C0817">
        <w:t>über mehrere aufeinanderfolgende Bilder</w:t>
      </w:r>
      <w:proofErr w:type="gramEnd"/>
      <w:r w:rsidRPr="004C0817">
        <w:t xml:space="preserve"> analysiert. Während klassische Bildverarbeitung Merkmale wie Farben, Konturen und geometrische Beziehungen regelbasiert auswertet, verwenden KI-basierte Verfahren trainierte Modelle, um Körper- und Handmerkmale aus Bilddaten abzuleiten.</w:t>
      </w:r>
    </w:p>
    <w:p w14:paraId="39862BDD" w14:textId="77777777" w:rsidR="004C0817" w:rsidRPr="004C0817" w:rsidRDefault="004C0817" w:rsidP="004C0817"/>
    <w:p w14:paraId="6B4D91CD" w14:textId="77997843" w:rsidR="004C0817" w:rsidRPr="004C0817" w:rsidRDefault="004C0817" w:rsidP="004C0817">
      <w:r w:rsidRPr="004C0817">
        <w:t xml:space="preserve">Diese Arbeit untersucht die kamerabasierte Gestensteuerung eines virtuellen Orchesters im 3D-Audioraum B217a der Berliner Hochschule für Technik. Das dort vorhandene Lautsprechersystem kann Klangquellen räumlich darstellen. Ziel des Projekts ist es, eine Person durch Arm- und Handgesten zum virtuellen Dirigenten werden zu lassen: Eine Greifgeste wählt ein Instrument aus, die Ausrichtung des ausgestreckten Arms bestimmt dessen räumliche Richtung und das Öffnen der Hand beendet die Positionierung. Eine grafische Benutzeroberfläche stellt Instrumente und Rückmeldungen dar; Steuerbefehle werden über eine Netzwerkschnittstelle an das Audiosystem übermittelt. Die Audioanbindung ist im Rahmen der vorliegenden Implementierung noch nicht Bestandteil der </w:t>
      </w:r>
      <w:r>
        <w:t>Arbeit</w:t>
      </w:r>
      <w:r w:rsidRPr="004C0817">
        <w:t>.</w:t>
      </w:r>
    </w:p>
    <w:p w14:paraId="19DF617B" w14:textId="77777777" w:rsidR="004C0817" w:rsidRDefault="004C0817" w:rsidP="004C0817"/>
    <w:p w14:paraId="3A0889D2" w14:textId="7BF16CDF" w:rsidR="00A67B2F" w:rsidRDefault="004C0817" w:rsidP="004C0817">
      <w:r w:rsidRPr="004C0817">
        <w:t>Nach der Darstellung der Grundlagen und des Stands der Technik</w:t>
      </w:r>
      <w:r>
        <w:t xml:space="preserve"> beginnt die</w:t>
      </w:r>
      <w:r w:rsidRPr="004C0817">
        <w:t xml:space="preserve"> Arbeit </w:t>
      </w:r>
      <w:r>
        <w:t xml:space="preserve">mit der </w:t>
      </w:r>
      <w:proofErr w:type="spellStart"/>
      <w:r>
        <w:t>erstellung</w:t>
      </w:r>
      <w:proofErr w:type="spellEnd"/>
      <w:r>
        <w:t xml:space="preserve"> eines Eigenen Konzepts zur Gestensteuerung</w:t>
      </w:r>
      <w:r w:rsidR="00532E92">
        <w:t xml:space="preserve">. Es </w:t>
      </w:r>
      <w:r w:rsidR="00532E92" w:rsidRPr="004C0817">
        <w:t xml:space="preserve">werden die räumlichen Randbedingungen, insbesondere Kameraposition und Sichtfeld, untersucht und Anforderungen an die Hard- und Software </w:t>
      </w:r>
      <w:r w:rsidR="00532E92">
        <w:t xml:space="preserve">formuliert. Die Gestensteuerung bekommt ein </w:t>
      </w:r>
      <w:r w:rsidR="00532E92" w:rsidRPr="004C0817">
        <w:t>Konzept mit als auch eines ohne KI-Anwendungen</w:t>
      </w:r>
      <w:r w:rsidR="00532E92">
        <w:t>. Auf der Basis einer Skeletterkennung mit MediaPipe wird ein Konzept implementiert und anschließend auch getestet.</w:t>
      </w:r>
      <w:r w:rsidRPr="004C0817">
        <w:t xml:space="preserve"> Die Implementierung umfasst die Erkennung von Körper- und Handlandmarks, die Berechnung der Zeigerichtung, die </w:t>
      </w:r>
      <w:r w:rsidR="00532E92">
        <w:t>Erkennung einer Greifgeste</w:t>
      </w:r>
      <w:r w:rsidRPr="004C0817">
        <w:t xml:space="preserve">, die grafische Oberfläche </w:t>
      </w:r>
      <w:r w:rsidR="00532E92">
        <w:t xml:space="preserve">zur Systembedingung </w:t>
      </w:r>
      <w:r w:rsidRPr="004C0817">
        <w:t xml:space="preserve">und die Kommunikation über UDP und JSON. </w:t>
      </w:r>
      <w:r w:rsidR="00532E92">
        <w:t>T</w:t>
      </w:r>
      <w:r w:rsidRPr="004C0817">
        <w:t>echnische Funktion</w:t>
      </w:r>
      <w:r w:rsidR="00532E92">
        <w:t xml:space="preserve"> </w:t>
      </w:r>
      <w:r w:rsidRPr="004C0817">
        <w:t xml:space="preserve">und die Bedienbarkeit </w:t>
      </w:r>
      <w:r w:rsidR="00532E92">
        <w:t xml:space="preserve">werden </w:t>
      </w:r>
      <w:r w:rsidRPr="004C0817">
        <w:t>anhand von Videoaufnahmen und Nutzertests evaluiert. Die Ergebnisse werden eingeordnet, Grenzen der Untersuchung benannt und mögliche Weiterentwicklungen abgeleitet.</w:t>
      </w:r>
    </w:p>
    <w:p w14:paraId="6903CCE2" w14:textId="77777777" w:rsidR="004C0817" w:rsidRDefault="004C0817" w:rsidP="004C0817">
      <w:pPr>
        <w:pStyle w:val="Grundtext"/>
        <w:rPr>
          <w:szCs w:val="24"/>
        </w:rPr>
      </w:pPr>
    </w:p>
    <w:p w14:paraId="06908648" w14:textId="77777777" w:rsidR="004C0817" w:rsidRDefault="004C0817" w:rsidP="004C0817">
      <w:pPr>
        <w:pStyle w:val="Grundtext"/>
        <w:rPr>
          <w:szCs w:val="24"/>
        </w:rPr>
      </w:pPr>
    </w:p>
    <w:p w14:paraId="106F28D5" w14:textId="77777777" w:rsidR="004C0817" w:rsidRDefault="004C0817" w:rsidP="004C0817">
      <w:pPr>
        <w:pStyle w:val="Grundtext"/>
        <w:rPr>
          <w:szCs w:val="24"/>
        </w:rPr>
      </w:pPr>
    </w:p>
    <w:p w14:paraId="132E83F3" w14:textId="77777777" w:rsidR="004C0817" w:rsidRPr="00A67B2F" w:rsidRDefault="004C0817" w:rsidP="004C0817">
      <w:pPr>
        <w:pStyle w:val="Grundtext"/>
      </w:pPr>
    </w:p>
    <w:p w14:paraId="4211AB9F" w14:textId="23D3A3CF" w:rsidR="00171FF0" w:rsidRPr="00585C97" w:rsidRDefault="00171FF0" w:rsidP="00171FF0">
      <w:pPr>
        <w:pStyle w:val="Grundtext"/>
        <w:rPr>
          <w:noProof/>
        </w:rPr>
      </w:pPr>
      <w:r w:rsidRPr="00585C97">
        <w:rPr>
          <w:noProof/>
        </w:rPr>
        <w:t xml:space="preserve">Ein existierender Audiosystem soll durch Arm- und Handgesten gesteuert werden. Das Audiosystem besteht aus einem 430 x 430 x 300 cm Großen Metallgerüst an welchem 21 Lautsprecher befestigt sind, siehe </w:t>
      </w:r>
      <w:r w:rsidRPr="00585C97">
        <w:rPr>
          <w:noProof/>
        </w:rPr>
        <w:fldChar w:fldCharType="begin"/>
      </w:r>
      <w:r w:rsidRPr="00585C97">
        <w:rPr>
          <w:noProof/>
        </w:rPr>
        <w:instrText xml:space="preserve"> REF _Ref230190725 \h </w:instrText>
      </w:r>
      <w:r w:rsidRPr="00585C97">
        <w:rPr>
          <w:noProof/>
        </w:rPr>
      </w:r>
      <w:r w:rsidRPr="00585C97">
        <w:rPr>
          <w:noProof/>
        </w:rPr>
        <w:fldChar w:fldCharType="separate"/>
      </w:r>
      <w:r w:rsidRPr="00585C97">
        <w:rPr>
          <w:noProof/>
        </w:rPr>
        <w:t>Figure 1</w:t>
      </w:r>
      <w:r w:rsidRPr="00585C97">
        <w:rPr>
          <w:noProof/>
        </w:rPr>
        <w:fldChar w:fldCharType="end"/>
      </w:r>
      <w:r w:rsidRPr="00585C97">
        <w:rPr>
          <w:noProof/>
        </w:rPr>
        <w:t xml:space="preserve">. Diese ziehen auf den Mittelpunkt des Systems und können einem Zuhörer ein dreidimensionales Klangerlebnis bereitstellen, wenn </w:t>
      </w:r>
      <w:r w:rsidRPr="00585C97">
        <w:rPr>
          <w:noProof/>
        </w:rPr>
        <w:lastRenderedPageBreak/>
        <w:t>dieser dort steht. Klänge können vom Zuhörer aus beliebigen Richtungen war genommen werden, räumliche Bewegungen von Klangquellen können simuliert werden.</w:t>
      </w:r>
    </w:p>
    <w:p w14:paraId="187B703A" w14:textId="04B906D2" w:rsidR="00171FF0" w:rsidRPr="00585C97" w:rsidRDefault="00171FF0" w:rsidP="00171FF0">
      <w:pPr>
        <w:pStyle w:val="Grundtext"/>
        <w:keepNext/>
        <w:rPr>
          <w:noProof/>
        </w:rPr>
      </w:pPr>
    </w:p>
    <w:p w14:paraId="0240E9F0" w14:textId="6E22E98F" w:rsidR="00171FF0" w:rsidRPr="00585C97" w:rsidRDefault="00171FF0" w:rsidP="00171FF0">
      <w:pPr>
        <w:pStyle w:val="Beschriftung"/>
      </w:pPr>
      <w:bookmarkStart w:id="16" w:name="_Ref230190725"/>
      <w:bookmarkStart w:id="17" w:name="_Toc239338429"/>
      <w:r w:rsidRPr="00585C97">
        <w:t xml:space="preserve">Figure </w:t>
      </w:r>
      <w:r w:rsidR="005315BE">
        <w:fldChar w:fldCharType="begin"/>
      </w:r>
      <w:r w:rsidR="005315BE">
        <w:instrText xml:space="preserve"> SEQ Figure \* ARABIC </w:instrText>
      </w:r>
      <w:r w:rsidR="005315BE">
        <w:fldChar w:fldCharType="separate"/>
      </w:r>
      <w:r w:rsidR="005315BE">
        <w:rPr>
          <w:noProof/>
        </w:rPr>
        <w:t>1</w:t>
      </w:r>
      <w:r w:rsidR="005315BE">
        <w:rPr>
          <w:noProof/>
        </w:rPr>
        <w:fldChar w:fldCharType="end"/>
      </w:r>
      <w:bookmarkEnd w:id="16"/>
      <w:r w:rsidRPr="00585C97">
        <w:t xml:space="preserve"> – Modell des Audiosystems aus dem 3D-Audioraum der BHT</w:t>
      </w:r>
      <w:bookmarkEnd w:id="17"/>
    </w:p>
    <w:p w14:paraId="300EEEAB" w14:textId="3B653E47" w:rsidR="00171FF0" w:rsidRPr="00585C97" w:rsidRDefault="00171FF0" w:rsidP="00171FF0">
      <w:pPr>
        <w:pStyle w:val="Grundtext"/>
        <w:rPr>
          <w:noProof/>
        </w:rPr>
      </w:pPr>
      <w:r w:rsidRPr="00585C97">
        <w:rPr>
          <w:noProof/>
        </w:rPr>
        <w:t>Der Zuhörer soll nun mittels seiner Gesten zum Dirigenten werden. Konkret soll er dazu in der Lage sein, mit Hilfe seiner Gestik eine Klangquelle räumlich zu verschieben. Die dafür verwendeten Gesten sollen das Öffnen und Schließen der Hand sowie das Bewegen des Gestreckten Armes sein. Am Ende soll es sich für den Dirigenten so anfühlen, als könne er nach der Klangquelle greifen um sie dann zu verschieben und an gewünschter Stelle wieder loszulassen.</w:t>
      </w:r>
    </w:p>
    <w:p w14:paraId="16293700" w14:textId="747A2994" w:rsidR="007346B8" w:rsidRPr="00585C97" w:rsidRDefault="007346B8" w:rsidP="00171FF0">
      <w:pPr>
        <w:pStyle w:val="Grundtext"/>
        <w:rPr>
          <w:noProof/>
        </w:rPr>
      </w:pPr>
      <w:r w:rsidRPr="00585C97">
        <w:rPr>
          <w:noProof/>
        </w:rPr>
        <w:t>Der Anwendungsfall an welchen gedacht wird ist ein Virtuelles Orchester mit verschiedenen Instrumenten als klangquellen, welche der Dirigent umpositionieren kann.</w:t>
      </w:r>
    </w:p>
    <w:p w14:paraId="14CA243D" w14:textId="2C793735" w:rsidR="006D2CA1" w:rsidRPr="00585C97" w:rsidRDefault="00C47A54" w:rsidP="00171FF0">
      <w:pPr>
        <w:pStyle w:val="Grundtext"/>
        <w:rPr>
          <w:noProof/>
        </w:rPr>
      </w:pPr>
      <w:r w:rsidRPr="00585C97">
        <w:rPr>
          <w:noProof/>
        </w:rPr>
        <w:t xml:space="preserve">Um das zu realisieren, soll ein Videosystem </w:t>
      </w:r>
      <w:r w:rsidR="006D2CA1" w:rsidRPr="00585C97">
        <w:rPr>
          <w:noProof/>
        </w:rPr>
        <w:t>erstellt</w:t>
      </w:r>
      <w:r w:rsidRPr="00585C97">
        <w:rPr>
          <w:noProof/>
        </w:rPr>
        <w:t xml:space="preserve"> werden, welches mittels Kamera den Dirigenten wahrnimmt. Eine Separate Recheneinheit soll dann die Gesten in den Kamera Bildern in Echtzeit erkennt und Steuerbefehle </w:t>
      </w:r>
      <w:r w:rsidR="006D2CA1" w:rsidRPr="00585C97">
        <w:rPr>
          <w:noProof/>
        </w:rPr>
        <w:t>ausgeben</w:t>
      </w:r>
      <w:r w:rsidRPr="00585C97">
        <w:rPr>
          <w:noProof/>
        </w:rPr>
        <w:t xml:space="preserve">. </w:t>
      </w:r>
      <w:r w:rsidR="006D2CA1" w:rsidRPr="00585C97">
        <w:rPr>
          <w:noProof/>
        </w:rPr>
        <w:t>Das Videosystem wird in das Audiosystem implementiert so</w:t>
      </w:r>
      <w:r w:rsidR="005F5D5D">
        <w:rPr>
          <w:noProof/>
        </w:rPr>
        <w:t>d</w:t>
      </w:r>
      <w:r w:rsidR="006D2CA1" w:rsidRPr="00585C97">
        <w:rPr>
          <w:noProof/>
        </w:rPr>
        <w:t xml:space="preserve">as die Recheneinheit des </w:t>
      </w:r>
      <w:r w:rsidRPr="00585C97">
        <w:rPr>
          <w:noProof/>
        </w:rPr>
        <w:t xml:space="preserve">Audiosystem diese </w:t>
      </w:r>
      <w:r w:rsidR="006D2CA1" w:rsidRPr="00585C97">
        <w:rPr>
          <w:noProof/>
        </w:rPr>
        <w:t xml:space="preserve">Befehle empfangen kann und dann entsprechend reagiert. </w:t>
      </w:r>
      <w:r w:rsidR="00EF475F" w:rsidRPr="00585C97">
        <w:rPr>
          <w:noProof/>
        </w:rPr>
        <w:t>Weiterhin soll dem Dirigenten über einen Monitor Feedback</w:t>
      </w:r>
      <w:r w:rsidR="00CB6974">
        <w:rPr>
          <w:noProof/>
        </w:rPr>
        <w:t xml:space="preserve"> für seine Bewegungen</w:t>
      </w:r>
      <w:r w:rsidR="00EF475F" w:rsidRPr="00585C97">
        <w:rPr>
          <w:noProof/>
        </w:rPr>
        <w:t xml:space="preserve"> gegeben werden</w:t>
      </w:r>
      <w:r w:rsidR="005F5D5D">
        <w:rPr>
          <w:noProof/>
        </w:rPr>
        <w:t xml:space="preserve">. Ein GUI </w:t>
      </w:r>
      <w:r w:rsidR="00CB6974">
        <w:rPr>
          <w:noProof/>
        </w:rPr>
        <w:t>mit</w:t>
      </w:r>
      <w:r w:rsidR="005F5D5D">
        <w:rPr>
          <w:noProof/>
        </w:rPr>
        <w:t xml:space="preserve"> weitere Bedienoptionen </w:t>
      </w:r>
      <w:r w:rsidR="00CB6974">
        <w:rPr>
          <w:noProof/>
        </w:rPr>
        <w:t>wird</w:t>
      </w:r>
      <w:r w:rsidR="005F5D5D">
        <w:rPr>
          <w:noProof/>
        </w:rPr>
        <w:t xml:space="preserve"> ebenfa</w:t>
      </w:r>
      <w:r w:rsidR="00CB6974">
        <w:rPr>
          <w:noProof/>
        </w:rPr>
        <w:t>lls intigriert</w:t>
      </w:r>
      <w:r w:rsidR="005F5D5D">
        <w:rPr>
          <w:noProof/>
        </w:rPr>
        <w:t>.</w:t>
      </w:r>
    </w:p>
    <w:p w14:paraId="7A7503C2" w14:textId="0EE8B766" w:rsidR="00171FF0" w:rsidRPr="00585C97" w:rsidRDefault="006D2CA1" w:rsidP="00171FF0">
      <w:pPr>
        <w:pStyle w:val="Grundtext"/>
        <w:rPr>
          <w:noProof/>
        </w:rPr>
      </w:pPr>
      <w:r w:rsidRPr="00585C97">
        <w:rPr>
          <w:noProof/>
        </w:rPr>
        <w:t xml:space="preserve">Inhalt dieser Arbeit ist die Gestensteuerung, also die Gestenerkennung </w:t>
      </w:r>
      <w:r w:rsidR="00493FD3" w:rsidRPr="00585C97">
        <w:rPr>
          <w:noProof/>
        </w:rPr>
        <w:t xml:space="preserve">mit Benutzer Feedback </w:t>
      </w:r>
      <w:r w:rsidRPr="00585C97">
        <w:rPr>
          <w:noProof/>
        </w:rPr>
        <w:t xml:space="preserve">und </w:t>
      </w:r>
      <w:r w:rsidR="00493FD3" w:rsidRPr="00585C97">
        <w:rPr>
          <w:noProof/>
        </w:rPr>
        <w:t xml:space="preserve">die </w:t>
      </w:r>
      <w:r w:rsidRPr="00585C97">
        <w:rPr>
          <w:noProof/>
        </w:rPr>
        <w:t>Befehlsübermittlung</w:t>
      </w:r>
      <w:r w:rsidR="00493FD3" w:rsidRPr="00585C97">
        <w:rPr>
          <w:noProof/>
        </w:rPr>
        <w:t xml:space="preserve"> an das Audiosystem.</w:t>
      </w:r>
    </w:p>
    <w:p w14:paraId="0BE2CC09" w14:textId="2EA968A0" w:rsidR="006D2CA1" w:rsidRDefault="00A64421" w:rsidP="00171FF0">
      <w:pPr>
        <w:pStyle w:val="Grundtext"/>
        <w:rPr>
          <w:noProof/>
        </w:rPr>
      </w:pPr>
      <w:r w:rsidRPr="00585C97">
        <w:rPr>
          <w:noProof/>
        </w:rPr>
        <w:t xml:space="preserve">Für die Gestenerkennung müssen </w:t>
      </w:r>
      <w:r w:rsidR="005F5D5D">
        <w:rPr>
          <w:noProof/>
        </w:rPr>
        <w:t xml:space="preserve">mindestens </w:t>
      </w:r>
      <w:r w:rsidRPr="00585C97">
        <w:rPr>
          <w:noProof/>
        </w:rPr>
        <w:t xml:space="preserve">der Armwinkel relativ zum Raum und eine Greifgeste erkannt werden. </w:t>
      </w:r>
    </w:p>
    <w:p w14:paraId="6D03F614" w14:textId="37829BC2" w:rsidR="00905C64" w:rsidRDefault="00905C64" w:rsidP="00905C64">
      <w:pPr>
        <w:pStyle w:val="berschrift1"/>
        <w:rPr>
          <w:noProof/>
        </w:rPr>
      </w:pPr>
      <w:bookmarkStart w:id="18" w:name="_Toc242780569"/>
      <w:r>
        <w:rPr>
          <w:noProof/>
        </w:rPr>
        <w:lastRenderedPageBreak/>
        <w:t>Grundlagen</w:t>
      </w:r>
      <w:bookmarkEnd w:id="18"/>
      <w:r>
        <w:rPr>
          <w:noProof/>
        </w:rPr>
        <w:t xml:space="preserve"> </w:t>
      </w:r>
    </w:p>
    <w:p w14:paraId="45AF4898" w14:textId="2154FC77" w:rsidR="00905C64" w:rsidRPr="00905C64" w:rsidRDefault="00905C64" w:rsidP="00905C64">
      <w:pPr>
        <w:pStyle w:val="Grundtext"/>
      </w:pPr>
      <w:r>
        <w:t xml:space="preserve">In diesem Kapitel sollen Techniken und Themenbereiche erklärt </w:t>
      </w:r>
      <w:r w:rsidR="004D386D">
        <w:t>werden,</w:t>
      </w:r>
      <w:r>
        <w:t xml:space="preserve"> welche für </w:t>
      </w:r>
      <w:r w:rsidR="004D386D">
        <w:t>das Verständnis der vorliegenden</w:t>
      </w:r>
      <w:r>
        <w:t xml:space="preserve"> Arbeit relevant sind.</w:t>
      </w:r>
    </w:p>
    <w:p w14:paraId="67CE4543" w14:textId="77777777" w:rsidR="00DA2EF1" w:rsidRDefault="00DA2EF1" w:rsidP="00DA2EF1">
      <w:pPr>
        <w:pStyle w:val="berschrift2"/>
      </w:pPr>
      <w:bookmarkStart w:id="19" w:name="_Ref242115443"/>
      <w:bookmarkStart w:id="20" w:name="_Toc242780570"/>
      <w:bookmarkStart w:id="21" w:name="_Ref242114577"/>
      <w:r w:rsidRPr="00CF140F">
        <w:t>Robot Operating System</w:t>
      </w:r>
      <w:bookmarkEnd w:id="19"/>
      <w:bookmarkEnd w:id="20"/>
    </w:p>
    <w:p w14:paraId="6F43F6C0" w14:textId="26BA093E" w:rsidR="00DA2EF1" w:rsidRDefault="00DA2EF1" w:rsidP="00DA2EF1">
      <w:r>
        <w:t>Das Robot Operating System (</w:t>
      </w:r>
      <w:r w:rsidRPr="004455B4">
        <w:t>ROS</w:t>
      </w:r>
      <w:r>
        <w:t xml:space="preserve">) ist ein quelloffenes Software-Framework für die Entwicklung modularer </w:t>
      </w:r>
      <w:proofErr w:type="spellStart"/>
      <w:r>
        <w:t>Robotikanwendungen</w:t>
      </w:r>
      <w:proofErr w:type="spellEnd"/>
      <w:r>
        <w:t xml:space="preserve">. Die aktuelle ROS-Applikation ist </w:t>
      </w:r>
      <w:hyperlink r:id="rId12" w:history="1">
        <w:r w:rsidRPr="004455B4">
          <w:rPr>
            <w:rStyle w:val="Hyperlink"/>
          </w:rPr>
          <w:t>ROS 2</w:t>
        </w:r>
      </w:hyperlink>
      <w:r w:rsidR="004455B4">
        <w:t xml:space="preserve"> </w:t>
      </w:r>
      <w:r w:rsidR="004455B4">
        <w:fldChar w:fldCharType="begin"/>
      </w:r>
      <w:r w:rsidR="004455B4">
        <w:instrText xml:space="preserve"> ADDIN ZOTERO_ITEM CSL_CITATION {"citationID":"rb0M1tj8","properties":{"unsorted":false,"formattedCitation":"[1]","plainCitation":"[1]","noteIndex":0},"citationItems":[{"id":297,"uris":["http://zotero.org/users/20567757/items/R38INMSP"],"itemData":{"id":297,"type":"webpage","title":"ROS","URL":"https://docs.ros.org/","accessed":{"date-parts":[["2026",10,9]]}}}],"schema":"https://github.com/citation-style-language/schema/raw/master/csl-citation.json"} </w:instrText>
      </w:r>
      <w:r w:rsidR="004455B4">
        <w:fldChar w:fldCharType="separate"/>
      </w:r>
      <w:r w:rsidR="004455B4" w:rsidRPr="004455B4">
        <w:t>[1]</w:t>
      </w:r>
      <w:r w:rsidR="004455B4">
        <w:fldChar w:fldCharType="end"/>
      </w:r>
      <w:r>
        <w:t>. ROS stellt standardisierte Mechanismen für die Kommunikation zwischen einzelnen Softwarekomponenten bereit und ergänzt diese durch Werkzeuge für Konfiguration, Protokollierung, Simulation und Systemüberwachung. Dadurch können einzelne Komponenten unabhängig voneinander entwickelt, getestet und in unterschiedlichen Robotersystemen wiederverwendet werden</w:t>
      </w:r>
      <w:r w:rsidR="004455B4">
        <w:t xml:space="preserve">. </w:t>
      </w:r>
      <w:r>
        <w:fldChar w:fldCharType="begin"/>
      </w:r>
      <w:r w:rsidR="004455B4">
        <w:instrText xml:space="preserve"> ADDIN ZOTERO_ITEM CSL_CITATION {"citationID":"lVtGZrzx","properties":{"unsorted":false,"formattedCitation":"[2]","plainCitation":"[2]","noteIndex":0},"citationItems":[{"id":251,"uris":["http://zotero.org/users/20567757/items/UVG8UW6B"],"itemData":{"id":251,"type":"article-journal","abstract":"This paper gives an overview of ROS, an opensource robot operating system. ROS is not an operating system in the traditional sense of process management and scheduling; rather, it provides a structured communications layer above the host operating systems of a heterogenous compute cluster. In this paper, we discuss how ROS relates to existing robot software frameworks, and brieﬂy overview some of the available application software which uses ROS.","language":"en","source":"Zotero","title":"ROS: an open-source Robot Operating System","author":[{"family":"Quigley","given":"Morgan"},{"family":"Gerkey","given":"Brian"},{"family":"Conley","given":"Ken"},{"family":"Faust","given":"Josh"},{"family":"Foote","given":"Tully"},{"family":"Leibs","given":"Jeremy"},{"family":"Berger","given":"Eric"},{"family":"Wheeler","given":"Rob"},{"family":"Ng","given":"Andrew"}]}}],"schema":"https://github.com/citation-style-language/schema/raw/master/csl-citation.json"} </w:instrText>
      </w:r>
      <w:r>
        <w:fldChar w:fldCharType="separate"/>
      </w:r>
      <w:r w:rsidR="004455B4" w:rsidRPr="004455B4">
        <w:t>[2]</w:t>
      </w:r>
      <w:r>
        <w:fldChar w:fldCharType="end"/>
      </w:r>
    </w:p>
    <w:p w14:paraId="1D5E14AB" w14:textId="77777777" w:rsidR="00DA2EF1" w:rsidRDefault="00DA2EF1" w:rsidP="00DA2EF1"/>
    <w:p w14:paraId="3D4BB3C5" w14:textId="333F07B7" w:rsidR="00DA2EF1" w:rsidRDefault="00DA2EF1" w:rsidP="00DA2EF1">
      <w:r>
        <w:t>Die grundlegende Einheit eines ROS-Systems ist der Node (zu Deutsch Knoten). Ein Node übernimmt typischerweise eine klar abgegrenzte Aufgabe, beispielsweise die Verarbeitung von Kameradaten, die Erkennung von Gesten oder die Steuerung eines Aktors. Nodes können über Topics, Services und Actions miteinander kommunizieren. Topics dienen der asynchronen Übertragung kontinuierlicher Datenströme nach dem Publish-</w:t>
      </w:r>
      <w:proofErr w:type="spellStart"/>
      <w:r>
        <w:t>Subscribe</w:t>
      </w:r>
      <w:proofErr w:type="spellEnd"/>
      <w:r>
        <w:t xml:space="preserve">-Prinzip, während Services für kurze synchrone Anfrage-Antwort-Kommunikationen und Actions für länger andauernde Aufgaben mit Rückmeldungen und Ergebnissen vorgesehen sind. </w:t>
      </w:r>
      <w:r>
        <w:fldChar w:fldCharType="begin"/>
      </w:r>
      <w:r w:rsidR="004455B4">
        <w:instrText xml:space="preserve"> ADDIN ZOTERO_ITEM CSL_CITATION {"citationID":"KR69jdKC","properties":{"unsorted":false,"formattedCitation":"[3]","plainCitation":"[3]","noteIndex":0},"citationItems":[{"id":252,"uris":["http://zotero.org/users/20567757/items/UVYAVY6J"],"itemData":{"id":252,"type":"webpage","abstract":"Interfaces in ROS define how nodes exchange data. This article explains the different types of ROS interface and the differences between them. With this information, you’ll be able to select the ri...","container-title":"ROS 2 Documentation","language":"en","title":"Interfaces (topics, services, actions)","URL":"https://docs.ros.org/en/humble/Concepts/Basic/Interfaces-Topics-Services-Actions.html","accessed":{"date-parts":[["2026",10,5]]}}}],"schema":"https://github.com/citation-style-language/schema/raw/master/csl-citation.json"} </w:instrText>
      </w:r>
      <w:r>
        <w:fldChar w:fldCharType="separate"/>
      </w:r>
      <w:r w:rsidR="004455B4" w:rsidRPr="004455B4">
        <w:t>[3]</w:t>
      </w:r>
      <w:r>
        <w:fldChar w:fldCharType="end"/>
      </w:r>
    </w:p>
    <w:p w14:paraId="1C3C69A1" w14:textId="77777777" w:rsidR="00DA2EF1" w:rsidRDefault="00DA2EF1" w:rsidP="00DA2EF1"/>
    <w:p w14:paraId="54AD0FE4" w14:textId="382A144F" w:rsidR="00DA2EF1" w:rsidRDefault="00DA2EF1" w:rsidP="00DA2EF1">
      <w:r>
        <w:t xml:space="preserve">ROS organisiert die beteiligten Nodes in einem verteilten ROS-Graphen. Die Kommunikation erfolgt über ein Middleware-Konzept, das standardmäßig auf Data Distribution Service (DDS) beziehungsweise dem zugehörigen RTPS-Protokoll basiert. Dadurch können Nodes automatisch gefunden werden und sowohl innerhalb eines Prozesses als auch in verschiedenen Prozessen oder auf unterschiedlichen Rechnern kommunizieren. ROS unterstützt </w:t>
      </w:r>
      <w:r w:rsidR="00956037">
        <w:t>die Anbindung an</w:t>
      </w:r>
      <w:r>
        <w:t xml:space="preserve"> </w:t>
      </w:r>
      <w:r w:rsidR="00956037">
        <w:t>verschiedene</w:t>
      </w:r>
      <w:r>
        <w:t xml:space="preserve"> Programmiersprachen</w:t>
      </w:r>
      <w:r w:rsidR="00956037">
        <w:t>, wie C++ und Python,</w:t>
      </w:r>
      <w:r>
        <w:t xml:space="preserve"> </w:t>
      </w:r>
      <w:r w:rsidR="00956037">
        <w:t>mit</w:t>
      </w:r>
      <w:r>
        <w:t xml:space="preserve"> entsprechende </w:t>
      </w:r>
      <w:r w:rsidR="00956037">
        <w:t>Libraries.</w:t>
      </w:r>
      <w:r w:rsidRPr="001E5A50">
        <w:t xml:space="preserve"> </w:t>
      </w:r>
      <w:r>
        <w:fldChar w:fldCharType="begin"/>
      </w:r>
      <w:r w:rsidR="004455B4">
        <w:instrText xml:space="preserve"> ADDIN ZOTERO_ITEM CSL_CITATION {"citationID":"ghXttREy","properties":{"unsorted":false,"formattedCitation":"[3]","plainCitation":"[3]","noteIndex":0},"citationItems":[{"id":252,"uris":["http://zotero.org/users/20567757/items/UVYAVY6J"],"itemData":{"id":252,"type":"webpage","abstract":"Interfaces in ROS define how nodes exchange data. This article explains the different types of ROS interface and the differences between them. With this information, you’ll be able to select the ri...","container-title":"ROS 2 Documentation","language":"en","title":"Interfaces (topics, services, actions)","URL":"https://docs.ros.org/en/humble/Concepts/Basic/Interfaces-Topics-Services-Actions.html","accessed":{"date-parts":[["2026",10,5]]}}}],"schema":"https://github.com/citation-style-language/schema/raw/master/csl-citation.json"} </w:instrText>
      </w:r>
      <w:r>
        <w:fldChar w:fldCharType="separate"/>
      </w:r>
      <w:r w:rsidR="004455B4" w:rsidRPr="004455B4">
        <w:t>[3]</w:t>
      </w:r>
      <w:r>
        <w:fldChar w:fldCharType="end"/>
      </w:r>
      <w:r>
        <w:t xml:space="preserve">, </w:t>
      </w:r>
      <w:r>
        <w:fldChar w:fldCharType="begin"/>
      </w:r>
      <w:r w:rsidR="004455B4">
        <w:instrText xml:space="preserve"> ADDIN ZOTERO_ITEM CSL_CITATION {"citationID":"ODXMnoZE","properties":{"unsorted":false,"formattedCitation":"[4]","plainCitation":"[4]","noteIndex":0},"citationItems":[{"id":254,"uris":["http://zotero.org/users/20567757/items/GYRN6GP7"],"itemData":{"id":254,"type":"webpage","title":"ROS on DDS","URL":"https://design.ros2.org/articles/ros_on_dds.html","accessed":{"date-parts":[["2026",10,5]]}}}],"schema":"https://github.com/citation-style-language/schema/raw/master/csl-citation.json"} </w:instrText>
      </w:r>
      <w:r>
        <w:fldChar w:fldCharType="separate"/>
      </w:r>
      <w:r w:rsidR="004455B4" w:rsidRPr="004455B4">
        <w:t>[4]</w:t>
      </w:r>
      <w:r>
        <w:fldChar w:fldCharType="end"/>
      </w:r>
    </w:p>
    <w:p w14:paraId="0EA5133F" w14:textId="341F0AC7" w:rsidR="001E5A50" w:rsidRDefault="001E5A50" w:rsidP="002E126A">
      <w:pPr>
        <w:pStyle w:val="berschrift2"/>
      </w:pPr>
      <w:bookmarkStart w:id="22" w:name="_Ref242442447"/>
      <w:bookmarkStart w:id="23" w:name="_Ref242442450"/>
      <w:bookmarkStart w:id="24" w:name="_Toc242780571"/>
      <w:r w:rsidRPr="001E5A50">
        <w:t xml:space="preserve">User </w:t>
      </w:r>
      <w:proofErr w:type="spellStart"/>
      <w:r w:rsidRPr="001E5A50">
        <w:t>Datagram</w:t>
      </w:r>
      <w:proofErr w:type="spellEnd"/>
      <w:r w:rsidRPr="001E5A50">
        <w:t xml:space="preserve"> Protocol</w:t>
      </w:r>
      <w:bookmarkEnd w:id="22"/>
      <w:bookmarkEnd w:id="23"/>
      <w:bookmarkEnd w:id="24"/>
    </w:p>
    <w:p w14:paraId="5FEC084B" w14:textId="6E87424A" w:rsidR="00DA2EF1" w:rsidRPr="00DA2EF1" w:rsidRDefault="00DA2EF1" w:rsidP="001E5A50">
      <w:pPr>
        <w:rPr>
          <w:rStyle w:val="IntensiveHervorhebung"/>
        </w:rPr>
      </w:pPr>
      <w:r w:rsidRPr="00DA2EF1">
        <w:rPr>
          <w:rStyle w:val="IntensiveHervorhebung"/>
        </w:rPr>
        <w:t>Einordnung von UDP</w:t>
      </w:r>
    </w:p>
    <w:p w14:paraId="32E389D0" w14:textId="5D5C0C65" w:rsidR="001E5A50" w:rsidRDefault="001E5A50" w:rsidP="001E5A50">
      <w:r>
        <w:t xml:space="preserve">Das User </w:t>
      </w:r>
      <w:proofErr w:type="spellStart"/>
      <w:r>
        <w:t>Datagram</w:t>
      </w:r>
      <w:proofErr w:type="spellEnd"/>
      <w:r>
        <w:t xml:space="preserve"> Protocol (UDP) ist ein verbindungsloses Transportprotokoll der Transportschicht und baut direkt auf dem Internet Protocol (IP) auf. Es ermöglicht Anwendungen, Daten in Form einzelner Datagramme an einen </w:t>
      </w:r>
      <w:proofErr w:type="spellStart"/>
      <w:r>
        <w:t>Zielhost</w:t>
      </w:r>
      <w:proofErr w:type="spellEnd"/>
      <w:r>
        <w:t xml:space="preserve"> und einen </w:t>
      </w:r>
      <w:proofErr w:type="spellStart"/>
      <w:r>
        <w:t>Zielport</w:t>
      </w:r>
      <w:proofErr w:type="spellEnd"/>
      <w:r>
        <w:t xml:space="preserve"> zu übertragen, ohne zuvor eine Verbindung aufbauen zu müssen. UDP stellt dabei nur einen minimalen Transportdienst bereit und überlässt viele Aufgaben der Anwendungsschicht. </w:t>
      </w:r>
      <w:r>
        <w:fldChar w:fldCharType="begin"/>
      </w:r>
      <w:r w:rsidR="004455B4">
        <w:instrText xml:space="preserve"> ADDIN ZOTERO_ITEM CSL_CITATION {"citationID":"Q9SVnnkW","properties":{"unsorted":false,"formattedCitation":"[5]","plainCitation":"[5]","noteIndex":0},"citationItems":[{"id":256,"uris":["http://zotero.org/users/20567757/items/VXPKS3AG"],"itemData":{"id":256,"type":"report","DOI":"10.17487/RFC768","genre":"Request for Comments","note":"number-of-pages: 3","number":"RFC 768","publisher":"Internet Engineering Task Force","source":"IETF","title":"User Datagram Protocol","URL":"https://datatracker.ietf.org/doc/rfc768","author":[{"family":"Postel","given":"J."}],"accessed":{"date-parts":[["2026",10,5]]},"issued":{"date-parts":[["1980",8]]}}}],"schema":"https://github.com/citation-style-language/schema/raw/master/csl-citation.json"} </w:instrText>
      </w:r>
      <w:r>
        <w:fldChar w:fldCharType="separate"/>
      </w:r>
      <w:r w:rsidR="004455B4" w:rsidRPr="004455B4">
        <w:t>[5]</w:t>
      </w:r>
      <w:r>
        <w:fldChar w:fldCharType="end"/>
      </w:r>
    </w:p>
    <w:p w14:paraId="2BA93753" w14:textId="77777777" w:rsidR="001E5A50" w:rsidRDefault="001E5A50" w:rsidP="001E5A50"/>
    <w:p w14:paraId="303F24BB" w14:textId="3E50C644" w:rsidR="00DA2EF1" w:rsidRPr="00DA2EF1" w:rsidRDefault="00DA2EF1" w:rsidP="001E5A50">
      <w:pPr>
        <w:rPr>
          <w:rStyle w:val="IntensiveHervorhebung"/>
        </w:rPr>
      </w:pPr>
      <w:r w:rsidRPr="00DA2EF1">
        <w:rPr>
          <w:rStyle w:val="IntensiveHervorhebung"/>
        </w:rPr>
        <w:t>Aufbau</w:t>
      </w:r>
    </w:p>
    <w:p w14:paraId="6E292A10" w14:textId="3103B978" w:rsidR="001E5A50" w:rsidRDefault="001E5A50" w:rsidP="001E5A50">
      <w:r>
        <w:t xml:space="preserve">Ein UDP-Datagramm besteht aus einem kurzen Header und den eigentlichen Nutzdaten. Der Header enthält unter anderem Quell- und </w:t>
      </w:r>
      <w:proofErr w:type="spellStart"/>
      <w:r>
        <w:t>Zielport</w:t>
      </w:r>
      <w:proofErr w:type="spellEnd"/>
      <w:r>
        <w:t>, die Länge des Datagramms sowie eine Prüfsumme. Die Ports ermöglichen es dem Betriebssystem, ein empfangenes Datagramm dem richtigen Anwendungsprozess zuzuordnen. Die Prüfsumme dient dazu, Übertragungsfehler zu erkennen</w:t>
      </w:r>
      <w:r w:rsidR="00DA2EF1">
        <w:t xml:space="preserve">. </w:t>
      </w:r>
      <w:r w:rsidR="00DA2EF1">
        <w:fldChar w:fldCharType="begin"/>
      </w:r>
      <w:r w:rsidR="004455B4">
        <w:instrText xml:space="preserve"> ADDIN ZOTERO_ITEM CSL_CITATION {"citationID":"HoZs3ZJa","properties":{"unsorted":false,"formattedCitation":"[5]","plainCitation":"[5]","noteIndex":0},"citationItems":[{"id":256,"uris":["http://zotero.org/users/20567757/items/VXPKS3AG"],"itemData":{"id":256,"type":"report","DOI":"10.17487/RFC768","genre":"Request for Comments","note":"number-of-pages: 3","number":"RFC 768","publisher":"Internet Engineering Task Force","source":"IETF","title":"User Datagram Protocol","URL":"https://datatracker.ietf.org/doc/rfc768","author":[{"family":"Postel","given":"J."}],"accessed":{"date-parts":[["2026",10,5]]},"issued":{"date-parts":[["1980",8]]}}}],"schema":"https://github.com/citation-style-language/schema/raw/master/csl-citation.json"} </w:instrText>
      </w:r>
      <w:r w:rsidR="00DA2EF1">
        <w:fldChar w:fldCharType="separate"/>
      </w:r>
      <w:r w:rsidR="004455B4" w:rsidRPr="004455B4">
        <w:t>[5]</w:t>
      </w:r>
      <w:r w:rsidR="00DA2EF1">
        <w:fldChar w:fldCharType="end"/>
      </w:r>
      <w:r w:rsidR="00DA2EF1">
        <w:t xml:space="preserve">, </w:t>
      </w:r>
      <w:r w:rsidR="00DA2EF1">
        <w:fldChar w:fldCharType="begin"/>
      </w:r>
      <w:r w:rsidR="004455B4">
        <w:instrText xml:space="preserve"> ADDIN ZOTERO_ITEM CSL_CITATION {"citationID":"QHFbsZxQ","properties":{"unsorted":false,"formattedCitation":"[6]","plainCitation":"[6]","noteIndex":0},"citationItems":[{"id":257,"uris":["http://zotero.org/users/20567757/items/NLF9G5GX"],"itemData":{"id":257,"type":"report","abstract":"The User Datagram Protocol (UDP) provides a minimal message-passing transport that has no inherent congestion control mechanisms. This document provides guidelines on the use of UDP for the designers of applications, tunnels, and other protocols that use UDP. Congestion control guidelines are a primary focus, but the document also provides guidance on other topics, including message sizes, reliability, checksums, middlebox traversal, the use of Explicit Congestion Notification (ECN), Differentiated Services Code Points (DSCPs), and ports. Because congestion control is critical to the stable operation of the Internet, applications and other protocols that choose to use UDP as an Internet transport must employ mechanisms to prevent congestion collapse and to establish some degree of fairness with concurrent traffic. They may also need to implement additional mechanisms, depending on how they use UDP. Some guidance is also applicable to the design of other protocols (e.g., protocols layered directly on IP or via IP-based tunnels), especially when these protocols do not themselves provide congestion control. This document obsoletes RFC 5405 and adds guidelines for multicast UDP usage.","DOI":"10.17487/RFC8085","genre":"Request for Comments","note":"number-of-pages: 55","number":"RFC 8085","publisher":"Internet Engineering Task Force","source":"IETF","title":"UDP Usage Guidelines","URL":"https://datatracker.ietf.org/doc/rfc8085","author":[{"family":"Eggert","given":"L."},{"family":"Fairhurst","given":"G."},{"family":"Shepherd","given":"G."}],"accessed":{"date-parts":[["2026",10,5]]},"issued":{"date-parts":[["2017",3]]}}}],"schema":"https://github.com/citation-style-language/schema/raw/master/csl-citation.json"} </w:instrText>
      </w:r>
      <w:r w:rsidR="00DA2EF1">
        <w:fldChar w:fldCharType="separate"/>
      </w:r>
      <w:r w:rsidR="004455B4" w:rsidRPr="004455B4">
        <w:t>[6]</w:t>
      </w:r>
      <w:r w:rsidR="00DA2EF1">
        <w:fldChar w:fldCharType="end"/>
      </w:r>
    </w:p>
    <w:p w14:paraId="3C3F8C5E" w14:textId="77777777" w:rsidR="001E5A50" w:rsidRDefault="001E5A50" w:rsidP="001E5A50">
      <w:r>
        <w:lastRenderedPageBreak/>
        <w:t xml:space="preserve"> </w:t>
      </w:r>
    </w:p>
    <w:p w14:paraId="1E5D8A1A" w14:textId="7D5B794B" w:rsidR="001E5A50" w:rsidRPr="00DA2EF1" w:rsidRDefault="00DA2EF1" w:rsidP="001E5A50">
      <w:pPr>
        <w:rPr>
          <w:rStyle w:val="IntensiveHervorhebung"/>
        </w:rPr>
      </w:pPr>
      <w:r w:rsidRPr="00DA2EF1">
        <w:rPr>
          <w:rStyle w:val="IntensiveHervorhebung"/>
        </w:rPr>
        <w:t>Unterschied zu TCP</w:t>
      </w:r>
    </w:p>
    <w:p w14:paraId="6F1DDDDB" w14:textId="110BFF5A" w:rsidR="001E5A50" w:rsidRDefault="001E5A50" w:rsidP="001E5A50">
      <w:r>
        <w:t>Im Gegensatz zu TCP</w:t>
      </w:r>
      <w:r w:rsidR="00DA2EF1">
        <w:t xml:space="preserve"> (</w:t>
      </w:r>
      <w:r w:rsidR="00DA2EF1" w:rsidRPr="00DA2EF1">
        <w:t>Transmission Control Protocol</w:t>
      </w:r>
      <w:r w:rsidR="00DA2EF1">
        <w:t>)</w:t>
      </w:r>
      <w:r>
        <w:t xml:space="preserve"> garantiert UDP weder die Zustellung noch die Reihenfolge oder die einmalige Übertragung der Datagramme. Pakete können verloren gehen, verspätet eintreffen oder doppelt empfangen werden. UDP führt außerdem keine automatische Fluss- oder Staukontrolle durch. Falls eine Anwendung Zuverlässigkeit, Reihenfolgesicherung oder eine Bestätigung des Empfangs benötigt, </w:t>
      </w:r>
      <w:r w:rsidR="00E14F2A">
        <w:t>ist TCP geeignet. Diese Funktionalitäten</w:t>
      </w:r>
      <w:r>
        <w:t xml:space="preserve"> </w:t>
      </w:r>
      <w:r w:rsidR="00E14F2A">
        <w:t xml:space="preserve">müssten bei einer UDP-Kommunikation </w:t>
      </w:r>
      <w:r>
        <w:t xml:space="preserve">auf der Anwendungsebene ergänzt werden. </w:t>
      </w:r>
      <w:r w:rsidR="00DA2EF1">
        <w:fldChar w:fldCharType="begin"/>
      </w:r>
      <w:r w:rsidR="004455B4">
        <w:instrText xml:space="preserve"> ADDIN ZOTERO_ITEM CSL_CITATION {"citationID":"y4Qiq6xN","properties":{"unsorted":false,"formattedCitation":"[5]","plainCitation":"[5]","noteIndex":0},"citationItems":[{"id":256,"uris":["http://zotero.org/users/20567757/items/VXPKS3AG"],"itemData":{"id":256,"type":"report","DOI":"10.17487/RFC768","genre":"Request for Comments","note":"number-of-pages: 3","number":"RFC 768","publisher":"Internet Engineering Task Force","source":"IETF","title":"User Datagram Protocol","URL":"https://datatracker.ietf.org/doc/rfc768","author":[{"family":"Postel","given":"J."}],"accessed":{"date-parts":[["2026",10,5]]},"issued":{"date-parts":[["1980",8]]}}}],"schema":"https://github.com/citation-style-language/schema/raw/master/csl-citation.json"} </w:instrText>
      </w:r>
      <w:r w:rsidR="00DA2EF1">
        <w:fldChar w:fldCharType="separate"/>
      </w:r>
      <w:r w:rsidR="004455B4" w:rsidRPr="004455B4">
        <w:t>[5]</w:t>
      </w:r>
      <w:r w:rsidR="00DA2EF1">
        <w:fldChar w:fldCharType="end"/>
      </w:r>
      <w:r w:rsidR="00DA2EF1">
        <w:t xml:space="preserve">, </w:t>
      </w:r>
      <w:r w:rsidR="00DA2EF1">
        <w:fldChar w:fldCharType="begin"/>
      </w:r>
      <w:r w:rsidR="004455B4">
        <w:instrText xml:space="preserve"> ADDIN ZOTERO_ITEM CSL_CITATION {"citationID":"AjN68QHY","properties":{"unsorted":false,"formattedCitation":"[6]","plainCitation":"[6]","noteIndex":0},"citationItems":[{"id":257,"uris":["http://zotero.org/users/20567757/items/NLF9G5GX"],"itemData":{"id":257,"type":"report","abstract":"The User Datagram Protocol (UDP) provides a minimal message-passing transport that has no inherent congestion control mechanisms. This document provides guidelines on the use of UDP for the designers of applications, tunnels, and other protocols that use UDP. Congestion control guidelines are a primary focus, but the document also provides guidance on other topics, including message sizes, reliability, checksums, middlebox traversal, the use of Explicit Congestion Notification (ECN), Differentiated Services Code Points (DSCPs), and ports. Because congestion control is critical to the stable operation of the Internet, applications and other protocols that choose to use UDP as an Internet transport must employ mechanisms to prevent congestion collapse and to establish some degree of fairness with concurrent traffic. They may also need to implement additional mechanisms, depending on how they use UDP. Some guidance is also applicable to the design of other protocols (e.g., protocols layered directly on IP or via IP-based tunnels), especially when these protocols do not themselves provide congestion control. This document obsoletes RFC 5405 and adds guidelines for multicast UDP usage.","DOI":"10.17487/RFC8085","genre":"Request for Comments","note":"number-of-pages: 55","number":"RFC 8085","publisher":"Internet Engineering Task Force","source":"IETF","title":"UDP Usage Guidelines","URL":"https://datatracker.ietf.org/doc/rfc8085","author":[{"family":"Eggert","given":"L."},{"family":"Fairhurst","given":"G."},{"family":"Shepherd","given":"G."}],"accessed":{"date-parts":[["2026",10,5]]},"issued":{"date-parts":[["2017",3]]}}}],"schema":"https://github.com/citation-style-language/schema/raw/master/csl-citation.json"} </w:instrText>
      </w:r>
      <w:r w:rsidR="00DA2EF1">
        <w:fldChar w:fldCharType="separate"/>
      </w:r>
      <w:r w:rsidR="004455B4" w:rsidRPr="004455B4">
        <w:t>[6]</w:t>
      </w:r>
      <w:r w:rsidR="00DA2EF1">
        <w:fldChar w:fldCharType="end"/>
      </w:r>
    </w:p>
    <w:p w14:paraId="67D52027" w14:textId="77777777" w:rsidR="001E5A50" w:rsidRDefault="001E5A50" w:rsidP="001E5A50"/>
    <w:p w14:paraId="32E0D0DE" w14:textId="39E2903D" w:rsidR="00DA2EF1" w:rsidRPr="00DA2EF1" w:rsidRDefault="00DA2EF1" w:rsidP="001E5A50">
      <w:pPr>
        <w:rPr>
          <w:rStyle w:val="IntensiveHervorhebung"/>
        </w:rPr>
      </w:pPr>
      <w:r w:rsidRPr="00DA2EF1">
        <w:rPr>
          <w:rStyle w:val="IntensiveHervorhebung"/>
        </w:rPr>
        <w:t>Anwendungsbereich</w:t>
      </w:r>
    </w:p>
    <w:p w14:paraId="15724A90" w14:textId="7F421379" w:rsidR="001E5A50" w:rsidRDefault="001E5A50" w:rsidP="001E5A50">
      <w:r>
        <w:t>Der Verzicht auf Verbindungsaufbau und umfangreiche Kontrollmechanismen reduziert den Protokoll-Overhead und ermöglicht eine geringe Übertragungslatenz. Deshalb eignet sich UDP insbesondere für Anwendungen, bei denen aktuelle Daten wichtiger sind als die zuverlässige Übertragung jedes einzelnen Pakets. Dazu gehören beispielsweise Audio- und Videoströme, Sensordaten sowie Echtzeitanwendungen.</w:t>
      </w:r>
      <w:r w:rsidR="00DA2EF1">
        <w:t xml:space="preserve"> </w:t>
      </w:r>
      <w:r w:rsidR="00DA2EF1">
        <w:fldChar w:fldCharType="begin"/>
      </w:r>
      <w:r w:rsidR="004455B4">
        <w:instrText xml:space="preserve"> ADDIN ZOTERO_ITEM CSL_CITATION {"citationID":"RfyPiLRB","properties":{"unsorted":false,"formattedCitation":"[5]","plainCitation":"[5]","noteIndex":0},"citationItems":[{"id":256,"uris":["http://zotero.org/users/20567757/items/VXPKS3AG"],"itemData":{"id":256,"type":"report","DOI":"10.17487/RFC768","genre":"Request for Comments","note":"number-of-pages: 3","number":"RFC 768","publisher":"Internet Engineering Task Force","source":"IETF","title":"User Datagram Protocol","URL":"https://datatracker.ietf.org/doc/rfc768","author":[{"family":"Postel","given":"J."}],"accessed":{"date-parts":[["2026",10,5]]},"issued":{"date-parts":[["1980",8]]}}}],"schema":"https://github.com/citation-style-language/schema/raw/master/csl-citation.json"} </w:instrText>
      </w:r>
      <w:r w:rsidR="00DA2EF1">
        <w:fldChar w:fldCharType="separate"/>
      </w:r>
      <w:r w:rsidR="004455B4" w:rsidRPr="004455B4">
        <w:t>[5]</w:t>
      </w:r>
      <w:r w:rsidR="00DA2EF1">
        <w:fldChar w:fldCharType="end"/>
      </w:r>
      <w:r w:rsidR="00DA2EF1">
        <w:t xml:space="preserve">, </w:t>
      </w:r>
      <w:r w:rsidR="00DA2EF1">
        <w:fldChar w:fldCharType="begin"/>
      </w:r>
      <w:r w:rsidR="004455B4">
        <w:instrText xml:space="preserve"> ADDIN ZOTERO_ITEM CSL_CITATION {"citationID":"HX2lrmYc","properties":{"unsorted":false,"formattedCitation":"[6]","plainCitation":"[6]","noteIndex":0},"citationItems":[{"id":257,"uris":["http://zotero.org/users/20567757/items/NLF9G5GX"],"itemData":{"id":257,"type":"report","abstract":"The User Datagram Protocol (UDP) provides a minimal message-passing transport that has no inherent congestion control mechanisms. This document provides guidelines on the use of UDP for the designers of applications, tunnels, and other protocols that use UDP. Congestion control guidelines are a primary focus, but the document also provides guidance on other topics, including message sizes, reliability, checksums, middlebox traversal, the use of Explicit Congestion Notification (ECN), Differentiated Services Code Points (DSCPs), and ports. Because congestion control is critical to the stable operation of the Internet, applications and other protocols that choose to use UDP as an Internet transport must employ mechanisms to prevent congestion collapse and to establish some degree of fairness with concurrent traffic. They may also need to implement additional mechanisms, depending on how they use UDP. Some guidance is also applicable to the design of other protocols (e.g., protocols layered directly on IP or via IP-based tunnels), especially when these protocols do not themselves provide congestion control. This document obsoletes RFC 5405 and adds guidelines for multicast UDP usage.","DOI":"10.17487/RFC8085","genre":"Request for Comments","note":"number-of-pages: 55","number":"RFC 8085","publisher":"Internet Engineering Task Force","source":"IETF","title":"UDP Usage Guidelines","URL":"https://datatracker.ietf.org/doc/rfc8085","author":[{"family":"Eggert","given":"L."},{"family":"Fairhurst","given":"G."},{"family":"Shepherd","given":"G."}],"accessed":{"date-parts":[["2026",10,5]]},"issued":{"date-parts":[["2017",3]]}}}],"schema":"https://github.com/citation-style-language/schema/raw/master/csl-citation.json"} </w:instrText>
      </w:r>
      <w:r w:rsidR="00DA2EF1">
        <w:fldChar w:fldCharType="separate"/>
      </w:r>
      <w:r w:rsidR="004455B4" w:rsidRPr="004455B4">
        <w:t>[6]</w:t>
      </w:r>
      <w:r w:rsidR="00DA2EF1">
        <w:fldChar w:fldCharType="end"/>
      </w:r>
    </w:p>
    <w:p w14:paraId="2E3DA300" w14:textId="77777777" w:rsidR="00501593" w:rsidRDefault="00501593" w:rsidP="001E5A50"/>
    <w:p w14:paraId="02FA99A4" w14:textId="407B6217" w:rsidR="00501593" w:rsidRDefault="00501593" w:rsidP="00501593">
      <w:pPr>
        <w:pStyle w:val="berschrift2"/>
      </w:pPr>
      <w:bookmarkStart w:id="25" w:name="_Ref242445446"/>
      <w:bookmarkStart w:id="26" w:name="_Toc242780572"/>
      <w:r w:rsidRPr="00501593">
        <w:t xml:space="preserve">JavaScript </w:t>
      </w:r>
      <w:proofErr w:type="spellStart"/>
      <w:r w:rsidRPr="00501593">
        <w:t>Object</w:t>
      </w:r>
      <w:proofErr w:type="spellEnd"/>
      <w:r w:rsidRPr="00501593">
        <w:t xml:space="preserve"> Notation</w:t>
      </w:r>
      <w:bookmarkEnd w:id="25"/>
      <w:bookmarkEnd w:id="26"/>
    </w:p>
    <w:p w14:paraId="3605B4B4" w14:textId="72FE3325" w:rsidR="00501593" w:rsidRDefault="00501593" w:rsidP="00501593">
      <w:r w:rsidRPr="00501593">
        <w:t xml:space="preserve">JavaScript </w:t>
      </w:r>
      <w:proofErr w:type="spellStart"/>
      <w:r w:rsidRPr="00501593">
        <w:t>Object</w:t>
      </w:r>
      <w:proofErr w:type="spellEnd"/>
      <w:r w:rsidRPr="00501593">
        <w:t xml:space="preserve"> Notation (JSON) ist ein leichtgewichtiges, textbasiertes und programmiersprachenunabhängiges Datenformat. Es dient dazu, strukturierte Daten zwischen Anwendungen auszutauschen und für die Verarbeitung zu serialisieren. </w:t>
      </w:r>
      <w:r>
        <w:fldChar w:fldCharType="begin"/>
      </w:r>
      <w:r>
        <w:instrText xml:space="preserve"> ADDIN ZOTERO_ITEM CSL_CITATION {"citationID":"SlpnAMcJ","properties":{"unsorted":false,"formattedCitation":"[7]","plainCitation":"[7]","noteIndex":0},"citationItems":[{"id":299,"uris":["http://zotero.org/users/20567757/items/GAXY3HZV"],"itemData":{"id":299,"type":"report","abstract":"JavaScript Object Notation (JSON) is a lightweight, text-based, language-independent data interchange format. It was derived from the ECMAScript Programming Language Standard. JSON defines a small set of formatting rules for the portable representation of structured data. This document removes inconsistencies with other specifications of JSON, repairs specification errors, and offers experience-based interoperability guidance.","DOI":"10.17487/RFC8259","genre":"Request for Comments","note":"number-of-pages: 16","number":"RFC 8259","publisher":"Internet Engineering Task Force","source":"IETF","title":"The JavaScript Object Notation (JSON) Data Interchange Format","URL":"https://datatracker.ietf.org/doc/rfc8259","author":[{"family":"Bray","given":"T."}],"accessed":{"date-parts":[["2026",10,9]]},"issued":{"date-parts":[["2017",12]]}}}],"schema":"https://github.com/citation-style-language/schema/raw/master/csl-citation.json"} </w:instrText>
      </w:r>
      <w:r>
        <w:fldChar w:fldCharType="separate"/>
      </w:r>
      <w:r w:rsidRPr="00501593">
        <w:t>[7]</w:t>
      </w:r>
      <w:r>
        <w:fldChar w:fldCharType="end"/>
      </w:r>
    </w:p>
    <w:p w14:paraId="7E3D529C" w14:textId="77777777" w:rsidR="00501593" w:rsidRDefault="00501593" w:rsidP="00501593"/>
    <w:p w14:paraId="2A6EAD20" w14:textId="74A50DF7" w:rsidR="00501593" w:rsidRPr="00501593" w:rsidRDefault="00501593" w:rsidP="00501593">
      <w:pPr>
        <w:rPr>
          <w:rStyle w:val="IntensiveHervorhebung"/>
        </w:rPr>
      </w:pPr>
      <w:r w:rsidRPr="00501593">
        <w:rPr>
          <w:rStyle w:val="IntensiveHervorhebung"/>
        </w:rPr>
        <w:t>Struktur</w:t>
      </w:r>
    </w:p>
    <w:p w14:paraId="22DEFECF" w14:textId="6BCCA804" w:rsidR="00501593" w:rsidRDefault="00501593" w:rsidP="00501593">
      <w:r>
        <w:t xml:space="preserve">JSON unterstützt </w:t>
      </w:r>
      <w:r w:rsidR="00354696">
        <w:t>Strings</w:t>
      </w:r>
      <w:r>
        <w:t xml:space="preserve">, Zahlen, boolesche Werte, </w:t>
      </w:r>
      <w:r w:rsidRPr="005A3564">
        <w:rPr>
          <w:rStyle w:val="CodeZchn"/>
        </w:rPr>
        <w:t>null</w:t>
      </w:r>
      <w:r>
        <w:t>, Objekte und Arrays. Objekte enthalten Schlüssel-Wert-Paare in geschweiften Klammern, Arrays enthalten geordnete Werte in eckigen Klammern. Schlüssel und Werte werden durch einen Doppelpunkt, einzelne Einträge durch Kommata getrennt.</w:t>
      </w:r>
      <w:r w:rsidR="00E92E48">
        <w:t xml:space="preserve"> </w:t>
      </w:r>
      <w:r w:rsidR="00E92E48" w:rsidRPr="00354696">
        <w:t>Objekte und Arrays</w:t>
      </w:r>
      <w:r w:rsidR="00E92E48">
        <w:t xml:space="preserve"> können einzeln angelegt oder</w:t>
      </w:r>
      <w:r w:rsidR="00E92E48" w:rsidRPr="00354696">
        <w:t xml:space="preserve"> beliebig ineinander verschachtelt werden</w:t>
      </w:r>
      <w:r w:rsidR="00E92E48">
        <w:t xml:space="preserve">. </w:t>
      </w:r>
      <w:r w:rsidR="00E92E48">
        <w:fldChar w:fldCharType="begin"/>
      </w:r>
      <w:r w:rsidR="00D6625C">
        <w:instrText xml:space="preserve"> ADDIN ZOTERO_ITEM CSL_CITATION {"citationID":"58E6r55j","properties":{"unsorted":false,"formattedCitation":"[7]","plainCitation":"[7]","noteIndex":0},"citationItems":[{"id":299,"uris":["http://zotero.org/users/20567757/items/GAXY3HZV"],"itemData":{"id":299,"type":"report","abstract":"JavaScript Object Notation (JSON) is a lightweight, text-based, language-independent data interchange format. It was derived from the ECMAScript Programming Language Standard. JSON defines a small set of formatting rules for the portable representation of structured data. This document removes inconsistencies with other specifications of JSON, repairs specification errors, and offers experience-based interoperability guidance.","DOI":"10.17487/RFC8259","genre":"Request for Comments","note":"number-of-pages: 16","number":"RFC 8259","publisher":"Internet Engineering Task Force","source":"IETF","title":"The JavaScript Object Notation (JSON) Data Interchange Format","URL":"https://datatracker.ietf.org/doc/rfc8259","author":[{"family":"Bray","given":"T."}],"accessed":{"date-parts":[["2026",10,9]]},"issued":{"date-parts":[["2017",12]]}}}],"schema":"https://github.com/citation-style-language/schema/raw/master/csl-citation.json"} </w:instrText>
      </w:r>
      <w:r w:rsidR="00E92E48">
        <w:fldChar w:fldCharType="separate"/>
      </w:r>
      <w:r w:rsidR="00E92E48" w:rsidRPr="00501593">
        <w:t>[7]</w:t>
      </w:r>
      <w:r w:rsidR="00E92E48">
        <w:fldChar w:fldCharType="end"/>
      </w:r>
    </w:p>
    <w:p w14:paraId="15A1CEEE" w14:textId="77777777" w:rsidR="00E92E48" w:rsidRDefault="00E92E48" w:rsidP="00501593"/>
    <w:p w14:paraId="1C546A52" w14:textId="77777777" w:rsidR="00354696" w:rsidRDefault="00354696" w:rsidP="00E92E48">
      <w:pPr>
        <w:ind w:left="708"/>
      </w:pPr>
      <w:r>
        <w:t>Beispiel eines Objekts:</w:t>
      </w:r>
    </w:p>
    <w:p w14:paraId="6D7F93A5" w14:textId="77777777" w:rsidR="00354696" w:rsidRDefault="00354696" w:rsidP="00E92E48">
      <w:pPr>
        <w:ind w:left="708"/>
      </w:pPr>
    </w:p>
    <w:p w14:paraId="52500233" w14:textId="77777777" w:rsidR="00354696" w:rsidRDefault="00354696" w:rsidP="00E92E48">
      <w:pPr>
        <w:pStyle w:val="Code"/>
        <w:ind w:left="1416"/>
      </w:pPr>
      <w:r>
        <w:t>{</w:t>
      </w:r>
    </w:p>
    <w:p w14:paraId="62712FAC" w14:textId="77777777" w:rsidR="00354696" w:rsidRDefault="00354696" w:rsidP="00E92E48">
      <w:pPr>
        <w:pStyle w:val="Code"/>
        <w:ind w:left="1416"/>
      </w:pPr>
      <w:r>
        <w:t xml:space="preserve">  "</w:t>
      </w:r>
      <w:proofErr w:type="spellStart"/>
      <w:r>
        <w:t>instrument</w:t>
      </w:r>
      <w:proofErr w:type="spellEnd"/>
      <w:r>
        <w:t>": "piano",</w:t>
      </w:r>
    </w:p>
    <w:p w14:paraId="2B3ECED3" w14:textId="77777777" w:rsidR="00354696" w:rsidRDefault="00354696" w:rsidP="00E92E48">
      <w:pPr>
        <w:pStyle w:val="Code"/>
        <w:ind w:left="1416"/>
      </w:pPr>
      <w:r>
        <w:t xml:space="preserve">  "</w:t>
      </w:r>
      <w:proofErr w:type="spellStart"/>
      <w:r>
        <w:t>azimuth</w:t>
      </w:r>
      <w:proofErr w:type="spellEnd"/>
      <w:r>
        <w:t>": 45.0,</w:t>
      </w:r>
    </w:p>
    <w:p w14:paraId="2391395D" w14:textId="77777777" w:rsidR="00354696" w:rsidRDefault="00354696" w:rsidP="00E92E48">
      <w:pPr>
        <w:pStyle w:val="Code"/>
        <w:ind w:left="1416"/>
      </w:pPr>
      <w:r>
        <w:t xml:space="preserve">  "</w:t>
      </w:r>
      <w:proofErr w:type="spellStart"/>
      <w:r>
        <w:t>active</w:t>
      </w:r>
      <w:proofErr w:type="spellEnd"/>
      <w:r>
        <w:t xml:space="preserve">": </w:t>
      </w:r>
      <w:proofErr w:type="spellStart"/>
      <w:r>
        <w:t>true</w:t>
      </w:r>
      <w:proofErr w:type="spellEnd"/>
    </w:p>
    <w:p w14:paraId="15526DEB" w14:textId="77777777" w:rsidR="00354696" w:rsidRPr="00F617D7" w:rsidRDefault="00354696" w:rsidP="00E92E48">
      <w:pPr>
        <w:pStyle w:val="Code"/>
        <w:ind w:left="1416"/>
      </w:pPr>
      <w:r w:rsidRPr="00F617D7">
        <w:t>}</w:t>
      </w:r>
    </w:p>
    <w:p w14:paraId="164F8EA4" w14:textId="77777777" w:rsidR="00354696" w:rsidRPr="00F617D7" w:rsidRDefault="00354696" w:rsidP="00E92E48">
      <w:pPr>
        <w:ind w:left="708"/>
      </w:pPr>
    </w:p>
    <w:p w14:paraId="051FDAE3" w14:textId="77777777" w:rsidR="00354696" w:rsidRPr="00F617D7" w:rsidRDefault="00354696" w:rsidP="00E92E48">
      <w:pPr>
        <w:ind w:left="708"/>
      </w:pPr>
      <w:r w:rsidRPr="00F617D7">
        <w:t>Beispiel eines Arrays:</w:t>
      </w:r>
    </w:p>
    <w:p w14:paraId="321CD782" w14:textId="77777777" w:rsidR="00354696" w:rsidRPr="00F617D7" w:rsidRDefault="00354696" w:rsidP="00E92E48">
      <w:pPr>
        <w:ind w:left="708"/>
      </w:pPr>
    </w:p>
    <w:p w14:paraId="1D63E9F0" w14:textId="1784740A" w:rsidR="00354696" w:rsidRPr="00F617D7" w:rsidRDefault="00354696" w:rsidP="00E92E48">
      <w:pPr>
        <w:pStyle w:val="Code"/>
        <w:ind w:left="708" w:firstLine="708"/>
      </w:pPr>
      <w:r w:rsidRPr="00F617D7">
        <w:t>["piano", "</w:t>
      </w:r>
      <w:proofErr w:type="spellStart"/>
      <w:r w:rsidRPr="00F617D7">
        <w:t>violin</w:t>
      </w:r>
      <w:proofErr w:type="spellEnd"/>
      <w:r w:rsidRPr="00F617D7">
        <w:t>", "flute"]</w:t>
      </w:r>
    </w:p>
    <w:p w14:paraId="229CBE35" w14:textId="77777777" w:rsidR="00E92E48" w:rsidRPr="00F617D7" w:rsidRDefault="00E92E48" w:rsidP="00354696">
      <w:pPr>
        <w:pStyle w:val="Code"/>
        <w:ind w:firstLine="708"/>
      </w:pPr>
    </w:p>
    <w:p w14:paraId="739ED7E9" w14:textId="77777777" w:rsidR="00E92E48" w:rsidRDefault="00E92E48" w:rsidP="00354696"/>
    <w:p w14:paraId="3C4F3BD2" w14:textId="3F462E8C" w:rsidR="00E92E48" w:rsidRDefault="00E92E48" w:rsidP="00E92E48">
      <w:r w:rsidRPr="00E92E48">
        <w:rPr>
          <w:rStyle w:val="IntensiveHervorhebung"/>
        </w:rPr>
        <w:t>Speicherung und Übertragung</w:t>
      </w:r>
    </w:p>
    <w:p w14:paraId="1609F09C" w14:textId="2A01D4C0" w:rsidR="00E92E48" w:rsidRDefault="00E92E48" w:rsidP="00E92E48">
      <w:r>
        <w:t xml:space="preserve">JSON-Daten können als Text, beispielsweise in einer Datei mit der </w:t>
      </w:r>
      <w:proofErr w:type="gramStart"/>
      <w:r>
        <w:t xml:space="preserve">Endung </w:t>
      </w:r>
      <w:r w:rsidRPr="00E92E48">
        <w:rPr>
          <w:rStyle w:val="SchwacheHervorhebung"/>
        </w:rPr>
        <w:t>.</w:t>
      </w:r>
      <w:proofErr w:type="spellStart"/>
      <w:r w:rsidRPr="00E92E48">
        <w:rPr>
          <w:rStyle w:val="SchwacheHervorhebung"/>
        </w:rPr>
        <w:t>json</w:t>
      </w:r>
      <w:proofErr w:type="spellEnd"/>
      <w:proofErr w:type="gramEnd"/>
      <w:r>
        <w:t xml:space="preserve">, gespeichert werden. Zur Übertragung können sie als Text serialisiert und über ein geeignetes Kommunikationsprotokoll versendet werden. Der Empfänger parst den Text, um die enthaltenen Werte wieder als Datenstruktur zu verarbeiten. JSON definiert dabei das Datenformat. </w:t>
      </w:r>
      <w:r>
        <w:fldChar w:fldCharType="begin"/>
      </w:r>
      <w:r w:rsidR="00D6625C">
        <w:instrText xml:space="preserve"> ADDIN ZOTERO_ITEM CSL_CITATION {"citationID":"10WHx80w","properties":{"unsorted":false,"formattedCitation":"[7]","plainCitation":"[7]","noteIndex":0},"citationItems":[{"id":299,"uris":["http://zotero.org/users/20567757/items/GAXY3HZV"],"itemData":{"id":299,"type":"report","abstract":"JavaScript Object Notation (JSON) is a lightweight, text-based, language-independent data interchange format. It was derived from the ECMAScript Programming Language Standard. JSON defines a small set of formatting rules for the portable representation of structured data. This document removes inconsistencies with other specifications of JSON, repairs specification errors, and offers experience-based interoperability guidance.","DOI":"10.17487/RFC8259","genre":"Request for Comments","note":"number-of-pages: 16","number":"RFC 8259","publisher":"Internet Engineering Task Force","source":"IETF","title":"The JavaScript Object Notation (JSON) Data Interchange Format","URL":"https://datatracker.ietf.org/doc/rfc8259","author":[{"family":"Bray","given":"T."}],"accessed":{"date-parts":[["2026",10,9]]},"issued":{"date-parts":[["2017",12]]}}}],"schema":"https://github.com/citation-style-language/schema/raw/master/csl-citation.json"} </w:instrText>
      </w:r>
      <w:r>
        <w:fldChar w:fldCharType="separate"/>
      </w:r>
      <w:r w:rsidRPr="00501593">
        <w:t>[7]</w:t>
      </w:r>
      <w:r>
        <w:fldChar w:fldCharType="end"/>
      </w:r>
    </w:p>
    <w:p w14:paraId="27BEEF9F" w14:textId="77777777" w:rsidR="00354696" w:rsidRDefault="00354696" w:rsidP="00354696"/>
    <w:p w14:paraId="51984043" w14:textId="328DA996" w:rsidR="00A01287" w:rsidRDefault="00033A1C" w:rsidP="00A01287">
      <w:pPr>
        <w:pStyle w:val="berschrift2"/>
      </w:pPr>
      <w:bookmarkStart w:id="27" w:name="_Toc242780573"/>
      <w:bookmarkEnd w:id="21"/>
      <w:r>
        <w:t>M</w:t>
      </w:r>
      <w:r w:rsidR="00A01287" w:rsidRPr="00A23346">
        <w:t>ediaPipe</w:t>
      </w:r>
      <w:bookmarkEnd w:id="27"/>
    </w:p>
    <w:p w14:paraId="58E61A5D" w14:textId="77777777" w:rsidR="00A01287" w:rsidRPr="0049606A" w:rsidRDefault="00A01287" w:rsidP="00A01287">
      <w:pPr>
        <w:pStyle w:val="berschrift3"/>
      </w:pPr>
      <w:bookmarkStart w:id="28" w:name="_Ref241581023"/>
      <w:bookmarkStart w:id="29" w:name="_Toc242780574"/>
      <w:r>
        <w:t>MediaPipe Framework</w:t>
      </w:r>
      <w:bookmarkEnd w:id="28"/>
      <w:bookmarkEnd w:id="29"/>
    </w:p>
    <w:p w14:paraId="0E8E3B54" w14:textId="6AAA4552" w:rsidR="00A01287" w:rsidRDefault="00A01287" w:rsidP="00A01287">
      <w:r>
        <w:t>MediaPipe ist ein von Google entwickeltes Framework zur Erstellung von Verarbeitungspipelines für Anwendungen der maschinellen Wahrnehmung (</w:t>
      </w:r>
      <w:proofErr w:type="spellStart"/>
      <w:r>
        <w:t>Perception</w:t>
      </w:r>
      <w:proofErr w:type="spellEnd"/>
      <w:r>
        <w:t xml:space="preserve">). Es ist plattformübergreifend (Python, C++, …) und auf Mobilen Endgeräten (Handys, Notebooks, …) nutzbar. Das Paper </w:t>
      </w:r>
      <w:r>
        <w:fldChar w:fldCharType="begin"/>
      </w:r>
      <w:r w:rsidR="00501593">
        <w:instrText xml:space="preserve"> ADDIN ZOTERO_ITEM CSL_CITATION {"citationID":"VJlaN3fW","properties":{"unsorted":false,"formattedCitation":"[8]","plainCitation":"[8]","noteIndex":0},"citationItems":[{"id":189,"uris":["http://zotero.org/users/20567757/items/2RSHNR4C"],"itemData":{"id":189,"type":"article","abstract":"Building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9,21]]},"issued":{"date-parts":[["2019",6,14]]}}}],"schema":"https://github.com/citation-style-language/schema/raw/master/csl-citation.json"} </w:instrText>
      </w:r>
      <w:r>
        <w:fldChar w:fldCharType="separate"/>
      </w:r>
      <w:r w:rsidR="00501593" w:rsidRPr="00501593">
        <w:t>[8]</w:t>
      </w:r>
      <w:r>
        <w:fldChar w:fldCharType="end"/>
      </w:r>
      <w:r>
        <w:t xml:space="preserve"> stellt das MediaPipe Framework vor. Es beschreibt dies als Framework zur Entwicklung von Wahrnehmungspipelines für Audio-, Video- und Sensordaten. Es ermöglicht das Bauen von Echtzeitanwendungen durch die Verkettung modularer Verarbeitungskomponenten, sogenannter </w:t>
      </w:r>
      <w:proofErr w:type="spellStart"/>
      <w:r w:rsidRPr="005A3564">
        <w:rPr>
          <w:rStyle w:val="SchwacheHervorhebung"/>
        </w:rPr>
        <w:t>Calculator</w:t>
      </w:r>
      <w:proofErr w:type="spellEnd"/>
      <w:r>
        <w:t xml:space="preserve">, in einem gerichteten Graphen. </w:t>
      </w:r>
    </w:p>
    <w:p w14:paraId="0186BB51" w14:textId="77777777" w:rsidR="00A01287" w:rsidRDefault="00A01287" w:rsidP="00A01287"/>
    <w:p w14:paraId="28CCD5F0" w14:textId="77777777" w:rsidR="00A01287" w:rsidRPr="006B157F" w:rsidRDefault="00A01287" w:rsidP="00A01287">
      <w:pPr>
        <w:rPr>
          <w:rStyle w:val="IntensiveHervorhebung"/>
        </w:rPr>
      </w:pPr>
      <w:proofErr w:type="spellStart"/>
      <w:r w:rsidRPr="006B157F">
        <w:rPr>
          <w:rStyle w:val="IntensiveHervorhebung"/>
        </w:rPr>
        <w:t>Calculator</w:t>
      </w:r>
      <w:proofErr w:type="spellEnd"/>
    </w:p>
    <w:p w14:paraId="553824EA" w14:textId="2C8BB92C" w:rsidR="00A01287" w:rsidRDefault="00A01287" w:rsidP="00A01287">
      <w:r>
        <w:t xml:space="preserve">Ein </w:t>
      </w:r>
      <w:proofErr w:type="spellStart"/>
      <w:r>
        <w:t>Calculator</w:t>
      </w:r>
      <w:proofErr w:type="spellEnd"/>
      <w:r>
        <w:t xml:space="preserve"> ist die Implementierung eines Knoten-Prozesses durch eine </w:t>
      </w:r>
      <w:proofErr w:type="spellStart"/>
      <w:r>
        <w:t>Calculator</w:t>
      </w:r>
      <w:proofErr w:type="spellEnd"/>
      <w:r>
        <w:t xml:space="preserve">-Klasse (C++). </w:t>
      </w:r>
      <w:proofErr w:type="spellStart"/>
      <w:r>
        <w:t>Calculators</w:t>
      </w:r>
      <w:proofErr w:type="spellEnd"/>
      <w:r>
        <w:t xml:space="preserve"> bilden die eigentlichen Verarbeitungseinheiten innerhalb eines MediaPipe Graphen. Sie empfangen Daten über </w:t>
      </w:r>
      <w:proofErr w:type="spellStart"/>
      <w:r>
        <w:t>Eingangsports</w:t>
      </w:r>
      <w:proofErr w:type="spellEnd"/>
      <w:r>
        <w:t xml:space="preserve">, führen eine definierte Verarbeitung aus und stellen die Ergebnisse über Ausgangsports zur Verfügung. Ein </w:t>
      </w:r>
      <w:proofErr w:type="spellStart"/>
      <w:r>
        <w:t>Calculator</w:t>
      </w:r>
      <w:proofErr w:type="spellEnd"/>
      <w:r>
        <w:t xml:space="preserve"> kann dabei sowohl einfache Verarbeitungsschritte als auch komplexere Algorithmen und Aufgaben wie die Ausführung eines maschinellen Lernmodells implementieren. </w:t>
      </w:r>
      <w:r>
        <w:fldChar w:fldCharType="begin"/>
      </w:r>
      <w:r w:rsidR="00501593">
        <w:instrText xml:space="preserve"> ADDIN ZOTERO_ITEM CSL_CITATION {"citationID":"mxyy42kp","properties":{"unsorted":false,"formattedCitation":"[9]","plainCitation":"[9]","noteIndex":0},"citationItems":[{"id":192,"uris":["http://zotero.org/users/20567757/items/7VI8N45R"],"itemData":{"id":192,"type":"webpage","title":"layout: forward target: https://developers.google.com/mediapipe/framework/framework_concepts/calculators title: Calculators parent: Framework Concepts nav_order: 1 — MediaPipe v0.7.5 documentation","URL":"https://mediapipe.readthedocs.io/en/latest/framework_concepts/calculators.html","accessed":{"date-parts":[["2026",9,21]]}}}],"schema":"https://github.com/citation-style-language/schema/raw/master/csl-citation.json"} </w:instrText>
      </w:r>
      <w:r>
        <w:fldChar w:fldCharType="separate"/>
      </w:r>
      <w:r w:rsidR="00501593" w:rsidRPr="00501593">
        <w:t>[9]</w:t>
      </w:r>
      <w:r>
        <w:fldChar w:fldCharType="end"/>
      </w:r>
    </w:p>
    <w:p w14:paraId="60DF5DA6" w14:textId="729F5835" w:rsidR="005A3564" w:rsidRDefault="00A01287" w:rsidP="00A01287">
      <w:r>
        <w:br/>
      </w:r>
      <w:r w:rsidRPr="00593588">
        <w:rPr>
          <w:rStyle w:val="IntensiveHervorhebung"/>
        </w:rPr>
        <w:t>Kernkonzept</w:t>
      </w:r>
      <w:r>
        <w:br/>
        <w:t xml:space="preserve">Als Kernkonzept beschreiben die Autoren </w:t>
      </w:r>
      <w:r w:rsidR="005A3564">
        <w:t xml:space="preserve">von </w:t>
      </w:r>
      <w:r>
        <w:fldChar w:fldCharType="begin"/>
      </w:r>
      <w:r w:rsidR="00501593">
        <w:instrText xml:space="preserve"> ADDIN ZOTERO_ITEM CSL_CITATION {"citationID":"nH6TVRMd","properties":{"unsorted":false,"formattedCitation":"[8]","plainCitation":"[8]","noteIndex":0},"citationItems":[{"id":189,"uris":["http://zotero.org/users/20567757/items/2RSHNR4C"],"itemData":{"id":189,"type":"article","abstract":"Building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9,21]]},"issued":{"date-parts":[["2019",6,14]]}}}],"schema":"https://github.com/citation-style-language/schema/raw/master/csl-citation.json"} </w:instrText>
      </w:r>
      <w:r>
        <w:fldChar w:fldCharType="separate"/>
      </w:r>
      <w:r w:rsidR="00501593" w:rsidRPr="00501593">
        <w:t>[8]</w:t>
      </w:r>
      <w:r>
        <w:fldChar w:fldCharType="end"/>
      </w:r>
      <w:r>
        <w:t xml:space="preserve">, dass eine MediaPipe-Pipeline als Graph konfiguriert wird, in </w:t>
      </w:r>
      <w:r w:rsidR="005A3564">
        <w:t>welchem</w:t>
      </w:r>
      <w:r>
        <w:t xml:space="preserve"> die Knoten (</w:t>
      </w:r>
      <w:proofErr w:type="spellStart"/>
      <w:r>
        <w:t>Calculator</w:t>
      </w:r>
      <w:proofErr w:type="spellEnd"/>
      <w:r>
        <w:t>), die Datenströme (Streams) verarbeiten.</w:t>
      </w:r>
      <w:r w:rsidR="005A3564">
        <w:t xml:space="preserve"> Siehe </w:t>
      </w:r>
      <w:r w:rsidR="005A3564">
        <w:fldChar w:fldCharType="begin"/>
      </w:r>
      <w:r w:rsidR="005A3564">
        <w:instrText xml:space="preserve"> REF _Ref240914175 \h </w:instrText>
      </w:r>
      <w:r w:rsidR="005A3564">
        <w:fldChar w:fldCharType="separate"/>
      </w:r>
      <w:r w:rsidR="005A3564" w:rsidRPr="00585C97">
        <w:t xml:space="preserve">Figure </w:t>
      </w:r>
      <w:r w:rsidR="005A3564">
        <w:rPr>
          <w:noProof/>
        </w:rPr>
        <w:t>12</w:t>
      </w:r>
      <w:r w:rsidR="005A3564">
        <w:fldChar w:fldCharType="end"/>
      </w:r>
      <w:r w:rsidR="005A3564">
        <w:t xml:space="preserve">. </w:t>
      </w:r>
      <w:r>
        <w:t xml:space="preserve">Jeder Knoten empfängt Datenpakete mit Zeitstempeln, führt Berechnungen durch und gibt neue Pakete aus. Die Synchronisation erfolgt über die Zeitstempel, sodass mehrere Ströme, etwa Kamerabilder und berechnete Inferenzergebnisse, zeitlich korrekt zusammengeführt werden können. </w:t>
      </w:r>
      <w:r w:rsidR="00B57B81">
        <w:t>Daten</w:t>
      </w:r>
      <w:r w:rsidR="005A3564" w:rsidRPr="005C1CE4">
        <w:t>ströme</w:t>
      </w:r>
      <w:r w:rsidR="00BC5913">
        <w:t xml:space="preserve"> können</w:t>
      </w:r>
      <w:r w:rsidR="005A3564" w:rsidRPr="005C1CE4">
        <w:t xml:space="preserve"> deterministisch, also in einer reproduzierbaren und vorhersehbaren Reihenfolge</w:t>
      </w:r>
      <w:r w:rsidR="005A3564">
        <w:t>,</w:t>
      </w:r>
      <w:r w:rsidR="005A3564" w:rsidRPr="005C1CE4">
        <w:t xml:space="preserve"> </w:t>
      </w:r>
      <w:r w:rsidR="00B57B81">
        <w:t>verarbeitet</w:t>
      </w:r>
      <w:r w:rsidR="005A3564" w:rsidRPr="005C1CE4">
        <w:t xml:space="preserve"> werden. Optional können auch nicht-deterministische Strategien verwendet werden, um </w:t>
      </w:r>
      <w:r w:rsidR="005A3564">
        <w:t xml:space="preserve">beispielsweise </w:t>
      </w:r>
      <w:r w:rsidR="005A3564" w:rsidRPr="005C1CE4">
        <w:t>Echtzeitanforderungen zu erfüllen, indem zum Beispiel Pakete verworfen oder verzögert werden, um Latenzgrenzen einzuhalten.</w:t>
      </w:r>
    </w:p>
    <w:p w14:paraId="51B2D8B0" w14:textId="77777777" w:rsidR="00A01287" w:rsidRDefault="00A01287" w:rsidP="00A01287"/>
    <w:p w14:paraId="552FC867" w14:textId="2C587636" w:rsidR="00A01287" w:rsidRDefault="00A01287" w:rsidP="00A01287">
      <w:r w:rsidRPr="00593588">
        <w:rPr>
          <w:rStyle w:val="IntensiveHervorhebung"/>
        </w:rPr>
        <w:t>Architektur</w:t>
      </w:r>
      <w:r>
        <w:br/>
        <w:t xml:space="preserve">MediaPipe </w:t>
      </w:r>
      <w:r w:rsidR="005A3564">
        <w:t xml:space="preserve">besteht </w:t>
      </w:r>
      <w:r>
        <w:t>grundsätzlich aus drei Teilen:</w:t>
      </w:r>
    </w:p>
    <w:p w14:paraId="252809E9" w14:textId="77777777" w:rsidR="00A01287" w:rsidRDefault="00A01287" w:rsidP="00A01287"/>
    <w:p w14:paraId="0C10F81B" w14:textId="77777777" w:rsidR="00A01287" w:rsidRDefault="00A01287" w:rsidP="00A01287">
      <w:pPr>
        <w:pStyle w:val="Stichpunkte1"/>
      </w:pPr>
      <w:r>
        <w:t>einem Framework zur Inferenz aus Sensordaten</w:t>
      </w:r>
    </w:p>
    <w:p w14:paraId="020AC9BA" w14:textId="77777777" w:rsidR="00A01287" w:rsidRDefault="00A01287" w:rsidP="00A01287">
      <w:pPr>
        <w:pStyle w:val="Stichpunkte1"/>
      </w:pPr>
      <w:r>
        <w:t>Werkzeugen zur Leistungs- bzw. Performancemessung</w:t>
      </w:r>
    </w:p>
    <w:p w14:paraId="72E99499" w14:textId="259EDB29" w:rsidR="00A01287" w:rsidRDefault="00A01287" w:rsidP="00A01287">
      <w:pPr>
        <w:pStyle w:val="Stichpunkte1"/>
      </w:pPr>
      <w:r>
        <w:t xml:space="preserve">einer Sammlung wiederverwendbarer Komponenten, </w:t>
      </w:r>
      <w:r w:rsidR="00BC5913">
        <w:t>den</w:t>
      </w:r>
      <w:r>
        <w:t xml:space="preserve"> </w:t>
      </w:r>
      <w:proofErr w:type="spellStart"/>
      <w:r>
        <w:t>Calculators</w:t>
      </w:r>
      <w:proofErr w:type="spellEnd"/>
    </w:p>
    <w:p w14:paraId="05F69BFD" w14:textId="77777777" w:rsidR="00A01287" w:rsidRDefault="00A01287" w:rsidP="00A01287"/>
    <w:p w14:paraId="60CADA67" w14:textId="7CC8179F" w:rsidR="00A01287" w:rsidRDefault="00A01287" w:rsidP="00A01287">
      <w:r>
        <w:t>Ein Entwickler kann existierende Komponenten neu kombinieren, eigene schreiben und die Pipeline schrittweise erweitern, per Baukastenprinzip, ohne die gesamte Anwendung umschreiben zu müssen.</w:t>
      </w:r>
      <w:r w:rsidR="005A3564">
        <w:t xml:space="preserve"> </w:t>
      </w:r>
      <w:r w:rsidR="005A3564">
        <w:fldChar w:fldCharType="begin"/>
      </w:r>
      <w:r w:rsidR="005A3564">
        <w:instrText xml:space="preserve"> ADDIN ZOTERO_ITEM CSL_CITATION {"citationID":"0X1oTGmD","properties":{"unsorted":false,"formattedCitation":"[8]","plainCitation":"[8]","noteIndex":0},"citationItems":[{"id":189,"uris":["http://zotero.org/users/20567757/items/2RSHNR4C"],"itemData":{"id":189,"type":"article","abstract":"Building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9,21]]},"issued":{"date-parts":[["2019",6,14]]}}}],"schema":"https://github.com/citation-style-language/schema/raw/master/csl-citation.json"} </w:instrText>
      </w:r>
      <w:r w:rsidR="005A3564">
        <w:fldChar w:fldCharType="separate"/>
      </w:r>
      <w:r w:rsidR="005A3564" w:rsidRPr="00501593">
        <w:t>[8]</w:t>
      </w:r>
      <w:r w:rsidR="005A3564">
        <w:fldChar w:fldCharType="end"/>
      </w:r>
    </w:p>
    <w:p w14:paraId="612982AC" w14:textId="77777777" w:rsidR="00A01287" w:rsidRDefault="00A01287" w:rsidP="00A01287"/>
    <w:p w14:paraId="1086F7D9" w14:textId="77FE3CF9" w:rsidR="00A01287" w:rsidRDefault="00A01287" w:rsidP="00A01287">
      <w:pPr>
        <w:rPr>
          <w:rStyle w:val="IntensiveHervorhebung"/>
        </w:rPr>
      </w:pPr>
      <w:bookmarkStart w:id="30" w:name="multithreading_mediapipe"/>
      <w:r>
        <w:rPr>
          <w:rStyle w:val="IntensiveHervorhebung"/>
        </w:rPr>
        <w:t>Multithreading</w:t>
      </w:r>
    </w:p>
    <w:bookmarkEnd w:id="30"/>
    <w:p w14:paraId="24DF00DF" w14:textId="35008B0F" w:rsidR="00A01287" w:rsidRDefault="00A01287" w:rsidP="00A01287">
      <w:r w:rsidRPr="005C1CE4">
        <w:lastRenderedPageBreak/>
        <w:t>Das Framework verwaltet die parallele Ausführung der Verarbeitungsknoten über einen Scheduler</w:t>
      </w:r>
      <w:r>
        <w:t>, das ist eine Steuerung für parallele Prozesse.</w:t>
      </w:r>
      <w:r w:rsidRPr="005C1CE4">
        <w:t xml:space="preserve"> </w:t>
      </w:r>
      <w:r>
        <w:t>J</w:t>
      </w:r>
      <w:r w:rsidRPr="005C1CE4">
        <w:t>eder Knoten</w:t>
      </w:r>
      <w:r>
        <w:t xml:space="preserve"> kann</w:t>
      </w:r>
      <w:r w:rsidRPr="005C1CE4">
        <w:t xml:space="preserve"> auf einem eigenen Thread</w:t>
      </w:r>
      <w:r>
        <w:t xml:space="preserve"> (Parallelprozess)</w:t>
      </w:r>
      <w:r w:rsidRPr="005C1CE4">
        <w:t xml:space="preserve"> laufen</w:t>
      </w:r>
      <w:r>
        <w:t xml:space="preserve"> und</w:t>
      </w:r>
      <w:r w:rsidRPr="005C1CE4">
        <w:t xml:space="preserve"> intern </w:t>
      </w:r>
      <w:r>
        <w:t>nicht mehr als</w:t>
      </w:r>
      <w:r w:rsidRPr="005C1CE4">
        <w:t xml:space="preserve"> einen aktiven Thread besitz</w:t>
      </w:r>
      <w:r>
        <w:t>en</w:t>
      </w:r>
      <w:r w:rsidRPr="005C1CE4">
        <w:t xml:space="preserve">. </w:t>
      </w:r>
      <w:r w:rsidR="009E7A12">
        <w:t>Durch die Aufteilung des Gesamtprozesses auf Threads. Kann die Rechenleistung</w:t>
      </w:r>
      <w:r w:rsidR="00B35292">
        <w:t>, in Form der einzelnen Knoten,</w:t>
      </w:r>
      <w:r w:rsidR="009E7A12">
        <w:t xml:space="preserve"> effektiv auf verschiedene CPU-Kerne aufgeteilt werden. </w:t>
      </w:r>
      <w:r w:rsidR="00BC5913">
        <w:t>Zudem</w:t>
      </w:r>
      <w:r w:rsidRPr="005C1CE4">
        <w:t xml:space="preserve"> unterstützt MediaPipe die Ausführung von </w:t>
      </w:r>
      <w:r w:rsidR="00BC5913">
        <w:t>Rechenprozessen</w:t>
      </w:r>
      <w:r w:rsidRPr="005C1CE4">
        <w:t xml:space="preserve"> auf der GPU</w:t>
      </w:r>
      <w:r>
        <w:t xml:space="preserve">. </w:t>
      </w:r>
      <w:r w:rsidR="009E7A12" w:rsidRPr="005C1CE4">
        <w:t>Die Zeitstempel der Datenpakete dienen als Synchronisationsschlüssel</w:t>
      </w:r>
      <w:r w:rsidR="00B35292">
        <w:t xml:space="preserve"> für die Aufgeteilten Prozesse.</w:t>
      </w:r>
      <w:r w:rsidR="009E7A12" w:rsidRPr="005C1CE4">
        <w:t xml:space="preserve"> </w:t>
      </w:r>
      <w:r>
        <w:fldChar w:fldCharType="begin"/>
      </w:r>
      <w:r w:rsidR="00501593">
        <w:instrText xml:space="preserve"> ADDIN ZOTERO_ITEM CSL_CITATION {"citationID":"lNT7hb76","properties":{"unsorted":false,"formattedCitation":"[8]","plainCitation":"[8]","noteIndex":0},"citationItems":[{"id":189,"uris":["http://zotero.org/users/20567757/items/2RSHNR4C"],"itemData":{"id":189,"type":"article","abstract":"Building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9,21]]},"issued":{"date-parts":[["2019",6,14]]}}}],"schema":"https://github.com/citation-style-language/schema/raw/master/csl-citation.json"} </w:instrText>
      </w:r>
      <w:r>
        <w:fldChar w:fldCharType="separate"/>
      </w:r>
      <w:r w:rsidR="00501593" w:rsidRPr="00501593">
        <w:t>[8]</w:t>
      </w:r>
      <w:r>
        <w:fldChar w:fldCharType="end"/>
      </w:r>
    </w:p>
    <w:p w14:paraId="1A3137F7" w14:textId="77777777" w:rsidR="00A01287" w:rsidRDefault="00A01287" w:rsidP="00A01287"/>
    <w:p w14:paraId="6D3CC71C" w14:textId="77777777" w:rsidR="00A01287" w:rsidRDefault="00A01287" w:rsidP="00A01287">
      <w:pPr>
        <w:keepNext/>
        <w:jc w:val="center"/>
      </w:pPr>
      <w:r>
        <w:rPr>
          <w:noProof/>
        </w:rPr>
        <w:drawing>
          <wp:inline distT="0" distB="0" distL="0" distR="0" wp14:anchorId="3F4AC8C1" wp14:editId="33045EE5">
            <wp:extent cx="2771775" cy="3147255"/>
            <wp:effectExtent l="0" t="0" r="0" b="0"/>
            <wp:docPr id="9393888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88896" name=""/>
                    <pic:cNvPicPr/>
                  </pic:nvPicPr>
                  <pic:blipFill>
                    <a:blip r:embed="rId13"/>
                    <a:stretch>
                      <a:fillRect/>
                    </a:stretch>
                  </pic:blipFill>
                  <pic:spPr>
                    <a:xfrm>
                      <a:off x="0" y="0"/>
                      <a:ext cx="2779428" cy="3155945"/>
                    </a:xfrm>
                    <a:prstGeom prst="rect">
                      <a:avLst/>
                    </a:prstGeom>
                  </pic:spPr>
                </pic:pic>
              </a:graphicData>
            </a:graphic>
          </wp:inline>
        </w:drawing>
      </w:r>
    </w:p>
    <w:p w14:paraId="4FAF68D8" w14:textId="29EFFF11" w:rsidR="00A01287" w:rsidRPr="004E442E" w:rsidRDefault="00A01287" w:rsidP="00A01287">
      <w:pPr>
        <w:pStyle w:val="Beschriftung"/>
        <w:jc w:val="center"/>
      </w:pPr>
      <w:r>
        <w:t xml:space="preserve">Figure </w:t>
      </w:r>
      <w:r w:rsidR="005315BE">
        <w:fldChar w:fldCharType="begin"/>
      </w:r>
      <w:r w:rsidR="005315BE">
        <w:instrText xml:space="preserve"> SEQ Figure \* ARABIC </w:instrText>
      </w:r>
      <w:r w:rsidR="005315BE">
        <w:fldChar w:fldCharType="separate"/>
      </w:r>
      <w:r w:rsidR="005315BE">
        <w:rPr>
          <w:noProof/>
        </w:rPr>
        <w:t>2</w:t>
      </w:r>
      <w:r w:rsidR="005315BE">
        <w:rPr>
          <w:noProof/>
        </w:rPr>
        <w:fldChar w:fldCharType="end"/>
      </w:r>
      <w:r>
        <w:t xml:space="preserve"> - </w:t>
      </w:r>
      <w:proofErr w:type="spellStart"/>
      <w:r w:rsidRPr="006B157F">
        <w:t>Calculator</w:t>
      </w:r>
      <w:proofErr w:type="spellEnd"/>
      <w:r>
        <w:t>-</w:t>
      </w:r>
      <w:r w:rsidRPr="006B157F">
        <w:t>Graph</w:t>
      </w:r>
      <w:r>
        <w:t xml:space="preserve"> einer </w:t>
      </w:r>
      <w:proofErr w:type="spellStart"/>
      <w:r>
        <w:t>Mediapipe</w:t>
      </w:r>
      <w:proofErr w:type="spellEnd"/>
      <w:r>
        <w:t xml:space="preserve"> Objekterkennung </w:t>
      </w:r>
      <w:r w:rsidRPr="004E442E">
        <w:fldChar w:fldCharType="begin"/>
      </w:r>
      <w:r w:rsidR="00501593">
        <w:instrText xml:space="preserve"> ADDIN ZOTERO_ITEM CSL_CITATION {"citationID":"T9CQ0FHN","properties":{"unsorted":false,"formattedCitation":"[8]","plainCitation":"[8]","noteIndex":0},"citationItems":[{"id":189,"uris":["http://zotero.org/users/20567757/items/2RSHNR4C"],"itemData":{"id":189,"type":"article","abstract":"Building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9,21]]},"issued":{"date-parts":[["2019",6,14]]}}}],"schema":"https://github.com/citation-style-language/schema/raw/master/csl-citation.json"} </w:instrText>
      </w:r>
      <w:r w:rsidRPr="004E442E">
        <w:fldChar w:fldCharType="separate"/>
      </w:r>
      <w:r w:rsidR="00501593" w:rsidRPr="00501593">
        <w:t>[8]</w:t>
      </w:r>
      <w:r w:rsidRPr="004E442E">
        <w:fldChar w:fldCharType="end"/>
      </w:r>
    </w:p>
    <w:p w14:paraId="1756010F" w14:textId="77777777" w:rsidR="00A01287" w:rsidRDefault="00A01287" w:rsidP="00A01287"/>
    <w:p w14:paraId="59736714" w14:textId="77777777" w:rsidR="00A01287" w:rsidRPr="00886D89" w:rsidRDefault="00A01287" w:rsidP="00A01287">
      <w:pPr>
        <w:rPr>
          <w:rStyle w:val="IntensiveHervorhebung"/>
        </w:rPr>
      </w:pPr>
      <w:r w:rsidRPr="00886D89">
        <w:rPr>
          <w:rStyle w:val="IntensiveHervorhebung"/>
        </w:rPr>
        <w:t>MediaPipe Solutions</w:t>
      </w:r>
    </w:p>
    <w:p w14:paraId="3B4640CF" w14:textId="7F5F2BDA" w:rsidR="00A01287" w:rsidRDefault="00A01287" w:rsidP="00A01287">
      <w:r w:rsidRPr="00886D89">
        <w:t>MediaPipe Solutions sind vorgefertigte, höher abstrahierte Komponenten</w:t>
      </w:r>
      <w:r>
        <w:t xml:space="preserve"> in </w:t>
      </w:r>
      <w:proofErr w:type="spellStart"/>
      <w:r>
        <w:t>Mediapipe</w:t>
      </w:r>
      <w:proofErr w:type="spellEnd"/>
      <w:r w:rsidRPr="00886D89">
        <w:t>, die bestimmte Wahrnehmungsaufgaben bereits als nutzbare Anwendungen bereitstellen. Sie kapseln die interne Verarbeitung</w:t>
      </w:r>
      <w:r>
        <w:t xml:space="preserve"> und nutzen verschiedene </w:t>
      </w:r>
      <w:proofErr w:type="spellStart"/>
      <w:r>
        <w:t>Calculators</w:t>
      </w:r>
      <w:proofErr w:type="spellEnd"/>
      <w:r>
        <w:t>. So</w:t>
      </w:r>
      <w:r w:rsidRPr="00886D89">
        <w:t xml:space="preserve"> ermöglichen</w:t>
      </w:r>
      <w:r>
        <w:t xml:space="preserve"> sie einen </w:t>
      </w:r>
      <w:r w:rsidRPr="00886D89">
        <w:t>direkten Einsatz</w:t>
      </w:r>
      <w:r>
        <w:t xml:space="preserve"> komplexerer Pipelinesysteme </w:t>
      </w:r>
      <w:r w:rsidRPr="00886D89">
        <w:t xml:space="preserve">ohne manuelle Graph-Konfiguration. Damit bieten sie einen vereinfachten Einstieg für Standardaufgaben wie Hand- oder Gesichtserkennung </w:t>
      </w:r>
      <w:r>
        <w:t>oder andere</w:t>
      </w:r>
      <w:r w:rsidR="00BC5913">
        <w:t>n</w:t>
      </w:r>
      <w:r>
        <w:t xml:space="preserve"> Implementationen von </w:t>
      </w:r>
      <w:r w:rsidRPr="00886D89">
        <w:t>maschineller Lernfunktionen</w:t>
      </w:r>
      <w:r>
        <w:t>. Die Solutions biete</w:t>
      </w:r>
      <w:r w:rsidR="00BC5913">
        <w:t>n</w:t>
      </w:r>
      <w:r w:rsidRPr="00886D89">
        <w:t xml:space="preserve"> </w:t>
      </w:r>
      <w:r>
        <w:t>dabei weniger</w:t>
      </w:r>
      <w:r w:rsidRPr="00886D89">
        <w:t xml:space="preserve"> Kontrolle über die interne Datenverarbeitung als das zugrundeliegende Framework.</w:t>
      </w:r>
      <w:r>
        <w:t xml:space="preserve"> </w:t>
      </w:r>
      <w:r>
        <w:fldChar w:fldCharType="begin"/>
      </w:r>
      <w:r w:rsidR="00501593">
        <w:instrText xml:space="preserve"> ADDIN ZOTERO_ITEM CSL_CITATION {"citationID":"bwdqprRo","properties":{"unsorted":false,"formattedCitation":"[10]","plainCitation":"[10]","noteIndex":0},"citationItems":[{"id":194,"uris":["http://zotero.org/users/20567757/items/IMUWUL8K"],"itemData":{"id":194,"type":"webpage","abstract":"Cross-platform, customizable ML solutions for live and streaming media. - google-ai-edge/mediapipe","container-title":"GitHub","language":"en","title":"mediapipe/docs/index.md at master · google-ai-edge/mediapipe","URL":"https://github.com/google-ai-edge/mediapipe/blob/master/docs/index.md","author":[{"literal":"google-ai-edge"}],"accessed":{"date-parts":[["2026",9,21]]}}}],"schema":"https://github.com/citation-style-language/schema/raw/master/csl-citation.json"} </w:instrText>
      </w:r>
      <w:r>
        <w:fldChar w:fldCharType="separate"/>
      </w:r>
      <w:r w:rsidR="00501593" w:rsidRPr="00501593">
        <w:t>[10]</w:t>
      </w:r>
      <w:r>
        <w:fldChar w:fldCharType="end"/>
      </w:r>
    </w:p>
    <w:p w14:paraId="1131172D" w14:textId="77777777" w:rsidR="00A01287" w:rsidRDefault="00A01287" w:rsidP="00A01287"/>
    <w:p w14:paraId="2352C1E3" w14:textId="77777777" w:rsidR="00A01287" w:rsidRPr="00886D89" w:rsidRDefault="00A01287" w:rsidP="00A01287">
      <w:pPr>
        <w:rPr>
          <w:rStyle w:val="IntensiveHervorhebung"/>
        </w:rPr>
      </w:pPr>
      <w:r w:rsidRPr="00886D89">
        <w:rPr>
          <w:rStyle w:val="IntensiveHervorhebung"/>
        </w:rPr>
        <w:t>Solutions zur Skeletterkennung</w:t>
      </w:r>
    </w:p>
    <w:p w14:paraId="38E4DF35" w14:textId="27F7CD45" w:rsidR="00A01287" w:rsidRDefault="00A01287" w:rsidP="00A01287">
      <w:r>
        <w:t xml:space="preserve">Für die Erkennung menschlicher Körperhaltungen und Handgesten stellt MediaPipe verschiedene vorgefertigte Komponenten bereit. Dazu gehören unter anderem der Pose Landmarker (MediaPipe Pose) zur Erfassung </w:t>
      </w:r>
      <w:r w:rsidR="00AA6503">
        <w:t>von</w:t>
      </w:r>
      <w:r>
        <w:t xml:space="preserve"> Körperlandmarken und der Hand Landmarker (MediaPipe Hands) zur Erfassung von Handlandmarken. Diese Komponenten können Bilddaten analysieren und die erkannten Landmarken als strukturierte Ergebnisse zurückgeben. </w:t>
      </w:r>
    </w:p>
    <w:p w14:paraId="3F53C181" w14:textId="77777777" w:rsidR="00A01287" w:rsidRDefault="00A01287" w:rsidP="00A01287"/>
    <w:p w14:paraId="0B33561F" w14:textId="4E2FD8DC" w:rsidR="00A01287" w:rsidRDefault="00A01287" w:rsidP="00A01287">
      <w:r>
        <w:t xml:space="preserve">Der Hand Landmarker erkennt die Positionen charakteristischer Punkte </w:t>
      </w:r>
      <w:r w:rsidR="00AA6503">
        <w:t>der</w:t>
      </w:r>
      <w:r>
        <w:t xml:space="preserve"> Hand</w:t>
      </w:r>
      <w:r w:rsidR="00AA6503">
        <w:t>. verbunden bilden diese eine Art Skelett</w:t>
      </w:r>
      <w:r>
        <w:t xml:space="preserve">. Das Ergebnis enthält unter anderem die Handlandmarken in normalisierten Bildkoordinaten, Handlandmarken in </w:t>
      </w:r>
      <w:r>
        <w:lastRenderedPageBreak/>
        <w:t xml:space="preserve">Weltkoordinaten sowie Informationen zur Zuordnung der erkannten Hand </w:t>
      </w:r>
      <w:r w:rsidR="00AA6503">
        <w:t>als</w:t>
      </w:r>
      <w:r>
        <w:t xml:space="preserve"> linken oder rechten Hand. </w:t>
      </w:r>
    </w:p>
    <w:p w14:paraId="4B7B9816" w14:textId="77777777" w:rsidR="00A01287" w:rsidRDefault="00A01287" w:rsidP="00A01287"/>
    <w:p w14:paraId="5F866001" w14:textId="7CFE8EEA" w:rsidR="00A01287" w:rsidRDefault="00A01287" w:rsidP="00A01287">
      <w:r w:rsidRPr="00DC6719">
        <w:t xml:space="preserve">Der Pose Landmarker stellt </w:t>
      </w:r>
      <w:r>
        <w:t xml:space="preserve">in ähnlicher Weise </w:t>
      </w:r>
      <w:r w:rsidRPr="00DC6719">
        <w:t>Landmarken für den</w:t>
      </w:r>
      <w:r w:rsidR="00AA6503">
        <w:t xml:space="preserve"> gesamten</w:t>
      </w:r>
      <w:r w:rsidRPr="00DC6719">
        <w:t xml:space="preserve"> menschlichen Körper bereit.</w:t>
      </w:r>
      <w:r>
        <w:t xml:space="preserve"> Neben den Koordinaten werden hier auch Parameter wie </w:t>
      </w:r>
      <w:proofErr w:type="spellStart"/>
      <w:r>
        <w:t>Visibilety</w:t>
      </w:r>
      <w:proofErr w:type="spellEnd"/>
      <w:r>
        <w:t xml:space="preserve"> (zu Deutsch Sichtbarkeit) geschätzt. Genauer beschrieben sind MediaPipe Pose und MediaPipe Hands in</w:t>
      </w:r>
      <w:r w:rsidR="00AA6503">
        <w:t xml:space="preserve"> den</w:t>
      </w:r>
      <w:r>
        <w:t xml:space="preserve"> folgenden gleichnamigen Abschnitten dieses Kapitels.</w:t>
      </w:r>
    </w:p>
    <w:p w14:paraId="411DE24D" w14:textId="77777777" w:rsidR="00A01287" w:rsidRDefault="00A01287" w:rsidP="00A01287"/>
    <w:p w14:paraId="327F78F1" w14:textId="77777777" w:rsidR="00A01287" w:rsidRPr="00977D5B" w:rsidRDefault="00A01287" w:rsidP="00A01287">
      <w:pPr>
        <w:rPr>
          <w:rStyle w:val="IntensiveHervorhebung"/>
        </w:rPr>
      </w:pPr>
      <w:bookmarkStart w:id="31" w:name="Inhaltsverzeichnes"/>
      <w:bookmarkStart w:id="32" w:name="mediapipe_landmarks"/>
      <w:bookmarkStart w:id="33" w:name="Landmarks"/>
      <w:r w:rsidRPr="00977D5B">
        <w:rPr>
          <w:rStyle w:val="IntensiveHervorhebung"/>
        </w:rPr>
        <w:t>Landmarks</w:t>
      </w:r>
    </w:p>
    <w:bookmarkEnd w:id="31"/>
    <w:bookmarkEnd w:id="32"/>
    <w:bookmarkEnd w:id="33"/>
    <w:p w14:paraId="5F4F8EA4" w14:textId="77777777" w:rsidR="00A01287" w:rsidRDefault="00A01287" w:rsidP="00A01287">
      <w:r w:rsidRPr="00977D5B">
        <w:t>MediaPipe unterscheidet zwischen Bild- und Weltlandmarken.</w:t>
      </w:r>
      <w:r>
        <w:t xml:space="preserve"> </w:t>
      </w:r>
    </w:p>
    <w:p w14:paraId="0A20024C" w14:textId="34050629" w:rsidR="00A01287" w:rsidRDefault="00A01287" w:rsidP="00A01287">
      <w:r>
        <w:t xml:space="preserve">Bildlandmarken beinhalten folgende Informationen </w:t>
      </w:r>
      <w:r>
        <w:fldChar w:fldCharType="begin"/>
      </w:r>
      <w:r w:rsidR="00501593">
        <w:instrText xml:space="preserve"> ADDIN ZOTERO_ITEM CSL_CITATION {"citationID":"ihK2EBsL","properties":{"unsorted":false,"formattedCitation":"[11]","plainCitation":"[11]","noteIndex":0},"citationItems":[{"id":196,"uris":["http://zotero.org/users/20567757/items/P7YNHH6E"],"itemData":{"id":196,"type":"webpage","abstract":"A normalized version of above Landmark proto.","container-title":"Google AI for Developers","language":"en","title":"mp.tasks.components.containers.NormalizedLandmark","URL":"https://ai.google.dev/edge/api/mediapipe/python/mp/tasks/components/containers/NormalizedLandmark","accessed":{"date-parts":[["2026",9,22]]}}}],"schema":"https://github.com/citation-style-language/schema/raw/master/csl-citation.json"} </w:instrText>
      </w:r>
      <w:r>
        <w:fldChar w:fldCharType="separate"/>
      </w:r>
      <w:r w:rsidR="00501593" w:rsidRPr="00501593">
        <w:t>[11]</w:t>
      </w:r>
      <w:r>
        <w:fldChar w:fldCharType="end"/>
      </w:r>
      <w:r>
        <w:t>:</w:t>
      </w:r>
    </w:p>
    <w:p w14:paraId="1557979D" w14:textId="77777777" w:rsidR="00AA6503" w:rsidRDefault="00AA6503" w:rsidP="00A01287"/>
    <w:p w14:paraId="0904D37D" w14:textId="75796F9A" w:rsidR="00A01287" w:rsidRDefault="00A01287" w:rsidP="00A01287">
      <w:pPr>
        <w:pStyle w:val="Stichpunkte1"/>
      </w:pPr>
      <w:r>
        <w:t xml:space="preserve">x, y: Position des Landmarks im Bild, normalisiert auf Bildbreite bzw. Bildhöhe. Die Normierung verwendet 0 für den linken bzw. oberen Rand und 1 für den rechten bzw. unteren Rand. Es können auch Werte außerhalb dieses Bereichs auftreten, wenn eine Landmarke außerhalb des </w:t>
      </w:r>
      <w:r w:rsidR="00890A04">
        <w:t>analysierten</w:t>
      </w:r>
      <w:r>
        <w:t xml:space="preserve"> Bilds vermutet wird.</w:t>
      </w:r>
    </w:p>
    <w:p w14:paraId="19320687" w14:textId="77777777" w:rsidR="00A01287" w:rsidRDefault="00A01287" w:rsidP="00A01287">
      <w:pPr>
        <w:pStyle w:val="Stichpunkte1"/>
        <w:numPr>
          <w:ilvl w:val="0"/>
          <w:numId w:val="0"/>
        </w:numPr>
        <w:ind w:left="720"/>
      </w:pPr>
    </w:p>
    <w:p w14:paraId="2F3131A6" w14:textId="77777777" w:rsidR="00A01287" w:rsidRDefault="00A01287" w:rsidP="00A01287">
      <w:pPr>
        <w:pStyle w:val="Stichpunkte1"/>
      </w:pPr>
      <w:r>
        <w:t xml:space="preserve">z: Relative Tiefenkoordinate des Landmarks. Kleinere Werte bedeuten dichter an der Kamera. Die genaue Skalierung ist vom verwendeten Modell abhängig. </w:t>
      </w:r>
    </w:p>
    <w:p w14:paraId="0D4A8786" w14:textId="77777777" w:rsidR="00A01287" w:rsidRDefault="00A01287" w:rsidP="00A01287"/>
    <w:p w14:paraId="7F3DC777" w14:textId="41EA8043" w:rsidR="00A01287" w:rsidRDefault="00A01287" w:rsidP="00A01287">
      <w:pPr>
        <w:pStyle w:val="Stichpunkte1"/>
      </w:pPr>
      <w:proofErr w:type="spellStart"/>
      <w:r>
        <w:t>Visibility</w:t>
      </w:r>
      <w:proofErr w:type="spellEnd"/>
      <w:r>
        <w:t xml:space="preserve">: Gibt an, wie wahrscheinlich die Landmarke sichtbar und nicht durch andere Objekte verdeckt ist. Ein Landmark außerhalb des Bildbereichs gilt dabei ebenfalls als nicht sichtbar. </w:t>
      </w:r>
      <w:r w:rsidR="00890A04">
        <w:t xml:space="preserve">Der </w:t>
      </w:r>
      <w:r>
        <w:t xml:space="preserve">Wertebereich </w:t>
      </w:r>
      <w:r w:rsidR="00890A04">
        <w:t xml:space="preserve">ist </w:t>
      </w:r>
      <w:r>
        <w:t xml:space="preserve">von 0 für nicht sichtbar bis 1 für klar sichtbar. </w:t>
      </w:r>
    </w:p>
    <w:p w14:paraId="001A0B62" w14:textId="77777777" w:rsidR="00A01287" w:rsidRDefault="00A01287" w:rsidP="00A01287"/>
    <w:p w14:paraId="0233587E" w14:textId="6C474691" w:rsidR="00A01287" w:rsidRDefault="00A01287" w:rsidP="00A01287">
      <w:pPr>
        <w:pStyle w:val="Stichpunkte1"/>
      </w:pPr>
      <w:r>
        <w:t xml:space="preserve">Presence: Gibt an, wie wahrscheinlich die Landmarke grundsätzlich in der Szene vorhanden bzw. innerhalb des gültigen Szenenbereichs liegt. Der Wertebereich </w:t>
      </w:r>
      <w:r w:rsidR="00890A04">
        <w:t xml:space="preserve">ist </w:t>
      </w:r>
      <w:r>
        <w:t>ebenfalls gleitend von 0 bis 1.</w:t>
      </w:r>
    </w:p>
    <w:p w14:paraId="06D67B7F" w14:textId="77777777" w:rsidR="00A01287" w:rsidRDefault="00A01287" w:rsidP="00A01287">
      <w:pPr>
        <w:pStyle w:val="Listenabsatz"/>
      </w:pPr>
    </w:p>
    <w:p w14:paraId="6D4C6EF2" w14:textId="23BA9126" w:rsidR="00A01287" w:rsidRDefault="00A01287" w:rsidP="00A01287">
      <w:pPr>
        <w:pStyle w:val="Stichpunkte1"/>
        <w:numPr>
          <w:ilvl w:val="0"/>
          <w:numId w:val="0"/>
        </w:numPr>
      </w:pPr>
      <w:r>
        <w:t xml:space="preserve">Weltlandmarken beinhalten folgende Informationen </w:t>
      </w:r>
      <w:r w:rsidRPr="00585C97">
        <w:fldChar w:fldCharType="begin"/>
      </w:r>
      <w:r w:rsidR="00501593">
        <w:instrText xml:space="preserve"> ADDIN ZOTERO_ITEM CSL_CITATION {"citationID":"pDhSBKzS","properties":{"formattedCitation":"[12], [13]","plainCitation":"[12], [13]","noteIndex":0},"citationItems":[{"id":100,"uris":["http://zotero.org/users/20567757/items/ZM478T3T"],"itemData":{"id":100,"type":"webpage","abstract":"Cross-platform, customizable ML solutions for live and streaming media. - google-ai-edge/mediapipe","container-title":"GitHub","language":"en","title":"mediapipe/docs/solutions/pose.md at master · google-ai-edge/mediapipe","URL":"https://github.com/google-ai-edge/mediapipe/blob/master/docs/solutions/pose.md","accessed":{"date-parts":[["2026",7,10]]}}},{"id":102,"uris":["http://zotero.org/users/20567757/items/DCSZRHBW"],"itemData":{"id":102,"type":"webpage","container-title":"Google for Developers","language":"en","title":"Landmark | Google AI Edge","URL":"https://developers.google.com/edge/api/mediapipe/java/com/google/mediapipe/tasks/components/containers/Landmark","accessed":{"date-parts":[["2026",7,10]]}}}],"schema":"https://github.com/citation-style-language/schema/raw/master/csl-citation.json"} </w:instrText>
      </w:r>
      <w:r w:rsidRPr="00585C97">
        <w:fldChar w:fldCharType="separate"/>
      </w:r>
      <w:r w:rsidR="00501593" w:rsidRPr="00501593">
        <w:t>[12], [13]</w:t>
      </w:r>
      <w:r w:rsidRPr="00585C97">
        <w:fldChar w:fldCharType="end"/>
      </w:r>
      <w:r>
        <w:t>:</w:t>
      </w:r>
    </w:p>
    <w:p w14:paraId="402EB465" w14:textId="77777777" w:rsidR="00AA6503" w:rsidRDefault="00AA6503" w:rsidP="00A01287">
      <w:pPr>
        <w:pStyle w:val="Stichpunkte1"/>
        <w:numPr>
          <w:ilvl w:val="0"/>
          <w:numId w:val="0"/>
        </w:numPr>
      </w:pPr>
    </w:p>
    <w:p w14:paraId="2849203B" w14:textId="179786F5" w:rsidR="00A01287" w:rsidRDefault="00A01287" w:rsidP="00A01287">
      <w:pPr>
        <w:pStyle w:val="Stichpunkte1"/>
      </w:pPr>
      <w:r>
        <w:t>x, y, z: Dreidimensionale Koordinaten des Landmarks im Weltkoordinatensystem. Die Zählrichtung der Koordinaten gleich</w:t>
      </w:r>
      <w:r w:rsidR="00890A04">
        <w:t>t</w:t>
      </w:r>
      <w:r>
        <w:t xml:space="preserve"> den der Bildlandmarken. Die Einheit ist hier allerdings Meter. Bei </w:t>
      </w:r>
      <w:proofErr w:type="spellStart"/>
      <w:r>
        <w:t>Mediapipe</w:t>
      </w:r>
      <w:proofErr w:type="spellEnd"/>
      <w:r>
        <w:t xml:space="preserve"> Pose ist der Koordinatenursprung in der Körpermitte zwischen den Hüften. </w:t>
      </w:r>
    </w:p>
    <w:p w14:paraId="18663F4B" w14:textId="77777777" w:rsidR="00A01287" w:rsidRDefault="00A01287" w:rsidP="00A01287">
      <w:pPr>
        <w:pStyle w:val="Stichpunkte1"/>
        <w:numPr>
          <w:ilvl w:val="0"/>
          <w:numId w:val="0"/>
        </w:numPr>
        <w:ind w:left="720"/>
      </w:pPr>
    </w:p>
    <w:p w14:paraId="2596DB24" w14:textId="77777777" w:rsidR="00A01287" w:rsidRDefault="00A01287" w:rsidP="00A01287">
      <w:pPr>
        <w:pStyle w:val="Stichpunkte1"/>
      </w:pPr>
      <w:proofErr w:type="spellStart"/>
      <w:r>
        <w:t>Visibility</w:t>
      </w:r>
      <w:proofErr w:type="spellEnd"/>
      <w:r>
        <w:t>: wie bei den Bildlandmarken</w:t>
      </w:r>
    </w:p>
    <w:p w14:paraId="2761C514" w14:textId="77777777" w:rsidR="00A01287" w:rsidRDefault="00A01287" w:rsidP="00A01287">
      <w:pPr>
        <w:pStyle w:val="Stichpunkte1"/>
        <w:numPr>
          <w:ilvl w:val="0"/>
          <w:numId w:val="0"/>
        </w:numPr>
      </w:pPr>
    </w:p>
    <w:p w14:paraId="6CD2514D" w14:textId="77777777" w:rsidR="00A01287" w:rsidRDefault="00A01287" w:rsidP="00A01287">
      <w:pPr>
        <w:pStyle w:val="Stichpunkte1"/>
      </w:pPr>
      <w:r>
        <w:t>Presence: wie bei den Bildlandmarken</w:t>
      </w:r>
    </w:p>
    <w:p w14:paraId="5B85EA49" w14:textId="77777777" w:rsidR="00A01287" w:rsidRPr="00585C97" w:rsidRDefault="00A01287" w:rsidP="00A01287">
      <w:pPr>
        <w:pStyle w:val="berschrift3"/>
        <w:rPr>
          <w:noProof/>
        </w:rPr>
      </w:pPr>
      <w:bookmarkStart w:id="34" w:name="_Ref237866263"/>
      <w:bookmarkStart w:id="35" w:name="_Toc242780575"/>
      <w:r w:rsidRPr="00585C97">
        <w:rPr>
          <w:noProof/>
        </w:rPr>
        <w:t>MediaPipe</w:t>
      </w:r>
      <w:bookmarkEnd w:id="34"/>
      <w:r>
        <w:rPr>
          <w:noProof/>
        </w:rPr>
        <w:t xml:space="preserve"> Pose</w:t>
      </w:r>
      <w:bookmarkEnd w:id="35"/>
    </w:p>
    <w:p w14:paraId="3B79E157" w14:textId="435C4722" w:rsidR="00A01287" w:rsidRPr="00585C97" w:rsidRDefault="00A01287" w:rsidP="00A01287">
      <w:r>
        <w:t xml:space="preserve">Das Paper </w:t>
      </w:r>
      <w:r w:rsidRPr="00585C97">
        <w:fldChar w:fldCharType="begin"/>
      </w:r>
      <w:r w:rsidR="00501593">
        <w:instrText xml:space="preserve"> ADDIN ZOTERO_ITEM CSL_CITATION {"citationID":"gHzDGlZS","properties":{"formattedCitation":"[14]","plainCitation":"[14]","noteIndex":0},"citationItems":[{"id":124,"uris":["http://zotero.org/users/20567757/items/RT93LSGC"],"itemData":{"id":124,"type":"article","abstract":"We present BlazePose, a lightweight convolutional neural network architecture for human pose estimation that is tailored for real-time inference on mobile devices. During inference, the network produces 33 body keypoints for a single person and runs at over 30 frames per second on a Pixel 2 phone. This makes it particularly suited to real-time use cases like fitness tracking and sign language recognition. Our main contributions include a novel body pose tracking solution and a lightweight body pose estimation neural network that uses both heatmaps and regression to keypoint coordinates.","DOI":"10.48550/arXiv.2006.10204","note":"arXiv:2006.10204 [cs.CV]","number":"arXiv:2006.10204","publisher":"arXiv","source":"arXiv.org","title":"BlazePose: On-device Real-time Body Pose tracking","title-short":"BlazePose","URL":"http://arxiv.org/abs/2006.10204","author":[{"family":"Bazarevsky","given":"Valentin"},{"family":"Grishchenko","given":"Ivan"},{"family":"Raveendran","given":"Karthik"},{"family":"Zhu","given":"Tyler"},{"family":"Zhang","given":"Fan"},{"family":"Grundmann","given":"Matthias"}],"accessed":{"date-parts":[["2026",8,11]]},"issued":{"date-parts":[["2020",6,17]]}}}],"schema":"https://github.com/citation-style-language/schema/raw/master/csl-citation.json"} </w:instrText>
      </w:r>
      <w:r w:rsidRPr="00585C97">
        <w:fldChar w:fldCharType="separate"/>
      </w:r>
      <w:r w:rsidR="00501593" w:rsidRPr="00501593">
        <w:t>[14]</w:t>
      </w:r>
      <w:r w:rsidRPr="00585C97">
        <w:fldChar w:fldCharType="end"/>
      </w:r>
      <w:r>
        <w:t xml:space="preserve"> s</w:t>
      </w:r>
      <w:r w:rsidRPr="00585C97">
        <w:t>tell</w:t>
      </w:r>
      <w:r>
        <w:t xml:space="preserve">t mit </w:t>
      </w:r>
      <w:proofErr w:type="spellStart"/>
      <w:r w:rsidRPr="001A7B4A">
        <w:t>BlazePose</w:t>
      </w:r>
      <w:proofErr w:type="spellEnd"/>
      <w:r w:rsidRPr="00585C97">
        <w:t xml:space="preserve"> ein Verfahren zur Echtzeit-Schätzung der menschlichen Körperpose aus RGB-Bildern vor. Das Verfahren wurde auch für mobile Geräte entwickelt und schätzt für eine Person 33 Körper-Landmarks. Diese beschreiben verschiedene Körper- und Gesichtsmerkmale, siehe </w:t>
      </w:r>
      <w:r w:rsidRPr="00585C97">
        <w:fldChar w:fldCharType="begin"/>
      </w:r>
      <w:r w:rsidRPr="00585C97">
        <w:instrText xml:space="preserve"> REF _Ref235642960 \h </w:instrText>
      </w:r>
      <w:r w:rsidRPr="00585C97">
        <w:fldChar w:fldCharType="separate"/>
      </w:r>
      <w:r w:rsidRPr="00585C97">
        <w:t xml:space="preserve">Figure </w:t>
      </w:r>
      <w:r>
        <w:rPr>
          <w:noProof/>
        </w:rPr>
        <w:t>13</w:t>
      </w:r>
      <w:r w:rsidRPr="00585C97">
        <w:fldChar w:fldCharType="end"/>
      </w:r>
      <w:r w:rsidRPr="00585C97">
        <w:t>.</w:t>
      </w:r>
    </w:p>
    <w:p w14:paraId="4DC692E2" w14:textId="77777777" w:rsidR="00A01287" w:rsidRPr="00585C97" w:rsidRDefault="00A01287" w:rsidP="00A01287"/>
    <w:p w14:paraId="55FDBE7E" w14:textId="77777777" w:rsidR="00A01287" w:rsidRPr="00585C97" w:rsidRDefault="00A01287" w:rsidP="00A01287">
      <w:r w:rsidRPr="00585C97">
        <w:t xml:space="preserve">Die Pipeline besteht aus einer Personendetektion und einem anschließenden Landmark-Modell. Die Personendetektion bestimmt zunächst den relevanten Bildbereich. Das </w:t>
      </w:r>
      <w:r w:rsidRPr="00585C97">
        <w:lastRenderedPageBreak/>
        <w:t xml:space="preserve">Landmark-Modell verwendet eine Verzweigung verschiedener neuronaler Netzwerke. Es nutzt drei Informationen: </w:t>
      </w:r>
    </w:p>
    <w:p w14:paraId="0281D22D" w14:textId="77777777" w:rsidR="00A01287" w:rsidRPr="00585C97" w:rsidRDefault="00A01287" w:rsidP="00A01287"/>
    <w:p w14:paraId="4968B920" w14:textId="77777777" w:rsidR="00A01287" w:rsidRPr="00585C97" w:rsidRDefault="00A01287" w:rsidP="00A01287">
      <w:pPr>
        <w:pStyle w:val="Stichpunkte1"/>
      </w:pPr>
      <w:proofErr w:type="spellStart"/>
      <w:r w:rsidRPr="00585C97">
        <w:t>Heatmaps</w:t>
      </w:r>
      <w:proofErr w:type="spellEnd"/>
      <w:r w:rsidRPr="00585C97">
        <w:t xml:space="preserve"> – Wahrscheinlichkeitskarten für jede der 33 Landmarks</w:t>
      </w:r>
    </w:p>
    <w:p w14:paraId="5192E3FB" w14:textId="77777777" w:rsidR="00A01287" w:rsidRPr="00585C97" w:rsidRDefault="00A01287" w:rsidP="00A01287">
      <w:pPr>
        <w:pStyle w:val="Stichpunkte1"/>
      </w:pPr>
      <w:r w:rsidRPr="00585C97">
        <w:t xml:space="preserve">Offsets – Verschiebung der </w:t>
      </w:r>
      <w:proofErr w:type="spellStart"/>
      <w:r w:rsidRPr="00585C97">
        <w:t>Heatmap</w:t>
      </w:r>
      <w:proofErr w:type="spellEnd"/>
      <w:r w:rsidRPr="00585C97">
        <w:t xml:space="preserve"> zur tatsächlichen Bildposition</w:t>
      </w:r>
    </w:p>
    <w:p w14:paraId="0B40FF7C" w14:textId="77777777" w:rsidR="00A01287" w:rsidRPr="00585C97" w:rsidRDefault="00A01287" w:rsidP="00A01287">
      <w:pPr>
        <w:pStyle w:val="Stichpunkte1"/>
      </w:pPr>
      <w:r w:rsidRPr="00585C97">
        <w:t xml:space="preserve">Regression – die direkte Koordinaten-/Wertevorhersage  </w:t>
      </w:r>
    </w:p>
    <w:p w14:paraId="5795EFB8" w14:textId="77777777" w:rsidR="00A01287" w:rsidRPr="00585C97" w:rsidRDefault="00A01287" w:rsidP="00A01287">
      <w:pPr>
        <w:pStyle w:val="Stichpunkte1"/>
        <w:numPr>
          <w:ilvl w:val="0"/>
          <w:numId w:val="0"/>
        </w:numPr>
      </w:pPr>
    </w:p>
    <w:p w14:paraId="2E1A3E1C" w14:textId="61B42613" w:rsidR="00A01287" w:rsidRDefault="00A01287" w:rsidP="00A01287">
      <w:proofErr w:type="spellStart"/>
      <w:r w:rsidRPr="00585C97">
        <w:t>Heatmaps</w:t>
      </w:r>
      <w:proofErr w:type="spellEnd"/>
      <w:r w:rsidRPr="00585C97">
        <w:t xml:space="preserve"> und Offsets werden nur bei</w:t>
      </w:r>
      <w:r w:rsidR="00890A04">
        <w:t xml:space="preserve"> dem</w:t>
      </w:r>
      <w:r w:rsidRPr="00585C97">
        <w:t xml:space="preserve"> </w:t>
      </w:r>
      <w:r w:rsidR="00890A04">
        <w:t>Modellt</w:t>
      </w:r>
      <w:r w:rsidRPr="00585C97">
        <w:t>raining verwendet. Bei der späteren Ausführung (</w:t>
      </w:r>
      <w:proofErr w:type="spellStart"/>
      <w:r w:rsidRPr="00585C97">
        <w:t>Inference</w:t>
      </w:r>
      <w:proofErr w:type="spellEnd"/>
      <w:r w:rsidRPr="00585C97">
        <w:t xml:space="preserve">) werden diese Ausgabeschichten entfernt. Die </w:t>
      </w:r>
      <w:proofErr w:type="spellStart"/>
      <w:r w:rsidRPr="00585C97">
        <w:t>Heatmap</w:t>
      </w:r>
      <w:proofErr w:type="spellEnd"/>
      <w:r w:rsidRPr="00585C97">
        <w:t xml:space="preserve"> dient während des Trainings dazu, ein sogenanntes leichtgewichtiges Embedding zu trainieren. Dieses Embedding wird anschließend vom Regressionsnetz verwendet, um die genauen Landmark-Koordinaten zu bestimmen. Dieses Vorgehen resultiert in eine</w:t>
      </w:r>
      <w:r>
        <w:t>r</w:t>
      </w:r>
      <w:r w:rsidRPr="00585C97">
        <w:t xml:space="preserve"> hohe</w:t>
      </w:r>
      <w:r>
        <w:t>n</w:t>
      </w:r>
      <w:r w:rsidRPr="00585C97">
        <w:t xml:space="preserve"> Genauigkeit </w:t>
      </w:r>
      <w:proofErr w:type="gramStart"/>
      <w:r w:rsidRPr="00585C97">
        <w:t>bei vergleichsweise</w:t>
      </w:r>
      <w:proofErr w:type="gramEnd"/>
      <w:r w:rsidRPr="00585C97">
        <w:t xml:space="preserve"> niedriger </w:t>
      </w:r>
      <w:proofErr w:type="spellStart"/>
      <w:r w:rsidRPr="00585C97">
        <w:t>Inferenc</w:t>
      </w:r>
      <w:r>
        <w:t>e</w:t>
      </w:r>
      <w:r w:rsidRPr="00585C97">
        <w:t>zeit</w:t>
      </w:r>
      <w:proofErr w:type="spellEnd"/>
      <w:r w:rsidRPr="00585C97">
        <w:t>.</w:t>
      </w:r>
    </w:p>
    <w:p w14:paraId="3FCD90F6" w14:textId="77777777" w:rsidR="00A01287" w:rsidRPr="00585C97" w:rsidRDefault="00A01287" w:rsidP="00A01287"/>
    <w:p w14:paraId="4C3F1092" w14:textId="2827046B" w:rsidR="00A01287" w:rsidRPr="00585C97" w:rsidRDefault="00A01287" w:rsidP="00A01287">
      <w:proofErr w:type="spellStart"/>
      <w:r w:rsidRPr="00585C97">
        <w:t>BlazePose</w:t>
      </w:r>
      <w:proofErr w:type="spellEnd"/>
      <w:r w:rsidRPr="00585C97">
        <w:t xml:space="preserve"> ermöglicht somit die Schätzung von Körper-Landmarks aus RGB-Bildern und RGB-Videoframes. Das Verfahren bildet u.a. die Grundlage für die Pose-</w:t>
      </w:r>
      <w:r w:rsidR="00C4328A">
        <w:t>Schätzung</w:t>
      </w:r>
      <w:r w:rsidRPr="00585C97">
        <w:t xml:space="preserve"> in </w:t>
      </w:r>
      <w:r w:rsidRPr="001A7B4A">
        <w:t>MediaPipe</w:t>
      </w:r>
      <w:r w:rsidR="00C4328A">
        <w:t xml:space="preserve"> </w:t>
      </w:r>
      <w:r>
        <w:t>Pose</w:t>
      </w:r>
      <w:r w:rsidR="00890A04">
        <w:t>. Es wirbt damit,</w:t>
      </w:r>
      <w:r w:rsidRPr="00585C97">
        <w:t xml:space="preserve"> dass </w:t>
      </w:r>
      <w:r w:rsidR="00C4328A">
        <w:t>seine</w:t>
      </w:r>
      <w:r w:rsidRPr="00585C97">
        <w:t xml:space="preserve"> Landmark-Schätzung auf mobilen Geräten in Echtzeit möglich ist. </w:t>
      </w:r>
      <w:r w:rsidRPr="00585C97">
        <w:fldChar w:fldCharType="begin"/>
      </w:r>
      <w:r w:rsidR="00501593">
        <w:instrText xml:space="preserve"> ADDIN ZOTERO_ITEM CSL_CITATION {"citationID":"2TQT996E","properties":{"formattedCitation":"[15]","plainCitation":"[15]","noteIndex":0},"citationItems":[{"id":128,"uris":["http://zotero.org/users/20567757/items/VJ35FQC8"],"itemData":{"id":128,"type":"webpage","abstract":"Posted by Valentin Bazarevsky and Ivan Grishchenko, Research Engineers, Google Research Pose estimation from video plays a critical role enabling t...","language":"en","title":"On-device, Real-time Body Pose Tracking with MediaPipe BlazePose","URL":"https://research.google/blog/on-device-real-time-body-pose-tracking-with-mediapipe-blazepose/","accessed":{"date-parts":[["2026",8,11]]}}}],"schema":"https://github.com/citation-style-language/schema/raw/master/csl-citation.json"} </w:instrText>
      </w:r>
      <w:r w:rsidRPr="00585C97">
        <w:fldChar w:fldCharType="separate"/>
      </w:r>
      <w:r w:rsidR="00501593" w:rsidRPr="00501593">
        <w:t>[15]</w:t>
      </w:r>
      <w:r w:rsidRPr="00585C97">
        <w:fldChar w:fldCharType="end"/>
      </w:r>
    </w:p>
    <w:p w14:paraId="2A6B9DC3" w14:textId="77777777" w:rsidR="00A01287" w:rsidRPr="00585C97" w:rsidRDefault="00A01287" w:rsidP="00A01287"/>
    <w:p w14:paraId="7D900AD1" w14:textId="77777777" w:rsidR="00A01287" w:rsidRPr="00585C97" w:rsidRDefault="00A01287" w:rsidP="00A01287">
      <w:pPr>
        <w:pStyle w:val="Grundtext"/>
        <w:keepNext/>
        <w:jc w:val="center"/>
        <w:rPr>
          <w:noProof/>
        </w:rPr>
      </w:pPr>
      <w:r w:rsidRPr="00585C97">
        <w:rPr>
          <w:noProof/>
        </w:rPr>
        <w:drawing>
          <wp:inline distT="0" distB="0" distL="0" distR="0" wp14:anchorId="49B9354F" wp14:editId="613EE16D">
            <wp:extent cx="3286664" cy="3266953"/>
            <wp:effectExtent l="0" t="0" r="9525" b="0"/>
            <wp:docPr id="3131685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68504" name=""/>
                    <pic:cNvPicPr/>
                  </pic:nvPicPr>
                  <pic:blipFill>
                    <a:blip r:embed="rId14"/>
                    <a:stretch>
                      <a:fillRect/>
                    </a:stretch>
                  </pic:blipFill>
                  <pic:spPr>
                    <a:xfrm>
                      <a:off x="0" y="0"/>
                      <a:ext cx="3289737" cy="3270007"/>
                    </a:xfrm>
                    <a:prstGeom prst="rect">
                      <a:avLst/>
                    </a:prstGeom>
                  </pic:spPr>
                </pic:pic>
              </a:graphicData>
            </a:graphic>
          </wp:inline>
        </w:drawing>
      </w:r>
    </w:p>
    <w:p w14:paraId="19FBF0FC" w14:textId="43DABF3E" w:rsidR="00A01287" w:rsidRPr="003F5121" w:rsidRDefault="00A01287" w:rsidP="00A01287">
      <w:pPr>
        <w:pStyle w:val="Beschriftung"/>
        <w:jc w:val="center"/>
        <w:rPr>
          <w:lang w:val="en-US"/>
        </w:rPr>
      </w:pPr>
      <w:bookmarkStart w:id="36" w:name="_Toc239338440"/>
      <w:r w:rsidRPr="003F5121">
        <w:rPr>
          <w:lang w:val="en-US"/>
        </w:rPr>
        <w:t xml:space="preserve">Figure </w:t>
      </w:r>
      <w:r>
        <w:fldChar w:fldCharType="begin"/>
      </w:r>
      <w:r w:rsidRPr="003F5121">
        <w:rPr>
          <w:lang w:val="en-US"/>
        </w:rPr>
        <w:instrText xml:space="preserve"> SEQ Figure \* ARABIC </w:instrText>
      </w:r>
      <w:r>
        <w:fldChar w:fldCharType="separate"/>
      </w:r>
      <w:r w:rsidR="005315BE">
        <w:rPr>
          <w:noProof/>
          <w:lang w:val="en-US"/>
        </w:rPr>
        <w:t>3</w:t>
      </w:r>
      <w:r>
        <w:fldChar w:fldCharType="end"/>
      </w:r>
      <w:r w:rsidRPr="003F5121">
        <w:rPr>
          <w:lang w:val="en-US"/>
        </w:rPr>
        <w:t xml:space="preserve"> - Pose-Estimation </w:t>
      </w:r>
      <w:proofErr w:type="spellStart"/>
      <w:r w:rsidRPr="003F5121">
        <w:rPr>
          <w:lang w:val="en-US"/>
        </w:rPr>
        <w:t>mit</w:t>
      </w:r>
      <w:proofErr w:type="spellEnd"/>
      <w:r w:rsidRPr="003F5121">
        <w:rPr>
          <w:lang w:val="en-US"/>
        </w:rPr>
        <w:t xml:space="preserve"> </w:t>
      </w:r>
      <w:proofErr w:type="spellStart"/>
      <w:r w:rsidRPr="003F5121">
        <w:rPr>
          <w:lang w:val="en-US"/>
        </w:rPr>
        <w:t>BlazePose</w:t>
      </w:r>
      <w:proofErr w:type="spellEnd"/>
      <w:r>
        <w:rPr>
          <w:lang w:val="en-US"/>
        </w:rPr>
        <w:t xml:space="preserve"> (MediaPipe)</w:t>
      </w:r>
      <w:r w:rsidRPr="003F5121">
        <w:rPr>
          <w:lang w:val="en-US"/>
        </w:rPr>
        <w:t xml:space="preserve"> </w:t>
      </w:r>
      <w:r w:rsidRPr="00585C97">
        <w:fldChar w:fldCharType="begin"/>
      </w:r>
      <w:r w:rsidR="00501593">
        <w:rPr>
          <w:lang w:val="en-US"/>
        </w:rPr>
        <w:instrText xml:space="preserve"> ADDIN ZOTERO_ITEM CSL_CITATION {"citationID":"pC581hM1","properties":{"formattedCitation":"[14]","plainCitation":"[14]","noteIndex":0},"citationItems":[{"id":124,"uris":["http://zotero.org/users/20567757/items/RT93LSGC"],"itemData":{"id":124,"type":"article","abstract":"We present BlazePose, a lightweight convolutional neural network architecture for human pose estimation that is tailored for real-time inference on mobile devices. During inference, the network produces 33 body keypoints for a single person and runs at over 30 frames per second on a Pixel 2 phone. This makes it particularly suited to real-time use cases like fitness tracking and sign language recognition. Our main contributions include a novel body pose tracking solution and a lightweight body pose estimation neural network that uses both heatmaps and regression to keypoint coordinates.","DOI":"10.48550/arXiv.2006.10204","note":"arXiv:2006.10204 [cs.CV]","number":"arXiv:2006.10204","publisher":"arXiv","source":"arXiv.org","title":"BlazePose: On-device Real-time Body Pose tracking","title-short":"BlazePose","URL":"http://arxiv.org/abs/2006.10204","author":[{"family":"Bazarevsky","given":"Valentin"},{"family":"Grishchenko","given":"Ivan"},{"family":"Raveendran","given":"Karthik"},{"family":"Zhu","given":"Tyler"},{"family":"Zhang","given":"Fan"},{"family":"Grundmann","given":"Matthias"}],"accessed":{"date-parts":[["2026",8,11]]},"issued":{"date-parts":[["2020",6,17]]}}}],"schema":"https://github.com/citation-style-language/schema/raw/master/csl-citation.json"} </w:instrText>
      </w:r>
      <w:r w:rsidRPr="00585C97">
        <w:fldChar w:fldCharType="separate"/>
      </w:r>
      <w:bookmarkEnd w:id="36"/>
      <w:r w:rsidR="00501593" w:rsidRPr="00501593">
        <w:rPr>
          <w:lang w:val="en-US"/>
        </w:rPr>
        <w:t>[14]</w:t>
      </w:r>
      <w:r w:rsidRPr="00585C97">
        <w:fldChar w:fldCharType="end"/>
      </w:r>
    </w:p>
    <w:p w14:paraId="7158AD2A" w14:textId="77777777" w:rsidR="00A01287" w:rsidRPr="00585C97" w:rsidRDefault="00A01287" w:rsidP="00A01287">
      <w:pPr>
        <w:keepNext/>
        <w:jc w:val="center"/>
      </w:pPr>
      <w:r w:rsidRPr="003F5121">
        <w:rPr>
          <w:lang w:val="en-US"/>
        </w:rPr>
        <w:lastRenderedPageBreak/>
        <w:t xml:space="preserve"> </w:t>
      </w:r>
      <w:r w:rsidRPr="00585C97">
        <w:rPr>
          <w:noProof/>
        </w:rPr>
        <w:drawing>
          <wp:inline distT="0" distB="0" distL="0" distR="0" wp14:anchorId="445B089C" wp14:editId="736625BB">
            <wp:extent cx="5400040" cy="2728595"/>
            <wp:effectExtent l="0" t="0" r="0" b="0"/>
            <wp:docPr id="6739104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728595"/>
                    </a:xfrm>
                    <a:prstGeom prst="rect">
                      <a:avLst/>
                    </a:prstGeom>
                    <a:noFill/>
                    <a:ln>
                      <a:noFill/>
                    </a:ln>
                  </pic:spPr>
                </pic:pic>
              </a:graphicData>
            </a:graphic>
          </wp:inline>
        </w:drawing>
      </w:r>
    </w:p>
    <w:p w14:paraId="682FF0B9" w14:textId="7431B42D" w:rsidR="00A01287" w:rsidRPr="001A7B4A" w:rsidRDefault="00A01287" w:rsidP="00C4328A">
      <w:pPr>
        <w:pStyle w:val="Beschriftung"/>
        <w:jc w:val="center"/>
      </w:pPr>
      <w:bookmarkStart w:id="37" w:name="_Ref235642960"/>
      <w:bookmarkStart w:id="38" w:name="_Ref235642978"/>
      <w:bookmarkStart w:id="39" w:name="_Toc239338441"/>
      <w:r w:rsidRPr="00585C97">
        <w:t xml:space="preserve">Figure </w:t>
      </w:r>
      <w:r w:rsidR="005315BE">
        <w:fldChar w:fldCharType="begin"/>
      </w:r>
      <w:r w:rsidR="005315BE">
        <w:instrText xml:space="preserve"> SEQ Figure \* ARABIC </w:instrText>
      </w:r>
      <w:r w:rsidR="005315BE">
        <w:fldChar w:fldCharType="separate"/>
      </w:r>
      <w:r w:rsidR="005315BE">
        <w:rPr>
          <w:noProof/>
        </w:rPr>
        <w:t>4</w:t>
      </w:r>
      <w:r w:rsidR="005315BE">
        <w:rPr>
          <w:noProof/>
        </w:rPr>
        <w:fldChar w:fldCharType="end"/>
      </w:r>
      <w:bookmarkEnd w:id="37"/>
      <w:r w:rsidRPr="00585C97">
        <w:t xml:space="preserve"> – MediaPipe </w:t>
      </w:r>
      <w:proofErr w:type="spellStart"/>
      <w:r w:rsidRPr="00585C97">
        <w:t>BlazePose</w:t>
      </w:r>
      <w:proofErr w:type="spellEnd"/>
      <w:r w:rsidRPr="00585C97">
        <w:t xml:space="preserve"> Körperlandmarks </w:t>
      </w:r>
      <w:bookmarkEnd w:id="38"/>
      <w:r w:rsidRPr="00585C97">
        <w:fldChar w:fldCharType="begin"/>
      </w:r>
      <w:r w:rsidR="00501593">
        <w:instrText xml:space="preserve"> ADDIN ZOTERO_ITEM CSL_CITATION {"citationID":"tWrhUGw9","properties":{"formattedCitation":"[15]","plainCitation":"[15]","noteIndex":0},"citationItems":[{"id":128,"uris":["http://zotero.org/users/20567757/items/VJ35FQC8"],"itemData":{"id":128,"type":"webpage","abstract":"Posted by Valentin Bazarevsky and Ivan Grishchenko, Research Engineers, Google Research Pose estimation from video plays a critical role enabling t...","language":"en","title":"On-device, Real-time Body Pose Tracking with MediaPipe BlazePose","URL":"https://research.google/blog/on-device-real-time-body-pose-tracking-with-mediapipe-blazepose/","accessed":{"date-parts":[["2026",8,11]]}}}],"schema":"https://github.com/citation-style-language/schema/raw/master/csl-citation.json"} </w:instrText>
      </w:r>
      <w:r w:rsidRPr="00585C97">
        <w:fldChar w:fldCharType="separate"/>
      </w:r>
      <w:bookmarkEnd w:id="39"/>
      <w:r w:rsidR="00501593" w:rsidRPr="00501593">
        <w:t>[15]</w:t>
      </w:r>
      <w:r w:rsidRPr="00585C97">
        <w:fldChar w:fldCharType="end"/>
      </w:r>
    </w:p>
    <w:p w14:paraId="434014B3" w14:textId="18A60994" w:rsidR="00A01287" w:rsidRPr="00585C97" w:rsidRDefault="00A01287" w:rsidP="00A01287">
      <w:pPr>
        <w:pStyle w:val="berschrift3"/>
        <w:rPr>
          <w:noProof/>
        </w:rPr>
      </w:pPr>
      <w:bookmarkStart w:id="40" w:name="_Ref237866266"/>
      <w:bookmarkStart w:id="41" w:name="_Toc242780576"/>
      <w:r w:rsidRPr="00585C97">
        <w:rPr>
          <w:noProof/>
        </w:rPr>
        <w:t>MediaPipe Hands</w:t>
      </w:r>
      <w:bookmarkEnd w:id="40"/>
      <w:bookmarkEnd w:id="41"/>
    </w:p>
    <w:p w14:paraId="0C66F5F7" w14:textId="07539B9C" w:rsidR="00A01287" w:rsidRPr="00585C97" w:rsidRDefault="00A01287" w:rsidP="00A01287">
      <w:r>
        <w:t xml:space="preserve">Das Paper </w:t>
      </w:r>
      <w:r w:rsidRPr="00585C97">
        <w:fldChar w:fldCharType="begin"/>
      </w:r>
      <w:r w:rsidR="00501593">
        <w:instrText xml:space="preserve"> ADDIN ZOTERO_ITEM CSL_CITATION {"citationID":"V2VDiPHn","properties":{"formattedCitation":"[16]","plainCitation":"[16]","noteIndex":0},"citationItems":[{"id":120,"uris":["http://zotero.org/users/20567757/items/SZCW9L8S"],"itemData":{"id":120,"type":"article","abstract":"We present a real-time on-device hand tracking pipeline that predicts hand skeleton from single RGB camera for AR/VR applications. The pipeline consists of two models: 1) a palm detector, 2) a hand landmark model. It's implemented via MediaPipe, a framework for building cross-platform ML solutions. The proposed model and pipeline architecture demonstrates real-time inference speed on mobile GPUs and high prediction quality. MediaPipe Hands is open sourced at https://mediapipe.dev.","DOI":"10.48550/arXiv.2006.10214","note":"arXiv:2006.10214 [cs.CV]","number":"arXiv:2006.10214","publisher":"arXiv","source":"arXiv.org","title":"MediaPipe Hands: On-device Real-time Hand Tracking","title-short":"MediaPipe Hands","URL":"http://arxiv.org/abs/2006.10214","author":[{"family":"Zhang","given":"Fan"},{"family":"Bazarevsky","given":"Valentin"},{"family":"Vakunov","given":"Andrey"},{"family":"Tkachenka","given":"Andrei"},{"family":"Sung","given":"George"},{"family":"Chang","given":"Chuo-Ling"},{"family":"Grundmann","given":"Matthias"}],"accessed":{"date-parts":[["2026",8,11]]},"issued":{"date-parts":[["2020",6,18]]}}}],"schema":"https://github.com/citation-style-language/schema/raw/master/csl-citation.json"} </w:instrText>
      </w:r>
      <w:r w:rsidRPr="00585C97">
        <w:fldChar w:fldCharType="separate"/>
      </w:r>
      <w:r w:rsidR="00501593" w:rsidRPr="00501593">
        <w:t>[16]</w:t>
      </w:r>
      <w:r w:rsidRPr="00585C97">
        <w:fldChar w:fldCharType="end"/>
      </w:r>
      <w:r w:rsidRPr="00585C97">
        <w:t xml:space="preserve"> stellt ein Verfahren zur Echtzeit-Erkennung und Verfolgung menschlicher Hände</w:t>
      </w:r>
      <w:r>
        <w:t xml:space="preserve"> vor</w:t>
      </w:r>
      <w:r w:rsidRPr="00585C97">
        <w:t xml:space="preserve">. Das Verfahren bestimmt die Position der Hand sowie ein Skelett aus 21 Handlandmarks. </w:t>
      </w:r>
      <w:r>
        <w:t xml:space="preserve">Es basiert genau wie </w:t>
      </w:r>
      <w:proofErr w:type="spellStart"/>
      <w:r w:rsidRPr="00585C97">
        <w:t>BlazePose</w:t>
      </w:r>
      <w:proofErr w:type="spellEnd"/>
      <w:r w:rsidRPr="00585C97">
        <w:t xml:space="preserve"> </w:t>
      </w:r>
      <w:r>
        <w:t>auf RGB-Bildmaterial als Eingangsdaten</w:t>
      </w:r>
      <w:r w:rsidR="00C96D37">
        <w:t xml:space="preserve"> und bietet </w:t>
      </w:r>
      <w:r w:rsidR="00C96D37" w:rsidRPr="00585C97">
        <w:t>eine kompakte Darstellung der Hand über deren Gelenkpunkte</w:t>
      </w:r>
      <w:r w:rsidR="00C96D37">
        <w:t xml:space="preserve">. Siehe </w:t>
      </w:r>
      <w:r w:rsidR="00C96D37">
        <w:fldChar w:fldCharType="begin"/>
      </w:r>
      <w:r w:rsidR="00C96D37">
        <w:instrText xml:space="preserve"> REF _Ref237436075 \h </w:instrText>
      </w:r>
      <w:r w:rsidR="00C96D37">
        <w:fldChar w:fldCharType="separate"/>
      </w:r>
      <w:r w:rsidR="00C96D37" w:rsidRPr="00585C97">
        <w:t xml:space="preserve">Figure </w:t>
      </w:r>
      <w:r w:rsidR="00C96D37">
        <w:rPr>
          <w:noProof/>
        </w:rPr>
        <w:t>5</w:t>
      </w:r>
      <w:r w:rsidR="00C96D37">
        <w:fldChar w:fldCharType="end"/>
      </w:r>
      <w:r w:rsidR="00C96D37">
        <w:t xml:space="preserve"> und </w:t>
      </w:r>
      <w:r w:rsidR="00C96D37">
        <w:fldChar w:fldCharType="begin"/>
      </w:r>
      <w:r w:rsidR="00C96D37">
        <w:instrText xml:space="preserve"> REF _Ref241577159 \h </w:instrText>
      </w:r>
      <w:r w:rsidR="00C96D37">
        <w:fldChar w:fldCharType="separate"/>
      </w:r>
      <w:r w:rsidR="00C96D37" w:rsidRPr="00585C97">
        <w:t xml:space="preserve">Figure </w:t>
      </w:r>
      <w:r w:rsidR="00C96D37">
        <w:rPr>
          <w:noProof/>
        </w:rPr>
        <w:t>6</w:t>
      </w:r>
      <w:r w:rsidR="00C96D37">
        <w:fldChar w:fldCharType="end"/>
      </w:r>
      <w:r w:rsidR="00C96D37">
        <w:t>.</w:t>
      </w:r>
    </w:p>
    <w:p w14:paraId="64F6BD86" w14:textId="77777777" w:rsidR="00A01287" w:rsidRPr="00585C97" w:rsidRDefault="00A01287" w:rsidP="00A01287"/>
    <w:p w14:paraId="68D1B1BE" w14:textId="22097E3A" w:rsidR="00A01287" w:rsidRPr="00585C97" w:rsidRDefault="00A01287" w:rsidP="00A01287">
      <w:r w:rsidRPr="00585C97">
        <w:t xml:space="preserve">Die Verarbeitung besteht aus zwei Modellen. Zunächst bestimmt ein Palm (Englisch für Handfläche) </w:t>
      </w:r>
      <w:r w:rsidR="00C96D37">
        <w:t>-</w:t>
      </w:r>
      <w:r w:rsidRPr="00585C97">
        <w:t>Detektor die Position der Handfläche im Bild. Anschließend verarbeitet ein Hand-Landmark-Modell den erkannten Bereich und bestimmt die 21 Landmarken der Hand. Die Aufteilung in diese beiden Schritte reduziert die Aufgabe für das Landmark-Modell, da dieses nicht mehr das gesamte Bild untersuchen muss.</w:t>
      </w:r>
    </w:p>
    <w:p w14:paraId="4F9CADB9" w14:textId="77777777" w:rsidR="00A01287" w:rsidRPr="00585C97" w:rsidRDefault="00A01287" w:rsidP="00A01287"/>
    <w:p w14:paraId="0FE06064" w14:textId="0056EFBE" w:rsidR="00A01287" w:rsidRPr="00585C97" w:rsidRDefault="00A01287" w:rsidP="00A01287">
      <w:r>
        <w:t>Dieses</w:t>
      </w:r>
      <w:r w:rsidRPr="00585C97">
        <w:t xml:space="preserve"> Verfahren ist für die Verarbeitung von Videosequenzen ausgelegt. </w:t>
      </w:r>
      <w:r>
        <w:t>Denn n</w:t>
      </w:r>
      <w:r w:rsidRPr="00585C97">
        <w:t xml:space="preserve">ach der ersten Erkennung kann die Position der Hand in </w:t>
      </w:r>
      <w:r w:rsidR="00C96D37">
        <w:t xml:space="preserve">den </w:t>
      </w:r>
      <w:r w:rsidRPr="00585C97">
        <w:t xml:space="preserve">folgenden Bildern verfolgt werden. Dadurch muss die Handfläche nicht in jedem Bild erneut vollständig detektiert werden. Der Palm Detektor wird erneut verwendet, wenn die Verfolgung verloren geht. Auf diese Weise wird eine </w:t>
      </w:r>
      <w:r w:rsidR="00C96D37">
        <w:t xml:space="preserve">effiziente </w:t>
      </w:r>
      <w:r w:rsidRPr="00585C97">
        <w:t>Echtzeitverarbeitung ermöglicht.</w:t>
      </w:r>
    </w:p>
    <w:p w14:paraId="2DDE9A4C" w14:textId="77777777" w:rsidR="00A01287" w:rsidRPr="00585C97" w:rsidRDefault="00A01287" w:rsidP="00A01287">
      <w:pPr>
        <w:keepNext/>
        <w:jc w:val="center"/>
      </w:pPr>
      <w:r w:rsidRPr="00585C97">
        <w:rPr>
          <w:noProof/>
        </w:rPr>
        <w:lastRenderedPageBreak/>
        <w:drawing>
          <wp:inline distT="0" distB="0" distL="0" distR="0" wp14:anchorId="30C267B4" wp14:editId="2D11261B">
            <wp:extent cx="3631721" cy="1990725"/>
            <wp:effectExtent l="0" t="0" r="6985" b="0"/>
            <wp:docPr id="17876537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53706" name=""/>
                    <pic:cNvPicPr/>
                  </pic:nvPicPr>
                  <pic:blipFill rotWithShape="1">
                    <a:blip r:embed="rId16"/>
                    <a:srcRect r="2434"/>
                    <a:stretch>
                      <a:fillRect/>
                    </a:stretch>
                  </pic:blipFill>
                  <pic:spPr bwMode="auto">
                    <a:xfrm>
                      <a:off x="0" y="0"/>
                      <a:ext cx="3637654" cy="1993977"/>
                    </a:xfrm>
                    <a:prstGeom prst="rect">
                      <a:avLst/>
                    </a:prstGeom>
                    <a:ln>
                      <a:noFill/>
                    </a:ln>
                    <a:extLst>
                      <a:ext uri="{53640926-AAD7-44D8-BBD7-CCE9431645EC}">
                        <a14:shadowObscured xmlns:a14="http://schemas.microsoft.com/office/drawing/2010/main"/>
                      </a:ext>
                    </a:extLst>
                  </pic:spPr>
                </pic:pic>
              </a:graphicData>
            </a:graphic>
          </wp:inline>
        </w:drawing>
      </w:r>
    </w:p>
    <w:p w14:paraId="4FD21167" w14:textId="5D956006" w:rsidR="00A01287" w:rsidRPr="00585C97" w:rsidRDefault="00A01287" w:rsidP="00A01287">
      <w:pPr>
        <w:pStyle w:val="Beschriftung"/>
        <w:jc w:val="center"/>
      </w:pPr>
      <w:bookmarkStart w:id="42" w:name="_Ref237436075"/>
      <w:bookmarkStart w:id="43" w:name="_Toc239338442"/>
      <w:r w:rsidRPr="00585C97">
        <w:t xml:space="preserve">Figure </w:t>
      </w:r>
      <w:r w:rsidR="005315BE">
        <w:fldChar w:fldCharType="begin"/>
      </w:r>
      <w:r w:rsidR="005315BE">
        <w:instrText xml:space="preserve"> SEQ Figure \* ARABIC </w:instrText>
      </w:r>
      <w:r w:rsidR="005315BE">
        <w:fldChar w:fldCharType="separate"/>
      </w:r>
      <w:r w:rsidR="005315BE">
        <w:rPr>
          <w:noProof/>
        </w:rPr>
        <w:t>5</w:t>
      </w:r>
      <w:r w:rsidR="005315BE">
        <w:rPr>
          <w:noProof/>
        </w:rPr>
        <w:fldChar w:fldCharType="end"/>
      </w:r>
      <w:bookmarkEnd w:id="42"/>
      <w:r w:rsidRPr="00585C97">
        <w:t xml:space="preserve"> - Handerkennung mit MediaPipe </w:t>
      </w:r>
      <w:r w:rsidRPr="00585C97">
        <w:fldChar w:fldCharType="begin"/>
      </w:r>
      <w:r w:rsidR="00501593">
        <w:instrText xml:space="preserve"> ADDIN ZOTERO_ITEM CSL_CITATION {"citationID":"wq6Ugg1M","properties":{"formattedCitation":"[16]","plainCitation":"[16]","noteIndex":0},"citationItems":[{"id":120,"uris":["http://zotero.org/users/20567757/items/SZCW9L8S"],"itemData":{"id":120,"type":"article","abstract":"We present a real-time on-device hand tracking pipeline that predicts hand skeleton from single RGB camera for AR/VR applications. The pipeline consists of two models: 1) a palm detector, 2) a hand landmark model. It's implemented via MediaPipe, a framework for building cross-platform ML solutions. The proposed model and pipeline architecture demonstrates real-time inference speed on mobile GPUs and high prediction quality. MediaPipe Hands is open sourced at https://mediapipe.dev.","DOI":"10.48550/arXiv.2006.10214","note":"arXiv:2006.10214 [cs.CV]","number":"arXiv:2006.10214","publisher":"arXiv","source":"arXiv.org","title":"MediaPipe Hands: On-device Real-time Hand Tracking","title-short":"MediaPipe Hands","URL":"http://arxiv.org/abs/2006.10214","author":[{"family":"Zhang","given":"Fan"},{"family":"Bazarevsky","given":"Valentin"},{"family":"Vakunov","given":"Andrey"},{"family":"Tkachenka","given":"Andrei"},{"family":"Sung","given":"George"},{"family":"Chang","given":"Chuo-Ling"},{"family":"Grundmann","given":"Matthias"}],"accessed":{"date-parts":[["2026",8,11]]},"issued":{"date-parts":[["2020",6,18]]}}}],"schema":"https://github.com/citation-style-language/schema/raw/master/csl-citation.json"} </w:instrText>
      </w:r>
      <w:r w:rsidRPr="00585C97">
        <w:fldChar w:fldCharType="separate"/>
      </w:r>
      <w:bookmarkEnd w:id="43"/>
      <w:r w:rsidR="00501593" w:rsidRPr="00501593">
        <w:t>[16]</w:t>
      </w:r>
      <w:r w:rsidRPr="00585C97">
        <w:fldChar w:fldCharType="end"/>
      </w:r>
    </w:p>
    <w:p w14:paraId="48F2744F" w14:textId="77777777" w:rsidR="00A01287" w:rsidRPr="00585C97" w:rsidRDefault="00A01287" w:rsidP="00A01287"/>
    <w:p w14:paraId="1864D703" w14:textId="77777777" w:rsidR="00A01287" w:rsidRPr="00585C97" w:rsidRDefault="00A01287" w:rsidP="00A01287">
      <w:pPr>
        <w:keepNext/>
        <w:jc w:val="center"/>
      </w:pPr>
      <w:r w:rsidRPr="00585C97">
        <w:rPr>
          <w:noProof/>
        </w:rPr>
        <w:drawing>
          <wp:inline distT="0" distB="0" distL="0" distR="0" wp14:anchorId="05EF98C1" wp14:editId="53C3C767">
            <wp:extent cx="4733925" cy="1647674"/>
            <wp:effectExtent l="0" t="0" r="0" b="0"/>
            <wp:docPr id="3911715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54433" cy="1654812"/>
                    </a:xfrm>
                    <a:prstGeom prst="rect">
                      <a:avLst/>
                    </a:prstGeom>
                    <a:noFill/>
                    <a:ln>
                      <a:noFill/>
                    </a:ln>
                  </pic:spPr>
                </pic:pic>
              </a:graphicData>
            </a:graphic>
          </wp:inline>
        </w:drawing>
      </w:r>
    </w:p>
    <w:p w14:paraId="6B5FD239" w14:textId="386B6D0B" w:rsidR="00C96D37" w:rsidRPr="00C96D37" w:rsidRDefault="00A01287" w:rsidP="00C96D37">
      <w:pPr>
        <w:pStyle w:val="Beschriftung"/>
        <w:jc w:val="center"/>
      </w:pPr>
      <w:bookmarkStart w:id="44" w:name="_Ref241577159"/>
      <w:bookmarkStart w:id="45" w:name="_Ref235697498"/>
      <w:bookmarkStart w:id="46" w:name="_Toc239338443"/>
      <w:r w:rsidRPr="00585C97">
        <w:t xml:space="preserve">Figure </w:t>
      </w:r>
      <w:r w:rsidR="005315BE">
        <w:fldChar w:fldCharType="begin"/>
      </w:r>
      <w:r w:rsidR="005315BE">
        <w:instrText xml:space="preserve"> SEQ Figure \* ARABIC </w:instrText>
      </w:r>
      <w:r w:rsidR="005315BE">
        <w:fldChar w:fldCharType="separate"/>
      </w:r>
      <w:r w:rsidR="005315BE">
        <w:rPr>
          <w:noProof/>
        </w:rPr>
        <w:t>6</w:t>
      </w:r>
      <w:r w:rsidR="005315BE">
        <w:rPr>
          <w:noProof/>
        </w:rPr>
        <w:fldChar w:fldCharType="end"/>
      </w:r>
      <w:bookmarkEnd w:id="44"/>
      <w:r w:rsidRPr="00585C97">
        <w:t xml:space="preserve"> - MediaPipe Handlandmarks </w:t>
      </w:r>
      <w:bookmarkEnd w:id="45"/>
      <w:r w:rsidRPr="00585C97">
        <w:fldChar w:fldCharType="begin"/>
      </w:r>
      <w:r w:rsidR="00501593">
        <w:instrText xml:space="preserve"> ADDIN ZOTERO_ITEM CSL_CITATION {"citationID":"NuWCKyaM","properties":{"formattedCitation":"[17]","plainCitation":"[17]","noteIndex":0},"citationItems":[{"id":7,"uris":["http://zotero.org/users/20567757/items/FR3VZ3KE"],"itemData":{"id":7,"type":"article","abstract":"Building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5,15]]},"issued":{"date-parts":[["2019",6,14]]}}}],"schema":"https://github.com/citation-style-language/schema/raw/master/csl-citation.json"} </w:instrText>
      </w:r>
      <w:r w:rsidRPr="00585C97">
        <w:fldChar w:fldCharType="separate"/>
      </w:r>
      <w:bookmarkEnd w:id="46"/>
      <w:r w:rsidR="00501593" w:rsidRPr="00501593">
        <w:t>[17]</w:t>
      </w:r>
      <w:r w:rsidRPr="00585C97">
        <w:fldChar w:fldCharType="end"/>
      </w:r>
    </w:p>
    <w:p w14:paraId="35923A92" w14:textId="77777777" w:rsidR="00033A1C" w:rsidRDefault="00033A1C" w:rsidP="00033A1C">
      <w:pPr>
        <w:pStyle w:val="berschrift2"/>
      </w:pPr>
      <w:bookmarkStart w:id="47" w:name="_Ref242184517"/>
      <w:bookmarkStart w:id="48" w:name="_Toc242780577"/>
      <w:proofErr w:type="spellStart"/>
      <w:r>
        <w:t>OpenPose</w:t>
      </w:r>
      <w:bookmarkEnd w:id="47"/>
      <w:bookmarkEnd w:id="48"/>
      <w:proofErr w:type="spellEnd"/>
    </w:p>
    <w:p w14:paraId="45DDC7EF" w14:textId="02631282" w:rsidR="00033A1C" w:rsidRDefault="00033A1C" w:rsidP="00033A1C">
      <w:proofErr w:type="spellStart"/>
      <w:r>
        <w:t>OpenPose</w:t>
      </w:r>
      <w:proofErr w:type="spellEnd"/>
      <w:r>
        <w:t xml:space="preserve"> ist ein von der Carnegie Mellon University entwickeltes Open-Source-Framework zur Echtzeit-Erkennung menschlicher Körperhaltungen aus Bildern und Videos. Es stellt das erste System dar, das Körper-, Hand-, Gesichts- und Fuß-Landmarken mehrerer Personen gleichzeitig in Echtzeit detektieren kann. Das Verfahren wurde in </w:t>
      </w:r>
      <w:r w:rsidR="008038A2">
        <w:t>dem</w:t>
      </w:r>
      <w:r>
        <w:t xml:space="preserve"> IEEE Paper </w:t>
      </w:r>
      <w:r>
        <w:fldChar w:fldCharType="begin"/>
      </w:r>
      <w:r w:rsidR="00501593">
        <w:instrText xml:space="preserve"> ADDIN ZOTERO_ITEM CSL_CITATION {"citationID":"U7GBNcMZ","properties":{"unsorted":false,"formattedCitation":"[18]","plainCitation":"[18]","noteIndex":0},"citationItems":[{"id":237,"uris":["http://zotero.org/users/20567757/items/IE79NZ8I"],"itemData":{"id":237,"type":"article-journal","abstract":"Realtime multi-person 2D pose estimation is a key component in enabling machines to have an understanding of people in images and videos. In this work, we present a realtime approach to detect the 2D pose of multiple people in an image. The proposed method uses a nonparametric representation, which we refer to as Part Affinity Fields (PAFs), to learn to associate body parts with individuals in the image. This bottom-up system achieves high accuracy and realtime performance, regardless of the number of people in the image. In previous work, PAFs and body part location estimation were refined simultaneously across training stages. We demonstrate that a PAF-only refinement rather than both PAF and body part location refinement results in a substantial increase in both runtime performance and accuracy. We also present the first combined body and foot keypoint detector, based on an internal annotated foot dataset that we have publicly released. We show that the combined detector not only reduces the inference time compared to running them sequentially, but also maintains the accuracy of each component individually. This work has culminated in the release of OpenPose, the first open-source realtime system for multi-person 2D pose detection, including body, foot, hand, and facial keypoints.","container-title":"IEEE Transactions on Pattern Analysis and Machine Intelligence","DOI":"10.1109/TPAMI.2019.2929257","ISSN":"1939-3539","issue":"1","page":"172-186","source":"IEEE Xplore","title":"OpenPose: Realtime Multi-Person 2D Pose Estimation Using Part Affinity Fields","title-short":"OpenPose","volume":"43","author":[{"family":"Cao","given":"Zhe"},{"family":"Hidalgo","given":"Gines"},{"family":"Simon","given":"Tomas"},{"family":"Wei","given":"Shih-En"},{"family":"Sheikh","given":"Yaser"}],"issued":{"date-parts":[["2021",1]]}}}],"schema":"https://github.com/citation-style-language/schema/raw/master/csl-citation.json"} </w:instrText>
      </w:r>
      <w:r>
        <w:fldChar w:fldCharType="separate"/>
      </w:r>
      <w:r w:rsidR="00501593" w:rsidRPr="00501593">
        <w:t>[18]</w:t>
      </w:r>
      <w:r>
        <w:fldChar w:fldCharType="end"/>
      </w:r>
      <w:r>
        <w:t xml:space="preserve"> veröffentlicht. </w:t>
      </w:r>
      <w:r w:rsidR="008038A2">
        <w:t>Der</w:t>
      </w:r>
      <w:r>
        <w:t xml:space="preserve"> kostenfreier Preprint </w:t>
      </w:r>
      <w:r>
        <w:fldChar w:fldCharType="begin"/>
      </w:r>
      <w:r w:rsidR="00501593">
        <w:instrText xml:space="preserve"> ADDIN ZOTERO_ITEM CSL_CITATION {"citationID":"TMQD7FQe","properties":{"unsorted":false,"formattedCitation":"[19]","plainCitation":"[19]","noteIndex":0},"citationItems":[{"id":229,"uris":["http://zotero.org/users/20567757/items/HP4HDNDA"],"itemData":{"id":229,"type":"article","abstract":"Realtime multi-person 2D pose estimation is a key component in enabling machines to have an understanding of people in images and videos. In this work, we present a realtime approach to detect the 2D pose of multiple people in an image. The proposed method uses a nonparametric representation, which we refer to as Part Affinity Fields (PAFs), to learn to associate body parts with individuals in the image. This bottom-up system achieves high accuracy and realtime performance, regardless of the number of people in the image. In previous work, PAFs and body part location estimation were refined simultaneously across training stages. We demonstrate that a PAF-only refinement rather than both PAF and body part location refinement results in a substantial increase in both runtime performance and accuracy. We also present the first combined body and foot keypoint detector, based on an internal annotated foot dataset that we have publicly released. We show that the combined detector not only reduces the inference time compared to running them sequentially, but also maintains the accuracy of each component individually. This work has culminated in the release of OpenPose, the first open-source realtime system for multi-person 2D pose detection, including body, foot, hand, and facial keypoints.","DOI":"10.48550/arXiv.1812.08008","note":"arXiv:1812.08008 [cs.CV]","number":"arXiv:1812.08008","publisher":"arXiv","source":"arXiv.org","title":"OpenPose: Realtime Multi-Person 2D Pose Estimation using Part Affinity Fields","title-short":"OpenPose","URL":"http://arxiv.org/abs/1812.08008","author":[{"family":"Cao","given":"Zhe"},{"family":"Hidalgo","given":"Gines"},{"family":"Simon","given":"Tomas"},{"family":"Wei","given":"Shih-En"},{"family":"Sheikh","given":"Yaser"}],"accessed":{"date-parts":[["2026",10,3]]},"issued":{"date-parts":[["2019",5,30]]}}}],"schema":"https://github.com/citation-style-language/schema/raw/master/csl-citation.json"} </w:instrText>
      </w:r>
      <w:r>
        <w:fldChar w:fldCharType="separate"/>
      </w:r>
      <w:r w:rsidR="00501593" w:rsidRPr="00501593">
        <w:t>[19]</w:t>
      </w:r>
      <w:r>
        <w:fldChar w:fldCharType="end"/>
      </w:r>
      <w:r>
        <w:t xml:space="preserve"> ist </w:t>
      </w:r>
      <w:r w:rsidR="008038A2">
        <w:t xml:space="preserve">u.a. </w:t>
      </w:r>
      <w:r>
        <w:t xml:space="preserve">auf </w:t>
      </w:r>
      <w:proofErr w:type="spellStart"/>
      <w:r w:rsidRPr="00033A1C">
        <w:rPr>
          <w:rStyle w:val="SchwacheHervorhebung"/>
        </w:rPr>
        <w:t>arXiv</w:t>
      </w:r>
      <w:proofErr w:type="spellEnd"/>
      <w:r w:rsidRPr="00033A1C">
        <w:t xml:space="preserve"> </w:t>
      </w:r>
      <w:r>
        <w:t>zu finden. Die eigentliche Software ist quelloffen verfügbar. Diese hat Anbindungen zu C++ und Python.</w:t>
      </w:r>
    </w:p>
    <w:p w14:paraId="684BEDF2" w14:textId="77777777" w:rsidR="00033A1C" w:rsidRDefault="00033A1C" w:rsidP="00033A1C"/>
    <w:p w14:paraId="43F439C0" w14:textId="77777777" w:rsidR="00033A1C" w:rsidRPr="002A5404" w:rsidRDefault="00033A1C" w:rsidP="00033A1C">
      <w:pPr>
        <w:rPr>
          <w:rStyle w:val="IntensiveHervorhebung"/>
        </w:rPr>
      </w:pPr>
      <w:r w:rsidRPr="002A5404">
        <w:rPr>
          <w:rStyle w:val="IntensiveHervorhebung"/>
        </w:rPr>
        <w:t>Kernkonzept</w:t>
      </w:r>
    </w:p>
    <w:p w14:paraId="0B58569E" w14:textId="4D8F36D5" w:rsidR="00033A1C" w:rsidRDefault="00033A1C" w:rsidP="00033A1C">
      <w:r>
        <w:t xml:space="preserve">Als zentrales Konzept führt </w:t>
      </w:r>
      <w:proofErr w:type="spellStart"/>
      <w:r>
        <w:t>OpenPose</w:t>
      </w:r>
      <w:proofErr w:type="spellEnd"/>
      <w:r>
        <w:t xml:space="preserve"> sogenannte Part Affinity Fields (PAFs) ein. Dabei handelt es sich um zweidimensionale Vektorfelder, die die räumliche Zuordnung zwischen Körperteilen und den zugehörigen Personen kodieren. In einem Bottom-up-Ansatz werden zunächst alle Landmarken im Bild detektiert und anschließend mithilfe der PAFs den einzelnen Personen zugeordnet. Dieses Vorgehen ermöglicht eine von der Personenanzahl weitgehend unabhängige Laufzeit. </w:t>
      </w:r>
      <w:r>
        <w:fldChar w:fldCharType="begin"/>
      </w:r>
      <w:r w:rsidR="00501593">
        <w:instrText xml:space="preserve"> ADDIN ZOTERO_ITEM CSL_CITATION {"citationID":"9jhV0XAv","properties":{"unsorted":false,"formattedCitation":"[19]","plainCitation":"[19]","noteIndex":0},"citationItems":[{"id":229,"uris":["http://zotero.org/users/20567757/items/HP4HDNDA"],"itemData":{"id":229,"type":"article","abstract":"Realtime multi-person 2D pose estimation is a key component in enabling machines to have an understanding of people in images and videos. In this work, we present a realtime approach to detect the 2D pose of multiple people in an image. The proposed method uses a nonparametric representation, which we refer to as Part Affinity Fields (PAFs), to learn to associate body parts with individuals in the image. This bottom-up system achieves high accuracy and realtime performance, regardless of the number of people in the image. In previous work, PAFs and body part location estimation were refined simultaneously across training stages. We demonstrate that a PAF-only refinement rather than both PAF and body part location refinement results in a substantial increase in both runtime performance and accuracy. We also present the first combined body and foot keypoint detector, based on an internal annotated foot dataset that we have publicly released. We show that the combined detector not only reduces the inference time compared to running them sequentially, but also maintains the accuracy of each component individually. This work has culminated in the release of OpenPose, the first open-source realtime system for multi-person 2D pose detection, including body, foot, hand, and facial keypoints.","DOI":"10.48550/arXiv.1812.08008","note":"arXiv:1812.08008 [cs.CV]","number":"arXiv:1812.08008","publisher":"arXiv","source":"arXiv.org","title":"OpenPose: Realtime Multi-Person 2D Pose Estimation using Part Affinity Fields","title-short":"OpenPose","URL":"http://arxiv.org/abs/1812.08008","author":[{"family":"Cao","given":"Zhe"},{"family":"Hidalgo","given":"Gines"},{"family":"Simon","given":"Tomas"},{"family":"Wei","given":"Shih-En"},{"family":"Sheikh","given":"Yaser"}],"accessed":{"date-parts":[["2026",10,3]]},"issued":{"date-parts":[["2019",5,30]]}}}],"schema":"https://github.com/citation-style-language/schema/raw/master/csl-citation.json"} </w:instrText>
      </w:r>
      <w:r>
        <w:fldChar w:fldCharType="separate"/>
      </w:r>
      <w:r w:rsidR="00501593" w:rsidRPr="00501593">
        <w:t>[19]</w:t>
      </w:r>
      <w:r>
        <w:fldChar w:fldCharType="end"/>
      </w:r>
    </w:p>
    <w:p w14:paraId="56FF9309" w14:textId="77777777" w:rsidR="00033A1C" w:rsidRDefault="00033A1C" w:rsidP="00033A1C"/>
    <w:p w14:paraId="25B89D7B" w14:textId="77777777" w:rsidR="00033A1C" w:rsidRPr="002A5404" w:rsidRDefault="00033A1C" w:rsidP="00033A1C">
      <w:pPr>
        <w:rPr>
          <w:rStyle w:val="IntensiveHervorhebung"/>
        </w:rPr>
      </w:pPr>
      <w:r w:rsidRPr="002A5404">
        <w:rPr>
          <w:rStyle w:val="IntensiveHervorhebung"/>
        </w:rPr>
        <w:t>Architektur</w:t>
      </w:r>
    </w:p>
    <w:p w14:paraId="367E5006" w14:textId="33205B95" w:rsidR="00033A1C" w:rsidRDefault="00033A1C" w:rsidP="00033A1C">
      <w:r>
        <w:t xml:space="preserve">Die </w:t>
      </w:r>
      <w:proofErr w:type="spellStart"/>
      <w:r>
        <w:t>OpenPose</w:t>
      </w:r>
      <w:proofErr w:type="spellEnd"/>
      <w:r>
        <w:t xml:space="preserve">-Pipeline besteht aus zwei Hauptkomponenten. Ein neuronales Netzwerk erzeugt </w:t>
      </w:r>
      <w:proofErr w:type="spellStart"/>
      <w:r>
        <w:t>Heatmaps</w:t>
      </w:r>
      <w:proofErr w:type="spellEnd"/>
      <w:r>
        <w:t xml:space="preserve"> für die Landmark-Positionen sowie die Part Affinity Fields für die Zuordnung der Körperteile. Anschließend werden die detektierten Landmarken über einen Greedy-</w:t>
      </w:r>
      <w:proofErr w:type="spellStart"/>
      <w:r>
        <w:t>Matching</w:t>
      </w:r>
      <w:proofErr w:type="spellEnd"/>
      <w:r>
        <w:t xml:space="preserve">-Algorithmus zu vollständigen Skeletten zusammengefügt. Das </w:t>
      </w:r>
      <w:r>
        <w:lastRenderedPageBreak/>
        <w:t xml:space="preserve">Netzwerk verwendet mehrere Verfeinerungsstufen, in denen sowohl die </w:t>
      </w:r>
      <w:proofErr w:type="spellStart"/>
      <w:r>
        <w:t>Heatmaps</w:t>
      </w:r>
      <w:proofErr w:type="spellEnd"/>
      <w:r>
        <w:t xml:space="preserve"> als auch die PAFs schrittweise verbessert werden. </w:t>
      </w:r>
      <w:r>
        <w:fldChar w:fldCharType="begin"/>
      </w:r>
      <w:r w:rsidR="00501593">
        <w:instrText xml:space="preserve"> ADDIN ZOTERO_ITEM CSL_CITATION {"citationID":"WMl9d1E6","properties":{"unsorted":false,"formattedCitation":"[19]","plainCitation":"[19]","noteIndex":0},"citationItems":[{"id":229,"uris":["http://zotero.org/users/20567757/items/HP4HDNDA"],"itemData":{"id":229,"type":"article","abstract":"Realtime multi-person 2D pose estimation is a key component in enabling machines to have an understanding of people in images and videos. In this work, we present a realtime approach to detect the 2D pose of multiple people in an image. The proposed method uses a nonparametric representation, which we refer to as Part Affinity Fields (PAFs), to learn to associate body parts with individuals in the image. This bottom-up system achieves high accuracy and realtime performance, regardless of the number of people in the image. In previous work, PAFs and body part location estimation were refined simultaneously across training stages. We demonstrate that a PAF-only refinement rather than both PAF and body part location refinement results in a substantial increase in both runtime performance and accuracy. We also present the first combined body and foot keypoint detector, based on an internal annotated foot dataset that we have publicly released. We show that the combined detector not only reduces the inference time compared to running them sequentially, but also maintains the accuracy of each component individually. This work has culminated in the release of OpenPose, the first open-source realtime system for multi-person 2D pose detection, including body, foot, hand, and facial keypoints.","DOI":"10.48550/arXiv.1812.08008","note":"arXiv:1812.08008 [cs.CV]","number":"arXiv:1812.08008","publisher":"arXiv","source":"arXiv.org","title":"OpenPose: Realtime Multi-Person 2D Pose Estimation using Part Affinity Fields","title-short":"OpenPose","URL":"http://arxiv.org/abs/1812.08008","author":[{"family":"Cao","given":"Zhe"},{"family":"Hidalgo","given":"Gines"},{"family":"Simon","given":"Tomas"},{"family":"Wei","given":"Shih-En"},{"family":"Sheikh","given":"Yaser"}],"accessed":{"date-parts":[["2026",10,3]]},"issued":{"date-parts":[["2019",5,30]]}}}],"schema":"https://github.com/citation-style-language/schema/raw/master/csl-citation.json"} </w:instrText>
      </w:r>
      <w:r>
        <w:fldChar w:fldCharType="separate"/>
      </w:r>
      <w:r w:rsidR="00501593" w:rsidRPr="00501593">
        <w:t>[19]</w:t>
      </w:r>
      <w:r>
        <w:fldChar w:fldCharType="end"/>
      </w:r>
      <w:r>
        <w:t xml:space="preserve">, </w:t>
      </w:r>
      <w:r>
        <w:fldChar w:fldCharType="begin"/>
      </w:r>
      <w:r w:rsidR="00501593">
        <w:instrText xml:space="preserve"> ADDIN ZOTERO_ITEM CSL_CITATION {"citationID":"4zjkMi0G","properties":{"unsorted":false,"formattedCitation":"[20]","plainCitation":"[20]","noteIndex":0},"citationItems":[{"id":233,"uris":["http://zotero.org/users/20567757/items/BMNMQQXI"],"itemData":{"id":233,"type":"article","abstract":"In this work we adapt multi-person pose estimation architecture to use it on edge devices. We follow the bottom-up approach from OpenPose, the winner of COCO 2016 Keypoints Challenge, because of its decent quality and robustness to number of people inside the frame. With proposed network design and optimized post-processing code the full solution runs at 28 frames per second (fps) on Intel$\\unicode{xAE}$ NUC 6i7KYB mini PC and 26 fps on Core$^{TM}$ i7-6850K CPU. The network model has 4.1M parameters and 9 billions floating-point operations (GFLOPs) complexity, which is just ~15% of the baseline 2-stage OpenPose with almost the same quality. The code and model are available as a part of Intel$\\unicode{xAE}$ OpenVINO$^{TM}$ Toolkit.","DOI":"10.48550/arXiv.1811.12004","note":"arXiv:1811.12004 [cs.CV]","number":"arXiv:1811.12004","publisher":"arXiv","source":"arXiv.org","title":"Real-time 2D Multi-Person Pose Estimation on CPU: Lightweight OpenPose","title-short":"Real-time 2D Multi-Person Pose Estimation on CPU","URL":"http://arxiv.org/abs/1811.12004","author":[{"family":"Osokin","given":"Daniil"}],"accessed":{"date-parts":[["2026",10,3]]},"issued":{"date-parts":[["2018",11,29]]}}}],"schema":"https://github.com/citation-style-language/schema/raw/master/csl-citation.json"} </w:instrText>
      </w:r>
      <w:r>
        <w:fldChar w:fldCharType="separate"/>
      </w:r>
      <w:r w:rsidR="00501593" w:rsidRPr="00501593">
        <w:t>[20]</w:t>
      </w:r>
      <w:r>
        <w:fldChar w:fldCharType="end"/>
      </w:r>
    </w:p>
    <w:p w14:paraId="26D0D5F1" w14:textId="77777777" w:rsidR="00033A1C" w:rsidRDefault="00033A1C" w:rsidP="00033A1C"/>
    <w:p w14:paraId="34AC3746" w14:textId="38E5AE06" w:rsidR="00033A1C" w:rsidRPr="002A5404" w:rsidRDefault="00033A1C" w:rsidP="00033A1C">
      <w:pPr>
        <w:rPr>
          <w:rStyle w:val="IntensiveHervorhebung"/>
        </w:rPr>
      </w:pPr>
      <w:r w:rsidRPr="002A5404">
        <w:rPr>
          <w:rStyle w:val="IntensiveHervorhebung"/>
        </w:rPr>
        <w:t>Multi</w:t>
      </w:r>
      <w:r w:rsidR="000866B8">
        <w:rPr>
          <w:rStyle w:val="IntensiveHervorhebung"/>
        </w:rPr>
        <w:t>threading</w:t>
      </w:r>
      <w:r w:rsidRPr="002A5404">
        <w:rPr>
          <w:rStyle w:val="IntensiveHervorhebung"/>
        </w:rPr>
        <w:t xml:space="preserve"> / GPU-Unterstützung</w:t>
      </w:r>
    </w:p>
    <w:p w14:paraId="4DD13F29" w14:textId="1DF2BA59" w:rsidR="00033A1C" w:rsidRDefault="00901455" w:rsidP="00033A1C">
      <w:proofErr w:type="spellStart"/>
      <w:r w:rsidRPr="00901455">
        <w:t>OpenPose</w:t>
      </w:r>
      <w:proofErr w:type="spellEnd"/>
      <w:r w:rsidRPr="00901455">
        <w:t xml:space="preserve"> verteilt die Verarbeitungsaufgaben zwischen CPU und GPU</w:t>
      </w:r>
      <w:r w:rsidR="00C553E7">
        <w:t xml:space="preserve">. Es ist mit seiner </w:t>
      </w:r>
      <w:r w:rsidR="00C553E7" w:rsidRPr="00901455">
        <w:t>CUDA-Unterstützung</w:t>
      </w:r>
      <w:r w:rsidR="00C553E7">
        <w:t xml:space="preserve"> für </w:t>
      </w:r>
      <w:r w:rsidR="00C553E7" w:rsidRPr="00C553E7">
        <w:t>NVIDIA-GPU</w:t>
      </w:r>
      <w:r w:rsidR="00C553E7">
        <w:t xml:space="preserve"> optimiert</w:t>
      </w:r>
      <w:r w:rsidRPr="00901455">
        <w:t xml:space="preserve">. </w:t>
      </w:r>
      <w:r w:rsidR="00C553E7">
        <w:t>Ist eine Entsprechende Grafikkarte vorhanden, übernimmt d</w:t>
      </w:r>
      <w:r w:rsidRPr="00901455">
        <w:t>ie CPU vorrangig das Einlesen und die Vorbereitung der Bilddaten, die Steuerung der Verarbeitungspipeline sowie die Nachverarbeitung der Ergebnisse. Die rechenintensive Inferenz des neuronalen Netzwerks wird</w:t>
      </w:r>
      <w:r w:rsidR="00C553E7">
        <w:t xml:space="preserve"> dann</w:t>
      </w:r>
      <w:r w:rsidRPr="00901455">
        <w:t xml:space="preserve"> auf der GPU ausgeführt, wobei CUDA die Faltungsoperationen auf viele parallele GPU-Kerne verteilt. </w:t>
      </w:r>
      <w:proofErr w:type="spellStart"/>
      <w:r w:rsidRPr="00901455">
        <w:t>OpenPose</w:t>
      </w:r>
      <w:proofErr w:type="spellEnd"/>
      <w:r w:rsidRPr="00901455">
        <w:t xml:space="preserve"> kann mehrere GPUs parallel nutzen und verwendet innerhalb der CPU mehrere Threads</w:t>
      </w:r>
      <w:r w:rsidR="00C553E7">
        <w:t xml:space="preserve">. </w:t>
      </w:r>
      <w:r w:rsidR="00033A1C">
        <w:fldChar w:fldCharType="begin"/>
      </w:r>
      <w:r w:rsidR="00501593">
        <w:instrText xml:space="preserve"> ADDIN ZOTERO_ITEM CSL_CITATION {"citationID":"YDDp39ye","properties":{"unsorted":false,"formattedCitation":"[21]","plainCitation":"[21]","noteIndex":0},"citationItems":[{"id":223,"uris":["http://zotero.org/users/20567757/items/DN9JSKAV"],"itemData":{"id":223,"type":"webpage","title":"OpenPose: Main Page","URL":"https://cmu-perceptual-computing-lab.github.io/openpose/web/html/doc/","accessed":{"date-parts":[["2026",10,3]]}}}],"schema":"https://github.com/citation-style-language/schema/raw/master/csl-citation.json"} </w:instrText>
      </w:r>
      <w:r w:rsidR="00033A1C">
        <w:fldChar w:fldCharType="separate"/>
      </w:r>
      <w:r w:rsidR="00501593" w:rsidRPr="00501593">
        <w:t>[21]</w:t>
      </w:r>
      <w:r w:rsidR="00033A1C">
        <w:fldChar w:fldCharType="end"/>
      </w:r>
    </w:p>
    <w:p w14:paraId="6F70F3B7" w14:textId="77777777" w:rsidR="00033A1C" w:rsidRDefault="00033A1C" w:rsidP="00033A1C"/>
    <w:p w14:paraId="5B429BEE" w14:textId="77777777" w:rsidR="00033A1C" w:rsidRPr="002A5404" w:rsidRDefault="00033A1C" w:rsidP="00033A1C">
      <w:pPr>
        <w:rPr>
          <w:rStyle w:val="IntensiveHervorhebung"/>
        </w:rPr>
      </w:pPr>
      <w:r w:rsidRPr="002A5404">
        <w:rPr>
          <w:rStyle w:val="IntensiveHervorhebung"/>
        </w:rPr>
        <w:t>Landmarks</w:t>
      </w:r>
    </w:p>
    <w:p w14:paraId="2564DB65" w14:textId="262922F6" w:rsidR="00033A1C" w:rsidRDefault="00033A1C" w:rsidP="00033A1C">
      <w:proofErr w:type="spellStart"/>
      <w:r>
        <w:t>OpenPose</w:t>
      </w:r>
      <w:proofErr w:type="spellEnd"/>
      <w:r>
        <w:t xml:space="preserve"> unterstützt verschiedene Landmark-Sets. Für den Körper werden 18 oder 25 </w:t>
      </w:r>
      <w:r w:rsidR="00B56DF7">
        <w:t>Skelettpunkte</w:t>
      </w:r>
      <w:r>
        <w:t xml:space="preserve"> bereitgestellt. Zusätzlich können Hand- und Gesichtslandmarken detektiert werden, wodurch insgesamt bis zu 135 </w:t>
      </w:r>
      <w:proofErr w:type="spellStart"/>
      <w:r>
        <w:t>Keypoints</w:t>
      </w:r>
      <w:proofErr w:type="spellEnd"/>
      <w:r>
        <w:t xml:space="preserve"> pro Person möglich sind. Die Ausgabe umfasst die zweidimensionalen Bildkoordinaten sowie einen Konfidenzwert für jede Landmarke. </w:t>
      </w:r>
      <w:r>
        <w:fldChar w:fldCharType="begin"/>
      </w:r>
      <w:r w:rsidR="00501593">
        <w:instrText xml:space="preserve"> ADDIN ZOTERO_ITEM CSL_CITATION {"citationID":"CpRsfFaT","properties":{"unsorted":false,"formattedCitation":"[22]","plainCitation":"[22]","noteIndex":0},"citationItems":[{"id":227,"uris":["http://zotero.org/users/20567757/items/MA8J8VKZ"],"itemData":{"id":227,"type":"webpage","title":"Human keypoint detection for close proximity human-robot interaction","URL":"https://arxiv.org/html/2207.07742v2","accessed":{"date-parts":[["2026",10,3]]}}}],"schema":"https://github.com/citation-style-language/schema/raw/master/csl-citation.json"} </w:instrText>
      </w:r>
      <w:r>
        <w:fldChar w:fldCharType="separate"/>
      </w:r>
      <w:r w:rsidR="00501593" w:rsidRPr="00501593">
        <w:t>[22]</w:t>
      </w:r>
      <w:r>
        <w:fldChar w:fldCharType="end"/>
      </w:r>
      <w:r>
        <w:t>,</w:t>
      </w:r>
      <w:r w:rsidRPr="00E877D2">
        <w:t xml:space="preserve"> </w:t>
      </w:r>
      <w:r>
        <w:fldChar w:fldCharType="begin"/>
      </w:r>
      <w:r w:rsidR="00501593">
        <w:instrText xml:space="preserve"> ADDIN ZOTERO_ITEM CSL_CITATION {"citationID":"CxvREJP7","properties":{"unsorted":false,"formattedCitation":"[21]","plainCitation":"[21]","noteIndex":0},"citationItems":[{"id":223,"uris":["http://zotero.org/users/20567757/items/DN9JSKAV"],"itemData":{"id":223,"type":"webpage","title":"OpenPose: Main Page","URL":"https://cmu-perceptual-computing-lab.github.io/openpose/web/html/doc/","accessed":{"date-parts":[["2026",10,3]]}}}],"schema":"https://github.com/citation-style-language/schema/raw/master/csl-citation.json"} </w:instrText>
      </w:r>
      <w:r>
        <w:fldChar w:fldCharType="separate"/>
      </w:r>
      <w:r w:rsidR="00501593" w:rsidRPr="00501593">
        <w:t>[21]</w:t>
      </w:r>
      <w:r>
        <w:fldChar w:fldCharType="end"/>
      </w:r>
    </w:p>
    <w:p w14:paraId="294174AE" w14:textId="77777777" w:rsidR="00033A1C" w:rsidRDefault="00033A1C" w:rsidP="00033A1C"/>
    <w:p w14:paraId="4F25F986" w14:textId="77777777" w:rsidR="00033A1C" w:rsidRPr="002A5404" w:rsidRDefault="00033A1C" w:rsidP="00033A1C">
      <w:pPr>
        <w:rPr>
          <w:rStyle w:val="IntensiveHervorhebung"/>
        </w:rPr>
      </w:pPr>
      <w:bookmarkStart w:id="49" w:name="openpose_vergleich_zu_mediapipe"/>
      <w:r w:rsidRPr="002A5404">
        <w:rPr>
          <w:rStyle w:val="IntensiveHervorhebung"/>
        </w:rPr>
        <w:t>Vergleich zu MediaPipe</w:t>
      </w:r>
    </w:p>
    <w:bookmarkEnd w:id="49"/>
    <w:p w14:paraId="7EE25A00" w14:textId="3C16202F" w:rsidR="00033A1C" w:rsidRDefault="00033A1C" w:rsidP="00033A1C">
      <w:r>
        <w:t xml:space="preserve">Im Gegensatz zu MediaPipe, das </w:t>
      </w:r>
      <w:r w:rsidR="00B56DF7">
        <w:t>für</w:t>
      </w:r>
      <w:r>
        <w:t xml:space="preserve"> mobile Geräten und </w:t>
      </w:r>
      <w:proofErr w:type="gramStart"/>
      <w:r>
        <w:t>eingebettete Systemen</w:t>
      </w:r>
      <w:proofErr w:type="gramEnd"/>
      <w:r>
        <w:t xml:space="preserve"> optimiert ist, richtet sich </w:t>
      </w:r>
      <w:proofErr w:type="spellStart"/>
      <w:r>
        <w:t>OpenPose</w:t>
      </w:r>
      <w:proofErr w:type="spellEnd"/>
      <w:r>
        <w:t xml:space="preserve"> primär an Desktop-Systeme mit leistungsfähigen GPUs. Während MediaPipe stark auf Modularität und plattformübergreifende Einsetzbarkeit ausgelegt ist, bietet </w:t>
      </w:r>
      <w:proofErr w:type="spellStart"/>
      <w:r>
        <w:t>OpenPose</w:t>
      </w:r>
      <w:proofErr w:type="spellEnd"/>
      <w:r>
        <w:t xml:space="preserve"> eine spezialisierte</w:t>
      </w:r>
      <w:r w:rsidR="00B56DF7">
        <w:t xml:space="preserve"> </w:t>
      </w:r>
      <w:r>
        <w:t>Lösung für Multi-Person-Pose-</w:t>
      </w:r>
      <w:proofErr w:type="spellStart"/>
      <w:r>
        <w:t>Estimation</w:t>
      </w:r>
      <w:proofErr w:type="spellEnd"/>
      <w:r>
        <w:t xml:space="preserve"> auf PC-Systemen. </w:t>
      </w:r>
      <w:r>
        <w:fldChar w:fldCharType="begin"/>
      </w:r>
      <w:r w:rsidR="00501593">
        <w:instrText xml:space="preserve"> ADDIN ZOTERO_ITEM CSL_CITATION {"citationID":"9kYLJ0fm","properties":{"unsorted":false,"formattedCitation":"[21], [23]","plainCitation":"[21], [23]","noteIndex":0},"citationItems":[{"id":223,"uris":["http://zotero.org/users/20567757/items/DN9JSKAV"],"itemData":{"id":223,"type":"webpage","title":"OpenPose: Main Page","URL":"https://cmu-perceptual-computing-lab.github.io/openpose/web/html/doc/","accessed":{"date-parts":[["2026",10,3]]}}},{"id":236,"uris":["http://zotero.org/users/20567757/items/WQDSNMZZ"],"itemData":{"id":236,"type":"webpage","title":"[1909.13423] Single-Network Whole-Body Pose Estimation","URL":"https://ar5iv.labs.arxiv.org/html/1909.13423","accessed":{"date-parts":[["2026",10,3]]}}}],"schema":"https://github.com/citation-style-language/schema/raw/master/csl-citation.json"} </w:instrText>
      </w:r>
      <w:r>
        <w:fldChar w:fldCharType="separate"/>
      </w:r>
      <w:r w:rsidR="00501593" w:rsidRPr="00501593">
        <w:t>[21], [23]</w:t>
      </w:r>
      <w:r>
        <w:fldChar w:fldCharType="end"/>
      </w:r>
      <w:r>
        <w:t xml:space="preserve">, </w:t>
      </w:r>
      <w:r>
        <w:fldChar w:fldCharType="begin"/>
      </w:r>
      <w:r w:rsidR="00501593">
        <w:instrText xml:space="preserve"> ADDIN ZOTERO_ITEM CSL_CITATION {"citationID":"WDPkWITx","properties":{"unsorted":false,"formattedCitation":"[8]","plainCitation":"[8]","noteIndex":0},"citationItems":[{"id":189,"uris":["http://zotero.org/users/20567757/items/2RSHNR4C"],"itemData":{"id":189,"type":"article","abstract":"Building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9,21]]},"issued":{"date-parts":[["2019",6,14]]}}}],"schema":"https://github.com/citation-style-language/schema/raw/master/csl-citation.json"} </w:instrText>
      </w:r>
      <w:r>
        <w:fldChar w:fldCharType="separate"/>
      </w:r>
      <w:r w:rsidR="00501593" w:rsidRPr="00501593">
        <w:t>[8]</w:t>
      </w:r>
      <w:r>
        <w:fldChar w:fldCharType="end"/>
      </w:r>
    </w:p>
    <w:p w14:paraId="5998E650" w14:textId="77777777" w:rsidR="00022AC4" w:rsidRDefault="00022AC4" w:rsidP="00276493">
      <w:pPr>
        <w:jc w:val="center"/>
      </w:pPr>
    </w:p>
    <w:p w14:paraId="52F5F7AC" w14:textId="1A25B012" w:rsidR="00022AC4" w:rsidRPr="00022AC4" w:rsidRDefault="00022AC4" w:rsidP="00033A1C">
      <w:pPr>
        <w:rPr>
          <w:rStyle w:val="IntensiveHervorhebung"/>
        </w:rPr>
      </w:pPr>
      <w:r>
        <w:rPr>
          <w:rStyle w:val="IntensiveHervorhebung"/>
        </w:rPr>
        <w:t>TF</w:t>
      </w:r>
      <w:r w:rsidRPr="00022AC4">
        <w:rPr>
          <w:rStyle w:val="IntensiveHervorhebung"/>
        </w:rPr>
        <w:t>-</w:t>
      </w:r>
      <w:r>
        <w:rPr>
          <w:rStyle w:val="IntensiveHervorhebung"/>
        </w:rPr>
        <w:t>P</w:t>
      </w:r>
      <w:r w:rsidRPr="00022AC4">
        <w:rPr>
          <w:rStyle w:val="IntensiveHervorhebung"/>
        </w:rPr>
        <w:t>ose</w:t>
      </w:r>
    </w:p>
    <w:p w14:paraId="27D73014" w14:textId="1B8EB0A2" w:rsidR="00022AC4" w:rsidRPr="002A5404" w:rsidRDefault="00022AC4" w:rsidP="00033A1C">
      <w:r>
        <w:t xml:space="preserve">Für </w:t>
      </w:r>
      <w:r w:rsidRPr="00585C97">
        <w:t>leistungsschwächere</w:t>
      </w:r>
      <w:r>
        <w:t xml:space="preserve"> </w:t>
      </w:r>
      <w:r w:rsidRPr="00585C97">
        <w:t>Embedded-Systeme</w:t>
      </w:r>
      <w:r>
        <w:t xml:space="preserve"> wurde </w:t>
      </w:r>
      <w:hyperlink r:id="rId18" w:history="1">
        <w:proofErr w:type="spellStart"/>
        <w:r w:rsidRPr="000815FA">
          <w:rPr>
            <w:rStyle w:val="Hyperlink"/>
          </w:rPr>
          <w:t>tf</w:t>
        </w:r>
        <w:proofErr w:type="spellEnd"/>
        <w:r w:rsidRPr="000815FA">
          <w:rPr>
            <w:rStyle w:val="Hyperlink"/>
          </w:rPr>
          <w:t>-pose-</w:t>
        </w:r>
        <w:proofErr w:type="spellStart"/>
        <w:r w:rsidRPr="000815FA">
          <w:rPr>
            <w:rStyle w:val="Hyperlink"/>
          </w:rPr>
          <w:t>estimation</w:t>
        </w:r>
        <w:proofErr w:type="spellEnd"/>
      </w:hyperlink>
      <w:r w:rsidRPr="00585C97">
        <w:t xml:space="preserve"> </w:t>
      </w:r>
      <w:r w:rsidR="000815FA" w:rsidRPr="00585C97">
        <w:fldChar w:fldCharType="begin"/>
      </w:r>
      <w:r w:rsidR="00501593">
        <w:instrText xml:space="preserve"> ADDIN ZOTERO_ITEM CSL_CITATION {"citationID":"GaOdOo0w","properties":{"formattedCitation":"[24]","plainCitation":"[24]","noteIndex":0},"citationItems":[{"id":148,"uris":["http://zotero.org/users/20567757/items/GMPRZFKR"],"itemData":{"id":148,"type":"software","abstract":"Openpose from CMU implemented using Tensorflow with Custom Architecture for fast inference.","genre":"PureBasic","license":"Apache-2.0","note":"original-date: 2018-02-04T04:19:23Z","source":"GitHub","title":"ZheC/tf-pose-estimation","URL":"https://github.com/ZheC/tf-pose-estimation","author":[{"family":"Cao","given":"Zhe"}],"accessed":{"date-parts":[["2026",8,13]]},"issued":{"date-parts":[["2026",7,31]]}}}],"schema":"https://github.com/citation-style-language/schema/raw/master/csl-citation.json"} </w:instrText>
      </w:r>
      <w:r w:rsidR="000815FA" w:rsidRPr="00585C97">
        <w:fldChar w:fldCharType="separate"/>
      </w:r>
      <w:r w:rsidR="00501593" w:rsidRPr="00501593">
        <w:t>[24]</w:t>
      </w:r>
      <w:r w:rsidR="000815FA" w:rsidRPr="00585C97">
        <w:fldChar w:fldCharType="end"/>
      </w:r>
      <w:r w:rsidR="000815FA">
        <w:t xml:space="preserve"> </w:t>
      </w:r>
      <w:r>
        <w:t xml:space="preserve">entwickelt. Es </w:t>
      </w:r>
      <w:r w:rsidRPr="00585C97">
        <w:t xml:space="preserve">ist ein Nachbau der </w:t>
      </w:r>
      <w:proofErr w:type="spellStart"/>
      <w:r w:rsidRPr="00585C97">
        <w:t>OpenPose</w:t>
      </w:r>
      <w:proofErr w:type="spellEnd"/>
      <w:r w:rsidRPr="00585C97">
        <w:t xml:space="preserve"> Funktionalitäten basierend auf </w:t>
      </w:r>
      <w:hyperlink r:id="rId19" w:history="1">
        <w:proofErr w:type="spellStart"/>
        <w:r w:rsidRPr="00022AC4">
          <w:rPr>
            <w:rStyle w:val="Hyperlink"/>
          </w:rPr>
          <w:t>TensorFlow</w:t>
        </w:r>
        <w:proofErr w:type="spellEnd"/>
      </w:hyperlink>
      <w:r>
        <w:t xml:space="preserve"> </w:t>
      </w:r>
      <w:r>
        <w:fldChar w:fldCharType="begin"/>
      </w:r>
      <w:r w:rsidR="00501593">
        <w:instrText xml:space="preserve"> ADDIN ZOTERO_ITEM CSL_CITATION {"citationID":"brBwjOfj","properties":{"unsorted":false,"formattedCitation":"[25]","plainCitation":"[25]","noteIndex":0},"citationItems":[{"id":271,"uris":["http://zotero.org/users/20567757/items/27HXGVJV"],"itemData":{"id":271,"type":"webpage","abstract":"TensorFlow is an open source machine learning framework for everyone.","container-title":"PyPI","language":"de","title":"tensorflow","URL":"https://pypi.org/project/tensorflow/","accessed":{"date-parts":[["2026",10,6]]},"issued":{"date-parts":[["2026",3,6]]}}}],"schema":"https://github.com/citation-style-language/schema/raw/master/csl-citation.json"} </w:instrText>
      </w:r>
      <w:r>
        <w:fldChar w:fldCharType="separate"/>
      </w:r>
      <w:r w:rsidR="00501593" w:rsidRPr="00501593">
        <w:t>[25]</w:t>
      </w:r>
      <w:r>
        <w:fldChar w:fldCharType="end"/>
      </w:r>
      <w:r w:rsidRPr="00585C97">
        <w:t xml:space="preserve">. </w:t>
      </w:r>
      <w:r>
        <w:t>Das Ziel war</w:t>
      </w:r>
      <w:r w:rsidRPr="00585C97">
        <w:t xml:space="preserve"> </w:t>
      </w:r>
      <w:r>
        <w:t xml:space="preserve">es auch mit weniger Rechenleistung </w:t>
      </w:r>
      <w:r w:rsidRPr="00585C97">
        <w:t>Echtzeit</w:t>
      </w:r>
      <w:r w:rsidR="00B56DF7">
        <w:t>performanz</w:t>
      </w:r>
      <w:r w:rsidRPr="00585C97">
        <w:t xml:space="preserve"> </w:t>
      </w:r>
      <w:r>
        <w:t>zu erreichen</w:t>
      </w:r>
      <w:r w:rsidRPr="00585C97">
        <w:t xml:space="preserve">. </w:t>
      </w:r>
    </w:p>
    <w:p w14:paraId="120A355E" w14:textId="5DC7F0EA" w:rsidR="00905C64" w:rsidRDefault="00A971ED" w:rsidP="00A971ED">
      <w:pPr>
        <w:pStyle w:val="berschrift2"/>
      </w:pPr>
      <w:bookmarkStart w:id="50" w:name="_Toc242780578"/>
      <w:proofErr w:type="spellStart"/>
      <w:r>
        <w:t>OpenCV</w:t>
      </w:r>
      <w:bookmarkEnd w:id="50"/>
      <w:proofErr w:type="spellEnd"/>
    </w:p>
    <w:p w14:paraId="2200682F" w14:textId="257AD6E6" w:rsidR="00A971ED" w:rsidRDefault="00A971ED" w:rsidP="008A4BD5">
      <w:proofErr w:type="spellStart"/>
      <w:r w:rsidRPr="00A971ED">
        <w:t>OpenCV</w:t>
      </w:r>
      <w:proofErr w:type="spellEnd"/>
      <w:r w:rsidRPr="00A971ED">
        <w:t xml:space="preserve"> (Open Source Computer Vision Library) ist eine quelloffene </w:t>
      </w:r>
      <w:r w:rsidR="008A4BD5" w:rsidRPr="00A971ED">
        <w:t>Softwarebibliothek,</w:t>
      </w:r>
      <w:r w:rsidRPr="00A971ED">
        <w:t xml:space="preserve"> die mehrere hundert Algorithmen für</w:t>
      </w:r>
      <w:r>
        <w:t xml:space="preserve"> </w:t>
      </w:r>
      <w:r w:rsidR="000F5781">
        <w:t>die</w:t>
      </w:r>
      <w:r w:rsidRPr="00A971ED">
        <w:t xml:space="preserve"> Verarbeitung und Analyse von Bild- und Videodaten</w:t>
      </w:r>
      <w:r>
        <w:t xml:space="preserve"> beinhaltet. </w:t>
      </w:r>
    </w:p>
    <w:p w14:paraId="268AAB11" w14:textId="77777777" w:rsidR="008A4BD5" w:rsidRDefault="008A4BD5" w:rsidP="008A4BD5"/>
    <w:p w14:paraId="2B6BA259" w14:textId="0FC24597" w:rsidR="008A4BD5" w:rsidRPr="006F539D" w:rsidRDefault="008A4BD5" w:rsidP="008A4BD5">
      <w:pPr>
        <w:rPr>
          <w:rStyle w:val="IntensiveHervorhebung"/>
        </w:rPr>
      </w:pPr>
      <w:r w:rsidRPr="006F539D">
        <w:rPr>
          <w:rStyle w:val="IntensiveHervorhebung"/>
        </w:rPr>
        <w:t>Plattformanbindung</w:t>
      </w:r>
    </w:p>
    <w:p w14:paraId="23CB91CC" w14:textId="0E61A1C1" w:rsidR="008A4BD5" w:rsidRDefault="00A26E2C" w:rsidP="00A26E2C">
      <w:proofErr w:type="spellStart"/>
      <w:r w:rsidRPr="00A26E2C">
        <w:t>OpenCV</w:t>
      </w:r>
      <w:proofErr w:type="spellEnd"/>
      <w:r w:rsidRPr="00A26E2C">
        <w:t xml:space="preserve"> ist in </w:t>
      </w:r>
      <w:r>
        <w:t xml:space="preserve">erster Linie in </w:t>
      </w:r>
      <w:r w:rsidRPr="00A26E2C">
        <w:t>C++ implementiert</w:t>
      </w:r>
      <w:r>
        <w:t>,</w:t>
      </w:r>
      <w:r w:rsidRPr="00A26E2C">
        <w:t xml:space="preserve"> </w:t>
      </w:r>
      <w:r w:rsidR="00E5301A">
        <w:t xml:space="preserve">denn </w:t>
      </w:r>
      <w:r w:rsidRPr="00A26E2C">
        <w:t>die Kernbibliothek besteht aus optimiertem, portabel geschriebenem C++-Code</w:t>
      </w:r>
      <w:r>
        <w:t>.</w:t>
      </w:r>
      <w:r w:rsidRPr="00A26E2C">
        <w:t xml:space="preserve"> Die Anbindung an andere Programmiersprachen wie Python, Java, MATLAB/Octave oder Ruby erfolgt über </w:t>
      </w:r>
      <w:r w:rsidR="00E5301A">
        <w:t xml:space="preserve">Library interne </w:t>
      </w:r>
      <w:r w:rsidRPr="00A26E2C">
        <w:t>Wrapper</w:t>
      </w:r>
      <w:r w:rsidR="00E5301A">
        <w:t>,</w:t>
      </w:r>
      <w:r w:rsidRPr="00A26E2C">
        <w:t xml:space="preserve"> </w:t>
      </w:r>
      <w:r w:rsidR="00E5301A">
        <w:t xml:space="preserve">auch </w:t>
      </w:r>
      <w:r w:rsidRPr="00A26E2C">
        <w:t>Bindings</w:t>
      </w:r>
      <w:r w:rsidR="00E5301A">
        <w:t xml:space="preserve"> genannt</w:t>
      </w:r>
      <w:r>
        <w:t xml:space="preserve">. </w:t>
      </w:r>
      <w:proofErr w:type="spellStart"/>
      <w:r w:rsidRPr="00A26E2C">
        <w:t>OpenCV</w:t>
      </w:r>
      <w:proofErr w:type="spellEnd"/>
      <w:r w:rsidRPr="00A26E2C">
        <w:t xml:space="preserve"> läuft plattformübergreifend auf Desktop-Systemen (Windows, Linux, </w:t>
      </w:r>
      <w:proofErr w:type="spellStart"/>
      <w:r w:rsidRPr="00A26E2C">
        <w:t>macOS</w:t>
      </w:r>
      <w:proofErr w:type="spellEnd"/>
      <w:r w:rsidRPr="00A26E2C">
        <w:t xml:space="preserve">, FreeBSD, </w:t>
      </w:r>
      <w:proofErr w:type="spellStart"/>
      <w:r w:rsidRPr="00A26E2C">
        <w:t>OpenBSD</w:t>
      </w:r>
      <w:proofErr w:type="spellEnd"/>
      <w:r w:rsidRPr="00A26E2C">
        <w:t xml:space="preserve">), mobilen Plattformen (Android, iOS, </w:t>
      </w:r>
      <w:proofErr w:type="spellStart"/>
      <w:r w:rsidRPr="00A26E2C">
        <w:t>Maemo</w:t>
      </w:r>
      <w:proofErr w:type="spellEnd"/>
      <w:r w:rsidR="00E5301A">
        <w:t xml:space="preserve"> OS</w:t>
      </w:r>
      <w:r w:rsidRPr="00A26E2C">
        <w:t>) und eingebetteten Linux-Varianten</w:t>
      </w:r>
      <w:r w:rsidR="00E5301A">
        <w:t>.</w:t>
      </w:r>
      <w:r w:rsidRPr="00A26E2C">
        <w:t xml:space="preserve"> </w:t>
      </w:r>
      <w:r w:rsidR="00E5301A">
        <w:t>U</w:t>
      </w:r>
      <w:r w:rsidRPr="00A26E2C">
        <w:t>nterstützt wird eine breite Palette von CPU-Architekturen (x86, x86_64, ARM, RISC‑V, PowerPC, MIPS)</w:t>
      </w:r>
      <w:r w:rsidR="006F539D">
        <w:t xml:space="preserve">. </w:t>
      </w:r>
      <w:r w:rsidR="006F539D">
        <w:fldChar w:fldCharType="begin"/>
      </w:r>
      <w:r w:rsidR="00501593">
        <w:instrText xml:space="preserve"> ADDIN ZOTERO_ITEM CSL_CITATION {"citationID":"gePvvh3o","properties":{"unsorted":false,"formattedCitation":"[26], [27]","plainCitation":"[26], [27]","noteIndex":0},"citationItems":[{"id":198,"uris":["http://zotero.org/users/20567757/items/VHU6APCB"],"itemData":{"id":198,"type":"book","abstract":"Setting up OpenCVOpenCV is the short form of Open Source Computer Vision library. It is the most widely used computer vision library. It is a collection of commonly used functions... - Selection from Mastering OpenCV Android Application Programming [Book]","ISBN":"978-1-78398-820-4","language":"en","source":"www.oreilly.com","title":"Mastering OpenCV Android Application Programming","URL":"https://www.oreilly.com/library/view/mastering-opencv-android/9781783988204/ch01s02.html","author":[{"family":"Thakkar","given":"Salil Kapur","suffix":"Nisarg"}],"accessed":{"date-parts":[["2026",9,23]]}}},{"id":200,"uris":["http://zotero.org/users/20567757/items/PZL2BT7M"],"itemData":{"id":200,"type":"webpage","abstract":"OpenCV platform support matrix, system requirements, and architecture compatibility","container-title":"OpenCV","language":"en","title":"Platform Support Overview","URL":"https://mintlify.wiki/opencv/opencv/platforms/overview","accessed":{"date-parts":[["2026",9,23]]}}}],"schema":"https://github.com/citation-style-language/schema/raw/master/csl-citation.json"} </w:instrText>
      </w:r>
      <w:r w:rsidR="006F539D">
        <w:fldChar w:fldCharType="separate"/>
      </w:r>
      <w:r w:rsidR="00501593" w:rsidRPr="00501593">
        <w:t>[26], [27]</w:t>
      </w:r>
      <w:r w:rsidR="006F539D">
        <w:fldChar w:fldCharType="end"/>
      </w:r>
    </w:p>
    <w:p w14:paraId="4B2B36DD" w14:textId="77777777" w:rsidR="008A4BD5" w:rsidRDefault="008A4BD5" w:rsidP="008A4BD5"/>
    <w:p w14:paraId="037E60B2" w14:textId="68E4432D" w:rsidR="006F539D" w:rsidRPr="009E3AD2" w:rsidRDefault="006F539D" w:rsidP="008A4BD5">
      <w:pPr>
        <w:rPr>
          <w:rStyle w:val="IntensiveHervorhebung"/>
        </w:rPr>
      </w:pPr>
      <w:r w:rsidRPr="009E3AD2">
        <w:rPr>
          <w:rStyle w:val="IntensiveHervorhebung"/>
        </w:rPr>
        <w:t>Verarbeitung einzelner Bilder</w:t>
      </w:r>
    </w:p>
    <w:p w14:paraId="2F5C783D" w14:textId="39FD9F97" w:rsidR="006F539D" w:rsidRDefault="00A74723" w:rsidP="009452F7">
      <w:r>
        <w:lastRenderedPageBreak/>
        <w:t>Die Anbindung an Quellen von Bild- und Videomaterial</w:t>
      </w:r>
      <w:r w:rsidR="000E7F49" w:rsidRPr="000E7F49">
        <w:t xml:space="preserve"> </w:t>
      </w:r>
      <w:r>
        <w:t xml:space="preserve">regelt </w:t>
      </w:r>
      <w:r w:rsidR="00E5301A" w:rsidRPr="000E7F49">
        <w:t xml:space="preserve">das </w:t>
      </w:r>
      <w:proofErr w:type="spellStart"/>
      <w:r w:rsidR="000E7F49" w:rsidRPr="000E7F49">
        <w:t>OpenCV</w:t>
      </w:r>
      <w:proofErr w:type="spellEnd"/>
      <w:r w:rsidR="00E5301A">
        <w:t>-</w:t>
      </w:r>
      <w:r w:rsidR="000E7F49" w:rsidRPr="000E7F49">
        <w:t xml:space="preserve">Modul </w:t>
      </w:r>
      <w:hyperlink r:id="rId20" w:history="1">
        <w:proofErr w:type="spellStart"/>
        <w:r w:rsidR="000E7F49" w:rsidRPr="009452F7">
          <w:rPr>
            <w:rStyle w:val="Hyperlink"/>
            <w:i/>
            <w:iCs/>
          </w:rPr>
          <w:t>videoio</w:t>
        </w:r>
        <w:proofErr w:type="spellEnd"/>
      </w:hyperlink>
      <w:r w:rsidR="00E5301A">
        <w:t xml:space="preserve"> </w:t>
      </w:r>
      <w:r w:rsidR="00E5301A">
        <w:fldChar w:fldCharType="begin"/>
      </w:r>
      <w:r w:rsidR="00E5301A">
        <w:instrText xml:space="preserve"> ADDIN ZOTERO_ITEM CSL_CITATION {"citationID":"uu0C3KWd","properties":{"unsorted":false,"formattedCitation":"[28]","plainCitation":"[28]","noteIndex":0},"citationItems":[{"id":304,"uris":["http://zotero.org/users/20567757/items/VWMNIW27"],"itemData":{"id":304,"type":"webpage","title":"OpenCV: Video I/O with OpenCV Overview","URL":"https://docs.opencv.org/4.13.0/d0/da7/videoio_overview.html","accessed":{"date-parts":[["2026",10,12]]}}}],"schema":"https://github.com/citation-style-language/schema/raw/master/csl-citation.json"} </w:instrText>
      </w:r>
      <w:r w:rsidR="00E5301A">
        <w:fldChar w:fldCharType="separate"/>
      </w:r>
      <w:r w:rsidR="00E5301A" w:rsidRPr="00E5301A">
        <w:t>[28]</w:t>
      </w:r>
      <w:r w:rsidR="00E5301A">
        <w:fldChar w:fldCharType="end"/>
      </w:r>
      <w:r w:rsidR="000E7F49" w:rsidRPr="000E7F49">
        <w:t xml:space="preserve">. Dieses ermöglicht die </w:t>
      </w:r>
      <w:r>
        <w:t>Verbindung zu</w:t>
      </w:r>
      <w:r w:rsidR="000E7F49" w:rsidRPr="000E7F49">
        <w:t xml:space="preserve"> Kameras und die Verarbeitung von Videoströmen</w:t>
      </w:r>
      <w:r w:rsidR="000E7F49">
        <w:t xml:space="preserve"> aus verschiedenen Dateiformaten</w:t>
      </w:r>
      <w:r w:rsidR="009E3AD2">
        <w:t xml:space="preserve"> (</w:t>
      </w:r>
      <w:r w:rsidR="009E3AD2" w:rsidRPr="009E3AD2">
        <w:t>MP4, AVI, MOV, MKV</w:t>
      </w:r>
      <w:r w:rsidR="009E3AD2">
        <w:t>,</w:t>
      </w:r>
      <w:r w:rsidR="009E3AD2" w:rsidRPr="009E3AD2">
        <w:t xml:space="preserve"> </w:t>
      </w:r>
      <w:proofErr w:type="spellStart"/>
      <w:r w:rsidR="009E3AD2" w:rsidRPr="009E3AD2">
        <w:t>WebM</w:t>
      </w:r>
      <w:proofErr w:type="spellEnd"/>
      <w:r w:rsidR="009E3AD2">
        <w:t xml:space="preserve">). </w:t>
      </w:r>
      <w:r w:rsidR="009452F7">
        <w:t xml:space="preserve">Aus </w:t>
      </w:r>
      <w:r w:rsidR="007C7690">
        <w:t xml:space="preserve">Videodaten werden </w:t>
      </w:r>
      <w:r w:rsidR="00AD7B03">
        <w:t xml:space="preserve">die </w:t>
      </w:r>
      <w:r w:rsidR="007C7690">
        <w:t xml:space="preserve">Bilder </w:t>
      </w:r>
      <w:r w:rsidR="00AD7B03">
        <w:t xml:space="preserve">einzeln </w:t>
      </w:r>
      <w:r w:rsidR="007C7690">
        <w:t xml:space="preserve">eingelesen, </w:t>
      </w:r>
      <w:r w:rsidR="00AD7B03">
        <w:t>im Code meistens</w:t>
      </w:r>
      <w:r w:rsidR="007C7690">
        <w:t xml:space="preserve"> in einer Loop. Einzelne Bilder werden als mehrdimensionale </w:t>
      </w:r>
      <w:r w:rsidR="00E5301A">
        <w:t>Matrizen</w:t>
      </w:r>
      <w:r w:rsidR="007C7690">
        <w:t xml:space="preserve"> ausgegeben. Für ein RGB-Bild mit einer HD-Auflösung hätte die Matrize die Dimensionen [720, 1280, 3]. Wobei die drei Farbkanäle in der Reihenfolge Blau, Grün, Rot gespeichert werden und je durch einem 8-Bit-Wert zwischen 0 und 255 dargestellt sind. </w:t>
      </w:r>
      <w:r w:rsidR="009E3AD2">
        <w:t xml:space="preserve">Neben dem Einlesen wird mit </w:t>
      </w:r>
      <w:proofErr w:type="spellStart"/>
      <w:r w:rsidR="009E3AD2" w:rsidRPr="00AD7B03">
        <w:rPr>
          <w:rStyle w:val="SchwacheHervorhebung"/>
        </w:rPr>
        <w:t>videoio</w:t>
      </w:r>
      <w:proofErr w:type="spellEnd"/>
      <w:r w:rsidR="009E3AD2">
        <w:t xml:space="preserve"> auch das Speichern von Bildmaterial </w:t>
      </w:r>
      <w:r w:rsidR="007C7690">
        <w:t>ermöglicht</w:t>
      </w:r>
      <w:r w:rsidR="009E3AD2">
        <w:t>.</w:t>
      </w:r>
      <w:r w:rsidR="007C7690">
        <w:t xml:space="preserve"> </w:t>
      </w:r>
      <w:r w:rsidR="000E7F49">
        <w:fldChar w:fldCharType="begin"/>
      </w:r>
      <w:r w:rsidR="00E5301A">
        <w:instrText xml:space="preserve"> ADDIN ZOTERO_ITEM CSL_CITATION {"citationID":"L6JRlgFy","properties":{"unsorted":false,"formattedCitation":"[29]","plainCitation":"[29]","noteIndex":0},"citationItems":[{"id":202,"uris":["http://zotero.org/users/20567757/items/7HCNRX9C"],"itemData":{"id":202,"type":"webpage","title":"OpenCV: Introduction","URL":"https://docs.opencv.org/4.12.0/d1/dfb/intro.html","accessed":{"date-parts":[["2026",9,23]]}}}],"schema":"https://github.com/citation-style-language/schema/raw/master/csl-citation.json"} </w:instrText>
      </w:r>
      <w:r w:rsidR="000E7F49">
        <w:fldChar w:fldCharType="separate"/>
      </w:r>
      <w:r w:rsidR="00E5301A" w:rsidRPr="00E5301A">
        <w:t>[29]</w:t>
      </w:r>
      <w:r w:rsidR="000E7F49">
        <w:fldChar w:fldCharType="end"/>
      </w:r>
    </w:p>
    <w:p w14:paraId="4BD8CFE1" w14:textId="77777777" w:rsidR="007C7690" w:rsidRDefault="007C7690" w:rsidP="007C7690"/>
    <w:p w14:paraId="108DFCE3" w14:textId="030D7899" w:rsidR="007C7690" w:rsidRPr="00237B89" w:rsidRDefault="00237B89" w:rsidP="007C7690">
      <w:pPr>
        <w:rPr>
          <w:rStyle w:val="IntensiveHervorhebung"/>
        </w:rPr>
      </w:pPr>
      <w:r w:rsidRPr="00237B89">
        <w:rPr>
          <w:rStyle w:val="IntensiveHervorhebung"/>
        </w:rPr>
        <w:t>K</w:t>
      </w:r>
      <w:r w:rsidR="007C7690" w:rsidRPr="00237B89">
        <w:rPr>
          <w:rStyle w:val="IntensiveHervorhebung"/>
        </w:rPr>
        <w:t>lassische Bildverarbeitung</w:t>
      </w:r>
    </w:p>
    <w:p w14:paraId="472FD39D" w14:textId="348223C0" w:rsidR="00963AD3" w:rsidRDefault="00963AD3" w:rsidP="00A03904">
      <w:r w:rsidRPr="00963AD3">
        <w:t xml:space="preserve">Das Modul </w:t>
      </w:r>
      <w:hyperlink r:id="rId21" w:history="1">
        <w:proofErr w:type="spellStart"/>
        <w:r w:rsidRPr="00A03904">
          <w:rPr>
            <w:rStyle w:val="Hyperlink"/>
            <w:i/>
            <w:iCs/>
          </w:rPr>
          <w:t>imgproc</w:t>
        </w:r>
        <w:proofErr w:type="spellEnd"/>
      </w:hyperlink>
      <w:r w:rsidR="00AD7B03">
        <w:t xml:space="preserve"> </w:t>
      </w:r>
      <w:r w:rsidR="00AD7B03">
        <w:fldChar w:fldCharType="begin"/>
      </w:r>
      <w:r w:rsidR="00AD7B03">
        <w:instrText xml:space="preserve"> ADDIN ZOTERO_ITEM CSL_CITATION {"citationID":"XydZXiSX","properties":{"unsorted":false,"formattedCitation":"[30]","plainCitation":"[30]","noteIndex":0},"citationItems":[{"id":204,"uris":["http://zotero.org/users/20567757/items/THUB99P6"],"itemData":{"id":204,"type":"webpage","title":"OpenCV: opencv2/imgproc.hpp File Reference","URL":"https://docs.opencv.org/4.12.0/d1/d4f/imgproc_2include_2opencv2_2imgproc_8hpp.html","accessed":{"date-parts":[["2026",9,23]]}}}],"schema":"https://github.com/citation-style-language/schema/raw/master/csl-citation.json"} </w:instrText>
      </w:r>
      <w:r w:rsidR="00AD7B03">
        <w:fldChar w:fldCharType="separate"/>
      </w:r>
      <w:r w:rsidR="00AD7B03" w:rsidRPr="00AD7B03">
        <w:t>[30]</w:t>
      </w:r>
      <w:r w:rsidR="00AD7B03">
        <w:fldChar w:fldCharType="end"/>
      </w:r>
      <w:r w:rsidRPr="00963AD3">
        <w:t xml:space="preserve"> umfasst Funktionen für verschiedene grundlegende Aufgaben der Bildverarbeitung.</w:t>
      </w:r>
      <w:r w:rsidR="00A03904">
        <w:t xml:space="preserve"> Es ist das zentrale Modul für pixelbasierte Verfahren.</w:t>
      </w:r>
      <w:r w:rsidRPr="00963AD3">
        <w:t xml:space="preserve"> </w:t>
      </w:r>
      <w:r w:rsidR="00A03904">
        <w:t>Zu diesen</w:t>
      </w:r>
      <w:r w:rsidRPr="00963AD3">
        <w:t xml:space="preserve"> gehören lineare und nichtlineare Filter, Farbraumkonvertierungen, geometrische Transformationen, Histogramme sowie</w:t>
      </w:r>
      <w:r w:rsidR="00A03904">
        <w:t xml:space="preserve"> </w:t>
      </w:r>
      <w:r w:rsidRPr="00963AD3">
        <w:t xml:space="preserve">morphologische Operationen. </w:t>
      </w:r>
      <w:r w:rsidR="00A03904">
        <w:t>Darauf aufbauend</w:t>
      </w:r>
      <w:r w:rsidRPr="00963AD3">
        <w:t xml:space="preserve"> stellt das Modul Verfahren zur Kantendetektion, Konturanalyse und Bildsegmentierung bereit.</w:t>
      </w:r>
      <w:r w:rsidR="00A03904" w:rsidRPr="00A03904">
        <w:t xml:space="preserve"> </w:t>
      </w:r>
      <w:r w:rsidR="00A03904">
        <w:fldChar w:fldCharType="begin"/>
      </w:r>
      <w:r w:rsidR="00E5301A">
        <w:instrText xml:space="preserve"> ADDIN ZOTERO_ITEM CSL_CITATION {"citationID":"zAIU17f2","properties":{"unsorted":false,"formattedCitation":"[29]","plainCitation":"[29]","noteIndex":0},"citationItems":[{"id":202,"uris":["http://zotero.org/users/20567757/items/7HCNRX9C"],"itemData":{"id":202,"type":"webpage","title":"OpenCV: Introduction","URL":"https://docs.opencv.org/4.12.0/d1/dfb/intro.html","accessed":{"date-parts":[["2026",9,23]]}}}],"schema":"https://github.com/citation-style-language/schema/raw/master/csl-citation.json"} </w:instrText>
      </w:r>
      <w:r w:rsidR="00A03904">
        <w:fldChar w:fldCharType="separate"/>
      </w:r>
      <w:r w:rsidR="00E5301A" w:rsidRPr="00E5301A">
        <w:t>[29]</w:t>
      </w:r>
      <w:r w:rsidR="00A03904">
        <w:fldChar w:fldCharType="end"/>
      </w:r>
      <w:r w:rsidR="00A03904">
        <w:t>,</w:t>
      </w:r>
      <w:r w:rsidR="00A03904">
        <w:fldChar w:fldCharType="begin"/>
      </w:r>
      <w:r w:rsidR="00E5301A">
        <w:instrText xml:space="preserve"> ADDIN ZOTERO_ITEM CSL_CITATION {"citationID":"G9WB5y8p","properties":{"unsorted":false,"formattedCitation":"[30]","plainCitation":"[30]","noteIndex":0},"citationItems":[{"id":204,"uris":["http://zotero.org/users/20567757/items/THUB99P6"],"itemData":{"id":204,"type":"webpage","title":"OpenCV: opencv2/imgproc.hpp File Reference","URL":"https://docs.opencv.org/4.12.0/d1/d4f/imgproc_2include_2opencv2_2imgproc_8hpp.html","accessed":{"date-parts":[["2026",9,23]]}}}],"schema":"https://github.com/citation-style-language/schema/raw/master/csl-citation.json"} </w:instrText>
      </w:r>
      <w:r w:rsidR="00A03904">
        <w:fldChar w:fldCharType="separate"/>
      </w:r>
      <w:r w:rsidR="00E5301A" w:rsidRPr="00E5301A">
        <w:t>[30]</w:t>
      </w:r>
      <w:r w:rsidR="00A03904">
        <w:fldChar w:fldCharType="end"/>
      </w:r>
    </w:p>
    <w:p w14:paraId="17699017" w14:textId="77777777" w:rsidR="00AD7B03" w:rsidRDefault="00AD7B03" w:rsidP="00A03904"/>
    <w:p w14:paraId="328B7427" w14:textId="29B7E9D7" w:rsidR="00517D61" w:rsidRDefault="00A03904" w:rsidP="00A03904">
      <w:r>
        <w:t xml:space="preserve">Mehr </w:t>
      </w:r>
      <w:r w:rsidR="00AD7B03">
        <w:t>zu klassischer Bildverarbeitung</w:t>
      </w:r>
      <w:r>
        <w:t xml:space="preserve"> in den </w:t>
      </w:r>
      <w:r w:rsidR="00AD7B03">
        <w:t xml:space="preserve">folgenden </w:t>
      </w:r>
      <w:r>
        <w:t>Abschnitten</w:t>
      </w:r>
      <w:r w:rsidR="00AD7B03">
        <w:t xml:space="preserve"> </w:t>
      </w:r>
      <w:r w:rsidR="00AD7B03">
        <w:fldChar w:fldCharType="begin"/>
      </w:r>
      <w:r w:rsidR="00AD7B03">
        <w:instrText xml:space="preserve"> REF _Ref242270734 \r \h </w:instrText>
      </w:r>
      <w:r w:rsidR="00AD7B03">
        <w:fldChar w:fldCharType="separate"/>
      </w:r>
      <w:r w:rsidR="00AD7B03">
        <w:t>2.7</w:t>
      </w:r>
      <w:r w:rsidR="00AD7B03">
        <w:fldChar w:fldCharType="end"/>
      </w:r>
      <w:r w:rsidR="00AD7B03">
        <w:t xml:space="preserve"> bis </w:t>
      </w:r>
      <w:r w:rsidR="00AD7B03">
        <w:fldChar w:fldCharType="begin"/>
      </w:r>
      <w:r w:rsidR="00AD7B03">
        <w:instrText xml:space="preserve"> REF _Ref231308154 \r \h </w:instrText>
      </w:r>
      <w:r w:rsidR="00AD7B03">
        <w:fldChar w:fldCharType="separate"/>
      </w:r>
      <w:r w:rsidR="00AD7B03">
        <w:t>2.10</w:t>
      </w:r>
      <w:r w:rsidR="00AD7B03">
        <w:fldChar w:fldCharType="end"/>
      </w:r>
      <w:r w:rsidR="00AD7B03">
        <w:t>.</w:t>
      </w:r>
    </w:p>
    <w:p w14:paraId="096C1ADA" w14:textId="77777777" w:rsidR="00517D61" w:rsidRDefault="00517D61" w:rsidP="00A03904"/>
    <w:p w14:paraId="23F2F49C" w14:textId="1F0606E1" w:rsidR="00517D61" w:rsidRPr="00517D61" w:rsidRDefault="00517D61" w:rsidP="00A03904">
      <w:pPr>
        <w:rPr>
          <w:rStyle w:val="IntensiveHervorhebung"/>
        </w:rPr>
      </w:pPr>
      <w:r>
        <w:rPr>
          <w:rStyle w:val="IntensiveHervorhebung"/>
        </w:rPr>
        <w:t>Namespace</w:t>
      </w:r>
    </w:p>
    <w:p w14:paraId="77384BB2" w14:textId="05B3EE5A" w:rsidR="00A03904" w:rsidRDefault="00A03904" w:rsidP="00A03904">
      <w:r>
        <w:t xml:space="preserve">Die </w:t>
      </w:r>
      <w:r w:rsidR="00517D61">
        <w:t>Funktionen</w:t>
      </w:r>
      <w:r>
        <w:t xml:space="preserve"> und Klassen aller </w:t>
      </w:r>
      <w:proofErr w:type="spellStart"/>
      <w:r w:rsidR="00517D61">
        <w:t>OpenCV</w:t>
      </w:r>
      <w:proofErr w:type="spellEnd"/>
      <w:r w:rsidR="00517D61">
        <w:t xml:space="preserve"> </w:t>
      </w:r>
      <w:r>
        <w:t xml:space="preserve">Module sind </w:t>
      </w:r>
      <w:proofErr w:type="gramStart"/>
      <w:r>
        <w:t>sei</w:t>
      </w:r>
      <w:r w:rsidR="00AD7B03">
        <w:t>d</w:t>
      </w:r>
      <w:proofErr w:type="gramEnd"/>
      <w:r>
        <w:t xml:space="preserve"> </w:t>
      </w:r>
      <w:r w:rsidR="00517D61">
        <w:t>V</w:t>
      </w:r>
      <w:r>
        <w:t>ersion 2</w:t>
      </w:r>
      <w:r w:rsidR="00517D61">
        <w:t xml:space="preserve">.0 unter einem einheitlichen Namespace zu finden. Dieser ist </w:t>
      </w:r>
      <w:r w:rsidR="00517D61" w:rsidRPr="00517D61">
        <w:rPr>
          <w:rStyle w:val="CodeZchn"/>
        </w:rPr>
        <w:t>cv</w:t>
      </w:r>
      <w:r w:rsidR="00517D61">
        <w:t xml:space="preserve"> in C++ und </w:t>
      </w:r>
      <w:r w:rsidR="00517D61" w:rsidRPr="00517D61">
        <w:rPr>
          <w:rStyle w:val="CodeZchn"/>
        </w:rPr>
        <w:t>cv2</w:t>
      </w:r>
      <w:r w:rsidR="00517D61">
        <w:t xml:space="preserve"> in Python.</w:t>
      </w:r>
    </w:p>
    <w:p w14:paraId="08F57BA3" w14:textId="77777777" w:rsidR="00517D61" w:rsidRDefault="00517D61" w:rsidP="00A03904"/>
    <w:p w14:paraId="01DDC416" w14:textId="428F1EC1" w:rsidR="00517D61" w:rsidRPr="00517D61" w:rsidRDefault="00517D61" w:rsidP="00A03904">
      <w:pPr>
        <w:rPr>
          <w:rStyle w:val="IntensiveHervorhebung"/>
        </w:rPr>
      </w:pPr>
      <w:proofErr w:type="spellStart"/>
      <w:r w:rsidRPr="00517D61">
        <w:rPr>
          <w:rStyle w:val="IntensiveHervorhebung"/>
        </w:rPr>
        <w:t>OpenCV</w:t>
      </w:r>
      <w:proofErr w:type="spellEnd"/>
      <w:r w:rsidRPr="00517D61">
        <w:rPr>
          <w:rStyle w:val="IntensiveHervorhebung"/>
        </w:rPr>
        <w:t xml:space="preserve"> in </w:t>
      </w:r>
      <w:r w:rsidR="00AD7B03" w:rsidRPr="00517D61">
        <w:rPr>
          <w:rStyle w:val="IntensiveHervorhebung"/>
        </w:rPr>
        <w:t>MediaPipe</w:t>
      </w:r>
    </w:p>
    <w:p w14:paraId="72D0552A" w14:textId="59CFC3F0" w:rsidR="00517D61" w:rsidRDefault="00173AD4" w:rsidP="00A03904">
      <w:proofErr w:type="spellStart"/>
      <w:r w:rsidRPr="00173AD4">
        <w:t>OpenCV</w:t>
      </w:r>
      <w:proofErr w:type="spellEnd"/>
      <w:r w:rsidRPr="00173AD4">
        <w:t xml:space="preserve"> </w:t>
      </w:r>
      <w:r>
        <w:t>ist die</w:t>
      </w:r>
      <w:r w:rsidRPr="00173AD4">
        <w:t xml:space="preserve"> zugrundeliegende </w:t>
      </w:r>
      <w:r w:rsidR="00C857B5">
        <w:t>Library</w:t>
      </w:r>
      <w:r w:rsidRPr="00173AD4">
        <w:t xml:space="preserve"> für Bild- und Videoverarbeitung </w:t>
      </w:r>
      <w:r>
        <w:t>in</w:t>
      </w:r>
      <w:r w:rsidRPr="00173AD4">
        <w:t xml:space="preserve"> MediaPipe</w:t>
      </w:r>
      <w:r>
        <w:t>. Es</w:t>
      </w:r>
      <w:r w:rsidRPr="00173AD4">
        <w:t xml:space="preserve"> übernimmt </w:t>
      </w:r>
      <w:r>
        <w:t>unter anderem</w:t>
      </w:r>
      <w:r w:rsidRPr="00173AD4">
        <w:t xml:space="preserve"> die Aufgaben der Video-Erfassung, Dekodierung, Farbraumkonvertierung und geometrischen Vorverarbeitung, bevor die Daten an die ML-Modelle (z. B. Pose-, Hand- oder Gesichtserkennung) weitergegeben werden. Typische Operationen sind das Einlesen von Videostreams (</w:t>
      </w:r>
      <w:proofErr w:type="spellStart"/>
      <w:r w:rsidRPr="00173AD4">
        <w:t>VideoCapture</w:t>
      </w:r>
      <w:proofErr w:type="spellEnd"/>
      <w:r w:rsidRPr="00173AD4">
        <w:t xml:space="preserve">), Konvertierung zwischen BGR und RGB, Skalierung, </w:t>
      </w:r>
      <w:proofErr w:type="spellStart"/>
      <w:r w:rsidRPr="00173AD4">
        <w:t>Cropping</w:t>
      </w:r>
      <w:proofErr w:type="spellEnd"/>
      <w:r w:rsidRPr="00173AD4">
        <w:t xml:space="preserve"> und einfaches Drawing</w:t>
      </w:r>
      <w:r w:rsidR="00C857B5">
        <w:t xml:space="preserve"> (über ein Bild zeichnen)</w:t>
      </w:r>
      <w:r w:rsidRPr="00173AD4">
        <w:t xml:space="preserve"> zur Visualisierung </w:t>
      </w:r>
      <w:proofErr w:type="gramStart"/>
      <w:r w:rsidRPr="00173AD4">
        <w:t>von Landmarks</w:t>
      </w:r>
      <w:proofErr w:type="gramEnd"/>
      <w:r w:rsidR="00AD7B03">
        <w:t>. Das sind</w:t>
      </w:r>
      <w:r w:rsidRPr="00173AD4">
        <w:t xml:space="preserve"> alles Funktionen, die im </w:t>
      </w:r>
      <w:proofErr w:type="spellStart"/>
      <w:r w:rsidRPr="00A01287">
        <w:rPr>
          <w:i/>
          <w:iCs/>
        </w:rPr>
        <w:t>imgproc</w:t>
      </w:r>
      <w:proofErr w:type="spellEnd"/>
      <w:r w:rsidRPr="00173AD4">
        <w:t xml:space="preserve">- und </w:t>
      </w:r>
      <w:proofErr w:type="spellStart"/>
      <w:r w:rsidRPr="00A01287">
        <w:rPr>
          <w:i/>
          <w:iCs/>
        </w:rPr>
        <w:t>videoio</w:t>
      </w:r>
      <w:proofErr w:type="spellEnd"/>
      <w:r w:rsidRPr="00173AD4">
        <w:t xml:space="preserve">-Modul von </w:t>
      </w:r>
      <w:proofErr w:type="spellStart"/>
      <w:r w:rsidRPr="00173AD4">
        <w:t>OpenCV</w:t>
      </w:r>
      <w:proofErr w:type="spellEnd"/>
      <w:r w:rsidRPr="00173AD4">
        <w:t xml:space="preserve"> implementiert sind.</w:t>
      </w:r>
      <w:r>
        <w:t xml:space="preserve"> </w:t>
      </w:r>
      <w:r>
        <w:fldChar w:fldCharType="begin"/>
      </w:r>
      <w:r w:rsidR="00E5301A">
        <w:instrText xml:space="preserve"> ADDIN ZOTERO_ITEM CSL_CITATION {"citationID":"Y7MLGKlk","properties":{"unsorted":false,"formattedCitation":"[31]","plainCitation":"[31]","noteIndex":0},"citationItems":[{"id":206,"uris":["http://zotero.org/users/20567757/items/RPZJST7Y"],"itemData":{"id":206,"type":"webpage","abstract":"In this article, we discuss what MediaPipe is, what you can do with MediaPipe, and how to use MediaPipe in Python.","container-title":"Roboflow Blog","language":"en","title":"What is MediaPipe? A Guide for Beginners","title-short":"What is MediaPipe?","URL":"https://blog.roboflow.com/what-is-mediapipe/","accessed":{"date-parts":[["2026",9,23]]},"issued":{"date-parts":[["2026",4,10]]}}}],"schema":"https://github.com/citation-style-language/schema/raw/master/csl-citation.json"} </w:instrText>
      </w:r>
      <w:r>
        <w:fldChar w:fldCharType="separate"/>
      </w:r>
      <w:r w:rsidR="00E5301A" w:rsidRPr="00E5301A">
        <w:t>[31]</w:t>
      </w:r>
      <w:r>
        <w:fldChar w:fldCharType="end"/>
      </w:r>
    </w:p>
    <w:p w14:paraId="0AF253C7" w14:textId="77777777" w:rsidR="00517D61" w:rsidRPr="00A971ED" w:rsidRDefault="00517D61" w:rsidP="00A03904"/>
    <w:p w14:paraId="6F5C1A98" w14:textId="30AB8A65" w:rsidR="00905C64" w:rsidRPr="00585C97" w:rsidRDefault="00905C64" w:rsidP="00905C64">
      <w:pPr>
        <w:pStyle w:val="berschrift2"/>
        <w:rPr>
          <w:noProof/>
        </w:rPr>
      </w:pPr>
      <w:bookmarkStart w:id="51" w:name="_Ref242270734"/>
      <w:bookmarkStart w:id="52" w:name="_Ref242271230"/>
      <w:bookmarkStart w:id="53" w:name="_Toc242780579"/>
      <w:r w:rsidRPr="00585C97">
        <w:rPr>
          <w:noProof/>
        </w:rPr>
        <w:t>Morphologische Transformationen</w:t>
      </w:r>
      <w:bookmarkEnd w:id="51"/>
      <w:bookmarkEnd w:id="52"/>
      <w:bookmarkEnd w:id="53"/>
      <w:r>
        <w:rPr>
          <w:noProof/>
        </w:rPr>
        <w:t xml:space="preserve"> </w:t>
      </w:r>
    </w:p>
    <w:p w14:paraId="3B751F1F" w14:textId="7A830347" w:rsidR="00905C64" w:rsidRPr="00585C97" w:rsidRDefault="00905C64" w:rsidP="00905C64">
      <w:r w:rsidRPr="00585C97">
        <w:t xml:space="preserve">Die Morphologie ist ein Zweig der Bildverarbeitung, der sich mit der Verarbeitung von binären </w:t>
      </w:r>
      <w:r w:rsidR="00A01287">
        <w:t>Pixelb</w:t>
      </w:r>
      <w:r w:rsidRPr="00585C97">
        <w:t xml:space="preserve">ildern (Rastergrafiken) befasst. Binäre Rastergrafiken sind Bilder, deren Bildelemente (Pixel) nur einen von zwei verschiedenen Farbwerten annehmen können. Basisoperationen in der Morphologie sind </w:t>
      </w:r>
      <w:r w:rsidRPr="00592426">
        <w:t>Dilatation</w:t>
      </w:r>
      <w:r w:rsidRPr="00585C97">
        <w:t xml:space="preserve">, </w:t>
      </w:r>
      <w:r w:rsidRPr="00592426">
        <w:t>Erosion</w:t>
      </w:r>
      <w:r w:rsidRPr="00585C97">
        <w:t xml:space="preserve">, Vereinigung, Schnittmengenbildung und Mengendifferenzbildung. Aufbauend auf diesen Operationen können weitere Operationen wie </w:t>
      </w:r>
      <w:r w:rsidRPr="00592426">
        <w:t>Opening</w:t>
      </w:r>
      <w:r w:rsidRPr="00585C97">
        <w:t xml:space="preserve">, </w:t>
      </w:r>
      <w:r w:rsidRPr="00592426">
        <w:t>Closing</w:t>
      </w:r>
      <w:r w:rsidRPr="00585C97">
        <w:t xml:space="preserve">, Verdünnung, Umriss-Extraktion oder beispielsweise die </w:t>
      </w:r>
      <w:r w:rsidRPr="00592426">
        <w:t>Skelettierung</w:t>
      </w:r>
      <w:r w:rsidRPr="00585C97">
        <w:t xml:space="preserve"> konstruiert werden. </w:t>
      </w:r>
      <w:r w:rsidRPr="00585C97">
        <w:fldChar w:fldCharType="begin"/>
      </w:r>
      <w:r w:rsidR="00E5301A">
        <w:instrText xml:space="preserve"> ADDIN ZOTERO_ITEM CSL_CITATION {"citationID":"fZS4HP18","properties":{"formattedCitation":"[32]","plainCitation":"[32]","noteIndex":0},"citationItems":[{"id":62,"uris":["http://zotero.org/users/20567757/items/SJ4SX7UP"],"itemData":{"id":62,"type":"entry-encyclopedia","abstract":"Die mathematische Morphologie (MM) ist ein theoretisches Modell für digitale Bilder und basiert auf Verbandstheorie und Topologie.\nDie Morphologie ist ein Zweig der Bildverarbeitung, der sich mit der Verarbeitung von binären Bildern (Rastergrafiken) befasst. Binäre Rastergrafiken sind Bilder, deren Bildelemente (Pixel) nur einen von zwei verschiedenen Farbwerten annehmen können.\nBasisoperationen in der Morphologie sind Dilatation, Erosion, Vereinigung, Schnittmengenbildung und Mengendifferenzbildung.\nAufbauend auf diesen Operationen können weitere Operationen wie Opening, Closing, Verdünnung, Umriss-Extraktion oder beispielsweise die Skelettierung konstruiert werden.","container-title":"Wikipedia","language":"de","license":"Creative Commons Attribution-ShareAlike License","note":"Page Version ID: 250766250","source":"Wikipedia","title":"Mathematische Morphologie","URL":"https://de.wikipedia.org/w/index.php?title=Mathematische_Morphologie&amp;oldid=250766250","accessed":{"date-parts":[["2026",6,2]]},"issued":{"date-parts":[["2024",11,28]]}}}],"schema":"https://github.com/citation-style-language/schema/raw/master/csl-citation.json"} </w:instrText>
      </w:r>
      <w:r w:rsidRPr="00585C97">
        <w:fldChar w:fldCharType="separate"/>
      </w:r>
      <w:r w:rsidR="00E5301A" w:rsidRPr="00E5301A">
        <w:t>[32]</w:t>
      </w:r>
      <w:r w:rsidRPr="00585C97">
        <w:fldChar w:fldCharType="end"/>
      </w:r>
    </w:p>
    <w:p w14:paraId="1737C34D" w14:textId="77777777" w:rsidR="00905C64" w:rsidRPr="00585C97" w:rsidRDefault="00905C64" w:rsidP="00905C64"/>
    <w:p w14:paraId="5321B9E6" w14:textId="77777777" w:rsidR="00841BA4" w:rsidRDefault="00905C64" w:rsidP="00BC7FC8">
      <w:r w:rsidRPr="00585C97">
        <w:t xml:space="preserve">Heutzutage gibt es zuteilen auch Morphologische Verfahren für Grauwertbilder bzw. Farbkomponentenbilder </w:t>
      </w:r>
      <w:r w:rsidRPr="00585C97">
        <w:fldChar w:fldCharType="begin"/>
      </w:r>
      <w:r w:rsidR="00E5301A">
        <w:instrText xml:space="preserve"> ADDIN ZOTERO_ITEM CSL_CITATION {"citationID":"behwTnjJ","properties":{"formattedCitation":"[33]","plainCitation":"[33]","noteIndex":0},"citationItems":[{"id":60,"uris":["http://zotero.org/users/20567757/items/W32GJDBG"],"itemData":{"id":60,"type":"chapter","abstract":"Die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r w:rsidR="00E5301A" w:rsidRPr="00E5301A">
        <w:t>[33]</w:t>
      </w:r>
      <w:r w:rsidRPr="00585C97">
        <w:fldChar w:fldCharType="end"/>
      </w:r>
      <w:r w:rsidR="00502E06">
        <w:t>.</w:t>
      </w:r>
      <w:r w:rsidR="0010781F">
        <w:t xml:space="preserve"> </w:t>
      </w:r>
    </w:p>
    <w:p w14:paraId="76CDE890" w14:textId="77777777" w:rsidR="00841BA4" w:rsidRDefault="00841BA4" w:rsidP="00BC7FC8"/>
    <w:p w14:paraId="68722561" w14:textId="40AA83D1" w:rsidR="00841BA4" w:rsidRDefault="00905C64" w:rsidP="00BC7FC8">
      <w:r w:rsidRPr="00585C97">
        <w:lastRenderedPageBreak/>
        <w:t xml:space="preserve">Auf </w:t>
      </w:r>
      <w:hyperlink r:id="rId22" w:history="1">
        <w:r w:rsidRPr="00585C97">
          <w:rPr>
            <w:rStyle w:val="Hyperlink"/>
          </w:rPr>
          <w:t>docs.opencv.org</w:t>
        </w:r>
      </w:hyperlink>
      <w:r w:rsidR="0010781F">
        <w:t xml:space="preserve"> </w:t>
      </w:r>
      <w:r w:rsidR="0010781F" w:rsidRPr="00585C97">
        <w:fldChar w:fldCharType="begin"/>
      </w:r>
      <w:r w:rsidR="00E5301A">
        <w:instrText xml:space="preserve"> ADDIN ZOTERO_ITEM CSL_CITATION {"citationID":"ZL5UMGoU","properties":{"formattedCitation":"[34]","plainCitation":"[34]","noteIndex":0},"citationItems":[{"id":58,"uris":["http://zotero.org/users/20567757/items/JUUJIR2M"],"itemData":{"id":58,"type":"webpage","title":"OpenCV: Morphological Transformations","URL":"https://docs.opencv.org/4.x/d9/d61/tutorial_py_morphological_ops.html","accessed":{"date-parts":[["2026",6,2]]}}}],"schema":"https://github.com/citation-style-language/schema/raw/master/csl-citation.json"} </w:instrText>
      </w:r>
      <w:r w:rsidR="0010781F" w:rsidRPr="00585C97">
        <w:fldChar w:fldCharType="separate"/>
      </w:r>
      <w:r w:rsidR="00E5301A" w:rsidRPr="00E5301A">
        <w:t>[34]</w:t>
      </w:r>
      <w:r w:rsidR="0010781F" w:rsidRPr="00585C97">
        <w:fldChar w:fldCharType="end"/>
      </w:r>
      <w:r w:rsidRPr="00585C97">
        <w:t xml:space="preserve"> werden sieben </w:t>
      </w:r>
      <w:r w:rsidR="0010781F">
        <w:t xml:space="preserve">der grundliegenden </w:t>
      </w:r>
      <w:r w:rsidRPr="00585C97">
        <w:t>Morphologische</w:t>
      </w:r>
      <w:r w:rsidR="00592426">
        <w:t>n</w:t>
      </w:r>
      <w:r w:rsidRPr="00585C97">
        <w:t xml:space="preserve"> Transformationen erklärt und mit </w:t>
      </w:r>
      <w:proofErr w:type="spellStart"/>
      <w:r w:rsidRPr="00585C97">
        <w:t>OpenCV</w:t>
      </w:r>
      <w:proofErr w:type="spellEnd"/>
      <w:r w:rsidRPr="00585C97">
        <w:t xml:space="preserve"> Funktionen in Python präsentiert</w:t>
      </w:r>
      <w:r w:rsidR="00502E06">
        <w:t>.</w:t>
      </w:r>
      <w:r w:rsidRPr="00585C97">
        <w:t xml:space="preserve"> Auf dieser Dokumentation gestützt, sollen diese sieben Transformationen im Folgenden mit Bil</w:t>
      </w:r>
      <w:r w:rsidR="0010781F">
        <w:t>db</w:t>
      </w:r>
      <w:r w:rsidRPr="00585C97">
        <w:t>eispielen erklärt werden.</w:t>
      </w:r>
      <w:r w:rsidR="007D72E6">
        <w:t xml:space="preserve"> Die Reihenfolge der Transformationsverfahren verdeutlicht anschaulich wie</w:t>
      </w:r>
      <w:r w:rsidR="00C44A81">
        <w:t>, in der klassischen Bildverarbeitung,</w:t>
      </w:r>
      <w:r w:rsidR="007D72E6">
        <w:t xml:space="preserve"> einfache Methodiken zu komplexeren Verfahren zusammengesetzt werden können.</w:t>
      </w:r>
    </w:p>
    <w:p w14:paraId="7C234774" w14:textId="77777777" w:rsidR="00A01287" w:rsidRDefault="00A01287" w:rsidP="00A01287">
      <w:pPr>
        <w:rPr>
          <w:rStyle w:val="IntensiveHervorhebung"/>
        </w:rPr>
      </w:pPr>
    </w:p>
    <w:p w14:paraId="2E3FB1D4" w14:textId="2343D3DB" w:rsidR="00905C64" w:rsidRPr="00A01287" w:rsidRDefault="00905C64" w:rsidP="00A01287">
      <w:pPr>
        <w:rPr>
          <w:rStyle w:val="IntensiveHervorhebung"/>
        </w:rPr>
      </w:pPr>
      <w:r w:rsidRPr="00A01287">
        <w:rPr>
          <w:rStyle w:val="IntensiveHervorhebung"/>
        </w:rPr>
        <w:t xml:space="preserve">Erosion </w:t>
      </w:r>
    </w:p>
    <w:p w14:paraId="1866259A" w14:textId="5782A7EF" w:rsidR="00905C64" w:rsidRPr="00585C97" w:rsidRDefault="00905C64" w:rsidP="00905C64">
      <w:r w:rsidRPr="00585C97">
        <w:t>Die Grundidee der Erosion ähnelt der Bodenerosion: Die Ränder eines Vordergrundobjekts werden abgetragen (dabei wird der Vordergrund üblicherweise weiß dargestellt). Dazu wird ein Kernel (eine kleine 2D-Pixelmatrix) über das Bild bewegt (ähnlich wie bei einer zweidimensionalen Faltung). Ein Pixel im Originalbild bleibt nur dann weiß (Wert 1), wenn alle Pixel unter dem Kernel ebenfalls weiß sind. Andernfalls wird das Pixel entfernt (auf 0 gesetzt). Dadurch werden insbesondere Pixel an den Objektgrenzen entfernt. Je größer der Kernel ist, desto stärker schrumpft das Objekt. Die weiße Vordergrundfläche wird also kleiner. Auch werden Unterbrechungen im Objekt vergrößert und Objekte kleiner als der Kerne verschwinden komplett.</w:t>
      </w:r>
      <w:r w:rsidR="00841BA4">
        <w:t xml:space="preserve"> </w:t>
      </w:r>
      <w:r w:rsidRPr="00585C97">
        <w:t>Die Erosion eignet sich z.B. für:</w:t>
      </w:r>
    </w:p>
    <w:p w14:paraId="21BD4430" w14:textId="77777777" w:rsidR="00905C64" w:rsidRPr="00585C97" w:rsidRDefault="00905C64" w:rsidP="00905C64"/>
    <w:p w14:paraId="74EDA499" w14:textId="77777777" w:rsidR="00905C64" w:rsidRPr="00585C97" w:rsidRDefault="00905C64" w:rsidP="00905C64">
      <w:pPr>
        <w:pStyle w:val="Stichpunkte1"/>
      </w:pPr>
      <w:r w:rsidRPr="00585C97">
        <w:t>Trennung miteinander verbundener Objekte</w:t>
      </w:r>
    </w:p>
    <w:p w14:paraId="5BD08681" w14:textId="77777777" w:rsidR="00905C64" w:rsidRPr="00585C97" w:rsidRDefault="00905C64" w:rsidP="00905C64">
      <w:pPr>
        <w:pStyle w:val="Stichpunkte1"/>
      </w:pPr>
      <w:r w:rsidRPr="00585C97">
        <w:t>Verkleinerung von Objektregionen</w:t>
      </w:r>
    </w:p>
    <w:p w14:paraId="69C4E5B1" w14:textId="77777777" w:rsidR="00905C64" w:rsidRPr="00585C97" w:rsidRDefault="00905C64" w:rsidP="00905C64"/>
    <w:p w14:paraId="156C641E" w14:textId="59BBF59A" w:rsidR="00841BA4" w:rsidRPr="00585C97" w:rsidRDefault="00905C64" w:rsidP="00841BA4">
      <w:r w:rsidRPr="00585C97">
        <w:fldChar w:fldCharType="begin"/>
      </w:r>
      <w:r w:rsidRPr="00585C97">
        <w:instrText xml:space="preserve"> REF _Ref231321075 \h </w:instrText>
      </w:r>
      <w:r w:rsidRPr="00585C97">
        <w:fldChar w:fldCharType="separate"/>
      </w:r>
      <w:r w:rsidRPr="00585C97">
        <w:t>Figure 12</w:t>
      </w:r>
      <w:r w:rsidRPr="00585C97">
        <w:fldChar w:fldCharType="end"/>
      </w:r>
      <w:r w:rsidRPr="00585C97">
        <w:t xml:space="preserve"> </w:t>
      </w:r>
      <w:r w:rsidR="00D11801">
        <w:t>zeigt zwei Beispielobjekte mit vorher (links) und nachher (rechts) Bilder.</w:t>
      </w:r>
    </w:p>
    <w:p w14:paraId="7A498FA9" w14:textId="77777777" w:rsidR="00841BA4" w:rsidRPr="00585C97" w:rsidRDefault="00841BA4" w:rsidP="00841BA4"/>
    <w:p w14:paraId="73195282" w14:textId="77777777" w:rsidR="00841BA4" w:rsidRPr="00585C97" w:rsidRDefault="00841BA4" w:rsidP="00841BA4">
      <w:pPr>
        <w:jc w:val="center"/>
      </w:pPr>
      <w:r w:rsidRPr="00585C97">
        <w:rPr>
          <w:noProof/>
        </w:rPr>
        <w:drawing>
          <wp:inline distT="0" distB="0" distL="0" distR="0" wp14:anchorId="04B47470" wp14:editId="19E3A87C">
            <wp:extent cx="1107610" cy="1483407"/>
            <wp:effectExtent l="0" t="0" r="0" b="2540"/>
            <wp:docPr id="2145294307"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21587" cy="1502126"/>
                    </a:xfrm>
                    <a:prstGeom prst="rect">
                      <a:avLst/>
                    </a:prstGeom>
                    <a:noFill/>
                    <a:ln>
                      <a:noFill/>
                    </a:ln>
                  </pic:spPr>
                </pic:pic>
              </a:graphicData>
            </a:graphic>
          </wp:inline>
        </w:drawing>
      </w:r>
      <w:r w:rsidRPr="00585C97">
        <w:t xml:space="preserve"> </w:t>
      </w:r>
      <w:r w:rsidRPr="00585C97">
        <w:rPr>
          <w:noProof/>
        </w:rPr>
        <w:drawing>
          <wp:inline distT="0" distB="0" distL="0" distR="0" wp14:anchorId="4DC34E93" wp14:editId="58AA39B6">
            <wp:extent cx="1115523" cy="1494003"/>
            <wp:effectExtent l="0" t="0" r="8890" b="0"/>
            <wp:docPr id="1706873613"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5518" cy="1520782"/>
                    </a:xfrm>
                    <a:prstGeom prst="rect">
                      <a:avLst/>
                    </a:prstGeom>
                    <a:noFill/>
                    <a:ln>
                      <a:noFill/>
                    </a:ln>
                  </pic:spPr>
                </pic:pic>
              </a:graphicData>
            </a:graphic>
          </wp:inline>
        </w:drawing>
      </w:r>
      <w:r w:rsidRPr="00585C97">
        <w:t xml:space="preserve"> </w:t>
      </w:r>
      <w:r w:rsidRPr="00585C97">
        <w:rPr>
          <w:noProof/>
        </w:rPr>
        <w:drawing>
          <wp:inline distT="0" distB="0" distL="0" distR="0" wp14:anchorId="1574F2EE" wp14:editId="429858F2">
            <wp:extent cx="1475588" cy="1496850"/>
            <wp:effectExtent l="0" t="0" r="0" b="8255"/>
            <wp:docPr id="1800594372"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52916"/>
                    <a:stretch>
                      <a:fillRect/>
                    </a:stretch>
                  </pic:blipFill>
                  <pic:spPr bwMode="auto">
                    <a:xfrm>
                      <a:off x="0" y="0"/>
                      <a:ext cx="1515089" cy="153692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69991680" wp14:editId="31011D7E">
            <wp:extent cx="1550372" cy="1541619"/>
            <wp:effectExtent l="0" t="0" r="0" b="1905"/>
            <wp:docPr id="829544791"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187" r="51559" b="50942"/>
                    <a:stretch>
                      <a:fillRect/>
                    </a:stretch>
                  </pic:blipFill>
                  <pic:spPr bwMode="auto">
                    <a:xfrm>
                      <a:off x="0" y="0"/>
                      <a:ext cx="1604313" cy="1595255"/>
                    </a:xfrm>
                    <a:prstGeom prst="rect">
                      <a:avLst/>
                    </a:prstGeom>
                    <a:noFill/>
                    <a:ln>
                      <a:noFill/>
                    </a:ln>
                    <a:extLst>
                      <a:ext uri="{53640926-AAD7-44D8-BBD7-CCE9431645EC}">
                        <a14:shadowObscured xmlns:a14="http://schemas.microsoft.com/office/drawing/2010/main"/>
                      </a:ext>
                    </a:extLst>
                  </pic:spPr>
                </pic:pic>
              </a:graphicData>
            </a:graphic>
          </wp:inline>
        </w:drawing>
      </w:r>
    </w:p>
    <w:p w14:paraId="5CEB5D8D" w14:textId="0A6B4835" w:rsidR="00841BA4" w:rsidRDefault="00841BA4" w:rsidP="00841BA4">
      <w:pPr>
        <w:pStyle w:val="Beschriftung"/>
        <w:jc w:val="center"/>
      </w:pPr>
      <w:bookmarkStart w:id="54" w:name="_Ref231321075"/>
      <w:bookmarkStart w:id="55" w:name="_Toc239338431"/>
      <w:r w:rsidRPr="00585C97">
        <w:t xml:space="preserve">Figure </w:t>
      </w:r>
      <w:r w:rsidR="005315BE">
        <w:fldChar w:fldCharType="begin"/>
      </w:r>
      <w:r w:rsidR="005315BE">
        <w:instrText xml:space="preserve"> SEQ Figure \* ARABIC </w:instrText>
      </w:r>
      <w:r w:rsidR="005315BE">
        <w:fldChar w:fldCharType="separate"/>
      </w:r>
      <w:r w:rsidR="005315BE">
        <w:rPr>
          <w:noProof/>
        </w:rPr>
        <w:t>7</w:t>
      </w:r>
      <w:r w:rsidR="005315BE">
        <w:rPr>
          <w:noProof/>
        </w:rPr>
        <w:fldChar w:fldCharType="end"/>
      </w:r>
      <w:bookmarkEnd w:id="54"/>
      <w:r w:rsidRPr="00585C97">
        <w:t xml:space="preserve"> - Bilder vor und nach Erosion </w:t>
      </w:r>
      <w:r w:rsidRPr="00585C97">
        <w:fldChar w:fldCharType="begin"/>
      </w:r>
      <w:r>
        <w:instrText xml:space="preserve"> ADDIN ZOTERO_ITEM CSL_CITATION {"citationID":"2lni6QjA","properties":{"formattedCitation":"[33], [34]","plainCitation":"[33], [34]","noteIndex":0},"citationItems":[{"id":58,"uris":["http://zotero.org/users/20567757/items/JUUJIR2M"],"itemData":{"id":58,"type":"webpage","title":"OpenCV: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bookmarkEnd w:id="55"/>
      <w:r w:rsidRPr="00E5301A">
        <w:t>[33], [34]</w:t>
      </w:r>
      <w:r w:rsidRPr="00585C97">
        <w:fldChar w:fldCharType="end"/>
      </w:r>
    </w:p>
    <w:p w14:paraId="50592E03" w14:textId="77777777" w:rsidR="00D11801" w:rsidRDefault="00D11801" w:rsidP="00D11801">
      <w:pPr>
        <w:rPr>
          <w:rStyle w:val="IntensiveHervorhebung"/>
        </w:rPr>
      </w:pPr>
    </w:p>
    <w:p w14:paraId="1DC49DD5" w14:textId="479C5071" w:rsidR="00905C64" w:rsidRPr="00A01287" w:rsidRDefault="00905C64" w:rsidP="00A01287">
      <w:pPr>
        <w:rPr>
          <w:rStyle w:val="IntensiveHervorhebung"/>
        </w:rPr>
      </w:pPr>
      <w:r w:rsidRPr="00A01287">
        <w:rPr>
          <w:rStyle w:val="IntensiveHervorhebung"/>
        </w:rPr>
        <w:t xml:space="preserve">Dilation </w:t>
      </w:r>
    </w:p>
    <w:p w14:paraId="1BB13A25" w14:textId="09D12711" w:rsidR="00905C64" w:rsidRPr="00585C97" w:rsidRDefault="00905C64" w:rsidP="00905C64">
      <w:r w:rsidRPr="00585C97">
        <w:t>Die Dilatation ist genau das Gegenteil der Erosion. Hier wird ein Pixel als 1 gesetzt, wenn mindestens ein Pixel unter dem Kernel den Wert 1 besitzt. Dadurch vergrößert sich die weiße Region im Bild beziehungsweise das Vordergrundobjekt wächst. Öffnungen und Löcher kleiner als der Kernel werden geschlossen.</w:t>
      </w:r>
      <w:r w:rsidR="00841BA4">
        <w:t xml:space="preserve"> </w:t>
      </w:r>
      <w:r w:rsidRPr="00585C97">
        <w:t xml:space="preserve">Die Dilatation eignet sich z.B. </w:t>
      </w:r>
      <w:r w:rsidR="00841BA4">
        <w:t>da</w:t>
      </w:r>
      <w:r w:rsidRPr="00585C97">
        <w:t>für:</w:t>
      </w:r>
    </w:p>
    <w:p w14:paraId="79106AD7" w14:textId="77777777" w:rsidR="00905C64" w:rsidRPr="00585C97" w:rsidRDefault="00905C64" w:rsidP="00905C64"/>
    <w:p w14:paraId="05DFAC4D" w14:textId="3FD1E1C8" w:rsidR="00905C64" w:rsidRPr="00585C97" w:rsidRDefault="00905C64" w:rsidP="00905C64">
      <w:pPr>
        <w:pStyle w:val="Stichpunkte"/>
      </w:pPr>
      <w:r w:rsidRPr="00585C97">
        <w:t>getrennte Teile eines Objekts zu verbinden</w:t>
      </w:r>
    </w:p>
    <w:p w14:paraId="70E1B28D" w14:textId="4A7069C2" w:rsidR="00905C64" w:rsidRPr="00585C97" w:rsidRDefault="00905C64" w:rsidP="00905C64">
      <w:pPr>
        <w:pStyle w:val="Stichpunkte"/>
      </w:pPr>
      <w:r w:rsidRPr="00585C97">
        <w:t>kleine Unterbrechungen in Objekten zu schließen</w:t>
      </w:r>
    </w:p>
    <w:p w14:paraId="1D8BCE59" w14:textId="77777777" w:rsidR="00905C64" w:rsidRPr="00585C97" w:rsidRDefault="00905C64" w:rsidP="00905C64">
      <w:pPr>
        <w:pStyle w:val="Stichpunkte"/>
        <w:numPr>
          <w:ilvl w:val="0"/>
          <w:numId w:val="0"/>
        </w:numPr>
      </w:pPr>
    </w:p>
    <w:p w14:paraId="44D9686B" w14:textId="2BD72B5B" w:rsidR="00905C64" w:rsidRDefault="00905C64" w:rsidP="00D11801">
      <w:pPr>
        <w:pStyle w:val="Stichpunkte"/>
        <w:numPr>
          <w:ilvl w:val="0"/>
          <w:numId w:val="0"/>
        </w:numPr>
      </w:pPr>
      <w:r w:rsidRPr="00585C97">
        <w:fldChar w:fldCharType="begin"/>
      </w:r>
      <w:r w:rsidRPr="00585C97">
        <w:instrText xml:space="preserve"> REF _Ref231321585 \h  \* MERGEFORMAT </w:instrText>
      </w:r>
      <w:r w:rsidRPr="00585C97">
        <w:fldChar w:fldCharType="separate"/>
      </w:r>
      <w:r w:rsidRPr="00585C97">
        <w:t>Figure 13</w:t>
      </w:r>
      <w:r w:rsidRPr="00585C97">
        <w:fldChar w:fldCharType="end"/>
      </w:r>
      <w:r w:rsidRPr="00585C97">
        <w:t xml:space="preserve"> </w:t>
      </w:r>
      <w:r w:rsidR="0096168F">
        <w:t xml:space="preserve">zeigt </w:t>
      </w:r>
      <w:r w:rsidR="00D11801">
        <w:t>dieselben Beispielobjekte wie zuvor, vor und nach der Dilatation.</w:t>
      </w:r>
    </w:p>
    <w:p w14:paraId="0E7F4D7D" w14:textId="77777777" w:rsidR="00841BA4" w:rsidRPr="00585C97" w:rsidRDefault="00841BA4" w:rsidP="00841BA4">
      <w:pPr>
        <w:jc w:val="center"/>
      </w:pPr>
      <w:r w:rsidRPr="00585C97">
        <w:rPr>
          <w:noProof/>
        </w:rPr>
        <w:lastRenderedPageBreak/>
        <w:drawing>
          <wp:inline distT="0" distB="0" distL="0" distR="0" wp14:anchorId="6F6CD023" wp14:editId="3C79B9CA">
            <wp:extent cx="1107610" cy="1483407"/>
            <wp:effectExtent l="0" t="0" r="0" b="2540"/>
            <wp:docPr id="579311025"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21587" cy="1502126"/>
                    </a:xfrm>
                    <a:prstGeom prst="rect">
                      <a:avLst/>
                    </a:prstGeom>
                    <a:noFill/>
                    <a:ln>
                      <a:noFill/>
                    </a:ln>
                  </pic:spPr>
                </pic:pic>
              </a:graphicData>
            </a:graphic>
          </wp:inline>
        </w:drawing>
      </w:r>
      <w:r w:rsidRPr="00585C97">
        <w:t xml:space="preserve"> </w:t>
      </w:r>
      <w:r w:rsidRPr="00585C97">
        <w:rPr>
          <w:noProof/>
        </w:rPr>
        <w:drawing>
          <wp:inline distT="0" distB="0" distL="0" distR="0" wp14:anchorId="24D94397" wp14:editId="3E02BD17">
            <wp:extent cx="1108268" cy="1484289"/>
            <wp:effectExtent l="0" t="0" r="0" b="1905"/>
            <wp:docPr id="188826694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31262" cy="1515085"/>
                    </a:xfrm>
                    <a:prstGeom prst="rect">
                      <a:avLst/>
                    </a:prstGeom>
                    <a:noFill/>
                    <a:ln>
                      <a:noFill/>
                    </a:ln>
                  </pic:spPr>
                </pic:pic>
              </a:graphicData>
            </a:graphic>
          </wp:inline>
        </w:drawing>
      </w:r>
      <w:r w:rsidRPr="00585C97">
        <w:t xml:space="preserve"> </w:t>
      </w:r>
      <w:r w:rsidRPr="00585C97">
        <w:rPr>
          <w:noProof/>
        </w:rPr>
        <w:drawing>
          <wp:inline distT="0" distB="0" distL="0" distR="0" wp14:anchorId="0A1CEEE7" wp14:editId="1305DBB4">
            <wp:extent cx="1475588" cy="1496850"/>
            <wp:effectExtent l="0" t="0" r="0" b="8255"/>
            <wp:docPr id="1494596226"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52916"/>
                    <a:stretch>
                      <a:fillRect/>
                    </a:stretch>
                  </pic:blipFill>
                  <pic:spPr bwMode="auto">
                    <a:xfrm>
                      <a:off x="0" y="0"/>
                      <a:ext cx="1515089" cy="153692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62CA3C50" wp14:editId="0378C48C">
            <wp:extent cx="1508952" cy="1500432"/>
            <wp:effectExtent l="0" t="0" r="0" b="5080"/>
            <wp:docPr id="724430121"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1555" r="4" b="49755"/>
                    <a:stretch>
                      <a:fillRect/>
                    </a:stretch>
                  </pic:blipFill>
                  <pic:spPr bwMode="auto">
                    <a:xfrm>
                      <a:off x="0" y="0"/>
                      <a:ext cx="1570350" cy="1561483"/>
                    </a:xfrm>
                    <a:prstGeom prst="rect">
                      <a:avLst/>
                    </a:prstGeom>
                    <a:noFill/>
                    <a:ln>
                      <a:noFill/>
                    </a:ln>
                    <a:extLst>
                      <a:ext uri="{53640926-AAD7-44D8-BBD7-CCE9431645EC}">
                        <a14:shadowObscured xmlns:a14="http://schemas.microsoft.com/office/drawing/2010/main"/>
                      </a:ext>
                    </a:extLst>
                  </pic:spPr>
                </pic:pic>
              </a:graphicData>
            </a:graphic>
          </wp:inline>
        </w:drawing>
      </w:r>
    </w:p>
    <w:p w14:paraId="76BC675F" w14:textId="0110F7BC" w:rsidR="00841BA4" w:rsidRPr="00841BA4" w:rsidRDefault="00841BA4" w:rsidP="00841BA4">
      <w:pPr>
        <w:pStyle w:val="Beschriftung"/>
        <w:jc w:val="center"/>
      </w:pPr>
      <w:bookmarkStart w:id="56" w:name="_Ref231321585"/>
      <w:bookmarkStart w:id="57" w:name="_Toc239338432"/>
      <w:r w:rsidRPr="00585C97">
        <w:t xml:space="preserve">Figure </w:t>
      </w:r>
      <w:r w:rsidR="005315BE">
        <w:fldChar w:fldCharType="begin"/>
      </w:r>
      <w:r w:rsidR="005315BE">
        <w:instrText xml:space="preserve"> SEQ Figure \* ARABIC </w:instrText>
      </w:r>
      <w:r w:rsidR="005315BE">
        <w:fldChar w:fldCharType="separate"/>
      </w:r>
      <w:r w:rsidR="005315BE">
        <w:rPr>
          <w:noProof/>
        </w:rPr>
        <w:t>8</w:t>
      </w:r>
      <w:r w:rsidR="005315BE">
        <w:rPr>
          <w:noProof/>
        </w:rPr>
        <w:fldChar w:fldCharType="end"/>
      </w:r>
      <w:bookmarkEnd w:id="56"/>
      <w:r w:rsidRPr="00585C97">
        <w:t xml:space="preserve"> - Bilder vor und nach Dilation </w:t>
      </w:r>
      <w:r w:rsidRPr="00585C97">
        <w:fldChar w:fldCharType="begin"/>
      </w:r>
      <w:r>
        <w:instrText xml:space="preserve"> ADDIN ZOTERO_ITEM CSL_CITATION {"citationID":"QrRCfUqm","properties":{"formattedCitation":"[33], [34]","plainCitation":"[33], [34]","noteIndex":0},"citationItems":[{"id":58,"uris":["http://zotero.org/users/20567757/items/JUUJIR2M"],"itemData":{"id":58,"type":"webpage","title":"OpenCV: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bookmarkEnd w:id="57"/>
      <w:r w:rsidRPr="00E5301A">
        <w:t>[33], [34]</w:t>
      </w:r>
      <w:r w:rsidRPr="00585C97">
        <w:fldChar w:fldCharType="end"/>
      </w:r>
    </w:p>
    <w:p w14:paraId="3E66A4F0" w14:textId="77777777" w:rsidR="00A01287" w:rsidRDefault="00A01287" w:rsidP="00A01287">
      <w:pPr>
        <w:rPr>
          <w:rStyle w:val="IntensiveHervorhebung"/>
        </w:rPr>
      </w:pPr>
      <w:bookmarkStart w:id="58" w:name="_Opening"/>
      <w:bookmarkEnd w:id="58"/>
    </w:p>
    <w:p w14:paraId="6387AD8E" w14:textId="6426C529" w:rsidR="00905C64" w:rsidRPr="00A01287" w:rsidRDefault="00905C64" w:rsidP="00A01287">
      <w:pPr>
        <w:rPr>
          <w:rStyle w:val="IntensiveHervorhebung"/>
        </w:rPr>
      </w:pPr>
      <w:r w:rsidRPr="00A01287">
        <w:rPr>
          <w:rStyle w:val="IntensiveHervorhebung"/>
        </w:rPr>
        <w:t xml:space="preserve">Opening </w:t>
      </w:r>
    </w:p>
    <w:p w14:paraId="1004CC39" w14:textId="320FF0A9" w:rsidR="00905C64" w:rsidRPr="00585C97" w:rsidRDefault="0096168F" w:rsidP="00905C64">
      <w:r w:rsidRPr="00585C97">
        <w:t>Opening ist lediglich eine andere Bezeichnung für eine Erosion, gefolgt von einer Dilatation.</w:t>
      </w:r>
      <w:r>
        <w:t xml:space="preserve"> </w:t>
      </w:r>
      <w:r w:rsidR="00905C64" w:rsidRPr="00585C97">
        <w:t>Bei der Rauschunterdrückung wird häufig zuerst eine Erosion und anschließend eine Dilatation durchgeführt. Die Erosion entfernt zwar kleine weiße Störungen, verkleinert jedoch gleichzeitig das eigentliche Objekt. Durch die anschließende Dilatation wird das Objekt wieder vergrößert. Da das Rauschen bereits entfernt wurde, erscheint es nicht erneut, während die Objektfläche wieder zunimmt. Es eignet sich weiterhin zum:</w:t>
      </w:r>
    </w:p>
    <w:p w14:paraId="231B56BD" w14:textId="77777777" w:rsidR="00905C64" w:rsidRPr="00585C97" w:rsidRDefault="00905C64" w:rsidP="00905C64"/>
    <w:p w14:paraId="6ADB54B1" w14:textId="77777777" w:rsidR="00905C64" w:rsidRDefault="00905C64" w:rsidP="00905C64">
      <w:pPr>
        <w:pStyle w:val="Stichpunkte1"/>
      </w:pPr>
      <w:r w:rsidRPr="00585C97">
        <w:t>Trennen angrenzender Objekte</w:t>
      </w:r>
    </w:p>
    <w:p w14:paraId="146AACFA" w14:textId="1493ACBF" w:rsidR="0096168F" w:rsidRPr="00585C97" w:rsidRDefault="0096168F" w:rsidP="0096168F">
      <w:pPr>
        <w:pStyle w:val="Stichpunkte1"/>
      </w:pPr>
      <w:r>
        <w:t>Entfernen kleiner Objekte</w:t>
      </w:r>
    </w:p>
    <w:p w14:paraId="7B4D07CD" w14:textId="6FC5F086" w:rsidR="00905C64" w:rsidRDefault="00905C64" w:rsidP="00905C64">
      <w:pPr>
        <w:pStyle w:val="Stichpunkte1"/>
      </w:pPr>
      <w:r w:rsidRPr="00585C97">
        <w:t>öffnen randnaher Objektunterbrechungen</w:t>
      </w:r>
    </w:p>
    <w:p w14:paraId="55314D44" w14:textId="77777777" w:rsidR="00905C64" w:rsidRPr="00585C97" w:rsidRDefault="00905C64" w:rsidP="00905C64">
      <w:pPr>
        <w:pStyle w:val="Stichpunkte1"/>
        <w:numPr>
          <w:ilvl w:val="0"/>
          <w:numId w:val="0"/>
        </w:numPr>
      </w:pPr>
    </w:p>
    <w:p w14:paraId="44415426" w14:textId="17F6683B" w:rsidR="00A01287" w:rsidRDefault="00D11801" w:rsidP="00FE6706">
      <w:pPr>
        <w:pStyle w:val="Stichpunkte"/>
        <w:numPr>
          <w:ilvl w:val="0"/>
          <w:numId w:val="0"/>
        </w:numPr>
      </w:pPr>
      <w:r>
        <w:t xml:space="preserve">Beispiele </w:t>
      </w:r>
      <w:r w:rsidR="00FE6706">
        <w:t xml:space="preserve">sind </w:t>
      </w:r>
      <w:r>
        <w:t xml:space="preserve">wieder in </w:t>
      </w:r>
      <w:r w:rsidR="00905C64" w:rsidRPr="00585C97">
        <w:fldChar w:fldCharType="begin"/>
      </w:r>
      <w:r w:rsidR="00905C64" w:rsidRPr="00585C97">
        <w:instrText xml:space="preserve"> REF _Ref231322650 \h </w:instrText>
      </w:r>
      <w:r w:rsidR="00905C64" w:rsidRPr="00585C97">
        <w:fldChar w:fldCharType="separate"/>
      </w:r>
      <w:r w:rsidR="00905C64" w:rsidRPr="00585C97">
        <w:t>Figure 14</w:t>
      </w:r>
      <w:r w:rsidR="00905C64" w:rsidRPr="00585C97">
        <w:fldChar w:fldCharType="end"/>
      </w:r>
      <w:r w:rsidR="00FE6706">
        <w:t xml:space="preserve"> zu sehen</w:t>
      </w:r>
      <w:r>
        <w:t>.</w:t>
      </w:r>
    </w:p>
    <w:p w14:paraId="4885B05B" w14:textId="77777777" w:rsidR="00841BA4" w:rsidRDefault="00841BA4" w:rsidP="00FE6706">
      <w:pPr>
        <w:pStyle w:val="Stichpunkte"/>
        <w:numPr>
          <w:ilvl w:val="0"/>
          <w:numId w:val="0"/>
        </w:numPr>
      </w:pPr>
    </w:p>
    <w:p w14:paraId="39B8B1BD" w14:textId="77777777" w:rsidR="00841BA4" w:rsidRPr="00585C97" w:rsidRDefault="00841BA4" w:rsidP="00841BA4">
      <w:pPr>
        <w:jc w:val="center"/>
      </w:pPr>
      <w:r w:rsidRPr="00585C97">
        <w:rPr>
          <w:noProof/>
        </w:rPr>
        <w:drawing>
          <wp:inline distT="0" distB="0" distL="0" distR="0" wp14:anchorId="509D9D0F" wp14:editId="499F371E">
            <wp:extent cx="2217761" cy="1485108"/>
            <wp:effectExtent l="0" t="0" r="0" b="1270"/>
            <wp:docPr id="200045400"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43461" cy="1502318"/>
                    </a:xfrm>
                    <a:prstGeom prst="rect">
                      <a:avLst/>
                    </a:prstGeom>
                    <a:noFill/>
                    <a:ln>
                      <a:noFill/>
                    </a:ln>
                  </pic:spPr>
                </pic:pic>
              </a:graphicData>
            </a:graphic>
          </wp:inline>
        </w:drawing>
      </w:r>
      <w:r w:rsidRPr="00585C97">
        <w:t xml:space="preserve"> </w:t>
      </w:r>
      <w:r w:rsidRPr="00585C97">
        <w:rPr>
          <w:noProof/>
        </w:rPr>
        <w:drawing>
          <wp:inline distT="0" distB="0" distL="0" distR="0" wp14:anchorId="7C125E99" wp14:editId="67C41894">
            <wp:extent cx="1475588" cy="1496850"/>
            <wp:effectExtent l="0" t="0" r="0" b="8255"/>
            <wp:docPr id="1861807189"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52916"/>
                    <a:stretch>
                      <a:fillRect/>
                    </a:stretch>
                  </pic:blipFill>
                  <pic:spPr bwMode="auto">
                    <a:xfrm>
                      <a:off x="0" y="0"/>
                      <a:ext cx="1515089" cy="153692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68EFCF7D" wp14:editId="52F7D390">
            <wp:extent cx="1508952" cy="1500432"/>
            <wp:effectExtent l="0" t="0" r="0" b="5080"/>
            <wp:docPr id="1187769208"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49580" r="51559" b="175"/>
                    <a:stretch>
                      <a:fillRect/>
                    </a:stretch>
                  </pic:blipFill>
                  <pic:spPr bwMode="auto">
                    <a:xfrm>
                      <a:off x="0" y="0"/>
                      <a:ext cx="1570350" cy="1561483"/>
                    </a:xfrm>
                    <a:prstGeom prst="rect">
                      <a:avLst/>
                    </a:prstGeom>
                    <a:noFill/>
                    <a:ln>
                      <a:noFill/>
                    </a:ln>
                    <a:extLst>
                      <a:ext uri="{53640926-AAD7-44D8-BBD7-CCE9431645EC}">
                        <a14:shadowObscured xmlns:a14="http://schemas.microsoft.com/office/drawing/2010/main"/>
                      </a:ext>
                    </a:extLst>
                  </pic:spPr>
                </pic:pic>
              </a:graphicData>
            </a:graphic>
          </wp:inline>
        </w:drawing>
      </w:r>
    </w:p>
    <w:p w14:paraId="7D8774ED" w14:textId="7B180C1F" w:rsidR="00841BA4" w:rsidRPr="00585C97" w:rsidRDefault="00841BA4" w:rsidP="00841BA4">
      <w:pPr>
        <w:pStyle w:val="Beschriftung"/>
        <w:jc w:val="center"/>
      </w:pPr>
      <w:bookmarkStart w:id="59" w:name="_Ref231322650"/>
      <w:bookmarkStart w:id="60" w:name="_Toc239338433"/>
      <w:r w:rsidRPr="00585C97">
        <w:t xml:space="preserve">Figure </w:t>
      </w:r>
      <w:r w:rsidR="005315BE">
        <w:fldChar w:fldCharType="begin"/>
      </w:r>
      <w:r w:rsidR="005315BE">
        <w:instrText xml:space="preserve"> SEQ Figure \* ARABIC </w:instrText>
      </w:r>
      <w:r w:rsidR="005315BE">
        <w:fldChar w:fldCharType="separate"/>
      </w:r>
      <w:r w:rsidR="005315BE">
        <w:rPr>
          <w:noProof/>
        </w:rPr>
        <w:t>9</w:t>
      </w:r>
      <w:r w:rsidR="005315BE">
        <w:rPr>
          <w:noProof/>
        </w:rPr>
        <w:fldChar w:fldCharType="end"/>
      </w:r>
      <w:bookmarkEnd w:id="59"/>
      <w:r w:rsidRPr="00585C97">
        <w:t xml:space="preserve"> - Bilder vor und nach Opening </w:t>
      </w:r>
      <w:r w:rsidRPr="00585C97">
        <w:fldChar w:fldCharType="begin"/>
      </w:r>
      <w:r>
        <w:instrText xml:space="preserve"> ADDIN ZOTERO_ITEM CSL_CITATION {"citationID":"9CGRT8ch","properties":{"formattedCitation":"[33], [34]","plainCitation":"[33], [34]","noteIndex":0},"citationItems":[{"id":58,"uris":["http://zotero.org/users/20567757/items/JUUJIR2M"],"itemData":{"id":58,"type":"webpage","title":"OpenCV: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bookmarkEnd w:id="60"/>
      <w:r w:rsidRPr="00E5301A">
        <w:t>[33], [34]</w:t>
      </w:r>
      <w:r w:rsidRPr="00585C97">
        <w:fldChar w:fldCharType="end"/>
      </w:r>
    </w:p>
    <w:p w14:paraId="456EFB57" w14:textId="77777777" w:rsidR="00841BA4" w:rsidRDefault="00841BA4" w:rsidP="00FE6706">
      <w:pPr>
        <w:pStyle w:val="Stichpunkte"/>
        <w:numPr>
          <w:ilvl w:val="0"/>
          <w:numId w:val="0"/>
        </w:numPr>
      </w:pPr>
    </w:p>
    <w:p w14:paraId="4EC3C9EB" w14:textId="77777777" w:rsidR="00FE6706" w:rsidRPr="00FE6706" w:rsidRDefault="00FE6706" w:rsidP="00FE6706">
      <w:pPr>
        <w:pStyle w:val="Stichpunkte"/>
        <w:numPr>
          <w:ilvl w:val="0"/>
          <w:numId w:val="0"/>
        </w:numPr>
        <w:rPr>
          <w:rStyle w:val="IntensiveHervorhebung"/>
          <w:i w:val="0"/>
          <w:iCs w:val="0"/>
          <w:color w:val="auto"/>
        </w:rPr>
      </w:pPr>
    </w:p>
    <w:p w14:paraId="579F295F" w14:textId="3B97A929" w:rsidR="00905C64" w:rsidRPr="00A01287" w:rsidRDefault="00905C64" w:rsidP="00A01287">
      <w:pPr>
        <w:rPr>
          <w:rStyle w:val="IntensiveHervorhebung"/>
        </w:rPr>
      </w:pPr>
      <w:r w:rsidRPr="00A01287">
        <w:rPr>
          <w:rStyle w:val="IntensiveHervorhebung"/>
        </w:rPr>
        <w:t xml:space="preserve">Closing </w:t>
      </w:r>
    </w:p>
    <w:p w14:paraId="2855910F" w14:textId="216C0383" w:rsidR="00905C64" w:rsidRPr="00585C97" w:rsidRDefault="00905C64" w:rsidP="00905C64">
      <w:r w:rsidRPr="00585C97">
        <w:t xml:space="preserve">Closing ist die umgekehrte Operation </w:t>
      </w:r>
      <w:r w:rsidR="0096168F">
        <w:t>zu</w:t>
      </w:r>
      <w:r w:rsidRPr="00585C97">
        <w:t xml:space="preserve"> Opening, also eine Dilatation gefolgt von einer Erosion.</w:t>
      </w:r>
      <w:r w:rsidR="00841BA4">
        <w:t xml:space="preserve"> </w:t>
      </w:r>
      <w:r w:rsidRPr="00585C97">
        <w:t>Das Closing eignet sich z.B. dafür:</w:t>
      </w:r>
    </w:p>
    <w:p w14:paraId="75AAA3F8" w14:textId="77777777" w:rsidR="00905C64" w:rsidRPr="00585C97" w:rsidRDefault="00905C64" w:rsidP="00905C64"/>
    <w:p w14:paraId="2E6151CA" w14:textId="77777777" w:rsidR="00905C64" w:rsidRPr="00585C97" w:rsidRDefault="00905C64" w:rsidP="00905C64">
      <w:pPr>
        <w:pStyle w:val="Stichpunkte1"/>
      </w:pPr>
      <w:r w:rsidRPr="00585C97">
        <w:t>kleine Löcher und Öffnungen innerhalb von Objekten zu schließen,</w:t>
      </w:r>
    </w:p>
    <w:p w14:paraId="668B6D0D" w14:textId="77777777" w:rsidR="00905C64" w:rsidRPr="00585C97" w:rsidRDefault="00905C64" w:rsidP="00905C64">
      <w:pPr>
        <w:pStyle w:val="Stichpunkte1"/>
      </w:pPr>
      <w:r w:rsidRPr="00585C97">
        <w:t>getrennte Objekte zu vereinen</w:t>
      </w:r>
    </w:p>
    <w:p w14:paraId="6906A81C" w14:textId="77777777" w:rsidR="00905C64" w:rsidRPr="00585C97" w:rsidRDefault="00905C64" w:rsidP="00905C64">
      <w:pPr>
        <w:rPr>
          <w:b/>
          <w:bCs/>
        </w:rPr>
      </w:pPr>
    </w:p>
    <w:p w14:paraId="68990E18" w14:textId="444EFFBC" w:rsidR="00841BA4" w:rsidRPr="00585C97" w:rsidRDefault="00905C64" w:rsidP="00841BA4">
      <w:pPr>
        <w:pStyle w:val="Stichpunkte"/>
        <w:numPr>
          <w:ilvl w:val="0"/>
          <w:numId w:val="0"/>
        </w:numPr>
      </w:pPr>
      <w:r w:rsidRPr="00585C97">
        <w:fldChar w:fldCharType="begin"/>
      </w:r>
      <w:r w:rsidRPr="00585C97">
        <w:instrText xml:space="preserve"> REF _Ref231322656 \h </w:instrText>
      </w:r>
      <w:r w:rsidRPr="00585C97">
        <w:fldChar w:fldCharType="separate"/>
      </w:r>
      <w:r w:rsidRPr="00585C97">
        <w:t>Figure 15</w:t>
      </w:r>
      <w:r w:rsidRPr="00585C97">
        <w:fldChar w:fldCharType="end"/>
      </w:r>
      <w:r w:rsidRPr="00585C97">
        <w:t xml:space="preserve"> </w:t>
      </w:r>
      <w:r w:rsidR="00FE6706">
        <w:t xml:space="preserve">zeigt die Closing Beispiele. </w:t>
      </w:r>
      <w:r w:rsidR="00841BA4">
        <w:fldChar w:fldCharType="begin"/>
      </w:r>
      <w:r w:rsidR="00841BA4">
        <w:instrText xml:space="preserve"> REF _Ref241074708 \h </w:instrText>
      </w:r>
      <w:r w:rsidR="00841BA4">
        <w:fldChar w:fldCharType="separate"/>
      </w:r>
      <w:r w:rsidR="00841BA4" w:rsidRPr="00585C97">
        <w:t xml:space="preserve">Figure </w:t>
      </w:r>
      <w:r w:rsidR="00841BA4">
        <w:rPr>
          <w:noProof/>
        </w:rPr>
        <w:t>12</w:t>
      </w:r>
      <w:r w:rsidR="00841BA4">
        <w:fldChar w:fldCharType="end"/>
      </w:r>
      <w:r w:rsidR="00841BA4" w:rsidRPr="00585C97">
        <w:t xml:space="preserve"> </w:t>
      </w:r>
      <w:r w:rsidR="00841BA4">
        <w:t>fasst</w:t>
      </w:r>
      <w:r w:rsidR="00841BA4" w:rsidRPr="00585C97">
        <w:t xml:space="preserve"> die einflösse von Erosion, Dilation, Opening und Closing nochmal </w:t>
      </w:r>
      <w:r w:rsidR="00841BA4">
        <w:t>anschaulich zusammen.</w:t>
      </w:r>
    </w:p>
    <w:p w14:paraId="712624CF" w14:textId="52BE8B08" w:rsidR="00FE6706" w:rsidRDefault="00FE6706" w:rsidP="00FE6706">
      <w:pPr>
        <w:pStyle w:val="Stichpunkte"/>
        <w:numPr>
          <w:ilvl w:val="0"/>
          <w:numId w:val="0"/>
        </w:numPr>
      </w:pPr>
    </w:p>
    <w:p w14:paraId="06F77651" w14:textId="77777777" w:rsidR="00841BA4" w:rsidRDefault="00841BA4" w:rsidP="00FE6706">
      <w:pPr>
        <w:pStyle w:val="Stichpunkte"/>
        <w:numPr>
          <w:ilvl w:val="0"/>
          <w:numId w:val="0"/>
        </w:numPr>
      </w:pPr>
    </w:p>
    <w:p w14:paraId="35AF8C0C" w14:textId="77777777" w:rsidR="00841BA4" w:rsidRPr="00585C97" w:rsidRDefault="00841BA4" w:rsidP="00841BA4">
      <w:pPr>
        <w:jc w:val="center"/>
      </w:pPr>
      <w:r w:rsidRPr="00585C97">
        <w:rPr>
          <w:noProof/>
        </w:rPr>
        <w:lastRenderedPageBreak/>
        <w:drawing>
          <wp:inline distT="0" distB="0" distL="0" distR="0" wp14:anchorId="51109223" wp14:editId="03C33990">
            <wp:extent cx="2232561" cy="1495018"/>
            <wp:effectExtent l="0" t="0" r="0" b="0"/>
            <wp:docPr id="144122887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11503" cy="1547881"/>
                    </a:xfrm>
                    <a:prstGeom prst="rect">
                      <a:avLst/>
                    </a:prstGeom>
                    <a:noFill/>
                    <a:ln>
                      <a:noFill/>
                    </a:ln>
                  </pic:spPr>
                </pic:pic>
              </a:graphicData>
            </a:graphic>
          </wp:inline>
        </w:drawing>
      </w:r>
      <w:r w:rsidRPr="00585C97">
        <w:t xml:space="preserve"> </w:t>
      </w:r>
      <w:r w:rsidRPr="00585C97">
        <w:rPr>
          <w:noProof/>
        </w:rPr>
        <w:drawing>
          <wp:inline distT="0" distB="0" distL="0" distR="0" wp14:anchorId="7383EB8D" wp14:editId="26F080CD">
            <wp:extent cx="1475588" cy="1496850"/>
            <wp:effectExtent l="0" t="0" r="0" b="8255"/>
            <wp:docPr id="976256856"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52916"/>
                    <a:stretch>
                      <a:fillRect/>
                    </a:stretch>
                  </pic:blipFill>
                  <pic:spPr bwMode="auto">
                    <a:xfrm>
                      <a:off x="0" y="0"/>
                      <a:ext cx="1515089" cy="153692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738A069F" wp14:editId="112CECEA">
            <wp:extent cx="1508952" cy="1500432"/>
            <wp:effectExtent l="0" t="0" r="0" b="5080"/>
            <wp:docPr id="174692110"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1547" t="49755" r="12"/>
                    <a:stretch>
                      <a:fillRect/>
                    </a:stretch>
                  </pic:blipFill>
                  <pic:spPr bwMode="auto">
                    <a:xfrm>
                      <a:off x="0" y="0"/>
                      <a:ext cx="1570350" cy="1561483"/>
                    </a:xfrm>
                    <a:prstGeom prst="rect">
                      <a:avLst/>
                    </a:prstGeom>
                    <a:noFill/>
                    <a:ln>
                      <a:noFill/>
                    </a:ln>
                    <a:extLst>
                      <a:ext uri="{53640926-AAD7-44D8-BBD7-CCE9431645EC}">
                        <a14:shadowObscured xmlns:a14="http://schemas.microsoft.com/office/drawing/2010/main"/>
                      </a:ext>
                    </a:extLst>
                  </pic:spPr>
                </pic:pic>
              </a:graphicData>
            </a:graphic>
          </wp:inline>
        </w:drawing>
      </w:r>
    </w:p>
    <w:p w14:paraId="2382956C" w14:textId="7F98671D" w:rsidR="00841BA4" w:rsidRDefault="00841BA4" w:rsidP="00841BA4">
      <w:pPr>
        <w:pStyle w:val="Beschriftung"/>
        <w:jc w:val="center"/>
      </w:pPr>
      <w:bookmarkStart w:id="61" w:name="_Ref231322656"/>
      <w:bookmarkStart w:id="62" w:name="_Toc239338434"/>
      <w:r w:rsidRPr="00585C97">
        <w:t xml:space="preserve">Figure </w:t>
      </w:r>
      <w:r w:rsidR="005315BE">
        <w:fldChar w:fldCharType="begin"/>
      </w:r>
      <w:r w:rsidR="005315BE">
        <w:instrText xml:space="preserve"> SEQ Figure \* ARABIC </w:instrText>
      </w:r>
      <w:r w:rsidR="005315BE">
        <w:fldChar w:fldCharType="separate"/>
      </w:r>
      <w:r w:rsidR="005315BE">
        <w:rPr>
          <w:noProof/>
        </w:rPr>
        <w:t>10</w:t>
      </w:r>
      <w:r w:rsidR="005315BE">
        <w:rPr>
          <w:noProof/>
        </w:rPr>
        <w:fldChar w:fldCharType="end"/>
      </w:r>
      <w:bookmarkEnd w:id="61"/>
      <w:r w:rsidRPr="00585C97">
        <w:t xml:space="preserve"> - Bilder vor und nach Closing </w:t>
      </w:r>
      <w:r w:rsidRPr="00585C97">
        <w:fldChar w:fldCharType="begin"/>
      </w:r>
      <w:r>
        <w:instrText xml:space="preserve"> ADDIN ZOTERO_ITEM CSL_CITATION {"citationID":"y6Ko3RRA","properties":{"formattedCitation":"[33], [34]","plainCitation":"[33], [34]","noteIndex":0},"citationItems":[{"id":58,"uris":["http://zotero.org/users/20567757/items/JUUJIR2M"],"itemData":{"id":58,"type":"webpage","title":"OpenCV: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bookmarkEnd w:id="62"/>
      <w:r w:rsidRPr="00E5301A">
        <w:t>[33], [34]</w:t>
      </w:r>
      <w:r w:rsidRPr="00585C97">
        <w:fldChar w:fldCharType="end"/>
      </w:r>
    </w:p>
    <w:p w14:paraId="39F9A060" w14:textId="77777777" w:rsidR="00905C64" w:rsidRPr="00585C97" w:rsidRDefault="00905C64" w:rsidP="00905C64">
      <w:pPr>
        <w:ind w:left="708"/>
        <w:jc w:val="center"/>
      </w:pPr>
    </w:p>
    <w:p w14:paraId="388A5EBD" w14:textId="77777777" w:rsidR="00905C64" w:rsidRPr="00585C97" w:rsidRDefault="00905C64" w:rsidP="00905C64">
      <w:pPr>
        <w:keepNext/>
        <w:ind w:left="708"/>
        <w:jc w:val="center"/>
      </w:pPr>
      <w:r w:rsidRPr="00585C97">
        <w:rPr>
          <w:noProof/>
        </w:rPr>
        <w:drawing>
          <wp:inline distT="0" distB="0" distL="0" distR="0" wp14:anchorId="6917168B" wp14:editId="35C8B720">
            <wp:extent cx="4011648" cy="2782957"/>
            <wp:effectExtent l="0" t="0" r="8255" b="0"/>
            <wp:docPr id="157409405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34327" cy="2798690"/>
                    </a:xfrm>
                    <a:prstGeom prst="rect">
                      <a:avLst/>
                    </a:prstGeom>
                    <a:noFill/>
                    <a:ln>
                      <a:noFill/>
                    </a:ln>
                  </pic:spPr>
                </pic:pic>
              </a:graphicData>
            </a:graphic>
          </wp:inline>
        </w:drawing>
      </w:r>
    </w:p>
    <w:p w14:paraId="2F6146A9" w14:textId="1FA702B8" w:rsidR="00905C64" w:rsidRPr="00585C97" w:rsidRDefault="00905C64" w:rsidP="00905C64">
      <w:pPr>
        <w:pStyle w:val="Beschriftung"/>
        <w:jc w:val="center"/>
        <w:rPr>
          <w:b w:val="0"/>
          <w:bCs w:val="0"/>
        </w:rPr>
      </w:pPr>
      <w:bookmarkStart w:id="63" w:name="_Ref241074708"/>
      <w:bookmarkStart w:id="64" w:name="_Toc239338435"/>
      <w:r w:rsidRPr="00585C97">
        <w:t xml:space="preserve">Figure </w:t>
      </w:r>
      <w:r w:rsidR="005315BE">
        <w:fldChar w:fldCharType="begin"/>
      </w:r>
      <w:r w:rsidR="005315BE">
        <w:instrText xml:space="preserve"> SEQ Figure \* ARABIC </w:instrText>
      </w:r>
      <w:r w:rsidR="005315BE">
        <w:fldChar w:fldCharType="separate"/>
      </w:r>
      <w:r w:rsidR="005315BE">
        <w:rPr>
          <w:noProof/>
        </w:rPr>
        <w:t>11</w:t>
      </w:r>
      <w:r w:rsidR="005315BE">
        <w:rPr>
          <w:noProof/>
        </w:rPr>
        <w:fldChar w:fldCharType="end"/>
      </w:r>
      <w:bookmarkEnd w:id="63"/>
      <w:r w:rsidRPr="00585C97">
        <w:t xml:space="preserve"> - Einfluss von Erosion, </w:t>
      </w:r>
      <w:r w:rsidR="00583EA5" w:rsidRPr="00585C97">
        <w:t>Dilation</w:t>
      </w:r>
      <w:r w:rsidRPr="00585C97">
        <w:t xml:space="preserve">, Opening und Closing </w:t>
      </w:r>
      <w:r w:rsidRPr="00585C97">
        <w:fldChar w:fldCharType="begin"/>
      </w:r>
      <w:r w:rsidR="00E5301A">
        <w:instrText xml:space="preserve"> ADDIN ZOTERO_ITEM CSL_CITATION {"citationID":"2ZU7aEB6","properties":{"formattedCitation":"[33]","plainCitation":"[33]","noteIndex":0},"citationItems":[{"id":60,"uris":["http://zotero.org/users/20567757/items/W32GJDBG"],"itemData":{"id":60,"type":"chapter","abstract":"Die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bookmarkEnd w:id="64"/>
      <w:r w:rsidR="00E5301A" w:rsidRPr="00E5301A">
        <w:t>[33]</w:t>
      </w:r>
      <w:r w:rsidRPr="00585C97">
        <w:fldChar w:fldCharType="end"/>
      </w:r>
    </w:p>
    <w:p w14:paraId="13EFA7F7" w14:textId="77777777" w:rsidR="00A01287" w:rsidRDefault="00A01287" w:rsidP="00A01287">
      <w:pPr>
        <w:rPr>
          <w:rStyle w:val="IntensiveHervorhebung"/>
        </w:rPr>
      </w:pPr>
    </w:p>
    <w:p w14:paraId="41E09E9B" w14:textId="689414D2" w:rsidR="00905C64" w:rsidRPr="00A01287" w:rsidRDefault="00905C64" w:rsidP="00A01287">
      <w:pPr>
        <w:rPr>
          <w:rStyle w:val="IntensiveHervorhebung"/>
        </w:rPr>
      </w:pPr>
      <w:r w:rsidRPr="00A01287">
        <w:rPr>
          <w:rStyle w:val="IntensiveHervorhebung"/>
        </w:rPr>
        <w:t xml:space="preserve">Morphologischer Gradient </w:t>
      </w:r>
    </w:p>
    <w:p w14:paraId="613178A6" w14:textId="6BAC3518" w:rsidR="00905C64" w:rsidRPr="00585C97" w:rsidRDefault="0096168F" w:rsidP="00905C64">
      <w:r>
        <w:t xml:space="preserve">Der </w:t>
      </w:r>
      <w:r w:rsidRPr="0096168F">
        <w:t>Morphologische Gradient</w:t>
      </w:r>
      <w:r>
        <w:t xml:space="preserve"> wird a</w:t>
      </w:r>
      <w:r w:rsidR="00905C64" w:rsidRPr="00585C97">
        <w:t xml:space="preserve">uch Umriss-Extraktion genannt. Es ist die Differenz zwischen der Dilatation und der Erosion eines Bildes. Zurückbleibt die Umrisslinie beziehungsweise die Kontur eines Objekts, welche die originale Objektgrenze nach innen (Erosion) und nach außen (Dilatation) austrägt. Die Kernelgröße gibt hierbei an, um wieviel die Kontur nach innen und außen ausgetragen wird. </w:t>
      </w:r>
      <w:r w:rsidR="00D11801" w:rsidRPr="00585C97">
        <w:fldChar w:fldCharType="begin"/>
      </w:r>
      <w:r w:rsidR="00D11801" w:rsidRPr="00585C97">
        <w:instrText xml:space="preserve"> REF _Ref231325208 \h </w:instrText>
      </w:r>
      <w:r w:rsidR="00D11801" w:rsidRPr="00585C97">
        <w:fldChar w:fldCharType="separate"/>
      </w:r>
      <w:r w:rsidR="00D11801" w:rsidRPr="00585C97">
        <w:t>Figure 16</w:t>
      </w:r>
      <w:r w:rsidR="00D11801" w:rsidRPr="00585C97">
        <w:fldChar w:fldCharType="end"/>
      </w:r>
      <w:r w:rsidR="00D11801">
        <w:t xml:space="preserve"> zeigt Beispiele.</w:t>
      </w:r>
    </w:p>
    <w:p w14:paraId="41EE5810" w14:textId="77777777" w:rsidR="00905C64" w:rsidRPr="00585C97" w:rsidRDefault="00905C64" w:rsidP="00905C64">
      <w:pPr>
        <w:pStyle w:val="Grundtext"/>
        <w:spacing w:line="240" w:lineRule="auto"/>
        <w:rPr>
          <w:noProof/>
        </w:rPr>
      </w:pPr>
    </w:p>
    <w:p w14:paraId="6FB53CE5" w14:textId="77777777" w:rsidR="00905C64" w:rsidRPr="00585C97" w:rsidRDefault="00905C64" w:rsidP="00905C64">
      <w:pPr>
        <w:jc w:val="center"/>
      </w:pPr>
      <w:r w:rsidRPr="00585C97">
        <w:rPr>
          <w:noProof/>
        </w:rPr>
        <w:drawing>
          <wp:inline distT="0" distB="0" distL="0" distR="0" wp14:anchorId="70261E4A" wp14:editId="0164EAA8">
            <wp:extent cx="2225829" cy="1490510"/>
            <wp:effectExtent l="0" t="0" r="3175" b="0"/>
            <wp:docPr id="210301644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56319" cy="1510927"/>
                    </a:xfrm>
                    <a:prstGeom prst="rect">
                      <a:avLst/>
                    </a:prstGeom>
                    <a:noFill/>
                    <a:ln>
                      <a:noFill/>
                    </a:ln>
                  </pic:spPr>
                </pic:pic>
              </a:graphicData>
            </a:graphic>
          </wp:inline>
        </w:drawing>
      </w:r>
      <w:r w:rsidRPr="00585C97">
        <w:t xml:space="preserve"> </w:t>
      </w:r>
      <w:r w:rsidRPr="00585C97">
        <w:rPr>
          <w:noProof/>
        </w:rPr>
        <w:drawing>
          <wp:inline distT="0" distB="0" distL="0" distR="0" wp14:anchorId="178AE68E" wp14:editId="46BB9FEA">
            <wp:extent cx="3129148" cy="1496014"/>
            <wp:effectExtent l="0" t="0" r="0" b="9525"/>
            <wp:docPr id="1399949221"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96"/>
                    <a:stretch>
                      <a:fillRect/>
                    </a:stretch>
                  </pic:blipFill>
                  <pic:spPr bwMode="auto">
                    <a:xfrm>
                      <a:off x="0" y="0"/>
                      <a:ext cx="3214709" cy="1536920"/>
                    </a:xfrm>
                    <a:prstGeom prst="rect">
                      <a:avLst/>
                    </a:prstGeom>
                    <a:noFill/>
                    <a:ln>
                      <a:noFill/>
                    </a:ln>
                    <a:extLst>
                      <a:ext uri="{53640926-AAD7-44D8-BBD7-CCE9431645EC}">
                        <a14:shadowObscured xmlns:a14="http://schemas.microsoft.com/office/drawing/2010/main"/>
                      </a:ext>
                    </a:extLst>
                  </pic:spPr>
                </pic:pic>
              </a:graphicData>
            </a:graphic>
          </wp:inline>
        </w:drawing>
      </w:r>
    </w:p>
    <w:p w14:paraId="16EE0A4A" w14:textId="1F71A737" w:rsidR="00905C64" w:rsidRPr="00585C97" w:rsidRDefault="00905C64" w:rsidP="00905C64">
      <w:pPr>
        <w:pStyle w:val="Beschriftung"/>
        <w:jc w:val="center"/>
      </w:pPr>
      <w:bookmarkStart w:id="65" w:name="_Ref231325208"/>
      <w:bookmarkStart w:id="66" w:name="_Toc239338436"/>
      <w:r w:rsidRPr="00585C97">
        <w:t xml:space="preserve">Figure </w:t>
      </w:r>
      <w:r w:rsidR="005315BE">
        <w:fldChar w:fldCharType="begin"/>
      </w:r>
      <w:r w:rsidR="005315BE">
        <w:instrText xml:space="preserve"> SEQ Figure \* ARABIC </w:instrText>
      </w:r>
      <w:r w:rsidR="005315BE">
        <w:fldChar w:fldCharType="separate"/>
      </w:r>
      <w:r w:rsidR="005315BE">
        <w:rPr>
          <w:noProof/>
        </w:rPr>
        <w:t>12</w:t>
      </w:r>
      <w:r w:rsidR="005315BE">
        <w:rPr>
          <w:noProof/>
        </w:rPr>
        <w:fldChar w:fldCharType="end"/>
      </w:r>
      <w:bookmarkEnd w:id="65"/>
      <w:r w:rsidRPr="00585C97">
        <w:t xml:space="preserve"> - Bilder vor und nach Morphologischer Gradient </w:t>
      </w:r>
      <w:r w:rsidRPr="00585C97">
        <w:fldChar w:fldCharType="begin"/>
      </w:r>
      <w:r w:rsidR="00E5301A">
        <w:instrText xml:space="preserve"> ADDIN ZOTERO_ITEM CSL_CITATION {"citationID":"FMUILkOB","properties":{"formattedCitation":"[33], [34]","plainCitation":"[33], [34]","noteIndex":0},"citationItems":[{"id":58,"uris":["http://zotero.org/users/20567757/items/JUUJIR2M"],"itemData":{"id":58,"type":"webpage","title":"OpenCV: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bookmarkEnd w:id="66"/>
      <w:r w:rsidR="00E5301A" w:rsidRPr="00E5301A">
        <w:t>[33], [34]</w:t>
      </w:r>
      <w:r w:rsidRPr="00585C97">
        <w:fldChar w:fldCharType="end"/>
      </w:r>
    </w:p>
    <w:p w14:paraId="3CAD0F54" w14:textId="77777777" w:rsidR="00A01287" w:rsidRDefault="00A01287" w:rsidP="00A01287">
      <w:pPr>
        <w:rPr>
          <w:rStyle w:val="IntensiveHervorhebung"/>
        </w:rPr>
      </w:pPr>
    </w:p>
    <w:p w14:paraId="772CB25D" w14:textId="7871B155" w:rsidR="00905C64" w:rsidRPr="00A01287" w:rsidRDefault="00905C64" w:rsidP="00A01287">
      <w:pPr>
        <w:rPr>
          <w:rStyle w:val="IntensiveHervorhebung"/>
        </w:rPr>
      </w:pPr>
      <w:r w:rsidRPr="00A01287">
        <w:rPr>
          <w:rStyle w:val="IntensiveHervorhebung"/>
        </w:rPr>
        <w:t xml:space="preserve">Top </w:t>
      </w:r>
      <w:proofErr w:type="gramStart"/>
      <w:r w:rsidRPr="00A01287">
        <w:rPr>
          <w:rStyle w:val="IntensiveHervorhebung"/>
        </w:rPr>
        <w:t>Hat</w:t>
      </w:r>
      <w:proofErr w:type="gramEnd"/>
      <w:r w:rsidRPr="00A01287">
        <w:rPr>
          <w:rStyle w:val="IntensiveHervorhebung"/>
        </w:rPr>
        <w:t xml:space="preserve"> </w:t>
      </w:r>
    </w:p>
    <w:p w14:paraId="1C161BB2" w14:textId="42AF93F2" w:rsidR="00841BA4" w:rsidRPr="00585C97" w:rsidRDefault="00905C64" w:rsidP="00841BA4">
      <w:r w:rsidRPr="00585C97">
        <w:lastRenderedPageBreak/>
        <w:t xml:space="preserve">Die </w:t>
      </w:r>
      <w:r w:rsidRPr="005D5A29">
        <w:rPr>
          <w:rStyle w:val="SchwacheHervorhebung"/>
        </w:rPr>
        <w:t>Top-Hat-Transformation</w:t>
      </w:r>
      <w:r w:rsidR="00583EA5">
        <w:t xml:space="preserve"> </w:t>
      </w:r>
      <w:r w:rsidRPr="00585C97">
        <w:t>zu Deutsch Zylinderhut-Transformation</w:t>
      </w:r>
      <w:r w:rsidR="00583EA5">
        <w:t xml:space="preserve"> wird auch</w:t>
      </w:r>
      <w:r w:rsidRPr="00585C97">
        <w:t xml:space="preserve"> </w:t>
      </w:r>
      <w:proofErr w:type="spellStart"/>
      <w:r w:rsidRPr="005D5A29">
        <w:rPr>
          <w:rStyle w:val="SchwacheHervorhebung"/>
        </w:rPr>
        <w:t>white</w:t>
      </w:r>
      <w:proofErr w:type="spellEnd"/>
      <w:r w:rsidR="00583EA5" w:rsidRPr="005D5A29">
        <w:rPr>
          <w:rStyle w:val="SchwacheHervorhebung"/>
        </w:rPr>
        <w:t>-</w:t>
      </w:r>
      <w:r w:rsidRPr="005D5A29">
        <w:rPr>
          <w:rStyle w:val="SchwacheHervorhebung"/>
        </w:rPr>
        <w:t>top-hat</w:t>
      </w:r>
      <w:r w:rsidR="00583EA5" w:rsidRPr="005D5A29">
        <w:rPr>
          <w:rStyle w:val="SchwacheHervorhebung"/>
        </w:rPr>
        <w:t>-</w:t>
      </w:r>
      <w:proofErr w:type="spellStart"/>
      <w:r w:rsidRPr="005D5A29">
        <w:rPr>
          <w:rStyle w:val="SchwacheHervorhebung"/>
        </w:rPr>
        <w:t>transform</w:t>
      </w:r>
      <w:proofErr w:type="spellEnd"/>
      <w:r w:rsidR="00583EA5" w:rsidRPr="005D5A29">
        <w:rPr>
          <w:rStyle w:val="SchwacheHervorhebung"/>
        </w:rPr>
        <w:t xml:space="preserve"> </w:t>
      </w:r>
      <w:r w:rsidR="00583EA5">
        <w:t>genannt. Sie</w:t>
      </w:r>
      <w:r w:rsidRPr="00585C97">
        <w:t xml:space="preserve"> ist die Differenz zwischen dem Eingabebild und dem Opening des Bildes. Dadurch bleiben vor allem kleine helle Strukturen zurück, welche durch das Opening entfernt wurden.</w:t>
      </w:r>
      <w:r w:rsidR="00841BA4">
        <w:t xml:space="preserve"> </w:t>
      </w:r>
      <w:r w:rsidR="00841BA4" w:rsidRPr="00585C97">
        <w:t xml:space="preserve">Mit Top Hat lassen sich also Bildbereiche entfernen, welche die Kernelgröße überschreiten. </w:t>
      </w:r>
      <w:r w:rsidR="00841BA4">
        <w:t xml:space="preserve">Im </w:t>
      </w:r>
      <w:r w:rsidR="00841BA4" w:rsidRPr="00585C97">
        <w:t>j-Bild</w:t>
      </w:r>
      <w:r w:rsidR="00841BA4">
        <w:t xml:space="preserve"> </w:t>
      </w:r>
      <w:r w:rsidR="0096168F">
        <w:t xml:space="preserve">in </w:t>
      </w:r>
      <w:r w:rsidR="00841BA4" w:rsidRPr="00585C97">
        <w:fldChar w:fldCharType="begin"/>
      </w:r>
      <w:r w:rsidR="00841BA4" w:rsidRPr="00585C97">
        <w:instrText xml:space="preserve"> REF _Ref231325444 \h </w:instrText>
      </w:r>
      <w:r w:rsidR="00841BA4" w:rsidRPr="00585C97">
        <w:fldChar w:fldCharType="separate"/>
      </w:r>
      <w:r w:rsidR="00841BA4" w:rsidRPr="00585C97">
        <w:t xml:space="preserve">Figure </w:t>
      </w:r>
      <w:r w:rsidR="00841BA4">
        <w:rPr>
          <w:noProof/>
        </w:rPr>
        <w:t>14</w:t>
      </w:r>
      <w:r w:rsidR="00841BA4" w:rsidRPr="00585C97">
        <w:fldChar w:fldCharType="end"/>
      </w:r>
      <w:r w:rsidR="0096168F">
        <w:t>,</w:t>
      </w:r>
      <w:r w:rsidR="00841BA4" w:rsidRPr="00585C97">
        <w:t xml:space="preserve"> </w:t>
      </w:r>
      <w:r w:rsidR="0096168F">
        <w:t>wurde</w:t>
      </w:r>
      <w:r w:rsidR="00841BA4" w:rsidRPr="00585C97">
        <w:t xml:space="preserve"> </w:t>
      </w:r>
      <w:r w:rsidR="00841BA4">
        <w:t xml:space="preserve">ein 9x9-Kernel genutzt, es wurden </w:t>
      </w:r>
      <w:r w:rsidR="00841BA4" w:rsidRPr="00585C97">
        <w:t>Flächen rausgeschnitten, welche 9 x 9 Pixel</w:t>
      </w:r>
      <w:r w:rsidR="0096168F">
        <w:t xml:space="preserve"> groß</w:t>
      </w:r>
      <w:r w:rsidR="00841BA4" w:rsidRPr="00585C97">
        <w:t xml:space="preserve"> oder größer sind</w:t>
      </w:r>
      <w:r w:rsidR="00841BA4">
        <w:t>.</w:t>
      </w:r>
    </w:p>
    <w:p w14:paraId="08C38FBA" w14:textId="17313FDA" w:rsidR="00905C64" w:rsidRPr="00585C97" w:rsidRDefault="00905C64" w:rsidP="00905C64"/>
    <w:p w14:paraId="516D8273" w14:textId="77777777" w:rsidR="00905C64" w:rsidRPr="00585C97" w:rsidRDefault="00905C64" w:rsidP="00905C64"/>
    <w:p w14:paraId="7132523C" w14:textId="77777777" w:rsidR="00905C64" w:rsidRPr="00585C97" w:rsidRDefault="00905C64" w:rsidP="00905C64">
      <w:pPr>
        <w:jc w:val="center"/>
      </w:pPr>
      <w:r w:rsidRPr="00585C97">
        <w:rPr>
          <w:noProof/>
        </w:rPr>
        <w:drawing>
          <wp:inline distT="0" distB="0" distL="0" distR="0" wp14:anchorId="26F2C08B" wp14:editId="49D15F46">
            <wp:extent cx="2209043" cy="1479270"/>
            <wp:effectExtent l="0" t="0" r="1270" b="6985"/>
            <wp:docPr id="1969821008"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40316" cy="1500212"/>
                    </a:xfrm>
                    <a:prstGeom prst="rect">
                      <a:avLst/>
                    </a:prstGeom>
                    <a:noFill/>
                    <a:ln>
                      <a:noFill/>
                    </a:ln>
                  </pic:spPr>
                </pic:pic>
              </a:graphicData>
            </a:graphic>
          </wp:inline>
        </w:drawing>
      </w:r>
      <w:r w:rsidRPr="00585C97">
        <w:t xml:space="preserve"> </w:t>
      </w:r>
      <w:r w:rsidRPr="00585C97">
        <w:rPr>
          <w:noProof/>
        </w:rPr>
        <w:drawing>
          <wp:inline distT="0" distB="0" distL="0" distR="0" wp14:anchorId="0040E4EA" wp14:editId="549A885F">
            <wp:extent cx="2316084" cy="1480779"/>
            <wp:effectExtent l="0" t="0" r="8255" b="5715"/>
            <wp:docPr id="1271444231" name="Grafik 23" descr="Abb.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bb. 8.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50904" cy="1503041"/>
                    </a:xfrm>
                    <a:prstGeom prst="rect">
                      <a:avLst/>
                    </a:prstGeom>
                    <a:noFill/>
                    <a:ln>
                      <a:noFill/>
                    </a:ln>
                  </pic:spPr>
                </pic:pic>
              </a:graphicData>
            </a:graphic>
          </wp:inline>
        </w:drawing>
      </w:r>
    </w:p>
    <w:p w14:paraId="3289CD8C" w14:textId="594F5F44" w:rsidR="00905C64" w:rsidRPr="00585C97" w:rsidRDefault="00905C64" w:rsidP="00905C64">
      <w:pPr>
        <w:pStyle w:val="Beschriftung"/>
        <w:jc w:val="center"/>
      </w:pPr>
      <w:bookmarkStart w:id="67" w:name="_Ref231325444"/>
      <w:bookmarkStart w:id="68" w:name="_Ref231569858"/>
      <w:bookmarkStart w:id="69" w:name="_Toc239338437"/>
      <w:r w:rsidRPr="00585C97">
        <w:t xml:space="preserve">Figure </w:t>
      </w:r>
      <w:r w:rsidR="005315BE">
        <w:fldChar w:fldCharType="begin"/>
      </w:r>
      <w:r w:rsidR="005315BE">
        <w:instrText xml:space="preserve"> SEQ Figure \* ARABIC </w:instrText>
      </w:r>
      <w:r w:rsidR="005315BE">
        <w:fldChar w:fldCharType="separate"/>
      </w:r>
      <w:r w:rsidR="005315BE">
        <w:rPr>
          <w:noProof/>
        </w:rPr>
        <w:t>13</w:t>
      </w:r>
      <w:r w:rsidR="005315BE">
        <w:rPr>
          <w:noProof/>
        </w:rPr>
        <w:fldChar w:fldCharType="end"/>
      </w:r>
      <w:bookmarkEnd w:id="67"/>
      <w:r w:rsidRPr="00585C97">
        <w:t xml:space="preserve"> - Bilder vor und nach Top Hat </w:t>
      </w:r>
      <w:bookmarkEnd w:id="68"/>
      <w:r w:rsidRPr="00585C97">
        <w:fldChar w:fldCharType="begin"/>
      </w:r>
      <w:r w:rsidR="00E5301A">
        <w:instrText xml:space="preserve"> ADDIN ZOTERO_ITEM CSL_CITATION {"citationID":"zpXVR9WU","properties":{"formattedCitation":"[33], [34]","plainCitation":"[33], [34]","noteIndex":0},"citationItems":[{"id":58,"uris":["http://zotero.org/users/20567757/items/JUUJIR2M"],"itemData":{"id":58,"type":"webpage","title":"OpenCV: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bookmarkEnd w:id="69"/>
      <w:r w:rsidR="00E5301A" w:rsidRPr="00E5301A">
        <w:t>[33], [34]</w:t>
      </w:r>
      <w:r w:rsidRPr="00585C97">
        <w:fldChar w:fldCharType="end"/>
      </w:r>
    </w:p>
    <w:p w14:paraId="6B9F302D" w14:textId="77777777" w:rsidR="00905C64" w:rsidRPr="00585C97" w:rsidRDefault="00905C64" w:rsidP="00905C64"/>
    <w:p w14:paraId="1DB2B93A" w14:textId="77777777" w:rsidR="00A01287" w:rsidRDefault="00A01287" w:rsidP="00A01287">
      <w:pPr>
        <w:rPr>
          <w:rStyle w:val="IntensiveHervorhebung"/>
        </w:rPr>
      </w:pPr>
    </w:p>
    <w:p w14:paraId="555BA663" w14:textId="621A155F" w:rsidR="00905C64" w:rsidRPr="00A01287" w:rsidRDefault="00905C64" w:rsidP="00A01287">
      <w:pPr>
        <w:rPr>
          <w:rStyle w:val="IntensiveHervorhebung"/>
        </w:rPr>
      </w:pPr>
      <w:r w:rsidRPr="00A01287">
        <w:rPr>
          <w:rStyle w:val="IntensiveHervorhebung"/>
        </w:rPr>
        <w:t xml:space="preserve">Black Hat </w:t>
      </w:r>
    </w:p>
    <w:p w14:paraId="7D53CC63" w14:textId="476B5D7E" w:rsidR="00841BA4" w:rsidRPr="00585C97" w:rsidRDefault="00905C64" w:rsidP="00841BA4">
      <w:pPr>
        <w:rPr>
          <w:rFonts w:ascii="Consolas" w:hAnsi="Consolas"/>
          <w:color w:val="C9D1D9"/>
          <w:sz w:val="20"/>
          <w:szCs w:val="20"/>
        </w:rPr>
      </w:pPr>
      <w:r w:rsidRPr="00585C97">
        <w:t xml:space="preserve">Die </w:t>
      </w:r>
      <w:r w:rsidRPr="005D5A29">
        <w:rPr>
          <w:rStyle w:val="SchwacheHervorhebung"/>
        </w:rPr>
        <w:t>Black-Hat-Transformation</w:t>
      </w:r>
      <w:r w:rsidRPr="00585C97">
        <w:t xml:space="preserve"> (auch</w:t>
      </w:r>
      <w:r w:rsidR="002112CE">
        <w:t xml:space="preserve"> </w:t>
      </w:r>
      <w:proofErr w:type="spellStart"/>
      <w:r w:rsidRPr="005D5A29">
        <w:rPr>
          <w:rStyle w:val="SchwacheHervorhebung"/>
        </w:rPr>
        <w:t>black</w:t>
      </w:r>
      <w:proofErr w:type="spellEnd"/>
      <w:r w:rsidRPr="005D5A29">
        <w:rPr>
          <w:rStyle w:val="SchwacheHervorhebung"/>
        </w:rPr>
        <w:t xml:space="preserve"> top-hat </w:t>
      </w:r>
      <w:proofErr w:type="spellStart"/>
      <w:r w:rsidRPr="005D5A29">
        <w:rPr>
          <w:rStyle w:val="SchwacheHervorhebung"/>
        </w:rPr>
        <w:t>transform</w:t>
      </w:r>
      <w:proofErr w:type="spellEnd"/>
      <w:r w:rsidRPr="00585C97">
        <w:t xml:space="preserve"> oder </w:t>
      </w:r>
      <w:proofErr w:type="spellStart"/>
      <w:r w:rsidRPr="005D5A29">
        <w:rPr>
          <w:rStyle w:val="SchwacheHervorhebung"/>
        </w:rPr>
        <w:t>bottom</w:t>
      </w:r>
      <w:proofErr w:type="spellEnd"/>
      <w:r w:rsidRPr="005D5A29">
        <w:rPr>
          <w:rStyle w:val="SchwacheHervorhebung"/>
        </w:rPr>
        <w:t>-hat-</w:t>
      </w:r>
      <w:proofErr w:type="spellStart"/>
      <w:r w:rsidRPr="005D5A29">
        <w:rPr>
          <w:rStyle w:val="SchwacheHervorhebung"/>
        </w:rPr>
        <w:t>transform</w:t>
      </w:r>
      <w:proofErr w:type="spellEnd"/>
      <w:r w:rsidRPr="00585C97">
        <w:t xml:space="preserve">) ist die Differenz zwischen dem Closing des Eingabebildes und dem ursprünglichen Eingabebild. Dadurch bleiben hauptsächlich kleine Lücken und Löcher erhalten, welche durch das Schließen beseitigt wurden. </w:t>
      </w:r>
      <w:r w:rsidR="00841BA4" w:rsidRPr="00585C97">
        <w:fldChar w:fldCharType="begin"/>
      </w:r>
      <w:r w:rsidR="00841BA4" w:rsidRPr="00585C97">
        <w:instrText xml:space="preserve"> REF _Ref231325470 \h </w:instrText>
      </w:r>
      <w:r w:rsidR="00841BA4" w:rsidRPr="00585C97">
        <w:fldChar w:fldCharType="separate"/>
      </w:r>
      <w:r w:rsidR="00841BA4" w:rsidRPr="00585C97">
        <w:t xml:space="preserve">Figure </w:t>
      </w:r>
      <w:r w:rsidR="00841BA4">
        <w:rPr>
          <w:noProof/>
        </w:rPr>
        <w:t>14</w:t>
      </w:r>
      <w:r w:rsidR="00841BA4" w:rsidRPr="00585C97">
        <w:fldChar w:fldCharType="end"/>
      </w:r>
      <w:r w:rsidR="00841BA4" w:rsidRPr="00585C97">
        <w:t xml:space="preserve"> zeigt die Lücken, welche das Closing geschlossen hat. Mit anderen Worten es wurden alle Zwischenräume extrahiert</w:t>
      </w:r>
      <w:r w:rsidR="00841BA4">
        <w:t>,</w:t>
      </w:r>
      <w:r w:rsidR="00841BA4" w:rsidRPr="00585C97">
        <w:t xml:space="preserve"> welche </w:t>
      </w:r>
      <w:r w:rsidR="00841BA4">
        <w:t>den</w:t>
      </w:r>
      <w:r w:rsidR="00841BA4" w:rsidRPr="00585C97">
        <w:t xml:space="preserve"> Kernel </w:t>
      </w:r>
      <w:r w:rsidR="00841BA4">
        <w:t>nicht vollständig ausfüllen</w:t>
      </w:r>
      <w:r w:rsidR="00841BA4" w:rsidRPr="00585C97">
        <w:t>.</w:t>
      </w:r>
    </w:p>
    <w:p w14:paraId="380AFDA8" w14:textId="12D4FF0F" w:rsidR="00905C64" w:rsidRPr="00585C97" w:rsidRDefault="00905C64" w:rsidP="00905C64"/>
    <w:p w14:paraId="18B1D9C5" w14:textId="77777777" w:rsidR="00905C64" w:rsidRPr="00585C97" w:rsidRDefault="00905C64" w:rsidP="00905C64"/>
    <w:p w14:paraId="79FC15D5" w14:textId="77777777" w:rsidR="00905C64" w:rsidRPr="00585C97" w:rsidRDefault="00905C64" w:rsidP="00905C64">
      <w:pPr>
        <w:jc w:val="center"/>
      </w:pPr>
      <w:r w:rsidRPr="00585C97">
        <w:rPr>
          <w:noProof/>
        </w:rPr>
        <w:drawing>
          <wp:inline distT="0" distB="0" distL="0" distR="0" wp14:anchorId="476E9A86" wp14:editId="792AF220">
            <wp:extent cx="2196935" cy="1479060"/>
            <wp:effectExtent l="0" t="0" r="0" b="6985"/>
            <wp:docPr id="400686581"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07602" cy="1486242"/>
                    </a:xfrm>
                    <a:prstGeom prst="rect">
                      <a:avLst/>
                    </a:prstGeom>
                    <a:noFill/>
                    <a:ln>
                      <a:noFill/>
                    </a:ln>
                  </pic:spPr>
                </pic:pic>
              </a:graphicData>
            </a:graphic>
          </wp:inline>
        </w:drawing>
      </w:r>
    </w:p>
    <w:p w14:paraId="56DE8038" w14:textId="1BB05369" w:rsidR="00905C64" w:rsidRPr="00585C97" w:rsidRDefault="00905C64" w:rsidP="00905C64">
      <w:pPr>
        <w:pStyle w:val="Beschriftung"/>
        <w:jc w:val="center"/>
      </w:pPr>
      <w:bookmarkStart w:id="70" w:name="_Ref231325470"/>
      <w:bookmarkStart w:id="71" w:name="_Toc239338438"/>
      <w:r w:rsidRPr="00585C97">
        <w:t xml:space="preserve">Figure </w:t>
      </w:r>
      <w:r w:rsidR="005315BE">
        <w:fldChar w:fldCharType="begin"/>
      </w:r>
      <w:r w:rsidR="005315BE">
        <w:instrText xml:space="preserve"> SEQ Figure \* ARABIC </w:instrText>
      </w:r>
      <w:r w:rsidR="005315BE">
        <w:fldChar w:fldCharType="separate"/>
      </w:r>
      <w:r w:rsidR="005315BE">
        <w:rPr>
          <w:noProof/>
        </w:rPr>
        <w:t>14</w:t>
      </w:r>
      <w:r w:rsidR="005315BE">
        <w:rPr>
          <w:noProof/>
        </w:rPr>
        <w:fldChar w:fldCharType="end"/>
      </w:r>
      <w:bookmarkEnd w:id="70"/>
      <w:r w:rsidRPr="00585C97">
        <w:t xml:space="preserve"> - Bilder vor und nach Black Hat</w:t>
      </w:r>
      <w:r w:rsidRPr="00585C97">
        <w:rPr>
          <w:rStyle w:val="Funotenzeichen"/>
          <w:vertAlign w:val="baseline"/>
        </w:rPr>
        <w:t xml:space="preserve"> </w:t>
      </w:r>
      <w:r w:rsidRPr="00585C97">
        <w:fldChar w:fldCharType="begin"/>
      </w:r>
      <w:r w:rsidR="00E5301A">
        <w:instrText xml:space="preserve"> ADDIN ZOTERO_ITEM CSL_CITATION {"citationID":"vleoyWZV","properties":{"formattedCitation":"[34]","plainCitation":"[34]","noteIndex":0},"citationItems":[{"id":58,"uris":["http://zotero.org/users/20567757/items/JUUJIR2M"],"itemData":{"id":58,"type":"webpage","title":"OpenCV: Morphological Transformations","URL":"https://docs.opencv.org/4.x/d9/d61/tutorial_py_morphological_ops.html","accessed":{"date-parts":[["2026",6,2]]}}}],"schema":"https://github.com/citation-style-language/schema/raw/master/csl-citation.json"} </w:instrText>
      </w:r>
      <w:r w:rsidRPr="00585C97">
        <w:fldChar w:fldCharType="separate"/>
      </w:r>
      <w:bookmarkEnd w:id="71"/>
      <w:r w:rsidR="00E5301A" w:rsidRPr="00E5301A">
        <w:t>[34]</w:t>
      </w:r>
      <w:r w:rsidRPr="00585C97">
        <w:fldChar w:fldCharType="end"/>
      </w:r>
    </w:p>
    <w:p w14:paraId="30E9B74A" w14:textId="77777777" w:rsidR="00905C64" w:rsidRPr="00585C97" w:rsidRDefault="00905C64" w:rsidP="00905C64"/>
    <w:p w14:paraId="7E40161E" w14:textId="77777777" w:rsidR="00905C64" w:rsidRPr="00585C97" w:rsidRDefault="00905C64" w:rsidP="00905C64">
      <w:pPr>
        <w:rPr>
          <w:b/>
          <w:bCs/>
        </w:rPr>
      </w:pPr>
    </w:p>
    <w:p w14:paraId="502C9F59" w14:textId="77777777" w:rsidR="00A01287" w:rsidRDefault="00A01287" w:rsidP="00A01287">
      <w:pPr>
        <w:rPr>
          <w:rStyle w:val="IntensiveHervorhebung"/>
        </w:rPr>
      </w:pPr>
    </w:p>
    <w:p w14:paraId="7B9D7F1F" w14:textId="11482E96" w:rsidR="00905C64" w:rsidRPr="00A01287" w:rsidRDefault="00905C64" w:rsidP="00A01287">
      <w:pPr>
        <w:rPr>
          <w:rStyle w:val="IntensiveHervorhebung"/>
        </w:rPr>
      </w:pPr>
      <w:r w:rsidRPr="00A01287">
        <w:rPr>
          <w:rStyle w:val="IntensiveHervorhebung"/>
        </w:rPr>
        <w:t xml:space="preserve">Kernels </w:t>
      </w:r>
    </w:p>
    <w:p w14:paraId="6422BCC6" w14:textId="6BAB8C52" w:rsidR="00905C64" w:rsidRDefault="00905C64" w:rsidP="005D5A29">
      <w:r w:rsidRPr="00585C97">
        <w:t xml:space="preserve">Es kann sinnvoll sein einen n x m Kernel nicht vollständig mit Einsen zu füllen, sondern eine speziell geformte Filtermaske zu bilden. Mit einer runden Maske im Kernel, lassen sich beispielsweise runde Konturen formschlüssiger filtern, glätten oder extrahieren. Ein Beispiel ist das Bild rechts in </w:t>
      </w:r>
      <w:r w:rsidRPr="00585C97">
        <w:fldChar w:fldCharType="begin"/>
      </w:r>
      <w:r w:rsidRPr="00585C97">
        <w:instrText xml:space="preserve"> REF _Ref231325444 \h </w:instrText>
      </w:r>
      <w:r w:rsidR="005D5A29">
        <w:instrText xml:space="preserve"> \* MERGEFORMAT </w:instrText>
      </w:r>
      <w:r w:rsidRPr="00585C97">
        <w:fldChar w:fldCharType="separate"/>
      </w:r>
      <w:r w:rsidR="005D5A29" w:rsidRPr="00585C97">
        <w:t xml:space="preserve">Figure </w:t>
      </w:r>
      <w:r w:rsidR="005D5A29">
        <w:t>13</w:t>
      </w:r>
      <w:r w:rsidRPr="00585C97">
        <w:fldChar w:fldCharType="end"/>
      </w:r>
      <w:r w:rsidRPr="00585C97">
        <w:t xml:space="preserve">, es wurde </w:t>
      </w:r>
      <w:r w:rsidR="005D5A29">
        <w:t xml:space="preserve">mit </w:t>
      </w:r>
      <w:r w:rsidRPr="00585C97">
        <w:t>einem runden 16 x 16 Pixel Kernel</w:t>
      </w:r>
      <w:r w:rsidR="00FE6706">
        <w:t xml:space="preserve"> </w:t>
      </w:r>
      <w:r w:rsidR="00FE6706" w:rsidRPr="00585C97">
        <w:t>bearbeitet</w:t>
      </w:r>
      <w:r w:rsidRPr="00585C97">
        <w:t>.</w:t>
      </w:r>
    </w:p>
    <w:p w14:paraId="7BD61E32" w14:textId="77777777" w:rsidR="005D5A29" w:rsidRPr="00585C97" w:rsidRDefault="005D5A29" w:rsidP="005D5A29"/>
    <w:p w14:paraId="3152A82F" w14:textId="28B10232" w:rsidR="00905C64" w:rsidRDefault="00905C64" w:rsidP="005D5A29">
      <w:proofErr w:type="spellStart"/>
      <w:r w:rsidRPr="00585C97">
        <w:t>OpenCV</w:t>
      </w:r>
      <w:proofErr w:type="spellEnd"/>
      <w:r w:rsidRPr="00585C97">
        <w:t xml:space="preserve"> bietet vier</w:t>
      </w:r>
      <w:r w:rsidR="005D5A29">
        <w:t xml:space="preserve"> vorgefertigte</w:t>
      </w:r>
      <w:r w:rsidRPr="00585C97">
        <w:t xml:space="preserve"> Kernelformen an</w:t>
      </w:r>
      <w:r w:rsidR="00FE6706">
        <w:t>. Die Kernelgröße ist dabei variabel:</w:t>
      </w:r>
    </w:p>
    <w:p w14:paraId="77F095EF" w14:textId="77777777" w:rsidR="005D5A29" w:rsidRPr="00585C97" w:rsidRDefault="005D5A29" w:rsidP="005D5A29"/>
    <w:p w14:paraId="4B0AEB7D" w14:textId="77777777"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717790"/>
          <w:sz w:val="20"/>
          <w:szCs w:val="20"/>
          <w:lang w:val="en-US"/>
        </w:rPr>
        <w:t># Rectangular Kernel</w:t>
      </w:r>
    </w:p>
    <w:p w14:paraId="7CF90122" w14:textId="77777777"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C9D1D9"/>
          <w:sz w:val="20"/>
          <w:szCs w:val="20"/>
          <w:lang w:val="en-US"/>
        </w:rPr>
        <w:t xml:space="preserve">&gt;&gt;&gt; </w:t>
      </w:r>
      <w:hyperlink r:id="rId36" w:anchor="gac342a1bb6eabf6f55c803b09268e36dc" w:history="1">
        <w:proofErr w:type="spellStart"/>
        <w:proofErr w:type="gramStart"/>
        <w:r w:rsidRPr="003F5121">
          <w:rPr>
            <w:rFonts w:ascii="Consolas" w:hAnsi="Consolas"/>
            <w:color w:val="79C0FF"/>
            <w:sz w:val="20"/>
            <w:szCs w:val="20"/>
            <w:lang w:val="en-US"/>
          </w:rPr>
          <w:t>cv.getStructuringElement</w:t>
        </w:r>
        <w:proofErr w:type="spellEnd"/>
        <w:proofErr w:type="gramEnd"/>
      </w:hyperlink>
      <w:r w:rsidRPr="003F5121">
        <w:rPr>
          <w:rFonts w:ascii="Consolas" w:hAnsi="Consolas"/>
          <w:color w:val="C9D1D9"/>
          <w:sz w:val="20"/>
          <w:szCs w:val="20"/>
          <w:lang w:val="en-US"/>
        </w:rPr>
        <w:t>(</w:t>
      </w:r>
      <w:proofErr w:type="spellStart"/>
      <w:proofErr w:type="gramStart"/>
      <w:r w:rsidRPr="003F5121">
        <w:rPr>
          <w:rFonts w:ascii="Consolas" w:hAnsi="Consolas"/>
          <w:color w:val="C9D1D9"/>
          <w:sz w:val="20"/>
          <w:szCs w:val="20"/>
          <w:lang w:val="en-US"/>
        </w:rPr>
        <w:t>cv.MORPH</w:t>
      </w:r>
      <w:proofErr w:type="gramEnd"/>
      <w:r w:rsidRPr="003F5121">
        <w:rPr>
          <w:rFonts w:ascii="Consolas" w:hAnsi="Consolas"/>
          <w:color w:val="C9D1D9"/>
          <w:sz w:val="20"/>
          <w:szCs w:val="20"/>
          <w:lang w:val="en-US"/>
        </w:rPr>
        <w:t>_</w:t>
      </w:r>
      <w:proofErr w:type="gramStart"/>
      <w:r w:rsidRPr="003F5121">
        <w:rPr>
          <w:rFonts w:ascii="Consolas" w:hAnsi="Consolas"/>
          <w:color w:val="C9D1D9"/>
          <w:sz w:val="20"/>
          <w:szCs w:val="20"/>
          <w:lang w:val="en-US"/>
        </w:rPr>
        <w:t>RECT</w:t>
      </w:r>
      <w:proofErr w:type="spellEnd"/>
      <w:r w:rsidRPr="003F5121">
        <w:rPr>
          <w:rFonts w:ascii="Consolas" w:hAnsi="Consolas"/>
          <w:color w:val="C9D1D9"/>
          <w:sz w:val="20"/>
          <w:szCs w:val="20"/>
          <w:lang w:val="en-US"/>
        </w:rPr>
        <w:t>,(</w:t>
      </w:r>
      <w:proofErr w:type="gramEnd"/>
      <w:r w:rsidRPr="003F5121">
        <w:rPr>
          <w:rFonts w:ascii="Consolas" w:hAnsi="Consolas"/>
          <w:color w:val="C9D1D9"/>
          <w:sz w:val="20"/>
          <w:szCs w:val="20"/>
          <w:lang w:val="en-US"/>
        </w:rPr>
        <w:t>5,5))</w:t>
      </w:r>
    </w:p>
    <w:p w14:paraId="77AD76AD" w14:textId="77777777" w:rsidR="00905C64" w:rsidRPr="003F5121" w:rsidRDefault="00905C64" w:rsidP="00905C64">
      <w:pPr>
        <w:shd w:val="clear" w:color="auto" w:fill="000000"/>
        <w:ind w:left="1503" w:hanging="795"/>
        <w:rPr>
          <w:rFonts w:ascii="Consolas" w:hAnsi="Consolas"/>
          <w:color w:val="C9D1D9"/>
          <w:sz w:val="20"/>
          <w:szCs w:val="20"/>
          <w:lang w:val="en-US"/>
        </w:rPr>
      </w:pPr>
      <w:proofErr w:type="gramStart"/>
      <w:r w:rsidRPr="003F5121">
        <w:rPr>
          <w:rFonts w:ascii="Consolas" w:hAnsi="Consolas"/>
          <w:color w:val="C9D1D9"/>
          <w:sz w:val="20"/>
          <w:szCs w:val="20"/>
          <w:lang w:val="en-US"/>
        </w:rPr>
        <w:t>array([</w:t>
      </w:r>
      <w:r w:rsidRPr="003F5121">
        <w:rPr>
          <w:rFonts w:ascii="Consolas" w:hAnsi="Consolas"/>
          <w:color w:val="C9D1D9"/>
          <w:sz w:val="20"/>
          <w:szCs w:val="20"/>
          <w:lang w:val="en-US"/>
        </w:rPr>
        <w:tab/>
        <w:t>[</w:t>
      </w:r>
      <w:proofErr w:type="gramEnd"/>
      <w:r w:rsidRPr="003F5121">
        <w:rPr>
          <w:rFonts w:ascii="Consolas" w:hAnsi="Consolas"/>
          <w:color w:val="C9D1D9"/>
          <w:sz w:val="20"/>
          <w:szCs w:val="20"/>
          <w:lang w:val="en-US"/>
        </w:rPr>
        <w:t>1, 1, 1, 1, 1],</w:t>
      </w:r>
    </w:p>
    <w:p w14:paraId="54AEB878"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[1, 1, 1, 1, 1],</w:t>
      </w:r>
    </w:p>
    <w:p w14:paraId="4DE7A38B"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[1, 1, 1, 1, 1],</w:t>
      </w:r>
    </w:p>
    <w:p w14:paraId="4A79DE11"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[1, 1, 1, 1, 1],</w:t>
      </w:r>
    </w:p>
    <w:p w14:paraId="40491275"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 xml:space="preserve">[1, 1, 1, 1, 1]], </w:t>
      </w:r>
      <w:proofErr w:type="spellStart"/>
      <w:r w:rsidRPr="003F5121">
        <w:rPr>
          <w:rFonts w:ascii="Consolas" w:hAnsi="Consolas"/>
          <w:color w:val="C9D1D9"/>
          <w:sz w:val="20"/>
          <w:szCs w:val="20"/>
          <w:lang w:val="en-US"/>
        </w:rPr>
        <w:t>dtype</w:t>
      </w:r>
      <w:proofErr w:type="spellEnd"/>
      <w:r w:rsidRPr="003F5121">
        <w:rPr>
          <w:rFonts w:ascii="Consolas" w:hAnsi="Consolas"/>
          <w:color w:val="C9D1D9"/>
          <w:sz w:val="20"/>
          <w:szCs w:val="20"/>
          <w:lang w:val="en-US"/>
        </w:rPr>
        <w:t>=uint8)</w:t>
      </w:r>
    </w:p>
    <w:p w14:paraId="4E55FC01" w14:textId="77777777"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717790"/>
          <w:sz w:val="20"/>
          <w:szCs w:val="20"/>
          <w:lang w:val="en-US"/>
        </w:rPr>
        <w:t># Elliptical Kernel</w:t>
      </w:r>
    </w:p>
    <w:p w14:paraId="53B1829C" w14:textId="77777777"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C9D1D9"/>
          <w:sz w:val="20"/>
          <w:szCs w:val="20"/>
          <w:lang w:val="en-US"/>
        </w:rPr>
        <w:t xml:space="preserve">&gt;&gt;&gt; </w:t>
      </w:r>
      <w:hyperlink r:id="rId37" w:anchor="gac342a1bb6eabf6f55c803b09268e36dc" w:history="1">
        <w:proofErr w:type="spellStart"/>
        <w:proofErr w:type="gramStart"/>
        <w:r w:rsidRPr="003F5121">
          <w:rPr>
            <w:rFonts w:ascii="Consolas" w:hAnsi="Consolas"/>
            <w:color w:val="79C0FF"/>
            <w:sz w:val="20"/>
            <w:szCs w:val="20"/>
            <w:lang w:val="en-US"/>
          </w:rPr>
          <w:t>cv.getStructuringElement</w:t>
        </w:r>
        <w:proofErr w:type="spellEnd"/>
        <w:proofErr w:type="gramEnd"/>
      </w:hyperlink>
      <w:r w:rsidRPr="003F5121">
        <w:rPr>
          <w:rFonts w:ascii="Consolas" w:hAnsi="Consolas"/>
          <w:color w:val="C9D1D9"/>
          <w:sz w:val="20"/>
          <w:szCs w:val="20"/>
          <w:lang w:val="en-US"/>
        </w:rPr>
        <w:t>(</w:t>
      </w:r>
      <w:proofErr w:type="spellStart"/>
      <w:proofErr w:type="gramStart"/>
      <w:r w:rsidRPr="003F5121">
        <w:rPr>
          <w:rFonts w:ascii="Consolas" w:hAnsi="Consolas"/>
          <w:color w:val="C9D1D9"/>
          <w:sz w:val="20"/>
          <w:szCs w:val="20"/>
          <w:lang w:val="en-US"/>
        </w:rPr>
        <w:t>cv.MORPH</w:t>
      </w:r>
      <w:proofErr w:type="gramEnd"/>
      <w:r w:rsidRPr="003F5121">
        <w:rPr>
          <w:rFonts w:ascii="Consolas" w:hAnsi="Consolas"/>
          <w:color w:val="C9D1D9"/>
          <w:sz w:val="20"/>
          <w:szCs w:val="20"/>
          <w:lang w:val="en-US"/>
        </w:rPr>
        <w:t>_</w:t>
      </w:r>
      <w:proofErr w:type="gramStart"/>
      <w:r w:rsidRPr="003F5121">
        <w:rPr>
          <w:rFonts w:ascii="Consolas" w:hAnsi="Consolas"/>
          <w:color w:val="C9D1D9"/>
          <w:sz w:val="20"/>
          <w:szCs w:val="20"/>
          <w:lang w:val="en-US"/>
        </w:rPr>
        <w:t>ELLIPSE</w:t>
      </w:r>
      <w:proofErr w:type="spellEnd"/>
      <w:r w:rsidRPr="003F5121">
        <w:rPr>
          <w:rFonts w:ascii="Consolas" w:hAnsi="Consolas"/>
          <w:color w:val="C9D1D9"/>
          <w:sz w:val="20"/>
          <w:szCs w:val="20"/>
          <w:lang w:val="en-US"/>
        </w:rPr>
        <w:t>,(</w:t>
      </w:r>
      <w:proofErr w:type="gramEnd"/>
      <w:r w:rsidRPr="003F5121">
        <w:rPr>
          <w:rFonts w:ascii="Consolas" w:hAnsi="Consolas"/>
          <w:color w:val="C9D1D9"/>
          <w:sz w:val="20"/>
          <w:szCs w:val="20"/>
          <w:lang w:val="en-US"/>
        </w:rPr>
        <w:t>5,5))</w:t>
      </w:r>
    </w:p>
    <w:p w14:paraId="5BEC891D" w14:textId="77777777" w:rsidR="00905C64" w:rsidRPr="003F5121" w:rsidRDefault="00905C64" w:rsidP="00905C64">
      <w:pPr>
        <w:shd w:val="clear" w:color="auto" w:fill="000000"/>
        <w:ind w:left="1503" w:hanging="795"/>
        <w:rPr>
          <w:rFonts w:ascii="Consolas" w:hAnsi="Consolas"/>
          <w:color w:val="C9D1D9"/>
          <w:sz w:val="20"/>
          <w:szCs w:val="20"/>
          <w:lang w:val="en-US"/>
        </w:rPr>
      </w:pPr>
      <w:proofErr w:type="gramStart"/>
      <w:r w:rsidRPr="003F5121">
        <w:rPr>
          <w:rFonts w:ascii="Consolas" w:hAnsi="Consolas"/>
          <w:color w:val="C9D1D9"/>
          <w:sz w:val="20"/>
          <w:szCs w:val="20"/>
          <w:lang w:val="en-US"/>
        </w:rPr>
        <w:t>array(</w:t>
      </w:r>
      <w:proofErr w:type="gramEnd"/>
      <w:r w:rsidRPr="003F5121">
        <w:rPr>
          <w:rFonts w:ascii="Consolas" w:hAnsi="Consolas"/>
          <w:color w:val="C9D1D9"/>
          <w:sz w:val="20"/>
          <w:szCs w:val="20"/>
          <w:lang w:val="en-US"/>
        </w:rPr>
        <w:t>[</w:t>
      </w:r>
      <w:r w:rsidRPr="003F5121">
        <w:rPr>
          <w:rFonts w:ascii="Consolas" w:hAnsi="Consolas"/>
          <w:color w:val="C9D1D9"/>
          <w:sz w:val="20"/>
          <w:szCs w:val="20"/>
          <w:lang w:val="en-US"/>
        </w:rPr>
        <w:tab/>
        <w:t>[0, 0, 1, 0, 0],</w:t>
      </w:r>
    </w:p>
    <w:p w14:paraId="1C5513B3"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[1, 1, 1, 1, 1],</w:t>
      </w:r>
    </w:p>
    <w:p w14:paraId="06E17EAA"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[1, 1, 1, 1, 1],</w:t>
      </w:r>
    </w:p>
    <w:p w14:paraId="13C501EC"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[1, 1, 1, 1, 1],</w:t>
      </w:r>
    </w:p>
    <w:p w14:paraId="07E77D20"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 xml:space="preserve">[0, 0, 1, 0, 0]], </w:t>
      </w:r>
      <w:proofErr w:type="spellStart"/>
      <w:r w:rsidRPr="003F5121">
        <w:rPr>
          <w:rFonts w:ascii="Consolas" w:hAnsi="Consolas"/>
          <w:color w:val="C9D1D9"/>
          <w:sz w:val="20"/>
          <w:szCs w:val="20"/>
          <w:lang w:val="en-US"/>
        </w:rPr>
        <w:t>dtype</w:t>
      </w:r>
      <w:proofErr w:type="spellEnd"/>
      <w:r w:rsidRPr="003F5121">
        <w:rPr>
          <w:rFonts w:ascii="Consolas" w:hAnsi="Consolas"/>
          <w:color w:val="C9D1D9"/>
          <w:sz w:val="20"/>
          <w:szCs w:val="20"/>
          <w:lang w:val="en-US"/>
        </w:rPr>
        <w:t>=uint8)</w:t>
      </w:r>
    </w:p>
    <w:p w14:paraId="56B7E58D" w14:textId="77777777"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717790"/>
          <w:sz w:val="20"/>
          <w:szCs w:val="20"/>
          <w:lang w:val="en-US"/>
        </w:rPr>
        <w:t># Cross-shaped Kernel</w:t>
      </w:r>
    </w:p>
    <w:p w14:paraId="67EE4383" w14:textId="77777777"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C9D1D9"/>
          <w:sz w:val="20"/>
          <w:szCs w:val="20"/>
          <w:lang w:val="en-US"/>
        </w:rPr>
        <w:t xml:space="preserve">&gt;&gt;&gt; </w:t>
      </w:r>
      <w:hyperlink r:id="rId38" w:anchor="gac342a1bb6eabf6f55c803b09268e36dc" w:history="1">
        <w:proofErr w:type="spellStart"/>
        <w:proofErr w:type="gramStart"/>
        <w:r w:rsidRPr="003F5121">
          <w:rPr>
            <w:rFonts w:ascii="Consolas" w:hAnsi="Consolas"/>
            <w:color w:val="79C0FF"/>
            <w:sz w:val="20"/>
            <w:szCs w:val="20"/>
            <w:lang w:val="en-US"/>
          </w:rPr>
          <w:t>cv.getStructuringElement</w:t>
        </w:r>
        <w:proofErr w:type="spellEnd"/>
        <w:proofErr w:type="gramEnd"/>
      </w:hyperlink>
      <w:r w:rsidRPr="003F5121">
        <w:rPr>
          <w:rFonts w:ascii="Consolas" w:hAnsi="Consolas"/>
          <w:color w:val="C9D1D9"/>
          <w:sz w:val="20"/>
          <w:szCs w:val="20"/>
          <w:lang w:val="en-US"/>
        </w:rPr>
        <w:t>(</w:t>
      </w:r>
      <w:proofErr w:type="spellStart"/>
      <w:proofErr w:type="gramStart"/>
      <w:r w:rsidRPr="003F5121">
        <w:rPr>
          <w:rFonts w:ascii="Consolas" w:hAnsi="Consolas"/>
          <w:color w:val="C9D1D9"/>
          <w:sz w:val="20"/>
          <w:szCs w:val="20"/>
          <w:lang w:val="en-US"/>
        </w:rPr>
        <w:t>cv.MORPH</w:t>
      </w:r>
      <w:proofErr w:type="gramEnd"/>
      <w:r w:rsidRPr="003F5121">
        <w:rPr>
          <w:rFonts w:ascii="Consolas" w:hAnsi="Consolas"/>
          <w:color w:val="C9D1D9"/>
          <w:sz w:val="20"/>
          <w:szCs w:val="20"/>
          <w:lang w:val="en-US"/>
        </w:rPr>
        <w:t>_</w:t>
      </w:r>
      <w:proofErr w:type="gramStart"/>
      <w:r w:rsidRPr="003F5121">
        <w:rPr>
          <w:rFonts w:ascii="Consolas" w:hAnsi="Consolas"/>
          <w:color w:val="C9D1D9"/>
          <w:sz w:val="20"/>
          <w:szCs w:val="20"/>
          <w:lang w:val="en-US"/>
        </w:rPr>
        <w:t>CROSS</w:t>
      </w:r>
      <w:proofErr w:type="spellEnd"/>
      <w:r w:rsidRPr="003F5121">
        <w:rPr>
          <w:rFonts w:ascii="Consolas" w:hAnsi="Consolas"/>
          <w:color w:val="C9D1D9"/>
          <w:sz w:val="20"/>
          <w:szCs w:val="20"/>
          <w:lang w:val="en-US"/>
        </w:rPr>
        <w:t>,(</w:t>
      </w:r>
      <w:proofErr w:type="gramEnd"/>
      <w:r w:rsidRPr="003F5121">
        <w:rPr>
          <w:rFonts w:ascii="Consolas" w:hAnsi="Consolas"/>
          <w:color w:val="C9D1D9"/>
          <w:sz w:val="20"/>
          <w:szCs w:val="20"/>
          <w:lang w:val="en-US"/>
        </w:rPr>
        <w:t>5,5))</w:t>
      </w:r>
    </w:p>
    <w:p w14:paraId="3AA0EB02" w14:textId="77777777" w:rsidR="00905C64" w:rsidRPr="003F5121" w:rsidRDefault="00905C64" w:rsidP="00905C64">
      <w:pPr>
        <w:shd w:val="clear" w:color="auto" w:fill="000000"/>
        <w:ind w:left="1503" w:hanging="795"/>
        <w:rPr>
          <w:rFonts w:ascii="Consolas" w:hAnsi="Consolas"/>
          <w:color w:val="C9D1D9"/>
          <w:sz w:val="20"/>
          <w:szCs w:val="20"/>
          <w:lang w:val="en-US"/>
        </w:rPr>
      </w:pPr>
      <w:proofErr w:type="gramStart"/>
      <w:r w:rsidRPr="003F5121">
        <w:rPr>
          <w:rFonts w:ascii="Consolas" w:hAnsi="Consolas"/>
          <w:color w:val="C9D1D9"/>
          <w:sz w:val="20"/>
          <w:szCs w:val="20"/>
          <w:lang w:val="en-US"/>
        </w:rPr>
        <w:t>array(</w:t>
      </w:r>
      <w:proofErr w:type="gramEnd"/>
      <w:r w:rsidRPr="003F5121">
        <w:rPr>
          <w:rFonts w:ascii="Consolas" w:hAnsi="Consolas"/>
          <w:color w:val="C9D1D9"/>
          <w:sz w:val="20"/>
          <w:szCs w:val="20"/>
          <w:lang w:val="en-US"/>
        </w:rPr>
        <w:t>[</w:t>
      </w:r>
      <w:r w:rsidRPr="003F5121">
        <w:rPr>
          <w:rFonts w:ascii="Consolas" w:hAnsi="Consolas"/>
          <w:color w:val="C9D1D9"/>
          <w:sz w:val="20"/>
          <w:szCs w:val="20"/>
          <w:lang w:val="en-US"/>
        </w:rPr>
        <w:tab/>
        <w:t>[0, 0, 1, 0, 0],</w:t>
      </w:r>
    </w:p>
    <w:p w14:paraId="4A646D37"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[0, 0, 1, 0, 0],</w:t>
      </w:r>
    </w:p>
    <w:p w14:paraId="09BEA762"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[1, 1, 1, 1, 1],</w:t>
      </w:r>
    </w:p>
    <w:p w14:paraId="72280A41"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[0, 0, 1, 0, 0],</w:t>
      </w:r>
    </w:p>
    <w:p w14:paraId="051E4D89"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 xml:space="preserve">[0, 0, 1, 0, 0]], </w:t>
      </w:r>
      <w:proofErr w:type="spellStart"/>
      <w:r w:rsidRPr="003F5121">
        <w:rPr>
          <w:rFonts w:ascii="Consolas" w:hAnsi="Consolas"/>
          <w:color w:val="C9D1D9"/>
          <w:sz w:val="20"/>
          <w:szCs w:val="20"/>
          <w:lang w:val="en-US"/>
        </w:rPr>
        <w:t>dtype</w:t>
      </w:r>
      <w:proofErr w:type="spellEnd"/>
      <w:r w:rsidRPr="003F5121">
        <w:rPr>
          <w:rFonts w:ascii="Consolas" w:hAnsi="Consolas"/>
          <w:color w:val="C9D1D9"/>
          <w:sz w:val="20"/>
          <w:szCs w:val="20"/>
          <w:lang w:val="en-US"/>
        </w:rPr>
        <w:t>=uint8)</w:t>
      </w:r>
    </w:p>
    <w:p w14:paraId="7691463A" w14:textId="77777777"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717790"/>
          <w:sz w:val="20"/>
          <w:szCs w:val="20"/>
          <w:lang w:val="en-US"/>
        </w:rPr>
        <w:t># Diamond-shaped Kernel</w:t>
      </w:r>
    </w:p>
    <w:p w14:paraId="3E400785" w14:textId="77777777"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C9D1D9"/>
          <w:sz w:val="20"/>
          <w:szCs w:val="20"/>
          <w:lang w:val="en-US"/>
        </w:rPr>
        <w:t xml:space="preserve">&gt;&gt;&gt; </w:t>
      </w:r>
      <w:hyperlink r:id="rId39" w:anchor="gac342a1bb6eabf6f55c803b09268e36dc" w:history="1">
        <w:proofErr w:type="spellStart"/>
        <w:proofErr w:type="gramStart"/>
        <w:r w:rsidRPr="003F5121">
          <w:rPr>
            <w:rFonts w:ascii="Consolas" w:hAnsi="Consolas"/>
            <w:color w:val="79C0FF"/>
            <w:sz w:val="20"/>
            <w:szCs w:val="20"/>
            <w:lang w:val="en-US"/>
          </w:rPr>
          <w:t>cv.getStructuringElement</w:t>
        </w:r>
        <w:proofErr w:type="spellEnd"/>
        <w:proofErr w:type="gramEnd"/>
      </w:hyperlink>
      <w:r w:rsidRPr="003F5121">
        <w:rPr>
          <w:rFonts w:ascii="Consolas" w:hAnsi="Consolas"/>
          <w:color w:val="C9D1D9"/>
          <w:sz w:val="20"/>
          <w:szCs w:val="20"/>
          <w:lang w:val="en-US"/>
        </w:rPr>
        <w:t>(</w:t>
      </w:r>
      <w:proofErr w:type="spellStart"/>
      <w:proofErr w:type="gramStart"/>
      <w:r w:rsidRPr="003F5121">
        <w:rPr>
          <w:rFonts w:ascii="Consolas" w:hAnsi="Consolas"/>
          <w:color w:val="C9D1D9"/>
          <w:sz w:val="20"/>
          <w:szCs w:val="20"/>
          <w:lang w:val="en-US"/>
        </w:rPr>
        <w:t>cv.MORPH</w:t>
      </w:r>
      <w:proofErr w:type="gramEnd"/>
      <w:r w:rsidRPr="003F5121">
        <w:rPr>
          <w:rFonts w:ascii="Consolas" w:hAnsi="Consolas"/>
          <w:color w:val="C9D1D9"/>
          <w:sz w:val="20"/>
          <w:szCs w:val="20"/>
          <w:lang w:val="en-US"/>
        </w:rPr>
        <w:t>_</w:t>
      </w:r>
      <w:proofErr w:type="gramStart"/>
      <w:r w:rsidRPr="003F5121">
        <w:rPr>
          <w:rFonts w:ascii="Consolas" w:hAnsi="Consolas"/>
          <w:color w:val="C9D1D9"/>
          <w:sz w:val="20"/>
          <w:szCs w:val="20"/>
          <w:lang w:val="en-US"/>
        </w:rPr>
        <w:t>DIAMOND</w:t>
      </w:r>
      <w:proofErr w:type="spellEnd"/>
      <w:r w:rsidRPr="003F5121">
        <w:rPr>
          <w:rFonts w:ascii="Consolas" w:hAnsi="Consolas"/>
          <w:color w:val="C9D1D9"/>
          <w:sz w:val="20"/>
          <w:szCs w:val="20"/>
          <w:lang w:val="en-US"/>
        </w:rPr>
        <w:t>,(</w:t>
      </w:r>
      <w:proofErr w:type="gramEnd"/>
      <w:r w:rsidRPr="003F5121">
        <w:rPr>
          <w:rFonts w:ascii="Consolas" w:hAnsi="Consolas"/>
          <w:color w:val="C9D1D9"/>
          <w:sz w:val="20"/>
          <w:szCs w:val="20"/>
          <w:lang w:val="en-US"/>
        </w:rPr>
        <w:t>5,5))</w:t>
      </w:r>
    </w:p>
    <w:p w14:paraId="396D5B40" w14:textId="77777777" w:rsidR="00905C64" w:rsidRPr="00585C97" w:rsidRDefault="00905C64" w:rsidP="00905C64">
      <w:pPr>
        <w:shd w:val="clear" w:color="auto" w:fill="000000"/>
        <w:ind w:left="1503" w:hanging="795"/>
        <w:rPr>
          <w:rFonts w:ascii="Consolas" w:hAnsi="Consolas"/>
          <w:color w:val="C9D1D9"/>
          <w:sz w:val="20"/>
          <w:szCs w:val="20"/>
        </w:rPr>
      </w:pPr>
      <w:proofErr w:type="spellStart"/>
      <w:proofErr w:type="gramStart"/>
      <w:r w:rsidRPr="00585C97">
        <w:rPr>
          <w:rFonts w:ascii="Consolas" w:hAnsi="Consolas"/>
          <w:color w:val="C9D1D9"/>
          <w:sz w:val="20"/>
          <w:szCs w:val="20"/>
        </w:rPr>
        <w:t>array</w:t>
      </w:r>
      <w:proofErr w:type="spellEnd"/>
      <w:r w:rsidRPr="00585C97">
        <w:rPr>
          <w:rFonts w:ascii="Consolas" w:hAnsi="Consolas"/>
          <w:color w:val="C9D1D9"/>
          <w:sz w:val="20"/>
          <w:szCs w:val="20"/>
        </w:rPr>
        <w:t>(</w:t>
      </w:r>
      <w:proofErr w:type="gramEnd"/>
      <w:r w:rsidRPr="00585C97">
        <w:rPr>
          <w:rFonts w:ascii="Consolas" w:hAnsi="Consolas"/>
          <w:color w:val="C9D1D9"/>
          <w:sz w:val="20"/>
          <w:szCs w:val="20"/>
        </w:rPr>
        <w:t>[</w:t>
      </w:r>
      <w:r w:rsidRPr="00585C97">
        <w:rPr>
          <w:rFonts w:ascii="Consolas" w:hAnsi="Consolas"/>
          <w:color w:val="C9D1D9"/>
          <w:sz w:val="20"/>
          <w:szCs w:val="20"/>
        </w:rPr>
        <w:tab/>
        <w:t>[0, 0, 1, 0, 0],</w:t>
      </w:r>
    </w:p>
    <w:p w14:paraId="3352693D" w14:textId="77777777" w:rsidR="00905C64" w:rsidRPr="00585C97" w:rsidRDefault="00905C64" w:rsidP="00905C64">
      <w:pPr>
        <w:shd w:val="clear" w:color="auto" w:fill="000000"/>
        <w:ind w:left="2211" w:hanging="708"/>
        <w:rPr>
          <w:rFonts w:ascii="Consolas" w:hAnsi="Consolas"/>
          <w:color w:val="C9D1D9"/>
          <w:sz w:val="20"/>
          <w:szCs w:val="20"/>
        </w:rPr>
      </w:pPr>
      <w:r w:rsidRPr="00585C97">
        <w:rPr>
          <w:rFonts w:ascii="Consolas" w:hAnsi="Consolas"/>
          <w:color w:val="C9D1D9"/>
          <w:sz w:val="20"/>
          <w:szCs w:val="20"/>
        </w:rPr>
        <w:t>[0, 1, 1, 1, 0],</w:t>
      </w:r>
    </w:p>
    <w:p w14:paraId="7B9C0B78" w14:textId="77777777" w:rsidR="00905C64" w:rsidRPr="00585C97" w:rsidRDefault="00905C64" w:rsidP="00905C64">
      <w:pPr>
        <w:shd w:val="clear" w:color="auto" w:fill="000000"/>
        <w:ind w:left="2211" w:hanging="708"/>
        <w:rPr>
          <w:rFonts w:ascii="Consolas" w:hAnsi="Consolas"/>
          <w:color w:val="C9D1D9"/>
          <w:sz w:val="20"/>
          <w:szCs w:val="20"/>
        </w:rPr>
      </w:pPr>
      <w:r w:rsidRPr="00585C97">
        <w:rPr>
          <w:rFonts w:ascii="Consolas" w:hAnsi="Consolas"/>
          <w:color w:val="C9D1D9"/>
          <w:sz w:val="20"/>
          <w:szCs w:val="20"/>
        </w:rPr>
        <w:t>[1, 1, 1, 1, 1],</w:t>
      </w:r>
    </w:p>
    <w:p w14:paraId="2C70F148" w14:textId="77777777" w:rsidR="00905C64" w:rsidRPr="00585C97" w:rsidRDefault="00905C64" w:rsidP="00905C64">
      <w:pPr>
        <w:shd w:val="clear" w:color="auto" w:fill="000000"/>
        <w:ind w:left="2211" w:hanging="708"/>
        <w:rPr>
          <w:rFonts w:ascii="Consolas" w:hAnsi="Consolas"/>
          <w:color w:val="C9D1D9"/>
          <w:sz w:val="20"/>
          <w:szCs w:val="20"/>
        </w:rPr>
      </w:pPr>
      <w:r w:rsidRPr="00585C97">
        <w:rPr>
          <w:rFonts w:ascii="Consolas" w:hAnsi="Consolas"/>
          <w:color w:val="C9D1D9"/>
          <w:sz w:val="20"/>
          <w:szCs w:val="20"/>
        </w:rPr>
        <w:t>[0, 1, 1, 1, 0],</w:t>
      </w:r>
    </w:p>
    <w:p w14:paraId="03E52636" w14:textId="77777777" w:rsidR="00905C64" w:rsidRPr="00585C97" w:rsidRDefault="00905C64" w:rsidP="00905C64">
      <w:pPr>
        <w:shd w:val="clear" w:color="auto" w:fill="000000"/>
        <w:ind w:left="2211" w:hanging="708"/>
        <w:rPr>
          <w:rFonts w:ascii="Consolas" w:hAnsi="Consolas"/>
          <w:color w:val="C9D1D9"/>
          <w:sz w:val="20"/>
          <w:szCs w:val="20"/>
        </w:rPr>
      </w:pPr>
      <w:r w:rsidRPr="00585C97">
        <w:rPr>
          <w:rFonts w:ascii="Consolas" w:hAnsi="Consolas"/>
          <w:color w:val="C9D1D9"/>
          <w:sz w:val="20"/>
          <w:szCs w:val="20"/>
        </w:rPr>
        <w:t xml:space="preserve">[0, 0, 1, 0, 0]], </w:t>
      </w:r>
      <w:proofErr w:type="spellStart"/>
      <w:r w:rsidRPr="00585C97">
        <w:rPr>
          <w:rFonts w:ascii="Consolas" w:hAnsi="Consolas"/>
          <w:color w:val="C9D1D9"/>
          <w:sz w:val="20"/>
          <w:szCs w:val="20"/>
        </w:rPr>
        <w:t>dtype</w:t>
      </w:r>
      <w:proofErr w:type="spellEnd"/>
      <w:r w:rsidRPr="00585C97">
        <w:rPr>
          <w:rFonts w:ascii="Consolas" w:hAnsi="Consolas"/>
          <w:color w:val="C9D1D9"/>
          <w:sz w:val="20"/>
          <w:szCs w:val="20"/>
        </w:rPr>
        <w:t>=uint8)</w:t>
      </w:r>
    </w:p>
    <w:p w14:paraId="08F78AEF" w14:textId="77777777" w:rsidR="00905C64" w:rsidRDefault="00905C64" w:rsidP="00905C64"/>
    <w:p w14:paraId="2BFADEEA" w14:textId="1DE0F0D4" w:rsidR="00643D8D" w:rsidRDefault="00643D8D" w:rsidP="00643D8D">
      <w:pPr>
        <w:pStyle w:val="berschrift2"/>
      </w:pPr>
      <w:bookmarkStart w:id="72" w:name="_Ref242273010"/>
      <w:bookmarkStart w:id="73" w:name="_Toc242780580"/>
      <w:r>
        <w:t xml:space="preserve">Background </w:t>
      </w:r>
      <w:proofErr w:type="spellStart"/>
      <w:r>
        <w:t>Subtraction</w:t>
      </w:r>
      <w:bookmarkEnd w:id="72"/>
      <w:bookmarkEnd w:id="73"/>
      <w:proofErr w:type="spellEnd"/>
    </w:p>
    <w:p w14:paraId="745E5279" w14:textId="393C8DAF" w:rsidR="00643D8D" w:rsidRDefault="00643D8D" w:rsidP="00643D8D">
      <w:r>
        <w:t xml:space="preserve">Background </w:t>
      </w:r>
      <w:proofErr w:type="spellStart"/>
      <w:r>
        <w:t>Subtraction</w:t>
      </w:r>
      <w:proofErr w:type="spellEnd"/>
      <w:r>
        <w:t xml:space="preserve"> bezeichnet ein Verfahren mit dem bewegte oder veränderte Bildbereiche vom statischen beziehungsweise langsam veränderlichen Hintergrund getrennt werden. Dazu wird ein Hintergrundmodell erstellt, das die erwarteten Pixelwerte des unbewegten Szenarios beschreibt. Der aktuelle Kameraframe wird anschließend mit diesem Modell verglichen. Überschreitet die Differenz eines Pixels einen festgelegten Schwellenwert, wird es dem Vordergrund zugeordnet; andernfalls gilt es als Hintergrund. Das Ergebnis ist typischerweise eine binäre Vordergrundmaske. </w:t>
      </w:r>
      <w:r>
        <w:fldChar w:fldCharType="begin"/>
      </w:r>
      <w:r w:rsidR="00B07545">
        <w:instrText xml:space="preserve"> ADDIN ZOTERO_ITEM CSL_CITATION {"citationID":"jEecJrZF","properties":{"unsorted":false,"formattedCitation":"[35]","plainCitation":"[35]","noteIndex":0},"citationItems":[{"id":276,"uris":["http://zotero.org/users/20567757/items/3PXWMF74"],"itemData":{"id":276,"type":"paper-conference","abstract":"Most background subtraction approaches offer decent results in baseline scenarios, but adaptive and ﬂexible solutions are still uncommon as many require scenario-speciﬁc parameter tuning to achieve optimal performance. In this paper, we introduce a new strategy to tackle this problem that focuses on balancing the inner workings of a nonparametric model based on pixel-level feedback loops. Pixels are modeled using a spatiotemporal feature descriptor for increased sensitivity. Using the video sequences and ground truth annotations of the 2012 and 2014 CVPR Change Detection Workshops, we demonstrate that our approach outperforms all previously ranked methods in the original dataset while achieving good results in the most recent one.","container-title":"2014 IEEE Conference on Computer Vision and Pattern Recognition Workshops","DOI":"10.1109/CVPRW.2014.67","event-title":"2014 IEEE Conference on Computer Vision and Pattern Recognition Workshops (CVPRW)","ISBN":"978-1-4799-4308-1","language":"en","page":"414-419","publisher":"IEEE","publisher-place":"Columbus, OH, USA","source":"DOI.org (Crossref)","title":"Flexible Background Subtraction with Self-Balanced Local Sensitivity","URL":"https://ieeexplore.ieee.org/document/6910015","author":[{"family":"St-Charles","given":"Pierre-Luc"},{"family":"Bilodeau","given":"Guillaume-Alexandre"},{"family":"Bergevin","given":"Robert"}],"accessed":{"date-parts":[["2026",10,7]]},"issued":{"date-parts":[["2014",6]]}}}],"schema":"https://github.com/citation-style-language/schema/raw/master/csl-citation.json"} </w:instrText>
      </w:r>
      <w:r>
        <w:fldChar w:fldCharType="separate"/>
      </w:r>
      <w:r w:rsidR="00B07545" w:rsidRPr="00B07545">
        <w:t>[35]</w:t>
      </w:r>
      <w:r>
        <w:fldChar w:fldCharType="end"/>
      </w:r>
    </w:p>
    <w:p w14:paraId="618ED96D" w14:textId="77777777" w:rsidR="00643D8D" w:rsidRDefault="00643D8D" w:rsidP="00643D8D"/>
    <w:p w14:paraId="62EA2215" w14:textId="592106D8" w:rsidR="00643D8D" w:rsidRPr="00643D8D" w:rsidRDefault="00643D8D" w:rsidP="00643D8D">
      <w:pPr>
        <w:rPr>
          <w:rStyle w:val="IntensiveHervorhebung"/>
        </w:rPr>
      </w:pPr>
      <w:r w:rsidRPr="00643D8D">
        <w:rPr>
          <w:rStyle w:val="IntensiveHervorhebung"/>
        </w:rPr>
        <w:t>Hintergrundmodell</w:t>
      </w:r>
    </w:p>
    <w:p w14:paraId="423CB545" w14:textId="0746A06A" w:rsidR="00643D8D" w:rsidRDefault="00643D8D" w:rsidP="00643D8D">
      <w:r>
        <w:t xml:space="preserve">Das Hintergrundmodell kann statisch bleiben oder sich im Laufe der Zeit an Veränderungen anpassen. Ein statisches Modell ist einfach umzusetzen, reagiert jedoch empfindlich auf veränderte Beleuchtung oder eine veränderte Kameraposition. Adaptive Verfahren aktualisieren das Modell kontinuierlich und können dadurch beispielsweise langsame Helligkeitsänderungen oder sich verändernde Hintergrundbereiche berücksichtigen. Gleichzeitig besteht die Gefahr, dass langsam bewegte Objekte schrittweise als Teil des Hintergrunds übernommen werden. </w:t>
      </w:r>
      <w:r>
        <w:fldChar w:fldCharType="begin"/>
      </w:r>
      <w:r w:rsidR="00B07545">
        <w:instrText xml:space="preserve"> ADDIN ZOTERO_ITEM CSL_CITATION {"citationID":"VAStwgX0","properties":{"unsorted":false,"formattedCitation":"[35]","plainCitation":"[35]","noteIndex":0},"citationItems":[{"id":276,"uris":["http://zotero.org/users/20567757/items/3PXWMF74"],"itemData":{"id":276,"type":"paper-conference","abstract":"Most background subtraction approaches offer decent results in baseline scenarios, but adaptive and ﬂexible solutions are still uncommon as many require scenario-speciﬁc parameter tuning to achieve optimal performance. In this paper, we introduce a new strategy to tackle this problem that focuses on balancing the inner workings of a nonparametric model based on pixel-level feedback loops. Pixels are modeled using a spatiotemporal feature descriptor for increased sensitivity. Using the video sequences and ground truth annotations of the 2012 and 2014 CVPR Change Detection Workshops, we demonstrate that our approach outperforms all previously ranked methods in the original dataset while achieving good results in the most recent one.","container-title":"2014 IEEE Conference on Computer Vision and Pattern Recognition Workshops","DOI":"10.1109/CVPRW.2014.67","event-title":"2014 IEEE Conference on Computer Vision and Pattern Recognition Workshops (CVPRW)","ISBN":"978-1-4799-4308-1","language":"en","page":"414-419","publisher":"IEEE","publisher-place":"Columbus, OH, USA","source":"DOI.org (Crossref)","title":"Flexible Background Subtraction with Self-Balanced Local Sensitivity","URL":"https://ieeexplore.ieee.org/document/6910015","author":[{"family":"St-Charles","given":"Pierre-Luc"},{"family":"Bilodeau","given":"Guillaume-Alexandre"},{"family":"Bergevin","given":"Robert"}],"accessed":{"date-parts":[["2026",10,7]]},"issued":{"date-parts":[["2014",6]]}}}],"schema":"https://github.com/citation-style-language/schema/raw/master/csl-citation.json"} </w:instrText>
      </w:r>
      <w:r>
        <w:fldChar w:fldCharType="separate"/>
      </w:r>
      <w:r w:rsidR="00B07545" w:rsidRPr="00B07545">
        <w:t>[35]</w:t>
      </w:r>
      <w:r>
        <w:fldChar w:fldCharType="end"/>
      </w:r>
    </w:p>
    <w:p w14:paraId="759CA303" w14:textId="77777777" w:rsidR="00643D8D" w:rsidRDefault="00643D8D" w:rsidP="00643D8D"/>
    <w:p w14:paraId="2ECA766C" w14:textId="75046739" w:rsidR="00643D8D" w:rsidRPr="00643D8D" w:rsidRDefault="00643D8D" w:rsidP="00643D8D">
      <w:pPr>
        <w:rPr>
          <w:rStyle w:val="IntensiveHervorhebung"/>
        </w:rPr>
      </w:pPr>
      <w:r w:rsidRPr="00643D8D">
        <w:rPr>
          <w:rStyle w:val="IntensiveHervorhebung"/>
        </w:rPr>
        <w:t>Bewegungserkennung</w:t>
      </w:r>
    </w:p>
    <w:p w14:paraId="6FCC6923" w14:textId="230894EA" w:rsidR="00643D8D" w:rsidRDefault="00643D8D" w:rsidP="00643D8D">
      <w:r>
        <w:t xml:space="preserve">Die Bewegungserkennung durch Bilddifferenzierung weist eine ähnliche Grundlage auf. Dabei werden zwei zeitlich aufeinanderfolgende Frames oder ein aktueller Frame und ein </w:t>
      </w:r>
      <w:r>
        <w:lastRenderedPageBreak/>
        <w:t xml:space="preserve">zeitlich zurückliegender Referenzframe pixelweise voneinander subtrahiert. Große Helligkeits- oder Farbunterschiede weisen auf Bildbereiche hin, in denen sich zwischen den Aufnahmen etwas verändert hat. Nach einer Schwellenwertbildung entsteht auch hier eine binäre Maske, die potenziell bewegte Bereiche beschreibt. </w:t>
      </w:r>
      <w:r>
        <w:fldChar w:fldCharType="begin"/>
      </w:r>
      <w:r w:rsidR="00B07545">
        <w:instrText xml:space="preserve"> ADDIN ZOTERO_ITEM CSL_CITATION {"citationID":"AnLZjWb2","properties":{"unsorted":false,"formattedCitation":"[36]","plainCitation":"[36]","noteIndex":0},"citationItems":[{"id":278,"uris":["http://zotero.org/users/20567757/items/UCQQA35D"],"itemData":{"id":278,"type":"paper-conference","abstract":"In this paper, we present a moving object detection system named Flux Tensor with Split Gaussian models (FTSG) that exploits the beneﬁts of fusing a motion computation method based on spatio-temporal tensor formulation, a novel foreground and background modeling scheme, and a multi-cue appearance comparison. This hybrid system can handle challenges such as shadows, illumination changes, dynamic background, stopped and removed objects. Extensive testing performed on the CVPR 2014 Change Detection benchmark dataset shows that FTSG outperforms state-ofthe-art methods.","container-title":"2014 IEEE Conference on Computer Vision and Pattern Recognition Workshops","DOI":"10.1109/CVPRW.2014.68","event-title":"2014 IEEE Conference on Computer Vision and Pattern Recognition Workshops (CVPRW)","ISBN":"978-1-4799-4308-1","language":"en","page":"420-424","publisher":"IEEE","publisher-place":"Columbus, OH, USA","source":"DOI.org (Crossref)","title":"Static and Moving Object Detection Using Flux Tensor with Split Gaussian Models","URL":"https://ieeexplore.ieee.org/document/6910016","author":[{"family":"Wang","given":"Rui"},{"family":"Bunyak","given":"Filiz"},{"family":"Seetharaman","given":"Guna"},{"family":"Palaniappan","given":"Kannappan"}],"accessed":{"date-parts":[["2026",10,7]]},"issued":{"date-parts":[["2014",6]]}}}],"schema":"https://github.com/citation-style-language/schema/raw/master/csl-citation.json"} </w:instrText>
      </w:r>
      <w:r>
        <w:fldChar w:fldCharType="separate"/>
      </w:r>
      <w:r w:rsidR="00B07545" w:rsidRPr="00B07545">
        <w:t>[36]</w:t>
      </w:r>
      <w:r>
        <w:fldChar w:fldCharType="end"/>
      </w:r>
    </w:p>
    <w:p w14:paraId="55F74F73" w14:textId="77777777" w:rsidR="00C075C8" w:rsidRPr="00585C97" w:rsidRDefault="00C075C8" w:rsidP="00C075C8">
      <w:pPr>
        <w:pStyle w:val="berschrift2"/>
        <w:rPr>
          <w:rStyle w:val="IntensiveHervorhebung"/>
          <w:b w:val="0"/>
          <w:bCs/>
          <w:color w:val="000000" w:themeColor="text1"/>
        </w:rPr>
      </w:pPr>
      <w:bookmarkStart w:id="74" w:name="_Ref242270162"/>
      <w:bookmarkStart w:id="75" w:name="_Toc242780581"/>
      <w:r w:rsidRPr="00585C97">
        <w:t>Suzuki Algorithmus</w:t>
      </w:r>
      <w:bookmarkEnd w:id="74"/>
      <w:bookmarkEnd w:id="75"/>
    </w:p>
    <w:p w14:paraId="0BAFC0AD" w14:textId="4A92DF03" w:rsidR="00C075C8" w:rsidRPr="00585C97" w:rsidRDefault="00C075C8" w:rsidP="00C075C8">
      <w:r w:rsidRPr="00585C97">
        <w:t xml:space="preserve">Die Konturenerkennung in </w:t>
      </w:r>
      <w:proofErr w:type="spellStart"/>
      <w:r w:rsidRPr="00585C97">
        <w:t>OpenCV</w:t>
      </w:r>
      <w:proofErr w:type="spellEnd"/>
      <w:r w:rsidRPr="00585C97">
        <w:t xml:space="preserve"> basiert auf dem Border-</w:t>
      </w:r>
      <w:proofErr w:type="spellStart"/>
      <w:r w:rsidRPr="00585C97">
        <w:t>Following</w:t>
      </w:r>
      <w:proofErr w:type="spellEnd"/>
      <w:r w:rsidRPr="00585C97">
        <w:t xml:space="preserve">-Verfahren nach </w:t>
      </w:r>
      <w:hyperlink r:id="rId40" w:history="1">
        <w:r w:rsidRPr="00D114ED">
          <w:rPr>
            <w:rStyle w:val="Hyperlink"/>
          </w:rPr>
          <w:t>Suzuki und Abe (1985)</w:t>
        </w:r>
      </w:hyperlink>
      <w:r w:rsidR="00D114ED">
        <w:t xml:space="preserve"> </w:t>
      </w:r>
      <w:r w:rsidR="00D114ED">
        <w:fldChar w:fldCharType="begin"/>
      </w:r>
      <w:r w:rsidR="00B07545">
        <w:instrText xml:space="preserve"> ADDIN ZOTERO_ITEM CSL_CITATION {"citationID":"ichowGTt","properties":{"unsorted":false,"formattedCitation":"[37]","plainCitation":"[37]","noteIndex":0},"citationItems":[{"id":80,"uris":["http://zotero.org/users/20567757/items/Y39EB292"],"itemData":{"id":80,"type":"webpage","abstract":"Papers on Artificial Intelligence</w:instrText>
      </w:r>
      <w:r w:rsidR="00B07545">
        <w:rPr>
          <w:rFonts w:ascii="Segoe UI Emoji" w:hAnsi="Segoe UI Emoji" w:cs="Segoe UI Emoji"/>
        </w:rPr>
        <w:instrText>🎯</w:instrText>
      </w:r>
      <w:r w:rsidR="00B07545">
        <w:instrText>AI</w:instrText>
      </w:r>
      <w:r w:rsidR="00B07545">
        <w:rPr>
          <w:rFonts w:ascii="SimSun" w:eastAsia="SimSun" w:hAnsi="SimSun" w:cs="SimSun" w:hint="eastAsia"/>
        </w:rPr>
        <w:instrText>领域经典论文</w:instrText>
      </w:r>
      <w:r w:rsidR="00B07545">
        <w:instrText>+</w:instrText>
      </w:r>
      <w:r w:rsidR="00B07545">
        <w:rPr>
          <w:rFonts w:ascii="MS Mincho" w:eastAsia="MS Mincho" w:hAnsi="MS Mincho" w:cs="MS Mincho" w:hint="eastAsia"/>
        </w:rPr>
        <w:instrText>博客</w:instrText>
      </w:r>
      <w:r w:rsidR="00B07545">
        <w:rPr>
          <w:rFonts w:ascii="SimSun" w:eastAsia="SimSun" w:hAnsi="SimSun" w:cs="SimSun" w:hint="eastAsia"/>
        </w:rPr>
        <w:instrText>讲解</w:instrText>
      </w:r>
      <w:r w:rsidR="00B07545">
        <w:rPr>
          <w:rFonts w:ascii="Segoe UI Emoji" w:hAnsi="Segoe UI Emoji" w:cs="Segoe UI Emoji"/>
        </w:rPr>
        <w:instrText>🚀</w:instrText>
      </w:r>
      <w:r w:rsidR="00B07545">
        <w:instrText xml:space="preserve">. Contribute to x-jeff/AI_Papers development by creating an account on GitHub.","container-title":"GitHub","language":"en","title":"AI_Papers/Topological Structural Analysis of Digitized Binary Images by Border Following.pdf at master · x-jeff/AI_Papers","URL":"https://github.com/x-jeff/AI_Papers/blob/master/Topological%20Structural%20Analysis%20of%20Digitized%20Binary%20Images%20by%20Border%20Following.pdf","author":[{"literal":"x-jeff"}],"accessed":{"date-parts":[["2026",6,10]]}}}],"schema":"https://github.com/citation-style-language/schema/raw/master/csl-citation.json"} </w:instrText>
      </w:r>
      <w:r w:rsidR="00D114ED">
        <w:fldChar w:fldCharType="separate"/>
      </w:r>
      <w:r w:rsidR="00B07545" w:rsidRPr="00B07545">
        <w:t>[37]</w:t>
      </w:r>
      <w:r w:rsidR="00D114ED">
        <w:fldChar w:fldCharType="end"/>
      </w:r>
      <w:r w:rsidRPr="00585C97">
        <w:t>, das zusammenhängende Ränder in binären Bildern verfolgt</w:t>
      </w:r>
      <w:r>
        <w:t xml:space="preserve">, </w:t>
      </w:r>
      <w:r w:rsidRPr="00585C97">
        <w:t xml:space="preserve">auch </w:t>
      </w:r>
      <w:proofErr w:type="spellStart"/>
      <w:r w:rsidRPr="00C075C8">
        <w:rPr>
          <w:rStyle w:val="SchwacheHervorhebung"/>
        </w:rPr>
        <w:t>Suzuki’s</w:t>
      </w:r>
      <w:proofErr w:type="spellEnd"/>
      <w:r w:rsidRPr="00C075C8">
        <w:rPr>
          <w:rStyle w:val="SchwacheHervorhebung"/>
        </w:rPr>
        <w:t xml:space="preserve"> </w:t>
      </w:r>
      <w:proofErr w:type="spellStart"/>
      <w:r w:rsidRPr="00C075C8">
        <w:rPr>
          <w:rStyle w:val="SchwacheHervorhebung"/>
        </w:rPr>
        <w:t>Contour</w:t>
      </w:r>
      <w:proofErr w:type="spellEnd"/>
      <w:r w:rsidRPr="00C075C8">
        <w:rPr>
          <w:rStyle w:val="SchwacheHervorhebung"/>
        </w:rPr>
        <w:t xml:space="preserve"> </w:t>
      </w:r>
      <w:proofErr w:type="spellStart"/>
      <w:r w:rsidRPr="00C075C8">
        <w:rPr>
          <w:rStyle w:val="SchwacheHervorhebung"/>
        </w:rPr>
        <w:t>tracing</w:t>
      </w:r>
      <w:proofErr w:type="spellEnd"/>
      <w:r w:rsidRPr="00C075C8">
        <w:rPr>
          <w:rStyle w:val="SchwacheHervorhebung"/>
        </w:rPr>
        <w:t xml:space="preserve"> </w:t>
      </w:r>
      <w:proofErr w:type="spellStart"/>
      <w:r w:rsidRPr="00C075C8">
        <w:rPr>
          <w:rStyle w:val="SchwacheHervorhebung"/>
        </w:rPr>
        <w:t>algorithm</w:t>
      </w:r>
      <w:proofErr w:type="spellEnd"/>
      <w:r w:rsidRPr="00585C97">
        <w:t xml:space="preserve"> oder nur </w:t>
      </w:r>
      <w:r w:rsidRPr="00C075C8">
        <w:rPr>
          <w:rStyle w:val="SchwacheHervorhebung"/>
        </w:rPr>
        <w:t>Suzuki Algorithmen</w:t>
      </w:r>
      <w:r w:rsidRPr="00585C97">
        <w:t xml:space="preserve"> genannt. Der Suzuki Algorithmus soll hier nur grob erklärt werden. </w:t>
      </w:r>
      <w:r w:rsidR="00335A51">
        <w:t xml:space="preserve">Mehr dazu unter </w:t>
      </w:r>
      <w:r w:rsidR="00335A51" w:rsidRPr="00585C97">
        <w:fldChar w:fldCharType="begin"/>
      </w:r>
      <w:r w:rsidR="00B07545">
        <w:instrText xml:space="preserve"> ADDIN ZOTERO_ITEM CSL_CITATION {"citationID":"tGG5akTK","properties":{"formattedCitation":"[37], [38]","plainCitation":"[37], [38]","noteIndex":0},"citationItems":[{"id":80,"uris":["http://zotero.org/users/20567757/items/Y39EB292"],"itemData":{"id":80,"type":"webpage","abstract":"Papers on Artificial Intelligence</w:instrText>
      </w:r>
      <w:r w:rsidR="00B07545">
        <w:rPr>
          <w:rFonts w:ascii="Segoe UI Emoji" w:hAnsi="Segoe UI Emoji" w:cs="Segoe UI Emoji"/>
        </w:rPr>
        <w:instrText>🎯</w:instrText>
      </w:r>
      <w:r w:rsidR="00B07545">
        <w:instrText>AI</w:instrText>
      </w:r>
      <w:r w:rsidR="00B07545">
        <w:rPr>
          <w:rFonts w:ascii="SimSun" w:eastAsia="SimSun" w:hAnsi="SimSun" w:cs="SimSun" w:hint="eastAsia"/>
        </w:rPr>
        <w:instrText>领域经典论文</w:instrText>
      </w:r>
      <w:r w:rsidR="00B07545">
        <w:instrText>+</w:instrText>
      </w:r>
      <w:r w:rsidR="00B07545">
        <w:rPr>
          <w:rFonts w:ascii="MS Mincho" w:eastAsia="MS Mincho" w:hAnsi="MS Mincho" w:cs="MS Mincho" w:hint="eastAsia"/>
        </w:rPr>
        <w:instrText>博客</w:instrText>
      </w:r>
      <w:r w:rsidR="00B07545">
        <w:rPr>
          <w:rFonts w:ascii="SimSun" w:eastAsia="SimSun" w:hAnsi="SimSun" w:cs="SimSun" w:hint="eastAsia"/>
        </w:rPr>
        <w:instrText>讲解</w:instrText>
      </w:r>
      <w:r w:rsidR="00B07545">
        <w:rPr>
          <w:rFonts w:ascii="Segoe UI Emoji" w:hAnsi="Segoe UI Emoji" w:cs="Segoe UI Emoji"/>
        </w:rPr>
        <w:instrText>🚀</w:instrText>
      </w:r>
      <w:r w:rsidR="00B07545">
        <w:instrText xml:space="preserve">. Contribute to x-jeff/AI_Papers development by creating an account on GitHub.","container-title":"GitHub","language":"en","title":"AI_Papers/Topological Structural Analysis of Digitized Binary Images by Border Following.pdf at master · x-jeff/AI_Papers","URL":"https://github.com/x-jeff/AI_Papers/blob/master/Topological%20Structural%20Analysis%20of%20Digitized%20Binary%20Images%20by%20Border%20Following.pdf","author":[{"literal":"x-jeff"}],"accessed":{"date-parts":[["2026",6,10]]}}},{"id":69,"uris":["http://zotero.org/users/20567757/items/W9MI96DW"],"itemData":{"id":69,"type":"webpage","container-title":"TheAILearner","language":"en-US","title":"suzuki contour algorithm opencv","URL":"https://theailearner.com/tag/suzuki-contour-algorithm-opencv/","author":[{"family":"Kang &amp; Atul","given":""}],"accessed":{"date-parts":[["2026",6,5]]},"issued":{"date-parts":[["2019",11,19]]}}}],"schema":"https://github.com/citation-style-language/schema/raw/master/csl-citation.json"} </w:instrText>
      </w:r>
      <w:r w:rsidR="00335A51" w:rsidRPr="00585C97">
        <w:fldChar w:fldCharType="separate"/>
      </w:r>
      <w:r w:rsidR="00B07545" w:rsidRPr="00B07545">
        <w:t>[37], [38]</w:t>
      </w:r>
      <w:r w:rsidR="00335A51" w:rsidRPr="00585C97">
        <w:fldChar w:fldCharType="end"/>
      </w:r>
      <w:r w:rsidR="00335A51">
        <w:t>.</w:t>
      </w:r>
    </w:p>
    <w:p w14:paraId="707F74C7" w14:textId="77777777" w:rsidR="00C075C8" w:rsidRPr="00585C97" w:rsidRDefault="00C075C8" w:rsidP="00C075C8">
      <w:pPr>
        <w:ind w:left="708"/>
      </w:pPr>
    </w:p>
    <w:p w14:paraId="64AFDE84" w14:textId="03D06EC6" w:rsidR="00C075C8" w:rsidRPr="00585C97" w:rsidRDefault="00C075C8" w:rsidP="00C075C8">
      <w:pPr>
        <w:pStyle w:val="Stichpunkte1"/>
        <w:numPr>
          <w:ilvl w:val="0"/>
          <w:numId w:val="0"/>
        </w:numPr>
      </w:pPr>
      <w:r w:rsidRPr="00585C97">
        <w:t>Der Algorithmus findet Objektgrenzen (Konturen) und unterscheidet zwischen äußeren Grenzen und inneren Grenzen</w:t>
      </w:r>
      <w:r>
        <w:t xml:space="preserve">. innere Grenzen sind </w:t>
      </w:r>
      <w:r w:rsidRPr="00585C97">
        <w:t xml:space="preserve">Grenzen zu Hohlräumen im Objekt. </w:t>
      </w:r>
      <w:r>
        <w:t>In</w:t>
      </w:r>
      <w:r w:rsidRPr="00585C97">
        <w:t xml:space="preserve"> der Topologie des Algorithmus wird vermerkt, wenn grenzen andere Grenzen umschließen. Z</w:t>
      </w:r>
      <w:r>
        <w:t xml:space="preserve">um Beispiel kann topologisch erfasst werden, wenn, </w:t>
      </w:r>
      <w:r w:rsidRPr="00585C97">
        <w:t>eine Lochgrenze innerhalb einer äußeren objektgrenze</w:t>
      </w:r>
      <w:r>
        <w:t xml:space="preserve"> ist</w:t>
      </w:r>
      <w:r w:rsidRPr="00585C97">
        <w:t xml:space="preserve"> und </w:t>
      </w:r>
      <w:r>
        <w:t xml:space="preserve">sich </w:t>
      </w:r>
      <w:r w:rsidRPr="00585C97">
        <w:t>ggf.</w:t>
      </w:r>
      <w:r>
        <w:t xml:space="preserve"> </w:t>
      </w:r>
      <w:r w:rsidRPr="00585C97">
        <w:t xml:space="preserve">ein </w:t>
      </w:r>
      <w:r>
        <w:t>weiteres</w:t>
      </w:r>
      <w:r w:rsidRPr="00585C97">
        <w:t xml:space="preserve"> Objekt </w:t>
      </w:r>
      <w:r>
        <w:t xml:space="preserve">innerhalb dieses </w:t>
      </w:r>
      <w:r w:rsidRPr="00585C97">
        <w:t>Loch</w:t>
      </w:r>
      <w:r>
        <w:t>es befindet</w:t>
      </w:r>
      <w:r w:rsidRPr="00585C97">
        <w:t xml:space="preserve">. Die Grenzen werden dabei </w:t>
      </w:r>
      <w:r w:rsidR="005D5A29">
        <w:t>folgendermaßen</w:t>
      </w:r>
      <w:r w:rsidRPr="00585C97">
        <w:t xml:space="preserve"> gefunden: </w:t>
      </w:r>
    </w:p>
    <w:p w14:paraId="49F86144" w14:textId="77777777" w:rsidR="00C075C8" w:rsidRPr="00585C97" w:rsidRDefault="00C075C8" w:rsidP="00C075C8">
      <w:pPr>
        <w:ind w:left="708"/>
      </w:pPr>
    </w:p>
    <w:p w14:paraId="58B85C72" w14:textId="7076A4B5" w:rsidR="00C075C8" w:rsidRDefault="00412ADE" w:rsidP="00C075C8">
      <w:pPr>
        <w:pStyle w:val="Stichpunkte1"/>
        <w:ind w:left="1428"/>
      </w:pPr>
      <w:r>
        <w:t>d</w:t>
      </w:r>
      <w:r w:rsidR="00C075C8" w:rsidRPr="00585C97">
        <w:t>as Bild wird Zeile für Zeile</w:t>
      </w:r>
      <w:r w:rsidR="005D5A29">
        <w:t>, dann</w:t>
      </w:r>
      <w:r w:rsidR="00C075C8" w:rsidRPr="00585C97">
        <w:t xml:space="preserve"> Pixel für Pixel durchgegangen, von oben rechts nach unten links</w:t>
      </w:r>
    </w:p>
    <w:p w14:paraId="2D065A25" w14:textId="77777777" w:rsidR="00412ADE" w:rsidRPr="00585C97" w:rsidRDefault="00412ADE" w:rsidP="00412ADE">
      <w:pPr>
        <w:pStyle w:val="Stichpunkte1"/>
        <w:numPr>
          <w:ilvl w:val="0"/>
          <w:numId w:val="0"/>
        </w:numPr>
        <w:ind w:left="1428"/>
      </w:pPr>
    </w:p>
    <w:p w14:paraId="33BF6D16" w14:textId="6B30DB70" w:rsidR="00C075C8" w:rsidRDefault="00412ADE" w:rsidP="00C075C8">
      <w:pPr>
        <w:pStyle w:val="Stichpunkte1"/>
        <w:ind w:left="1428"/>
      </w:pPr>
      <w:r>
        <w:t>w</w:t>
      </w:r>
      <w:r w:rsidR="00C075C8" w:rsidRPr="00585C97">
        <w:t xml:space="preserve">ird die Pixelfolge </w:t>
      </w:r>
      <m:oMath>
        <m:r>
          <w:rPr>
            <w:rFonts w:ascii="Cambria Math" w:hAnsi="Cambria Math"/>
          </w:rPr>
          <m:t>[0, 1]</m:t>
        </m:r>
      </m:oMath>
      <w:r w:rsidR="00C075C8" w:rsidRPr="00585C97">
        <w:t xml:space="preserve"> erkannt, beginnt eine Außengrenze</w:t>
      </w:r>
    </w:p>
    <w:p w14:paraId="6E6781CB" w14:textId="77777777" w:rsidR="00412ADE" w:rsidRPr="00585C97" w:rsidRDefault="00412ADE" w:rsidP="00412ADE">
      <w:pPr>
        <w:pStyle w:val="Stichpunkte1"/>
        <w:numPr>
          <w:ilvl w:val="0"/>
          <w:numId w:val="0"/>
        </w:numPr>
        <w:ind w:left="1428"/>
      </w:pPr>
    </w:p>
    <w:p w14:paraId="51C8BF81" w14:textId="4786B2DE" w:rsidR="00C075C8" w:rsidRPr="00585C97" w:rsidRDefault="00412ADE" w:rsidP="00C075C8">
      <w:pPr>
        <w:pStyle w:val="Stichpunkte1"/>
        <w:ind w:left="1428"/>
      </w:pPr>
      <w:r>
        <w:t>w</w:t>
      </w:r>
      <w:r w:rsidR="00C075C8" w:rsidRPr="00585C97">
        <w:t xml:space="preserve">ird die Pixelfolge </w:t>
      </w:r>
      <m:oMath>
        <m:r>
          <w:rPr>
            <w:rFonts w:ascii="Cambria Math" w:hAnsi="Cambria Math"/>
          </w:rPr>
          <m:t>[1, 0]</m:t>
        </m:r>
      </m:oMath>
      <w:r w:rsidR="00C075C8" w:rsidRPr="00585C97">
        <w:t xml:space="preserve"> erkannt, beginnt eine Innengrenze (</w:t>
      </w:r>
      <w:r w:rsidR="005D5A29">
        <w:t xml:space="preserve">ein </w:t>
      </w:r>
      <w:r w:rsidR="00C075C8" w:rsidRPr="00585C97">
        <w:t>Loch)</w:t>
      </w:r>
    </w:p>
    <w:p w14:paraId="06757059" w14:textId="77777777" w:rsidR="00412ADE" w:rsidRDefault="00412ADE" w:rsidP="00412ADE">
      <w:pPr>
        <w:pStyle w:val="Stichpunkte1"/>
        <w:numPr>
          <w:ilvl w:val="0"/>
          <w:numId w:val="0"/>
        </w:numPr>
        <w:ind w:left="1428"/>
      </w:pPr>
    </w:p>
    <w:p w14:paraId="1D67A1E4" w14:textId="6EAD3920" w:rsidR="00C075C8" w:rsidRDefault="00412ADE" w:rsidP="00C075C8">
      <w:pPr>
        <w:pStyle w:val="Stichpunkte1"/>
        <w:ind w:left="1428"/>
      </w:pPr>
      <w:r>
        <w:t>w</w:t>
      </w:r>
      <w:r w:rsidR="00C075C8" w:rsidRPr="00585C97">
        <w:t xml:space="preserve">urde ein </w:t>
      </w:r>
      <w:r w:rsidR="00335A51">
        <w:t>Beginn</w:t>
      </w:r>
      <w:r w:rsidR="00C075C8" w:rsidRPr="00585C97">
        <w:t xml:space="preserve"> gefunden wird die Grenze</w:t>
      </w:r>
      <w:r w:rsidR="005D5A29">
        <w:t xml:space="preserve">, also die </w:t>
      </w:r>
      <w:r w:rsidR="00C075C8" w:rsidRPr="00585C97">
        <w:t>Kontur</w:t>
      </w:r>
      <w:r w:rsidR="005D5A29">
        <w:t>,</w:t>
      </w:r>
      <w:r w:rsidR="00C075C8" w:rsidRPr="00585C97">
        <w:t xml:space="preserve"> im Uhrzeigersinn verfolgt, die durchlaufenen Pixel werden gespeichert </w:t>
      </w:r>
    </w:p>
    <w:p w14:paraId="0732D39E" w14:textId="77777777" w:rsidR="00412ADE" w:rsidRDefault="00412ADE" w:rsidP="00412ADE">
      <w:pPr>
        <w:pStyle w:val="Stichpunkte1"/>
        <w:numPr>
          <w:ilvl w:val="0"/>
          <w:numId w:val="0"/>
        </w:numPr>
        <w:ind w:left="1428"/>
      </w:pPr>
    </w:p>
    <w:p w14:paraId="500E43E1" w14:textId="639A6FB3" w:rsidR="005D5A29" w:rsidRDefault="00412ADE" w:rsidP="00C075C8">
      <w:pPr>
        <w:pStyle w:val="Stichpunkte1"/>
        <w:ind w:left="1428"/>
      </w:pPr>
      <w:r>
        <w:t>e</w:t>
      </w:r>
      <w:r w:rsidR="005D5A29">
        <w:t xml:space="preserve">ine Kontur gilt noch nicht als </w:t>
      </w:r>
      <w:r>
        <w:t>abgeschlossen,</w:t>
      </w:r>
      <w:r w:rsidR="005D5A29">
        <w:t xml:space="preserve"> wenn die Verfolgung wieder a</w:t>
      </w:r>
      <w:r>
        <w:t>m</w:t>
      </w:r>
      <w:r w:rsidR="005D5A29">
        <w:t xml:space="preserve"> Startpixel ankommt</w:t>
      </w:r>
    </w:p>
    <w:p w14:paraId="29BFB4C9" w14:textId="77777777" w:rsidR="005D5A29" w:rsidRPr="00585C97" w:rsidRDefault="005D5A29" w:rsidP="005D5A29">
      <w:pPr>
        <w:pStyle w:val="Stichpunkte1"/>
        <w:numPr>
          <w:ilvl w:val="0"/>
          <w:numId w:val="0"/>
        </w:numPr>
        <w:ind w:left="1428"/>
      </w:pPr>
    </w:p>
    <w:p w14:paraId="5FEED330" w14:textId="5BC158F8" w:rsidR="00C075C8" w:rsidRDefault="00412ADE" w:rsidP="00905C64">
      <w:pPr>
        <w:pStyle w:val="Stichpunkte1"/>
        <w:ind w:left="1428"/>
      </w:pPr>
      <w:r>
        <w:t xml:space="preserve">Erst wenn eine </w:t>
      </w:r>
      <w:r w:rsidRPr="00585C97">
        <w:t>Pixelfolge von zwei beliebigen Pixeln erneut durchlaufen wird</w:t>
      </w:r>
      <w:r>
        <w:t xml:space="preserve">, </w:t>
      </w:r>
      <w:r w:rsidR="00C075C8" w:rsidRPr="00585C97">
        <w:t xml:space="preserve">gilt </w:t>
      </w:r>
      <w:r>
        <w:t xml:space="preserve">die </w:t>
      </w:r>
      <w:r w:rsidRPr="00585C97">
        <w:t xml:space="preserve">Kontur </w:t>
      </w:r>
      <w:r w:rsidR="00C075C8" w:rsidRPr="00585C97">
        <w:t>als vollständig</w:t>
      </w:r>
      <w:r w:rsidR="005D5A29">
        <w:t xml:space="preserve"> </w:t>
      </w:r>
      <w:r w:rsidR="005D5A29" w:rsidRPr="00585C97">
        <w:t>geschlossen</w:t>
      </w:r>
      <w:r>
        <w:t>.</w:t>
      </w:r>
    </w:p>
    <w:p w14:paraId="1C13B7C6" w14:textId="0ADABE24" w:rsidR="00A01287" w:rsidRPr="00585C97" w:rsidRDefault="00A01287" w:rsidP="00A01287">
      <w:pPr>
        <w:pStyle w:val="berschrift2"/>
        <w:rPr>
          <w:noProof/>
        </w:rPr>
      </w:pPr>
      <w:bookmarkStart w:id="76" w:name="_Ref231308154"/>
      <w:bookmarkStart w:id="77" w:name="_Toc242780582"/>
      <w:r w:rsidRPr="00585C97">
        <w:rPr>
          <w:noProof/>
        </w:rPr>
        <w:t xml:space="preserve">Farbmodelle </w:t>
      </w:r>
      <w:r w:rsidR="0044348C">
        <w:rPr>
          <w:noProof/>
        </w:rPr>
        <w:t>zur</w:t>
      </w:r>
      <w:r w:rsidRPr="00585C97">
        <w:rPr>
          <w:noProof/>
        </w:rPr>
        <w:t xml:space="preserve"> Hautsegmentierung</w:t>
      </w:r>
      <w:bookmarkEnd w:id="76"/>
      <w:bookmarkEnd w:id="77"/>
    </w:p>
    <w:p w14:paraId="3B7DE07A" w14:textId="4DBF913B" w:rsidR="00A01287" w:rsidRPr="00585C97" w:rsidRDefault="00A01287" w:rsidP="001B5F03">
      <w:r w:rsidRPr="00585C97">
        <w:t xml:space="preserve">In diesem Abschnitt werden ein paar Farbmodelle und ihr Einsatz zur Erkennung von Bereichen menschlicher Haut </w:t>
      </w:r>
      <w:r w:rsidR="00412ADE">
        <w:t xml:space="preserve">in Bilder </w:t>
      </w:r>
      <w:r w:rsidRPr="00585C97">
        <w:t>vorgestellt.</w:t>
      </w:r>
    </w:p>
    <w:p w14:paraId="67196EFA" w14:textId="77777777" w:rsidR="00A01287" w:rsidRDefault="00A01287" w:rsidP="00A01287"/>
    <w:p w14:paraId="3E3D9383" w14:textId="21A4D8A1" w:rsidR="00DE3C4E" w:rsidRPr="00DE3C4E" w:rsidRDefault="00DE3C4E" w:rsidP="00A01287">
      <w:pPr>
        <w:rPr>
          <w:rStyle w:val="IntensiveHervorhebung"/>
        </w:rPr>
      </w:pPr>
      <w:r w:rsidRPr="00DE3C4E">
        <w:rPr>
          <w:rStyle w:val="IntensiveHervorhebung"/>
        </w:rPr>
        <w:t>YUV-Farbmodel</w:t>
      </w:r>
    </w:p>
    <w:p w14:paraId="55C351AC" w14:textId="5269E0AB" w:rsidR="00A01287" w:rsidRPr="00585C97" w:rsidRDefault="00A01287" w:rsidP="001B5F03">
      <w:hyperlink r:id="rId41" w:history="1">
        <w:r w:rsidRPr="00585C97">
          <w:rPr>
            <w:rStyle w:val="Hyperlink"/>
          </w:rPr>
          <w:t>YUV</w:t>
        </w:r>
      </w:hyperlink>
      <w:r w:rsidRPr="00585C97">
        <w:t xml:space="preserve"> </w:t>
      </w:r>
      <w:r w:rsidR="003245AB">
        <w:fldChar w:fldCharType="begin"/>
      </w:r>
      <w:r w:rsidR="00B07545">
        <w:instrText xml:space="preserve"> ADDIN ZOTERO_ITEM CSL_CITATION {"citationID":"AXzgUQij","properties":{"unsorted":false,"formattedCitation":"[39]","plainCitation":"[39]","noteIndex":0},"citationItems":[{"id":51,"uris":["http://zotero.org/users/20567757/items/DHV5U62I"],"itemData":{"id":51,"type":"entry-encyclopedia","abstract":"Das YUV-Farbmodell wird beim analogen Farbfernsehen nach den Normen PAL und NTSC verwendet.\nEs verwendet zur Darstellung der Farbinformation zwei Komponenten:\n\ndie Luminanz (luma, Lichtstärke pro Fläche, d. h. Leuchtdichte) Y und\ndie Chrominanz (Farbanteil, chroma), wobei diese aus den zwei Unterkomponenten U und V besteht.\nHäufig wird Farbmodell mit Farbraum verwechselt, einen YUV-Farbraum gibt es aber ebenso wenig wie etwa einen YPbPr- oder YCbCr-Farbraum (s. u.).","container-title":"Wikipedia","language":"de","license":"Creative Commons Attribution-ShareAlike License","note":"Page Version ID: 259454114","source":"Wikipedia","title":"YUV-Farbmodell","URL":"https://de.wikipedia.org/w/index.php?title=YUV-Farbmodell&amp;oldid=259454114","accessed":{"date-parts":[["2026",5,29]]},"issued":{"date-parts":[["2025",9,4]]}}}],"schema":"https://github.com/citation-style-language/schema/raw/master/csl-citation.json"} </w:instrText>
      </w:r>
      <w:r w:rsidR="003245AB">
        <w:fldChar w:fldCharType="separate"/>
      </w:r>
      <w:r w:rsidR="00B07545" w:rsidRPr="00B07545">
        <w:t>[39]</w:t>
      </w:r>
      <w:r w:rsidR="003245AB">
        <w:fldChar w:fldCharType="end"/>
      </w:r>
      <w:r w:rsidR="003245AB">
        <w:t xml:space="preserve"> </w:t>
      </w:r>
      <w:r w:rsidRPr="00585C97">
        <w:t xml:space="preserve">ist nach </w:t>
      </w:r>
      <w:hyperlink r:id="rId42" w:history="1">
        <w:r w:rsidRPr="00585C97">
          <w:rPr>
            <w:rStyle w:val="Hyperlink"/>
          </w:rPr>
          <w:t>RGB</w:t>
        </w:r>
      </w:hyperlink>
      <w:r w:rsidR="003245AB">
        <w:t xml:space="preserve"> </w:t>
      </w:r>
      <w:r w:rsidR="003245AB">
        <w:fldChar w:fldCharType="begin"/>
      </w:r>
      <w:r w:rsidR="00B07545">
        <w:instrText xml:space="preserve"> ADDIN ZOTERO_ITEM CSL_CITATION {"citationID":"UKwN7M4r","properties":{"unsorted":false,"formattedCitation":"[40]","plainCitation":"[40]","noteIndex":0},"citationItems":[{"id":281,"uris":["http://zotero.org/users/20567757/items/RSSWM4VV"],"itemData":{"id":281,"type":"entry-encyclopedia","abstract":"Ein RGB-Farbraum ist ein additiver Farbraum, der Farbwahrnehmungen durch das additive Mischen dreier Grundfarben (Rot, Grün und Blau): nachbildet. Das Farbsehen des Menschen ist von drei Zapfentypen geprägt. Dieser Farbraum basiert im Prinzip auf der Dreifarbentheorie.","container-title":"Wikipedia","language":"de","license":"Creative Commons Attribution-ShareAlike License","note":"Page Version ID: 269049392","source":"Wikipedia","title":"RGB-Farbraum","URL":"https://de.wikipedia.org/w/index.php?title=RGB-Farbraum&amp;oldid=269049392","accessed":{"date-parts":[["2026",10,7]]},"issued":{"date-parts":[["2026",7,23]]}}}],"schema":"https://github.com/citation-style-language/schema/raw/master/csl-citation.json"} </w:instrText>
      </w:r>
      <w:r w:rsidR="003245AB">
        <w:fldChar w:fldCharType="separate"/>
      </w:r>
      <w:r w:rsidR="00B07545" w:rsidRPr="00B07545">
        <w:t>[40]</w:t>
      </w:r>
      <w:r w:rsidR="003245AB">
        <w:fldChar w:fldCharType="end"/>
      </w:r>
      <w:r w:rsidRPr="00585C97">
        <w:t xml:space="preserve"> eine</w:t>
      </w:r>
      <w:r w:rsidR="00412ADE">
        <w:t>s</w:t>
      </w:r>
      <w:r w:rsidRPr="00585C97">
        <w:t xml:space="preserve"> der ältesten Farbmodelle, welche in </w:t>
      </w:r>
      <w:r w:rsidR="001B5F03" w:rsidRPr="00585C97">
        <w:t>Zusammenh</w:t>
      </w:r>
      <w:r w:rsidR="001B5F03">
        <w:t>a</w:t>
      </w:r>
      <w:r w:rsidR="001B5F03" w:rsidRPr="00585C97">
        <w:t>ng</w:t>
      </w:r>
      <w:r w:rsidRPr="00585C97">
        <w:t xml:space="preserve"> mit elektronischer Datenübertragung genutzt </w:t>
      </w:r>
      <w:r w:rsidR="00A81F66">
        <w:t>wird</w:t>
      </w:r>
      <w:r w:rsidRPr="00585C97">
        <w:t>. Im Gegensatz zum RGB-Raum, ist das YUV-Farbmodel</w:t>
      </w:r>
      <w:r w:rsidR="00D163F3">
        <w:t>l</w:t>
      </w:r>
      <w:r w:rsidRPr="00585C97">
        <w:t xml:space="preserve"> (</w:t>
      </w:r>
      <w:r w:rsidR="00D163F3">
        <w:t xml:space="preserve">Englisch </w:t>
      </w:r>
      <w:r w:rsidRPr="00D163F3">
        <w:rPr>
          <w:rStyle w:val="SchwacheHervorhebung"/>
        </w:rPr>
        <w:t xml:space="preserve">YUV </w:t>
      </w:r>
      <w:proofErr w:type="spellStart"/>
      <w:r w:rsidRPr="00D163F3">
        <w:rPr>
          <w:rStyle w:val="SchwacheHervorhebung"/>
        </w:rPr>
        <w:t>color</w:t>
      </w:r>
      <w:proofErr w:type="spellEnd"/>
      <w:r w:rsidRPr="00D163F3">
        <w:rPr>
          <w:rStyle w:val="SchwacheHervorhebung"/>
        </w:rPr>
        <w:t xml:space="preserve"> </w:t>
      </w:r>
      <w:proofErr w:type="spellStart"/>
      <w:r w:rsidRPr="00D163F3">
        <w:rPr>
          <w:rStyle w:val="SchwacheHervorhebung"/>
        </w:rPr>
        <w:t>space</w:t>
      </w:r>
      <w:proofErr w:type="spellEnd"/>
      <w:r w:rsidRPr="00585C97">
        <w:t>) ein Farbdifferenzmodel</w:t>
      </w:r>
      <w:r w:rsidR="00D163F3">
        <w:t>l</w:t>
      </w:r>
      <w:r w:rsidRPr="00585C97">
        <w:t xml:space="preserve">, </w:t>
      </w:r>
      <w:r w:rsidR="00D163F3">
        <w:t>dieses</w:t>
      </w:r>
      <w:r w:rsidRPr="00585C97">
        <w:t xml:space="preserve"> </w:t>
      </w:r>
      <w:r w:rsidR="00D163F3">
        <w:t xml:space="preserve">trennt </w:t>
      </w:r>
      <w:r w:rsidRPr="00585C97">
        <w:t xml:space="preserve">Farbinformationen von der Helligkeit. Es entstehen drei neue Bildkanäle Y für die Helligkeit sowie U und V für die </w:t>
      </w:r>
      <w:r w:rsidR="00D163F3" w:rsidRPr="00585C97">
        <w:t>Farbdifferenz</w:t>
      </w:r>
      <w:r w:rsidR="00E93F4A">
        <w:t>,</w:t>
      </w:r>
      <w:r w:rsidRPr="00585C97">
        <w:t xml:space="preserve"> auch genannt</w:t>
      </w:r>
      <w:r w:rsidR="00D163F3" w:rsidRPr="00D163F3">
        <w:t xml:space="preserve"> </w:t>
      </w:r>
      <w:r w:rsidR="00D163F3" w:rsidRPr="00585C97">
        <w:t>Chrominanz</w:t>
      </w:r>
      <w:r w:rsidRPr="00585C97">
        <w:t xml:space="preserve">. In der Bildverarbeitung wird </w:t>
      </w:r>
      <w:proofErr w:type="gramStart"/>
      <w:r w:rsidR="00E93F4A">
        <w:t>der</w:t>
      </w:r>
      <w:r w:rsidR="00E93F4A" w:rsidRPr="00585C97">
        <w:t xml:space="preserve"> YUV-Space</w:t>
      </w:r>
      <w:proofErr w:type="gramEnd"/>
      <w:r w:rsidRPr="00585C97">
        <w:t xml:space="preserve"> oft genutzt, um</w:t>
      </w:r>
      <w:r w:rsidR="00D163F3">
        <w:t xml:space="preserve"> eine</w:t>
      </w:r>
      <w:r w:rsidRPr="00585C97">
        <w:t xml:space="preserve"> Farberkennung von der </w:t>
      </w:r>
      <w:r w:rsidRPr="00585C97">
        <w:lastRenderedPageBreak/>
        <w:t>Helligkeit zu entkoppeln. Dadurch wird diese robuster gegenüber verschiedenen Lichtverhältnissen.</w:t>
      </w:r>
      <w:r w:rsidR="003245AB">
        <w:t xml:space="preserve"> </w:t>
      </w:r>
      <w:r w:rsidR="003245AB">
        <w:fldChar w:fldCharType="begin"/>
      </w:r>
      <w:r w:rsidR="00B07545">
        <w:instrText xml:space="preserve"> ADDIN ZOTERO_ITEM CSL_CITATION {"citationID":"lmVGJoBv","properties":{"unsorted":false,"formattedCitation":"[41]","plainCitation":"[41]","noteIndex":0},"citationItems":[{"id":49,"uris":["http://zotero.org/users/20567757/items/PYHT7FSI"],"itemData":{"id":49,"type":"article-journal","abstract":"Skin detection is used in many applications, such as face recognition, handtracking, and human-computer interaction. There are many skin color detectionalgorithms that are used to extract human skin color regions that are based on thethresholding technique since it is simple and fast for computation. The efficiency ofeach color space depends on its robustness to the change in lighting and the ability todistinguish skin color pixels in images that have a complex background. For moreaccurate skin detection, we are proposing a new threshold based on RGB and YUVcolor spaces. The proposed approach starts by converting the RGB color space to theYUV color model. Then it separates the Y channel, which represents the intensity of thecolor model from the U and V channels to eliminate the effects of luminance. After thatthe threshold values are selected based on the testing of the boundary of skin colorswith the help of the color histogram. Finally, the threshold was applied to the inputimage to extract skin parts. The detected skin regions were quantitatively compared tothe actual skin parts in the input images to measure the accuracy and to compare theresults of our threshold to the results of other's thresholds to prove the efficiency of ourapproach. The results of the experiment show that the proposed threshold is morerobust in terms of dealing with the complex background and light conditions than others.","container-title":"JIPS(Journal of Information Processing Systems)","DOI":"10.3745/JIPS.02.0002","ISSN":"1976-913X","issue":"2","language":"en","page":"283-299","publisher":"</w:instrText>
      </w:r>
      <w:r w:rsidR="00B07545">
        <w:rPr>
          <w:rFonts w:ascii="Batang" w:eastAsia="Batang" w:hAnsi="Batang" w:cs="Batang" w:hint="eastAsia"/>
        </w:rPr>
        <w:instrText>한국정보처리학회</w:instrText>
      </w:r>
      <w:r w:rsidR="00B07545">
        <w:instrText xml:space="preserve">","source":"www.kci.go.kr","title":"Skin Segmentation Using YUV and RGB Color Spaces","volume":"10","issued":{"date-parts":[["2014",6]]}}}],"schema":"https://github.com/citation-style-language/schema/raw/master/csl-citation.json"} </w:instrText>
      </w:r>
      <w:r w:rsidR="003245AB">
        <w:fldChar w:fldCharType="separate"/>
      </w:r>
      <w:r w:rsidR="00B07545" w:rsidRPr="00B07545">
        <w:t>[41]</w:t>
      </w:r>
      <w:r w:rsidR="003245AB">
        <w:fldChar w:fldCharType="end"/>
      </w:r>
      <w:r w:rsidR="003245AB" w:rsidRPr="00585C97">
        <w:t xml:space="preserve"> </w:t>
      </w:r>
    </w:p>
    <w:p w14:paraId="4121200E" w14:textId="77777777" w:rsidR="00A01287" w:rsidRPr="00585C97" w:rsidRDefault="00A01287" w:rsidP="00A01287"/>
    <w:p w14:paraId="2ED79A7E" w14:textId="77777777" w:rsidR="00A01287" w:rsidRPr="00585C97" w:rsidRDefault="00A01287" w:rsidP="00A01287">
      <w:r w:rsidRPr="00585C97">
        <w:t xml:space="preserve">Die YUV-Transformation lautet wie folgt: </w:t>
      </w:r>
    </w:p>
    <w:p w14:paraId="204EB2B6" w14:textId="77777777" w:rsidR="00A01287" w:rsidRPr="00585C97" w:rsidRDefault="00A01287" w:rsidP="00A01287"/>
    <w:p w14:paraId="062AA8EB" w14:textId="2488FDFD" w:rsidR="00A01287" w:rsidRPr="00585C97" w:rsidRDefault="00A01287" w:rsidP="00A01287">
      <w:pPr>
        <w:pStyle w:val="Beschriftung"/>
        <w:jc w:val="center"/>
      </w:pPr>
      <w:bookmarkStart w:id="78" w:name="_Toc239338578"/>
      <w:r w:rsidRPr="00585C97">
        <w:t xml:space="preserve">Formel </w:t>
      </w:r>
      <w:r w:rsidR="001357A1">
        <w:fldChar w:fldCharType="begin"/>
      </w:r>
      <w:r w:rsidR="001357A1">
        <w:instrText xml:space="preserve"> SEQ Formel \* ARABIC </w:instrText>
      </w:r>
      <w:r w:rsidR="001357A1">
        <w:fldChar w:fldCharType="separate"/>
      </w:r>
      <w:r w:rsidR="001357A1">
        <w:rPr>
          <w:noProof/>
        </w:rPr>
        <w:t>1</w:t>
      </w:r>
      <w:r w:rsidR="001357A1">
        <w:rPr>
          <w:noProof/>
        </w:rPr>
        <w:fldChar w:fldCharType="end"/>
      </w:r>
      <w:r w:rsidRPr="00585C97">
        <w:t xml:space="preserve"> - YUV-Transformation </w:t>
      </w:r>
      <w:r w:rsidRPr="00585C97">
        <w:fldChar w:fldCharType="begin"/>
      </w:r>
      <w:r w:rsidR="00B07545">
        <w:instrText xml:space="preserve"> ADDIN ZOTERO_ITEM CSL_CITATION {"citationID":"1HuNzTL2","properties":{"formattedCitation":"[42]","plainCitation":"[42]","noteIndex":0},"citationItems":[{"id":53,"uris":["http://zotero.org/users/20567757/items/BLKJZK5B"],"itemData":{"id":53,"type":"article-journal","abstract":"Skin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bookmarkEnd w:id="78"/>
      <w:r w:rsidR="00B07545" w:rsidRPr="00B07545">
        <w:t>[42]</w:t>
      </w:r>
      <w:r w:rsidRPr="00585C97">
        <w:fldChar w:fldCharType="end"/>
      </w:r>
    </w:p>
    <w:p w14:paraId="2D9EE6B6" w14:textId="77777777" w:rsidR="00A01287" w:rsidRPr="00585C97" w:rsidRDefault="00000000" w:rsidP="00A01287">
      <m:oMathPara>
        <m:oMath>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Y</m:t>
                    </m:r>
                  </m:e>
                </m:mr>
                <m:mr>
                  <m:e>
                    <m:r>
                      <w:rPr>
                        <w:rFonts w:ascii="Cambria Math" w:hAnsi="Cambria Math"/>
                      </w:rPr>
                      <m:t>U</m:t>
                    </m:r>
                  </m:e>
                </m:mr>
                <m:mr>
                  <m:e>
                    <m:r>
                      <w:rPr>
                        <w:rFonts w:ascii="Cambria Math" w:hAnsi="Cambria Math"/>
                      </w:rPr>
                      <m:t>V</m:t>
                    </m:r>
                  </m:e>
                </m:mr>
              </m:m>
            </m:e>
          </m:d>
          <m:r>
            <m:rPr>
              <m:sty m:val="p"/>
            </m:rPr>
            <w:rPr>
              <w:rFonts w:ascii="Cambria Math" w:hAnsi="Cambria Math"/>
            </w:rPr>
            <m:t>=</m:t>
          </m:r>
          <m:d>
            <m:dPr>
              <m:ctrlPr>
                <w:rPr>
                  <w:rFonts w:ascii="Cambria Math" w:eastAsia="MS Gothic" w:hAnsi="Cambria Math"/>
                </w:rPr>
              </m:ctrlPr>
            </m:dPr>
            <m:e>
              <m:m>
                <m:mPr>
                  <m:mcs>
                    <m:mc>
                      <m:mcPr>
                        <m:count m:val="1"/>
                        <m:mcJc m:val="center"/>
                      </m:mcPr>
                    </m:mc>
                  </m:mcs>
                  <m:ctrlPr>
                    <w:rPr>
                      <w:rFonts w:ascii="Cambria Math" w:eastAsia="MS Gothic" w:hAnsi="Cambria Math"/>
                    </w:rPr>
                  </m:ctrlPr>
                </m:mPr>
                <m:mr>
                  <m:e>
                    <m:m>
                      <m:mPr>
                        <m:mcs>
                          <m:mc>
                            <m:mcPr>
                              <m:count m:val="1"/>
                              <m:mcJc m:val="center"/>
                            </m:mcPr>
                          </m:mc>
                        </m:mcs>
                        <m:ctrlPr>
                          <w:rPr>
                            <w:rFonts w:ascii="Cambria Math" w:hAnsi="Cambria Math"/>
                          </w:rPr>
                        </m:ctrlPr>
                      </m:mPr>
                      <m:mr>
                        <m:e>
                          <m:r>
                            <m:rPr>
                              <m:sty m:val="p"/>
                            </m:rPr>
                            <w:rPr>
                              <w:rFonts w:ascii="Cambria Math" w:hAnsi="Cambria Math"/>
                            </w:rPr>
                            <m:t xml:space="preserve">+0.299 +0.587 +0.114 </m:t>
                          </m:r>
                        </m:e>
                      </m:mr>
                      <m:mr>
                        <m:e>
                          <m:r>
                            <m:rPr>
                              <m:sty m:val="p"/>
                            </m:rPr>
                            <w:rPr>
                              <w:rFonts w:ascii="Cambria Math" w:hAnsi="Cambria Math"/>
                            </w:rPr>
                            <m:t xml:space="preserve">-0.147 -0.289 +0.436 </m:t>
                          </m:r>
                        </m:e>
                      </m:mr>
                      <m:mr>
                        <m:e>
                          <m:r>
                            <m:rPr>
                              <m:sty m:val="p"/>
                            </m:rPr>
                            <w:rPr>
                              <w:rFonts w:ascii="Cambria Math" w:hAnsi="Cambria Math"/>
                            </w:rPr>
                            <m:t>+0.615 -0.515 -0.100</m:t>
                          </m:r>
                        </m:e>
                      </m:mr>
                    </m:m>
                    <m:ctrlPr>
                      <w:rPr>
                        <w:rFonts w:ascii="Cambria Math" w:hAnsi="Cambria Math"/>
                      </w:rPr>
                    </m:ctrlPr>
                  </m:e>
                </m:mr>
              </m:m>
            </m:e>
          </m:d>
          <m:r>
            <m:rPr>
              <m:sty m:val="p"/>
            </m:rPr>
            <w:rPr>
              <w:rFonts w:ascii="Cambria Math" w:hAnsi="Cambria Math"/>
            </w:rPr>
            <m:t>⋅</m:t>
          </m:r>
          <m:d>
            <m:dPr>
              <m:ctrlPr>
                <w:rPr>
                  <w:rFonts w:ascii="Cambria Math" w:eastAsia="MS Gothic" w:hAnsi="Cambria Math"/>
                </w:rPr>
              </m:ctrlPr>
            </m:dPr>
            <m:e>
              <m:m>
                <m:mPr>
                  <m:mcs>
                    <m:mc>
                      <m:mcPr>
                        <m:count m:val="1"/>
                        <m:mcJc m:val="center"/>
                      </m:mcPr>
                    </m:mc>
                  </m:mcs>
                  <m:ctrlPr>
                    <w:rPr>
                      <w:rFonts w:ascii="Cambria Math" w:eastAsia="MS Gothic" w:hAnsi="Cambria Math"/>
                    </w:rPr>
                  </m:ctrlPr>
                </m:mPr>
                <m:mr>
                  <m:e>
                    <m:r>
                      <w:rPr>
                        <w:rFonts w:ascii="Cambria Math" w:hAnsi="Cambria Math"/>
                      </w:rPr>
                      <m:t>R</m:t>
                    </m:r>
                    <m:ctrlPr>
                      <w:rPr>
                        <w:rFonts w:ascii="Cambria Math" w:hAnsi="Cambria Math"/>
                      </w:rPr>
                    </m:ctrlPr>
                  </m:e>
                </m:mr>
                <m:mr>
                  <m:e>
                    <m:r>
                      <m:rPr>
                        <m:sty m:val="p"/>
                      </m:rPr>
                      <w:rPr>
                        <w:rFonts w:ascii="Cambria Math" w:hAnsi="Cambria Math"/>
                      </w:rPr>
                      <m:t xml:space="preserve"> G </m:t>
                    </m:r>
                    <m:ctrlPr>
                      <w:rPr>
                        <w:rFonts w:ascii="Cambria Math" w:hAnsi="Cambria Math"/>
                      </w:rPr>
                    </m:ctrlPr>
                  </m:e>
                </m:mr>
                <m:mr>
                  <m:e>
                    <m:r>
                      <m:rPr>
                        <m:sty m:val="p"/>
                      </m:rPr>
                      <w:rPr>
                        <w:rFonts w:ascii="Cambria Math" w:hAnsi="Cambria Math"/>
                      </w:rPr>
                      <m:t>B</m:t>
                    </m:r>
                    <m:ctrlPr>
                      <w:rPr>
                        <w:rFonts w:ascii="Cambria Math" w:hAnsi="Cambria Math"/>
                      </w:rPr>
                    </m:ctrlPr>
                  </m:e>
                </m:mr>
              </m:m>
            </m:e>
          </m:d>
          <m:r>
            <m:rPr>
              <m:sty m:val="p"/>
            </m:rPr>
            <w:rPr>
              <w:rFonts w:ascii="Cambria Math" w:hAnsi="Cambria Math"/>
            </w:rPr>
            <m:t xml:space="preserve"> </m:t>
          </m:r>
        </m:oMath>
      </m:oMathPara>
    </w:p>
    <w:p w14:paraId="44059574" w14:textId="77777777" w:rsidR="00A01287" w:rsidRPr="00585C97" w:rsidRDefault="00A01287" w:rsidP="00A01287"/>
    <w:p w14:paraId="4031012A" w14:textId="12EFD7E4" w:rsidR="00A015DF" w:rsidRDefault="00A01287" w:rsidP="00A01287">
      <w:r w:rsidRPr="00585C97">
        <w:t>Die Farbgewichtungen in der ersten Reihe, welche Y ergeben, entsprechen der Helligkeitswahrnehmung eines Menschen. Wir nehmen G</w:t>
      </w:r>
      <w:r w:rsidR="00E93F4A">
        <w:t>r</w:t>
      </w:r>
      <w:r w:rsidRPr="00585C97">
        <w:t xml:space="preserve">ün heller wahr als Rot und Rot etwas heller als Blau. Für die Hautfarbenerkennung werden besonders die Kanäle U und V genutzt. Oft werden diese dazu einfach Pixel für Pixel mit Schwellwerten abgeglichen, </w:t>
      </w:r>
      <w:r w:rsidR="00D163F3">
        <w:t xml:space="preserve">Angaben für </w:t>
      </w:r>
      <w:r w:rsidRPr="00585C97">
        <w:t>diese Schwellwerte variieren</w:t>
      </w:r>
      <w:r w:rsidR="00E93F4A">
        <w:t>,</w:t>
      </w:r>
      <w:r w:rsidRPr="00585C97">
        <w:t xml:space="preserve"> je nach Projekt und Paper. </w:t>
      </w:r>
    </w:p>
    <w:p w14:paraId="09E6B67C" w14:textId="77777777" w:rsidR="00A015DF" w:rsidRDefault="00A015DF" w:rsidP="00A01287"/>
    <w:p w14:paraId="47CD04B0" w14:textId="3C663209" w:rsidR="00587994" w:rsidRPr="00587994" w:rsidRDefault="00587994" w:rsidP="00A015DF">
      <w:pPr>
        <w:rPr>
          <w:rStyle w:val="IntensiveHervorhebung"/>
        </w:rPr>
      </w:pPr>
      <w:r w:rsidRPr="00587994">
        <w:rPr>
          <w:rStyle w:val="IntensiveHervorhebung"/>
        </w:rPr>
        <w:t>Neuere Farbmodelle</w:t>
      </w:r>
    </w:p>
    <w:p w14:paraId="7F10C6A2" w14:textId="4BB21C97" w:rsidR="00A015DF" w:rsidRDefault="00587994" w:rsidP="00A015DF">
      <w:r>
        <w:t>H</w:t>
      </w:r>
      <w:r w:rsidRPr="00585C97">
        <w:t xml:space="preserve">eutzutage </w:t>
      </w:r>
      <w:r>
        <w:t>gibt es eine Vielzahl an Fa</w:t>
      </w:r>
      <w:r w:rsidR="00D163F3">
        <w:t>r</w:t>
      </w:r>
      <w:r>
        <w:t xml:space="preserve">bmodellen. </w:t>
      </w:r>
      <w:r w:rsidR="00A015DF" w:rsidRPr="00585C97">
        <w:t xml:space="preserve">Für die Erkennung von Hautformen werden </w:t>
      </w:r>
      <w:r>
        <w:t xml:space="preserve">unteranderem </w:t>
      </w:r>
      <w:hyperlink r:id="rId43" w:history="1">
        <w:proofErr w:type="spellStart"/>
        <w:r w:rsidR="00A015DF" w:rsidRPr="00585C97">
          <w:rPr>
            <w:rStyle w:val="Hyperlink"/>
          </w:rPr>
          <w:t>YCbCr</w:t>
        </w:r>
        <w:proofErr w:type="spellEnd"/>
      </w:hyperlink>
      <w:r w:rsidR="003245AB">
        <w:t xml:space="preserve"> </w:t>
      </w:r>
      <w:r w:rsidR="003245AB">
        <w:fldChar w:fldCharType="begin"/>
      </w:r>
      <w:r w:rsidR="00B07545">
        <w:instrText xml:space="preserve"> ADDIN ZOTERO_ITEM CSL_CITATION {"citationID":"ygakc6yb","properties":{"unsorted":false,"formattedCitation":"[43]","plainCitation":"[43]","noteIndex":0},"citationItems":[{"id":283,"uris":["http://zotero.org/users/20567757/items/MQ22X2PU"],"itemData":{"id":283,"type":"entry-encyclopedia","abstract":"Das YCbCr-Farbmodell wurde für das Digitalfernsehen nach der Norm PAL entwickelt, wird heute aber auch beim digitalen NTSC-Fernsehen genutzt. Außerdem wird es beim CCIR-601-Standard für digitale Bild- und Videoaufzeichnung, bei JPEG-Bildern, MPEG-Videos und damit auch bei DVDs, Video-CDs sowie den meisten anderen digitalen Videoformaten verwendet.\nDas YCbCr-Modell teilt die Farbinformation in die Grundhelligkeit Y und die zwei Farbkomponenten Cb (Blue-Yellow Chrominance) und Cr (Red-Green Chrominance) auf. Mit Y wird hier die Helligkeitsachse aus dem CIE-Normvalenzsystem verwendet. Sie entspricht der Hellempfindlichkeit des Auges, die im grünen Spektralbereich am größten ist (V-Lambda-Kurve). Chrominance oder kurz Chroma bedeutet Buntheit im Allgemeinen und Farbigkeit in Bezug auf Helligkeit-Farbigkeits-Modelle.","container-title":"Wikipedia","language":"de","license":"Creative Commons Attribution-ShareAlike License","note":"Page Version ID: 269396758","source":"Wikipedia","title":"YCbCr-Farbmodell","URL":"https://de.wikipedia.org/w/index.php?title=YCbCr-Farbmodell&amp;oldid=269396758","accessed":{"date-parts":[["2026",10,7]]},"issued":{"date-parts":[["2026",8,5]]}}}],"schema":"https://github.com/citation-style-language/schema/raw/master/csl-citation.json"} </w:instrText>
      </w:r>
      <w:r w:rsidR="003245AB">
        <w:fldChar w:fldCharType="separate"/>
      </w:r>
      <w:r w:rsidR="00B07545" w:rsidRPr="00B07545">
        <w:t>[43]</w:t>
      </w:r>
      <w:r w:rsidR="003245AB">
        <w:fldChar w:fldCharType="end"/>
      </w:r>
      <w:r w:rsidR="002959F4">
        <w:t xml:space="preserve"> </w:t>
      </w:r>
      <w:r w:rsidR="00A015DF">
        <w:t xml:space="preserve">und das </w:t>
      </w:r>
      <w:hyperlink r:id="rId44" w:history="1">
        <w:r w:rsidR="00A015DF" w:rsidRPr="00585C97">
          <w:rPr>
            <w:rStyle w:val="Hyperlink"/>
          </w:rPr>
          <w:t>Hunter</w:t>
        </w:r>
        <w:r w:rsidR="00D163F3">
          <w:rPr>
            <w:rStyle w:val="Hyperlink"/>
          </w:rPr>
          <w:t>-</w:t>
        </w:r>
        <w:r w:rsidR="00A015DF" w:rsidRPr="00585C97">
          <w:rPr>
            <w:rStyle w:val="Hyperlink"/>
          </w:rPr>
          <w:t>Lab</w:t>
        </w:r>
        <w:r w:rsidR="00D163F3">
          <w:rPr>
            <w:rStyle w:val="Hyperlink"/>
          </w:rPr>
          <w:t>-</w:t>
        </w:r>
        <w:r w:rsidR="00A015DF" w:rsidRPr="00585C97">
          <w:rPr>
            <w:rStyle w:val="Hyperlink"/>
          </w:rPr>
          <w:t>Farbmodell</w:t>
        </w:r>
      </w:hyperlink>
      <w:r w:rsidR="003245AB" w:rsidRPr="00585C97">
        <w:t xml:space="preserve"> </w:t>
      </w:r>
      <w:r w:rsidR="002959F4">
        <w:t>(</w:t>
      </w:r>
      <w:r w:rsidR="00A015DF" w:rsidRPr="00585C97">
        <w:t>H Lab)</w:t>
      </w:r>
      <w:r w:rsidR="002959F4">
        <w:t xml:space="preserve"> </w:t>
      </w:r>
      <w:r w:rsidR="002959F4">
        <w:fldChar w:fldCharType="begin"/>
      </w:r>
      <w:r w:rsidR="00B07545">
        <w:instrText xml:space="preserve"> ADDIN ZOTERO_ITEM CSL_CITATION {"citationID":"sp8QrcQM","properties":{"unsorted":false,"formattedCitation":"[44]","plainCitation":"[44]","noteIndex":0},"citationItems":[{"id":285,"uris":["http://zotero.org/users/20567757/items/MZ62HGAP"],"itemData":{"id":285,"type":"entry-encyclopedia","abstract":"Hunter Lab (also known as Hunter L,a,b) is a color space defined in 1948 by Richard S. Hunter.  \nIt was designed to be computed via simple formulas from the CIEXYZ space, but to be more perceptually uniform.  Hunter named his coordinates L, a and b. \nHunter Lab was a precursor to CIELAB, created in 1976 by the International Commission on Illumination (CIE), which named the coordinates for CIELAB as L*, a*, b*  to distinguish them from Hunter's coordinates.","container-title":"Wikipedia","language":"en","license":"Creative Commons Attribution-ShareAlike License","note":"Page Version ID: 1326184020","source":"Wikipedia","title":"Hunter Lab","URL":"https://en.wikipedia.org/w/index.php?title=Hunter_Lab&amp;oldid=1326184020","accessed":{"date-parts":[["2026",10,7]]},"issued":{"date-parts":[["2025",12,7]]}}}],"schema":"https://github.com/citation-style-language/schema/raw/master/csl-citation.json"} </w:instrText>
      </w:r>
      <w:r w:rsidR="002959F4">
        <w:fldChar w:fldCharType="separate"/>
      </w:r>
      <w:r w:rsidR="00B07545" w:rsidRPr="00B07545">
        <w:t>[44]</w:t>
      </w:r>
      <w:r w:rsidR="002959F4">
        <w:fldChar w:fldCharType="end"/>
      </w:r>
      <w:r>
        <w:t xml:space="preserve"> erfolgreich genutzt</w:t>
      </w:r>
      <w:r w:rsidR="00A015DF" w:rsidRPr="00585C97">
        <w:t>. Auch diese trennen die Helligkeit von den chromatischen Farbinformationen.</w:t>
      </w:r>
      <w:r w:rsidR="00A015DF" w:rsidRPr="00585C97">
        <w:fldChar w:fldCharType="begin"/>
      </w:r>
      <w:r w:rsidR="00B07545">
        <w:instrText xml:space="preserve"> ADDIN ZOTERO_ITEM CSL_CITATION {"citationID":"H7AiRSfd","properties":{"formattedCitation":"[45]","plainCitation":"[45]","noteIndex":0},"citationItems":[{"id":55,"uris":["http://zotero.org/users/20567757/items/INDX8FL9"],"itemData":{"id":55,"type":"article-journal","abstract":"This paper presented a comparative study of human skin color detection HSV and YCbCr color space. Skin color detection is the process of separation between skin and non-skin pixels. It is difficult to develop uniform method for the segmentation or detection of human skin detection because the color tone of human skin is drastically varied for people from one region to another. Literature survey shows that there is a variety of color space is applied for the skin color detection. RGB color space is not preferred for color based detection and color analysis because of mixing of color (chrominance) and intensity (luminance) information and its non uniform characteristics. Luminance and Hue based approaches discriminate color and intensity information even under uneven illumination conditions. Experimental result shows the efficiency of YCbCr color space for the segmentation and detection of skin color in color images.","collection-title":"3rd International Conference on Recent Trends in Computing 2015 (ICRTC-2015)","container-title":"Procedia Computer Science","DOI":"10.1016/j.procs.2015.07.362","ISSN":"1877-0509","journalAbbreviation":"Procedia Computer Science","page":"41-48","source":"ScienceDirect","title":"Comparative Study of Skin Color Detection and Segmentation in HSV and YCbCr Color Space","volume":"57","author":[{"family":"Shaik","given":"Khamar Basha"},{"family":"Ganesan","given":"P."},{"family":"Kalist","given":"V."},{"family":"Sathish","given":"B. S."},{"family":"Jenitha","given":"J. Merlin Mary"}],"issued":{"date-parts":[["2015",1,1]]}}}],"schema":"https://github.com/citation-style-language/schema/raw/master/csl-citation.json"} </w:instrText>
      </w:r>
      <w:r w:rsidR="00A015DF" w:rsidRPr="00585C97">
        <w:fldChar w:fldCharType="separate"/>
      </w:r>
      <w:r w:rsidR="00B07545" w:rsidRPr="00B07545">
        <w:t>[45]</w:t>
      </w:r>
      <w:r w:rsidR="00A015DF" w:rsidRPr="00585C97">
        <w:fldChar w:fldCharType="end"/>
      </w:r>
      <w:r>
        <w:t>,</w:t>
      </w:r>
      <w:r w:rsidRPr="00587994">
        <w:t xml:space="preserve"> </w:t>
      </w:r>
      <w:r w:rsidRPr="00585C97">
        <w:fldChar w:fldCharType="begin"/>
      </w:r>
      <w:r w:rsidR="00B07545">
        <w:instrText xml:space="preserve"> ADDIN ZOTERO_ITEM CSL_CITATION {"citationID":"yvZzlFlm","properties":{"formattedCitation":"[42]","plainCitation":"[42]","noteIndex":0},"citationItems":[{"id":53,"uris":["http://zotero.org/users/20567757/items/BLKJZK5B"],"itemData":{"id":53,"type":"article-journal","abstract":"Skin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r w:rsidR="00B07545" w:rsidRPr="00B07545">
        <w:t>[42]</w:t>
      </w:r>
      <w:r w:rsidRPr="00585C97">
        <w:fldChar w:fldCharType="end"/>
      </w:r>
      <w:r w:rsidR="00A015DF" w:rsidRPr="00585C97">
        <w:t xml:space="preserve"> </w:t>
      </w:r>
    </w:p>
    <w:p w14:paraId="41A129E4" w14:textId="77777777" w:rsidR="00A015DF" w:rsidRDefault="00A015DF" w:rsidP="00A015DF"/>
    <w:p w14:paraId="5ED0DF2D" w14:textId="226DE006" w:rsidR="00A015DF" w:rsidRPr="00585C97" w:rsidRDefault="00A015DF" w:rsidP="00A015DF">
      <w:r w:rsidRPr="00585C97">
        <w:t xml:space="preserve">Die </w:t>
      </w:r>
      <w:proofErr w:type="spellStart"/>
      <w:r w:rsidRPr="00585C97">
        <w:t>YCbCr</w:t>
      </w:r>
      <w:proofErr w:type="spellEnd"/>
      <w:r w:rsidRPr="00585C97">
        <w:t xml:space="preserve">-Transformation unterscheidet sich von der YUV-Transformation nur etwas in der Gewichtung. Sie ist wie folgt </w:t>
      </w:r>
      <w:r w:rsidR="00D163F3">
        <w:t>definiert</w:t>
      </w:r>
      <w:r w:rsidRPr="00585C97">
        <w:t>:</w:t>
      </w:r>
    </w:p>
    <w:p w14:paraId="0E0EA8E7" w14:textId="77777777" w:rsidR="00A015DF" w:rsidRPr="00585C97" w:rsidRDefault="00A015DF" w:rsidP="00A015DF"/>
    <w:p w14:paraId="63725A71" w14:textId="061FE860" w:rsidR="00A015DF" w:rsidRPr="00585C97" w:rsidRDefault="00A015DF" w:rsidP="00A015DF">
      <w:pPr>
        <w:pStyle w:val="Beschriftung"/>
        <w:jc w:val="center"/>
      </w:pPr>
      <w:r w:rsidRPr="00585C97">
        <w:t xml:space="preserve">Formel </w:t>
      </w:r>
      <w:r w:rsidR="001357A1">
        <w:fldChar w:fldCharType="begin"/>
      </w:r>
      <w:r w:rsidR="001357A1">
        <w:instrText xml:space="preserve"> SEQ Formel \* ARABIC </w:instrText>
      </w:r>
      <w:r w:rsidR="001357A1">
        <w:fldChar w:fldCharType="separate"/>
      </w:r>
      <w:r w:rsidR="001357A1">
        <w:rPr>
          <w:noProof/>
        </w:rPr>
        <w:t>2</w:t>
      </w:r>
      <w:r w:rsidR="001357A1">
        <w:rPr>
          <w:noProof/>
        </w:rPr>
        <w:fldChar w:fldCharType="end"/>
      </w:r>
      <w:r w:rsidRPr="00585C97">
        <w:t xml:space="preserve"> - </w:t>
      </w:r>
      <w:proofErr w:type="spellStart"/>
      <w:r w:rsidRPr="00585C97">
        <w:t>YCbCr</w:t>
      </w:r>
      <w:proofErr w:type="spellEnd"/>
      <w:r w:rsidRPr="00585C97">
        <w:t xml:space="preserve">-Transformation </w:t>
      </w:r>
      <w:r w:rsidRPr="00585C97">
        <w:fldChar w:fldCharType="begin"/>
      </w:r>
      <w:r w:rsidR="00B07545">
        <w:instrText xml:space="preserve"> ADDIN ZOTERO_ITEM CSL_CITATION {"citationID":"lPI4uDns","properties":{"formattedCitation":"[42]","plainCitation":"[42]","noteIndex":0},"citationItems":[{"id":53,"uris":["http://zotero.org/users/20567757/items/BLKJZK5B"],"itemData":{"id":53,"type":"article-journal","abstract":"Skin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r w:rsidR="00B07545" w:rsidRPr="00B07545">
        <w:t>[42]</w:t>
      </w:r>
      <w:r w:rsidRPr="00585C97">
        <w:fldChar w:fldCharType="end"/>
      </w:r>
    </w:p>
    <w:p w14:paraId="3504878E" w14:textId="77777777" w:rsidR="00A015DF" w:rsidRPr="00585C97" w:rsidRDefault="00000000" w:rsidP="00A015DF">
      <w:pPr>
        <w:pStyle w:val="Beschriftung"/>
        <w:jc w:val="center"/>
      </w:pPr>
      <m:oMathPara>
        <m:oMath>
          <m:d>
            <m:dPr>
              <m:ctrlPr>
                <w:rPr>
                  <w:rFonts w:ascii="Cambria Math" w:hAnsi="Cambria Math"/>
                  <w:i/>
                </w:rPr>
              </m:ctrlPr>
            </m:dPr>
            <m:e>
              <m:m>
                <m:mPr>
                  <m:mcs>
                    <m:mc>
                      <m:mcPr>
                        <m:count m:val="1"/>
                        <m:mcJc m:val="center"/>
                      </m:mcPr>
                    </m:mc>
                  </m:mcs>
                  <m:ctrlPr>
                    <w:rPr>
                      <w:rFonts w:ascii="Cambria Math" w:hAnsi="Cambria Math"/>
                      <w:i/>
                    </w:rPr>
                  </m:ctrlPr>
                </m:mPr>
                <m:mr>
                  <m:e>
                    <m:r>
                      <m:rPr>
                        <m:sty m:val="bi"/>
                      </m:rPr>
                      <w:rPr>
                        <w:rFonts w:ascii="Cambria Math" w:hAnsi="Cambria Math"/>
                      </w:rPr>
                      <m:t>Y</m:t>
                    </m:r>
                  </m:e>
                </m:mr>
                <m:mr>
                  <m:e>
                    <m:r>
                      <m:rPr>
                        <m:sty m:val="bi"/>
                      </m:rPr>
                      <w:rPr>
                        <w:rFonts w:ascii="Cambria Math" w:hAnsi="Cambria Math"/>
                      </w:rPr>
                      <m:t>Cr</m:t>
                    </m:r>
                  </m:e>
                </m:mr>
                <m:mr>
                  <m:e>
                    <m:r>
                      <m:rPr>
                        <m:sty m:val="bi"/>
                      </m:rPr>
                      <w:rPr>
                        <w:rFonts w:ascii="Cambria Math" w:hAnsi="Cambria Math"/>
                      </w:rPr>
                      <m:t>Cb</m:t>
                    </m:r>
                  </m:e>
                </m:mr>
              </m:m>
            </m:e>
          </m:d>
          <m:r>
            <m:rPr>
              <m:sty m:val="bi"/>
            </m:rPr>
            <w:rPr>
              <w:rFonts w:ascii="Cambria Math" w:hAnsi="Cambria Math"/>
            </w:rPr>
            <m:t>=</m:t>
          </m:r>
          <m:d>
            <m:dPr>
              <m:ctrlPr>
                <w:rPr>
                  <w:rFonts w:ascii="Cambria Math" w:eastAsia="MS Gothic" w:hAnsi="Cambria Math" w:cs="MS Gothic"/>
                  <w:i/>
                </w:rPr>
              </m:ctrlPr>
            </m:dPr>
            <m:e>
              <m:m>
                <m:mPr>
                  <m:mcs>
                    <m:mc>
                      <m:mcPr>
                        <m:count m:val="1"/>
                        <m:mcJc m:val="center"/>
                      </m:mcPr>
                    </m:mc>
                  </m:mcs>
                  <m:ctrlPr>
                    <w:rPr>
                      <w:rFonts w:ascii="Cambria Math" w:eastAsia="MS Gothic" w:hAnsi="Cambria Math" w:cs="MS Gothic"/>
                      <w:i/>
                    </w:rPr>
                  </m:ctrlPr>
                </m:mPr>
                <m:mr>
                  <m:e>
                    <m:m>
                      <m:mPr>
                        <m:mcs>
                          <m:mc>
                            <m:mcPr>
                              <m:count m:val="1"/>
                              <m:mcJc m:val="center"/>
                            </m:mcPr>
                          </m:mc>
                        </m:mcs>
                        <m:ctrlPr>
                          <w:rPr>
                            <w:rFonts w:ascii="Cambria Math" w:hAnsi="Cambria Math"/>
                            <w:i/>
                          </w:rPr>
                        </m:ctrlPr>
                      </m:mPr>
                      <m:mr>
                        <m:e>
                          <m:r>
                            <m:rPr>
                              <m:sty m:val="bi"/>
                            </m:rPr>
                            <w:rPr>
                              <w:rFonts w:ascii="Cambria Math" w:hAnsi="Cambria Math"/>
                            </w:rPr>
                            <m:t xml:space="preserve">+0.299 +0.587 +0.114 </m:t>
                          </m:r>
                        </m:e>
                      </m:mr>
                      <m:mr>
                        <m:e>
                          <m:r>
                            <m:rPr>
                              <m:sty m:val="bi"/>
                            </m:rPr>
                            <w:rPr>
                              <w:rFonts w:ascii="Cambria Math" w:hAnsi="Cambria Math"/>
                            </w:rPr>
                            <m:t xml:space="preserve">-0.169 -0.441 +0.500 </m:t>
                          </m:r>
                        </m:e>
                      </m:mr>
                      <m:mr>
                        <m:e>
                          <m:r>
                            <m:rPr>
                              <m:sty m:val="bi"/>
                            </m:rPr>
                            <w:rPr>
                              <w:rFonts w:ascii="Cambria Math" w:hAnsi="Cambria Math"/>
                            </w:rPr>
                            <m:t>+0.500 -0.418 -0.081</m:t>
                          </m:r>
                        </m:e>
                      </m:mr>
                    </m:m>
                    <m:ctrlPr>
                      <w:rPr>
                        <w:rFonts w:ascii="Cambria Math" w:hAnsi="Cambria Math"/>
                        <w:i/>
                      </w:rPr>
                    </m:ctrlPr>
                  </m:e>
                </m:mr>
              </m:m>
            </m:e>
          </m:d>
          <m:r>
            <m:rPr>
              <m:sty m:val="bi"/>
            </m:rPr>
            <w:rPr>
              <w:rFonts w:ascii="Cambria Math" w:hAnsi="Cambria Math"/>
            </w:rPr>
            <m:t>⋅</m:t>
          </m:r>
          <m:d>
            <m:dPr>
              <m:ctrlPr>
                <w:rPr>
                  <w:rFonts w:ascii="Cambria Math" w:eastAsia="MS Gothic" w:hAnsi="Cambria Math" w:cs="MS Gothic"/>
                  <w:i/>
                </w:rPr>
              </m:ctrlPr>
            </m:dPr>
            <m:e>
              <m:m>
                <m:mPr>
                  <m:mcs>
                    <m:mc>
                      <m:mcPr>
                        <m:count m:val="1"/>
                        <m:mcJc m:val="center"/>
                      </m:mcPr>
                    </m:mc>
                  </m:mcs>
                  <m:ctrlPr>
                    <w:rPr>
                      <w:rFonts w:ascii="Cambria Math" w:eastAsia="MS Gothic" w:hAnsi="Cambria Math" w:cs="MS Gothic"/>
                      <w:i/>
                    </w:rPr>
                  </m:ctrlPr>
                </m:mPr>
                <m:mr>
                  <m:e>
                    <m:r>
                      <m:rPr>
                        <m:sty m:val="bi"/>
                      </m:rPr>
                      <w:rPr>
                        <w:rFonts w:ascii="Cambria Math" w:hAnsi="Cambria Math"/>
                      </w:rPr>
                      <m:t>R</m:t>
                    </m:r>
                    <m:ctrlPr>
                      <w:rPr>
                        <w:rFonts w:ascii="Cambria Math" w:hAnsi="Cambria Math"/>
                        <w:i/>
                      </w:rPr>
                    </m:ctrlPr>
                  </m:e>
                </m:mr>
                <m:mr>
                  <m:e>
                    <m:r>
                      <m:rPr>
                        <m:sty m:val="b"/>
                      </m:rPr>
                      <w:rPr>
                        <w:rFonts w:ascii="Cambria Math" w:hAnsi="Cambria Math"/>
                      </w:rPr>
                      <m:t xml:space="preserve"> G </m:t>
                    </m:r>
                    <m:ctrlPr>
                      <w:rPr>
                        <w:rFonts w:ascii="Cambria Math" w:hAnsi="Cambria Math"/>
                      </w:rPr>
                    </m:ctrlPr>
                  </m:e>
                </m:mr>
                <m:mr>
                  <m:e>
                    <m:r>
                      <m:rPr>
                        <m:sty m:val="b"/>
                      </m:rPr>
                      <w:rPr>
                        <w:rFonts w:ascii="Cambria Math" w:hAnsi="Cambria Math"/>
                      </w:rPr>
                      <m:t>B</m:t>
                    </m:r>
                    <m:ctrlPr>
                      <w:rPr>
                        <w:rFonts w:ascii="Cambria Math" w:hAnsi="Cambria Math"/>
                      </w:rPr>
                    </m:ctrlPr>
                  </m:e>
                </m:mr>
              </m:m>
            </m:e>
          </m:d>
          <m:r>
            <m:rPr>
              <m:sty m:val="bi"/>
            </m:rPr>
            <w:rPr>
              <w:rFonts w:ascii="Cambria Math" w:hAnsi="Cambria Math"/>
            </w:rPr>
            <m:t xml:space="preserve"> </m:t>
          </m:r>
        </m:oMath>
      </m:oMathPara>
    </w:p>
    <w:p w14:paraId="4643229D" w14:textId="77777777" w:rsidR="00A015DF" w:rsidRPr="00585C97" w:rsidRDefault="00A015DF" w:rsidP="00A015DF"/>
    <w:p w14:paraId="1893C644" w14:textId="0E0C74D7" w:rsidR="00A015DF" w:rsidRPr="00585C97" w:rsidRDefault="00A015DF" w:rsidP="00A015DF">
      <w:r w:rsidRPr="00585C97">
        <w:t>Die H</w:t>
      </w:r>
      <w:r w:rsidR="00D163F3">
        <w:t>-</w:t>
      </w:r>
      <w:r w:rsidRPr="00585C97">
        <w:t>Lab-Transformation basiert auf dem XYZ-Farbraum</w:t>
      </w:r>
      <w:r>
        <w:t xml:space="preserve"> und ist durch ihre Wurzelfunktionen r</w:t>
      </w:r>
      <w:r w:rsidRPr="00585C97">
        <w:t>ech</w:t>
      </w:r>
      <w:r>
        <w:t>en</w:t>
      </w:r>
      <w:r w:rsidRPr="00585C97">
        <w:t>aufwändiger:</w:t>
      </w:r>
    </w:p>
    <w:p w14:paraId="7829E163" w14:textId="77777777" w:rsidR="00A015DF" w:rsidRPr="00585C97" w:rsidRDefault="00A015DF" w:rsidP="00A015DF"/>
    <w:p w14:paraId="79B88620" w14:textId="486B70DB" w:rsidR="00A015DF" w:rsidRPr="00585C97" w:rsidRDefault="00A015DF" w:rsidP="00A015DF">
      <w:pPr>
        <w:pStyle w:val="Beschriftung"/>
        <w:jc w:val="center"/>
      </w:pPr>
      <w:r w:rsidRPr="00585C97">
        <w:t xml:space="preserve">Formel </w:t>
      </w:r>
      <w:r w:rsidR="001357A1">
        <w:fldChar w:fldCharType="begin"/>
      </w:r>
      <w:r w:rsidR="001357A1">
        <w:instrText xml:space="preserve"> SEQ Formel \* ARABIC </w:instrText>
      </w:r>
      <w:r w:rsidR="001357A1">
        <w:fldChar w:fldCharType="separate"/>
      </w:r>
      <w:r w:rsidR="001357A1">
        <w:rPr>
          <w:noProof/>
        </w:rPr>
        <w:t>3</w:t>
      </w:r>
      <w:r w:rsidR="001357A1">
        <w:rPr>
          <w:noProof/>
        </w:rPr>
        <w:fldChar w:fldCharType="end"/>
      </w:r>
      <w:r w:rsidRPr="00585C97">
        <w:t xml:space="preserve"> - H Lab-Transformation </w:t>
      </w:r>
      <w:r w:rsidRPr="00585C97">
        <w:fldChar w:fldCharType="begin"/>
      </w:r>
      <w:r w:rsidR="00B07545">
        <w:instrText xml:space="preserve"> ADDIN ZOTERO_ITEM CSL_CITATION {"citationID":"Dc3dv8NZ","properties":{"formattedCitation":"[42]","plainCitation":"[42]","noteIndex":0},"citationItems":[{"id":53,"uris":["http://zotero.org/users/20567757/items/BLKJZK5B"],"itemData":{"id":53,"type":"article-journal","abstract":"Skin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r w:rsidR="00B07545" w:rsidRPr="00B07545">
        <w:t>[42]</w:t>
      </w:r>
      <w:r w:rsidRPr="00585C97">
        <w:fldChar w:fldCharType="end"/>
      </w:r>
    </w:p>
    <w:p w14:paraId="36FE80DF" w14:textId="77777777" w:rsidR="00A015DF" w:rsidRPr="00585C97" w:rsidRDefault="00A015DF" w:rsidP="00A015DF">
      <m:oMathPara>
        <m:oMath>
          <m:r>
            <w:rPr>
              <w:rFonts w:ascii="Cambria Math" w:hAnsi="Cambria Math"/>
            </w:rPr>
            <m:t xml:space="preserve">L = 10⋅ </m:t>
          </m:r>
          <m:rad>
            <m:radPr>
              <m:degHide m:val="1"/>
              <m:ctrlPr>
                <w:rPr>
                  <w:rFonts w:ascii="Cambria Math" w:hAnsi="Cambria Math"/>
                  <w:i/>
                </w:rPr>
              </m:ctrlPr>
            </m:radPr>
            <m:deg/>
            <m:e>
              <m:r>
                <w:rPr>
                  <w:rFonts w:ascii="Cambria Math" w:hAnsi="Cambria Math"/>
                </w:rPr>
                <m:t>Y</m:t>
              </m:r>
            </m:e>
          </m:rad>
        </m:oMath>
      </m:oMathPara>
    </w:p>
    <w:p w14:paraId="5CA2BF9B" w14:textId="77777777" w:rsidR="00A015DF" w:rsidRPr="00585C97" w:rsidRDefault="00A015DF" w:rsidP="00A015DF"/>
    <w:p w14:paraId="6A9D79EB" w14:textId="77777777" w:rsidR="00A015DF" w:rsidRPr="00585C97" w:rsidRDefault="00A015DF" w:rsidP="00A015DF">
      <m:oMathPara>
        <m:oMath>
          <m:r>
            <w:rPr>
              <w:rFonts w:ascii="Cambria Math" w:hAnsi="Cambria Math"/>
            </w:rPr>
            <m:t>a = 17,5⋅</m:t>
          </m:r>
          <m:f>
            <m:fPr>
              <m:ctrlPr>
                <w:rPr>
                  <w:rFonts w:ascii="Cambria Math" w:hAnsi="Cambria Math"/>
                  <w:i/>
                </w:rPr>
              </m:ctrlPr>
            </m:fPr>
            <m:num>
              <m:r>
                <w:rPr>
                  <w:rFonts w:ascii="Cambria Math" w:hAnsi="Cambria Math"/>
                </w:rPr>
                <m:t>1,02⋅X-Y</m:t>
              </m:r>
            </m:num>
            <m:den>
              <m:r>
                <w:rPr>
                  <w:rFonts w:ascii="Cambria Math" w:hAnsi="Cambria Math"/>
                </w:rPr>
                <m:t xml:space="preserve">√Y </m:t>
              </m:r>
            </m:den>
          </m:f>
        </m:oMath>
      </m:oMathPara>
    </w:p>
    <w:p w14:paraId="3F32C09E" w14:textId="77777777" w:rsidR="00587994" w:rsidRPr="00585C97" w:rsidRDefault="00587994" w:rsidP="00587994"/>
    <w:p w14:paraId="19144AFD" w14:textId="4A236A8C" w:rsidR="00587994" w:rsidRPr="00585C97" w:rsidRDefault="00587994" w:rsidP="00587994">
      <w:r w:rsidRPr="00585C97">
        <w:t xml:space="preserve">Wobei der XYZ-Farbraum </w:t>
      </w:r>
      <w:r w:rsidR="00D163F3">
        <w:t xml:space="preserve">wiederum </w:t>
      </w:r>
      <w:r w:rsidRPr="00585C97">
        <w:t>aus dem RGB-Raum berechnet werden kann:</w:t>
      </w:r>
    </w:p>
    <w:p w14:paraId="3A8D85D5" w14:textId="77777777" w:rsidR="00587994" w:rsidRPr="00585C97" w:rsidRDefault="00587994" w:rsidP="00587994"/>
    <w:p w14:paraId="6253FF83" w14:textId="665CEDEB" w:rsidR="00587994" w:rsidRPr="00585C97" w:rsidRDefault="00587994" w:rsidP="00587994">
      <w:pPr>
        <w:pStyle w:val="Beschriftung"/>
        <w:jc w:val="center"/>
      </w:pPr>
      <w:r w:rsidRPr="00585C97">
        <w:t xml:space="preserve">Formel </w:t>
      </w:r>
      <w:r w:rsidR="001357A1">
        <w:fldChar w:fldCharType="begin"/>
      </w:r>
      <w:r w:rsidR="001357A1">
        <w:instrText xml:space="preserve"> SEQ Formel \* ARABIC </w:instrText>
      </w:r>
      <w:r w:rsidR="001357A1">
        <w:fldChar w:fldCharType="separate"/>
      </w:r>
      <w:r w:rsidR="001357A1">
        <w:rPr>
          <w:noProof/>
        </w:rPr>
        <w:t>4</w:t>
      </w:r>
      <w:r w:rsidR="001357A1">
        <w:rPr>
          <w:noProof/>
        </w:rPr>
        <w:fldChar w:fldCharType="end"/>
      </w:r>
      <w:r w:rsidRPr="00585C97">
        <w:t xml:space="preserve"> - XYZ-Transformation </w:t>
      </w:r>
      <w:r w:rsidRPr="00585C97">
        <w:fldChar w:fldCharType="begin"/>
      </w:r>
      <w:r w:rsidR="00B07545">
        <w:instrText xml:space="preserve"> ADDIN ZOTERO_ITEM CSL_CITATION {"citationID":"DcB1BQnu","properties":{"formattedCitation":"[42]","plainCitation":"[42]","noteIndex":0},"citationItems":[{"id":53,"uris":["http://zotero.org/users/20567757/items/BLKJZK5B"],"itemData":{"id":53,"type":"article-journal","abstract":"Skin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r w:rsidR="00B07545" w:rsidRPr="00B07545">
        <w:t>[42]</w:t>
      </w:r>
      <w:r w:rsidRPr="00585C97">
        <w:fldChar w:fldCharType="end"/>
      </w:r>
    </w:p>
    <w:p w14:paraId="365B19B1" w14:textId="4B7E3B33" w:rsidR="00A015DF" w:rsidRPr="00585C97" w:rsidRDefault="00000000" w:rsidP="00587994">
      <m:oMathPara>
        <m:oMath>
          <m:d>
            <m:dPr>
              <m:ctrlPr>
                <w:rPr>
                  <w:rFonts w:ascii="Cambria Math" w:hAnsi="Cambria Math"/>
                  <w:i/>
                </w:rPr>
              </m:ctrlPr>
            </m:dPr>
            <m:e>
              <m:m>
                <m:mPr>
                  <m:mcs>
                    <m:mc>
                      <m:mcPr>
                        <m:count m:val="1"/>
                        <m:mcJc m:val="center"/>
                      </m:mcPr>
                    </m:mc>
                  </m:mcs>
                  <m:ctrlPr>
                    <w:rPr>
                      <w:rFonts w:ascii="Cambria Math" w:hAnsi="Cambria Math"/>
                      <w:i/>
                    </w:rPr>
                  </m:ctrlPr>
                </m:mPr>
                <m:mr>
                  <m:e>
                    <m:r>
                      <m:rPr>
                        <m:sty m:val="bi"/>
                      </m:rPr>
                      <w:rPr>
                        <w:rFonts w:ascii="Cambria Math" w:hAnsi="Cambria Math"/>
                      </w:rPr>
                      <m:t>X</m:t>
                    </m:r>
                  </m:e>
                </m:mr>
                <m:mr>
                  <m:e>
                    <m:r>
                      <m:rPr>
                        <m:sty m:val="bi"/>
                      </m:rPr>
                      <w:rPr>
                        <w:rFonts w:ascii="Cambria Math" w:hAnsi="Cambria Math"/>
                      </w:rPr>
                      <m:t>Y</m:t>
                    </m:r>
                  </m:e>
                </m:mr>
                <m:mr>
                  <m:e>
                    <m:r>
                      <m:rPr>
                        <m:sty m:val="bi"/>
                      </m:rPr>
                      <w:rPr>
                        <w:rFonts w:ascii="Cambria Math" w:hAnsi="Cambria Math"/>
                      </w:rPr>
                      <m:t>Z</m:t>
                    </m:r>
                  </m:e>
                </m:mr>
              </m:m>
            </m:e>
          </m:d>
          <m:r>
            <m:rPr>
              <m:sty m:val="bi"/>
            </m:rPr>
            <w:rPr>
              <w:rFonts w:ascii="Cambria Math" w:hAnsi="Cambria Math"/>
            </w:rPr>
            <m:t>=</m:t>
          </m:r>
          <m:d>
            <m:dPr>
              <m:ctrlPr>
                <w:rPr>
                  <w:rFonts w:ascii="Cambria Math" w:eastAsia="MS Gothic" w:hAnsi="Cambria Math" w:cs="MS Gothic"/>
                  <w:i/>
                </w:rPr>
              </m:ctrlPr>
            </m:dPr>
            <m:e>
              <m:m>
                <m:mPr>
                  <m:mcs>
                    <m:mc>
                      <m:mcPr>
                        <m:count m:val="1"/>
                        <m:mcJc m:val="center"/>
                      </m:mcPr>
                    </m:mc>
                  </m:mcs>
                  <m:ctrlPr>
                    <w:rPr>
                      <w:rFonts w:ascii="Cambria Math" w:eastAsia="MS Gothic" w:hAnsi="Cambria Math" w:cs="MS Gothic"/>
                      <w:i/>
                    </w:rPr>
                  </m:ctrlPr>
                </m:mPr>
                <m:mr>
                  <m:e>
                    <m:m>
                      <m:mPr>
                        <m:mcs>
                          <m:mc>
                            <m:mcPr>
                              <m:count m:val="1"/>
                              <m:mcJc m:val="center"/>
                            </m:mcPr>
                          </m:mc>
                        </m:mcs>
                        <m:ctrlPr>
                          <w:rPr>
                            <w:rFonts w:ascii="Cambria Math" w:hAnsi="Cambria Math"/>
                            <w:i/>
                          </w:rPr>
                        </m:ctrlPr>
                      </m:mPr>
                      <m:mr>
                        <m:e>
                          <m:r>
                            <m:rPr>
                              <m:sty m:val="bi"/>
                            </m:rPr>
                            <w:rPr>
                              <w:rFonts w:ascii="Cambria Math" w:hAnsi="Cambria Math"/>
                            </w:rPr>
                            <m:t xml:space="preserve">+0.431 +0.342 +0.178 </m:t>
                          </m:r>
                        </m:e>
                      </m:mr>
                      <m:mr>
                        <m:e>
                          <m:r>
                            <m:rPr>
                              <m:sty m:val="bi"/>
                            </m:rPr>
                            <w:rPr>
                              <w:rFonts w:ascii="Cambria Math" w:hAnsi="Cambria Math"/>
                            </w:rPr>
                            <m:t xml:space="preserve">-0.222+0.707 +0.071 </m:t>
                          </m:r>
                        </m:e>
                      </m:mr>
                      <m:mr>
                        <m:e>
                          <m:r>
                            <m:rPr>
                              <m:sty m:val="bi"/>
                            </m:rPr>
                            <w:rPr>
                              <w:rFonts w:ascii="Cambria Math" w:hAnsi="Cambria Math"/>
                            </w:rPr>
                            <m:t>+0.020 -0.130 -0.939</m:t>
                          </m:r>
                        </m:e>
                      </m:mr>
                    </m:m>
                    <m:ctrlPr>
                      <w:rPr>
                        <w:rFonts w:ascii="Cambria Math" w:hAnsi="Cambria Math"/>
                        <w:i/>
                      </w:rPr>
                    </m:ctrlPr>
                  </m:e>
                </m:mr>
              </m:m>
            </m:e>
          </m:d>
          <m:r>
            <m:rPr>
              <m:sty m:val="bi"/>
            </m:rPr>
            <w:rPr>
              <w:rFonts w:ascii="Cambria Math" w:hAnsi="Cambria Math"/>
            </w:rPr>
            <m:t>⋅</m:t>
          </m:r>
          <m:d>
            <m:dPr>
              <m:ctrlPr>
                <w:rPr>
                  <w:rFonts w:ascii="Cambria Math" w:eastAsia="MS Gothic" w:hAnsi="Cambria Math" w:cs="MS Gothic"/>
                  <w:i/>
                </w:rPr>
              </m:ctrlPr>
            </m:dPr>
            <m:e>
              <m:m>
                <m:mPr>
                  <m:mcs>
                    <m:mc>
                      <m:mcPr>
                        <m:count m:val="1"/>
                        <m:mcJc m:val="center"/>
                      </m:mcPr>
                    </m:mc>
                  </m:mcs>
                  <m:ctrlPr>
                    <w:rPr>
                      <w:rFonts w:ascii="Cambria Math" w:eastAsia="MS Gothic" w:hAnsi="Cambria Math" w:cs="MS Gothic"/>
                      <w:i/>
                    </w:rPr>
                  </m:ctrlPr>
                </m:mPr>
                <m:mr>
                  <m:e>
                    <m:r>
                      <m:rPr>
                        <m:sty m:val="bi"/>
                      </m:rPr>
                      <w:rPr>
                        <w:rFonts w:ascii="Cambria Math" w:hAnsi="Cambria Math"/>
                      </w:rPr>
                      <m:t>R</m:t>
                    </m:r>
                    <m:ctrlPr>
                      <w:rPr>
                        <w:rFonts w:ascii="Cambria Math" w:hAnsi="Cambria Math"/>
                        <w:i/>
                      </w:rPr>
                    </m:ctrlPr>
                  </m:e>
                </m:mr>
                <m:mr>
                  <m:e>
                    <m:r>
                      <m:rPr>
                        <m:sty m:val="b"/>
                      </m:rPr>
                      <w:rPr>
                        <w:rFonts w:ascii="Cambria Math" w:hAnsi="Cambria Math"/>
                      </w:rPr>
                      <m:t xml:space="preserve"> G </m:t>
                    </m:r>
                    <m:ctrlPr>
                      <w:rPr>
                        <w:rFonts w:ascii="Cambria Math" w:hAnsi="Cambria Math"/>
                      </w:rPr>
                    </m:ctrlPr>
                  </m:e>
                </m:mr>
                <m:mr>
                  <m:e>
                    <m:r>
                      <m:rPr>
                        <m:sty m:val="b"/>
                      </m:rPr>
                      <w:rPr>
                        <w:rFonts w:ascii="Cambria Math" w:hAnsi="Cambria Math"/>
                      </w:rPr>
                      <m:t>B</m:t>
                    </m:r>
                    <m:ctrlPr>
                      <w:rPr>
                        <w:rFonts w:ascii="Cambria Math" w:hAnsi="Cambria Math"/>
                      </w:rPr>
                    </m:ctrlPr>
                  </m:e>
                </m:mr>
              </m:m>
            </m:e>
          </m:d>
        </m:oMath>
      </m:oMathPara>
    </w:p>
    <w:p w14:paraId="5FF575AA" w14:textId="77777777" w:rsidR="00A015DF" w:rsidRPr="00585C97" w:rsidRDefault="00A015DF" w:rsidP="00A015DF"/>
    <w:p w14:paraId="74F66ADD" w14:textId="77777777" w:rsidR="00A015DF" w:rsidRDefault="00A015DF" w:rsidP="00A01287"/>
    <w:p w14:paraId="0D50F675" w14:textId="77777777" w:rsidR="00DE3C4E" w:rsidRDefault="00DE3C4E" w:rsidP="00A01287"/>
    <w:p w14:paraId="651DDCC6" w14:textId="372FACDF" w:rsidR="00DE3C4E" w:rsidRPr="00587994" w:rsidRDefault="00587994" w:rsidP="00A01287">
      <w:pPr>
        <w:rPr>
          <w:rStyle w:val="IntensiveHervorhebung"/>
        </w:rPr>
      </w:pPr>
      <w:r w:rsidRPr="00587994">
        <w:rPr>
          <w:rStyle w:val="IntensiveHervorhebung"/>
        </w:rPr>
        <w:lastRenderedPageBreak/>
        <w:t>Hautsegmentierung</w:t>
      </w:r>
      <w:r w:rsidR="00583EA5">
        <w:rPr>
          <w:rStyle w:val="IntensiveHervorhebung"/>
        </w:rPr>
        <w:t>smethoden</w:t>
      </w:r>
      <w:r w:rsidRPr="00587994">
        <w:rPr>
          <w:rStyle w:val="IntensiveHervorhebung"/>
        </w:rPr>
        <w:t xml:space="preserve"> mit</w:t>
      </w:r>
      <w:r>
        <w:rPr>
          <w:rStyle w:val="IntensiveHervorhebung"/>
        </w:rPr>
        <w:t xml:space="preserve"> </w:t>
      </w:r>
      <w:r w:rsidR="00583EA5">
        <w:rPr>
          <w:rStyle w:val="IntensiveHervorhebung"/>
        </w:rPr>
        <w:t>F</w:t>
      </w:r>
      <w:r>
        <w:rPr>
          <w:rStyle w:val="IntensiveHervorhebung"/>
        </w:rPr>
        <w:t>arbmodellen</w:t>
      </w:r>
    </w:p>
    <w:p w14:paraId="430D7748" w14:textId="67E05A35" w:rsidR="00314A4A" w:rsidRPr="00585C97" w:rsidRDefault="00314A4A" w:rsidP="00314A4A">
      <w:r w:rsidRPr="00585C97">
        <w:t xml:space="preserve">In </w:t>
      </w:r>
      <w:r w:rsidRPr="00E93F4A">
        <w:t>Paper</w:t>
      </w:r>
      <w:r w:rsidRPr="00585C97">
        <w:rPr>
          <w:rStyle w:val="Buchtitel"/>
        </w:rPr>
        <w:t xml:space="preserve"> </w:t>
      </w:r>
      <w:r w:rsidRPr="00585C97">
        <w:fldChar w:fldCharType="begin"/>
      </w:r>
      <w:r w:rsidR="00B07545">
        <w:instrText xml:space="preserve"> ADDIN ZOTERO_ITEM CSL_CITATION {"citationID":"O2IidV9h","properties":{"formattedCitation":"[42]","plainCitation":"[42]","noteIndex":0},"citationItems":[{"id":53,"uris":["http://zotero.org/users/20567757/items/BLKJZK5B"],"itemData":{"id":53,"type":"article-journal","abstract":"Skin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r w:rsidR="00B07545" w:rsidRPr="00B07545">
        <w:t>[42]</w:t>
      </w:r>
      <w:r w:rsidRPr="00585C97">
        <w:fldChar w:fldCharType="end"/>
      </w:r>
      <w:r w:rsidRPr="00585C97">
        <w:rPr>
          <w:rStyle w:val="Buchtitel"/>
        </w:rPr>
        <w:t xml:space="preserve"> </w:t>
      </w:r>
      <w:r w:rsidRPr="00585C97">
        <w:t xml:space="preserve">werden weiße, gelbe, braune und Schwarze Hautfarben erkannt. Die Basis bildet ein Pool aus 200 Bildern. </w:t>
      </w:r>
      <w:r>
        <w:t>Insgesamt werden</w:t>
      </w:r>
      <w:r w:rsidR="00D163F3">
        <w:t xml:space="preserve"> hier</w:t>
      </w:r>
      <w:r w:rsidRPr="00585C97">
        <w:t xml:space="preserve"> elf verschiedene Farbmodelle in zwei Hautsegmentierungsverfahren</w:t>
      </w:r>
      <w:r>
        <w:t xml:space="preserve"> getestet</w:t>
      </w:r>
      <w:r w:rsidRPr="00585C97">
        <w:t>. Das erste Verfahren funktioniert über einfache Schwellwerte</w:t>
      </w:r>
      <w:r>
        <w:t xml:space="preserve">. Die Schwellwerte für den Einsatz des YUV-Modells sind </w:t>
      </w:r>
      <w:r w:rsidR="00D163F3">
        <w:t xml:space="preserve">dabei </w:t>
      </w:r>
      <w:r>
        <w:t>beispielsweise:</w:t>
      </w:r>
    </w:p>
    <w:p w14:paraId="2691C0FE" w14:textId="77777777" w:rsidR="00A01287" w:rsidRPr="00585C97" w:rsidRDefault="00A01287" w:rsidP="00A01287"/>
    <w:p w14:paraId="40A59715" w14:textId="77777777" w:rsidR="00A01287" w:rsidRPr="00585C97" w:rsidRDefault="00A01287" w:rsidP="00A01287">
      <m:oMathPara>
        <m:oMath>
          <m:r>
            <w:rPr>
              <w:rFonts w:ascii="Cambria Math" w:hAnsi="Cambria Math"/>
            </w:rPr>
            <m:t>80&lt;Y&lt;180</m:t>
          </m:r>
        </m:oMath>
      </m:oMathPara>
    </w:p>
    <w:p w14:paraId="2BA1CD0F" w14:textId="77777777" w:rsidR="00A01287" w:rsidRPr="00585C97" w:rsidRDefault="00A01287" w:rsidP="00A01287">
      <m:oMathPara>
        <m:oMath>
          <m:r>
            <w:rPr>
              <w:rFonts w:ascii="Cambria Math" w:hAnsi="Cambria Math"/>
            </w:rPr>
            <m:t>20&lt;U&lt;100</m:t>
          </m:r>
        </m:oMath>
      </m:oMathPara>
    </w:p>
    <w:p w14:paraId="79447669" w14:textId="77777777" w:rsidR="00A01287" w:rsidRPr="00585C97" w:rsidRDefault="00A01287" w:rsidP="00A01287">
      <m:oMathPara>
        <m:oMath>
          <m:r>
            <w:rPr>
              <w:rFonts w:ascii="Cambria Math" w:hAnsi="Cambria Math"/>
            </w:rPr>
            <m:t>100&lt;V&lt;160</m:t>
          </m:r>
        </m:oMath>
      </m:oMathPara>
    </w:p>
    <w:p w14:paraId="527FA2AA" w14:textId="77777777" w:rsidR="00A01287" w:rsidRPr="00585C97" w:rsidRDefault="00A01287" w:rsidP="00A01287"/>
    <w:p w14:paraId="65EDE6C0" w14:textId="3D6956DD" w:rsidR="00A01287" w:rsidRPr="00585C97" w:rsidRDefault="00314A4A" w:rsidP="00A01287">
      <w:r>
        <w:t>D</w:t>
      </w:r>
      <w:r w:rsidRPr="00585C97">
        <w:t>as zweite Verfahren ist etwas aufwändiger und nutzt ein selbst erstelltes Hautmodel.</w:t>
      </w:r>
      <w:r>
        <w:t xml:space="preserve"> </w:t>
      </w:r>
      <w:r w:rsidR="00A01287" w:rsidRPr="00585C97">
        <w:t>Dieses</w:t>
      </w:r>
      <w:r>
        <w:t xml:space="preserve"> </w:t>
      </w:r>
      <w:r w:rsidR="00A01287" w:rsidRPr="00585C97">
        <w:t>besteht aus dem Exponentialterm einer zweidimensionalen gaußschen Wahrscheinlichkeitsverteilung</w:t>
      </w:r>
      <w:r w:rsidR="00E93F4A">
        <w:t xml:space="preserve">. </w:t>
      </w:r>
      <w:r w:rsidR="00E93F4A">
        <w:fldChar w:fldCharType="begin"/>
      </w:r>
      <w:r w:rsidR="00E93F4A">
        <w:instrText xml:space="preserve"> REF _Ref241076127 \h </w:instrText>
      </w:r>
      <w:r w:rsidR="00E93F4A">
        <w:fldChar w:fldCharType="separate"/>
      </w:r>
      <w:r w:rsidR="00E93F4A" w:rsidRPr="00585C97">
        <w:t>Formel 7</w:t>
      </w:r>
      <w:r w:rsidR="00E93F4A">
        <w:fldChar w:fldCharType="end"/>
      </w:r>
      <w:r w:rsidR="00E93F4A">
        <w:t xml:space="preserve"> beschreibt dieses Model in</w:t>
      </w:r>
      <w:r w:rsidR="00A01287" w:rsidRPr="00585C97">
        <w:t xml:space="preserve"> Matrizenschreibweise</w:t>
      </w:r>
      <w:r w:rsidR="00E93F4A">
        <w:t>.</w:t>
      </w:r>
    </w:p>
    <w:p w14:paraId="72BA41E4" w14:textId="77777777" w:rsidR="00A01287" w:rsidRPr="00585C97" w:rsidRDefault="00A01287" w:rsidP="00A01287"/>
    <w:p w14:paraId="6E7EC87A" w14:textId="39B6B35D" w:rsidR="00A01287" w:rsidRPr="00585C97" w:rsidRDefault="00A01287" w:rsidP="00A01287">
      <w:pPr>
        <w:pStyle w:val="Beschriftung"/>
        <w:jc w:val="center"/>
      </w:pPr>
      <w:bookmarkStart w:id="79" w:name="_Ref241076127"/>
      <w:bookmarkStart w:id="80" w:name="_Toc239338579"/>
      <w:bookmarkStart w:id="81" w:name="_Ref241076121"/>
      <w:r w:rsidRPr="00585C97">
        <w:t xml:space="preserve">Formel </w:t>
      </w:r>
      <w:r w:rsidR="001357A1">
        <w:fldChar w:fldCharType="begin"/>
      </w:r>
      <w:r w:rsidR="001357A1">
        <w:instrText xml:space="preserve"> SEQ Formel \* ARABIC </w:instrText>
      </w:r>
      <w:r w:rsidR="001357A1">
        <w:fldChar w:fldCharType="separate"/>
      </w:r>
      <w:r w:rsidR="001357A1">
        <w:rPr>
          <w:noProof/>
        </w:rPr>
        <w:t>5</w:t>
      </w:r>
      <w:r w:rsidR="001357A1">
        <w:rPr>
          <w:noProof/>
        </w:rPr>
        <w:fldChar w:fldCharType="end"/>
      </w:r>
      <w:bookmarkEnd w:id="79"/>
      <w:r w:rsidRPr="00585C97">
        <w:t xml:space="preserve"> - Hautmodel </w:t>
      </w:r>
      <w:r w:rsidR="00D163F3">
        <w:t xml:space="preserve">aus </w:t>
      </w:r>
      <w:r w:rsidRPr="00585C97">
        <w:fldChar w:fldCharType="begin"/>
      </w:r>
      <w:r w:rsidR="00B07545">
        <w:instrText xml:space="preserve"> ADDIN ZOTERO_ITEM CSL_CITATION {"citationID":"tKgwDxkZ","properties":{"formattedCitation":"[42]","plainCitation":"[42]","noteIndex":0},"citationItems":[{"id":53,"uris":["http://zotero.org/users/20567757/items/BLKJZK5B"],"itemData":{"id":53,"type":"article-journal","abstract":"Skin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bookmarkEnd w:id="80"/>
      <w:r w:rsidR="00B07545" w:rsidRPr="00B07545">
        <w:t>[42]</w:t>
      </w:r>
      <w:r w:rsidRPr="00585C97">
        <w:fldChar w:fldCharType="end"/>
      </w:r>
      <w:bookmarkEnd w:id="81"/>
    </w:p>
    <w:p w14:paraId="10DDEBE1" w14:textId="77777777" w:rsidR="00A01287" w:rsidRPr="00585C97" w:rsidRDefault="00A01287" w:rsidP="00A01287">
      <m:oMathPara>
        <m:oMath>
          <m:r>
            <w:rPr>
              <w:rFonts w:ascii="Cambria Math" w:hAnsi="Cambria Math"/>
            </w:rPr>
            <m:t>P</m:t>
          </m:r>
          <m:d>
            <m:dPr>
              <m:ctrlPr>
                <w:rPr>
                  <w:rFonts w:ascii="Cambria Math" w:hAnsi="Cambria Math"/>
                  <w:i/>
                </w:rPr>
              </m:ctrlPr>
            </m:dPr>
            <m:e>
              <m:r>
                <w:rPr>
                  <w:rFonts w:ascii="Cambria Math" w:hAnsi="Cambria Math"/>
                </w:rPr>
                <m:t>r, b</m:t>
              </m:r>
            </m:e>
          </m:d>
          <m:r>
            <w:rPr>
              <w:rFonts w:ascii="Cambria Math" w:hAnsi="Cambria Math"/>
            </w:rPr>
            <m:t>= exp</m:t>
          </m:r>
          <m:d>
            <m:dPr>
              <m:begChr m:val="["/>
              <m:endChr m:val="]"/>
              <m:ctrlPr>
                <w:rPr>
                  <w:rFonts w:ascii="Cambria Math" w:hAnsi="Cambria Math"/>
                  <w:i/>
                </w:rPr>
              </m:ctrlPr>
            </m:dPr>
            <m:e>
              <m:r>
                <w:rPr>
                  <w:rFonts w:ascii="Cambria Math" w:hAnsi="Cambria Math"/>
                </w:rPr>
                <m:t>-0.5</m:t>
              </m:r>
              <m:sSup>
                <m:sSupPr>
                  <m:ctrlPr>
                    <w:rPr>
                      <w:rFonts w:ascii="Cambria Math" w:hAnsi="Cambria Math"/>
                      <w:i/>
                    </w:rPr>
                  </m:ctrlPr>
                </m:sSupPr>
                <m:e>
                  <m:d>
                    <m:dPr>
                      <m:ctrlPr>
                        <w:rPr>
                          <w:rFonts w:ascii="Cambria Math" w:hAnsi="Cambria Math"/>
                          <w:i/>
                        </w:rPr>
                      </m:ctrlPr>
                    </m:dPr>
                    <m:e>
                      <m:r>
                        <w:rPr>
                          <w:rFonts w:ascii="Cambria Math" w:hAnsi="Cambria Math"/>
                        </w:rPr>
                        <m:t>x-m</m:t>
                      </m:r>
                    </m:e>
                  </m:d>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x-m</m:t>
                  </m:r>
                </m:e>
              </m:d>
            </m:e>
          </m:d>
        </m:oMath>
      </m:oMathPara>
    </w:p>
    <w:p w14:paraId="2CAEDE72" w14:textId="77777777" w:rsidR="00A01287" w:rsidRPr="00585C97" w:rsidRDefault="00A01287" w:rsidP="00A01287">
      <m:oMathPara>
        <m:oMath>
          <m:r>
            <w:rPr>
              <w:rFonts w:ascii="Cambria Math" w:hAnsi="Cambria Math"/>
            </w:rPr>
            <m:t>mit:</m:t>
          </m:r>
        </m:oMath>
      </m:oMathPara>
    </w:p>
    <w:p w14:paraId="4B988EBC" w14:textId="77777777" w:rsidR="00A01287" w:rsidRPr="00585C97" w:rsidRDefault="00A01287" w:rsidP="00A01287">
      <m:oMathPara>
        <m:oMath>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r,b</m:t>
                  </m:r>
                </m:e>
              </m:d>
            </m:e>
            <m:sup>
              <m:r>
                <w:rPr>
                  <w:rFonts w:ascii="Cambria Math" w:hAnsi="Cambria Math"/>
                </w:rPr>
                <m:t>T</m:t>
              </m:r>
            </m:sup>
          </m:sSup>
        </m:oMath>
      </m:oMathPara>
    </w:p>
    <w:p w14:paraId="36A89B8A" w14:textId="77777777" w:rsidR="00A01287" w:rsidRPr="00585C97" w:rsidRDefault="00A01287" w:rsidP="00A01287">
      <m:oMathPara>
        <m:oMath>
          <m:r>
            <w:rPr>
              <w:rFonts w:ascii="Cambria Math" w:hAnsi="Cambria Math"/>
            </w:rPr>
            <m:t>m=E</m:t>
          </m:r>
          <m:d>
            <m:dPr>
              <m:begChr m:val="["/>
              <m:endChr m:val="]"/>
              <m:ctrlPr>
                <w:rPr>
                  <w:rFonts w:ascii="Cambria Math" w:hAnsi="Cambria Math"/>
                  <w:i/>
                </w:rPr>
              </m:ctrlPr>
            </m:dPr>
            <m:e>
              <m:r>
                <w:rPr>
                  <w:rFonts w:ascii="Cambria Math" w:hAnsi="Cambria Math"/>
                </w:rPr>
                <m:t>x</m:t>
              </m:r>
            </m:e>
          </m:d>
        </m:oMath>
      </m:oMathPara>
    </w:p>
    <w:p w14:paraId="699C48CF" w14:textId="77777777" w:rsidR="00E93F4A" w:rsidRPr="00E93F4A" w:rsidRDefault="00E93F4A" w:rsidP="00A01287">
      <m:oMathPara>
        <m:oMath>
          <m:r>
            <w:rPr>
              <w:rFonts w:ascii="Cambria Math" w:hAnsi="Cambria Math"/>
            </w:rPr>
            <m:t>C=E</m:t>
          </m:r>
          <m:d>
            <m:dPr>
              <m:begChr m:val="["/>
              <m:endChr m:val="]"/>
              <m:ctrlPr>
                <w:rPr>
                  <w:rFonts w:ascii="Cambria Math" w:hAnsi="Cambria Math"/>
                  <w:i/>
                </w:rPr>
              </m:ctrlPr>
            </m:dPr>
            <m:e>
              <m:d>
                <m:dPr>
                  <m:ctrlPr>
                    <w:rPr>
                      <w:rFonts w:ascii="Cambria Math" w:hAnsi="Cambria Math"/>
                      <w:i/>
                    </w:rPr>
                  </m:ctrlPr>
                </m:dPr>
                <m:e>
                  <m:r>
                    <w:rPr>
                      <w:rFonts w:ascii="Cambria Math" w:hAnsi="Cambria Math"/>
                    </w:rPr>
                    <m:t>X-m</m:t>
                  </m:r>
                </m:e>
              </m:d>
              <m:sSup>
                <m:sSupPr>
                  <m:ctrlPr>
                    <w:rPr>
                      <w:rFonts w:ascii="Cambria Math" w:hAnsi="Cambria Math"/>
                      <w:i/>
                    </w:rPr>
                  </m:ctrlPr>
                </m:sSupPr>
                <m:e>
                  <m:d>
                    <m:dPr>
                      <m:ctrlPr>
                        <w:rPr>
                          <w:rFonts w:ascii="Cambria Math" w:hAnsi="Cambria Math"/>
                          <w:i/>
                        </w:rPr>
                      </m:ctrlPr>
                    </m:dPr>
                    <m:e>
                      <m:r>
                        <w:rPr>
                          <w:rFonts w:ascii="Cambria Math" w:hAnsi="Cambria Math"/>
                        </w:rPr>
                        <m:t>X-m</m:t>
                      </m:r>
                    </m:e>
                  </m:d>
                </m:e>
                <m:sup>
                  <m:r>
                    <w:rPr>
                      <w:rFonts w:ascii="Cambria Math" w:hAnsi="Cambria Math"/>
                    </w:rPr>
                    <m:t>T</m:t>
                  </m:r>
                </m:sup>
              </m:sSup>
            </m:e>
          </m:d>
        </m:oMath>
      </m:oMathPara>
    </w:p>
    <w:p w14:paraId="682F04C7" w14:textId="188D03DD" w:rsidR="00E93F4A" w:rsidRPr="00E93F4A" w:rsidRDefault="00E93F4A" w:rsidP="00A01287">
      <m:oMathPara>
        <m:oMath>
          <m:r>
            <m:rPr>
              <m:sty m:val="p"/>
            </m:rPr>
            <w:rPr>
              <w:rFonts w:ascii="Cambria Math" w:hAnsi="Cambria Math"/>
            </w:rPr>
            <m:t xml:space="preserve">C :Kovarianz Matrix </m:t>
          </m:r>
        </m:oMath>
      </m:oMathPara>
    </w:p>
    <w:p w14:paraId="5D6AFFA0" w14:textId="2545EB74" w:rsidR="00E93F4A" w:rsidRPr="00E93F4A" w:rsidRDefault="00E93F4A" w:rsidP="00A01287">
      <m:oMathPara>
        <m:oMath>
          <m:r>
            <m:rPr>
              <m:sty m:val="p"/>
            </m:rPr>
            <w:rPr>
              <w:rFonts w:ascii="Cambria Math" w:hAnsi="Cambria Math"/>
            </w:rPr>
            <m:t xml:space="preserve">M :Mittelwerts Vektor </m:t>
          </m:r>
        </m:oMath>
      </m:oMathPara>
    </w:p>
    <w:p w14:paraId="7D63BD6B" w14:textId="044C1B43" w:rsidR="00A01287" w:rsidRPr="00E93F4A" w:rsidRDefault="00E93F4A" w:rsidP="00E93F4A">
      <w:pPr>
        <w:jc w:val="center"/>
      </w:pPr>
      <m:oMath>
        <m:r>
          <m:rPr>
            <m:sty m:val="p"/>
          </m:rPr>
          <w:rPr>
            <w:rFonts w:ascii="Cambria Math" w:hAnsi="Cambria Math"/>
          </w:rPr>
          <m:t>r, b : chromatische Kanäle</m:t>
        </m:r>
        <m:r>
          <w:rPr>
            <w:rFonts w:ascii="Cambria Math" w:hAnsi="Cambria Math"/>
          </w:rPr>
          <m:t xml:space="preserve"> </m:t>
        </m:r>
        <m:r>
          <m:rPr>
            <m:sty m:val="p"/>
          </m:rPr>
          <w:rPr>
            <w:rFonts w:ascii="Cambria Math" w:hAnsi="Cambria Math"/>
          </w:rPr>
          <m:t>eines Farbmodells</m:t>
        </m:r>
      </m:oMath>
      <w:r>
        <w:t xml:space="preserve"> </w:t>
      </w:r>
    </w:p>
    <w:p w14:paraId="00DC52B9" w14:textId="77777777" w:rsidR="00E93F4A" w:rsidRPr="00585C97" w:rsidRDefault="00E93F4A" w:rsidP="00A01287">
      <w:pPr>
        <w:rPr>
          <w:rFonts w:ascii="Cambria Math" w:hAnsi="Cambria Math"/>
          <w:oMath/>
        </w:rPr>
      </w:pPr>
    </w:p>
    <w:p w14:paraId="7666AC3A" w14:textId="77777777" w:rsidR="00A01287" w:rsidRPr="00585C97" w:rsidRDefault="00A01287" w:rsidP="00A01287"/>
    <w:p w14:paraId="5BEA1EBC" w14:textId="3C4119FA" w:rsidR="00A01287" w:rsidRPr="00585C97" w:rsidRDefault="00A01287" w:rsidP="00A01287">
      <w:r w:rsidRPr="00585C97">
        <w:t xml:space="preserve">Nach dem das Modell trainiert wurde – also Werte für  </w:t>
      </w:r>
      <m:oMath>
        <m:r>
          <w:rPr>
            <w:rFonts w:ascii="Cambria Math" w:hAnsi="Cambria Math"/>
          </w:rPr>
          <m:t>m</m:t>
        </m:r>
      </m:oMath>
      <w:r w:rsidRPr="00585C97">
        <w:t xml:space="preserve"> und </w:t>
      </w:r>
      <m:oMath>
        <m:r>
          <w:rPr>
            <w:rFonts w:ascii="Cambria Math" w:hAnsi="Cambria Math"/>
          </w:rPr>
          <m:t>C</m:t>
        </m:r>
      </m:oMath>
      <w:r w:rsidRPr="00585C97">
        <w:t xml:space="preserve"> definiert wurden, kann ein Graustufenbild erstellt werden, in welches pixelweise die Wahrscheinlichkeit auf Hautfarbe dargestellt wird. Anhand des Graustufenbild</w:t>
      </w:r>
      <w:r w:rsidR="00E93F4A">
        <w:t>s</w:t>
      </w:r>
      <w:r w:rsidRPr="00585C97">
        <w:t xml:space="preserve"> wird dann der Schwellwert bestimmt und auf dasselb</w:t>
      </w:r>
      <w:r w:rsidR="00E93F4A">
        <w:t>ig</w:t>
      </w:r>
      <w:r w:rsidRPr="00585C97">
        <w:t>e angewendet. Das Ergebnis ist ein Schwarz-Weiß-Bild der Hautbereiche und nicht Hautbereiche, wie es auch bei der einfachen Schwellwert Methode erstellt wird. Der Unterschied besteht darin das der Schwellwert hier dynamisch an die Wahrscheinlichkeiten im Bild angepasst werden kann.</w:t>
      </w:r>
    </w:p>
    <w:p w14:paraId="3FAA0144" w14:textId="77777777" w:rsidR="00A01287" w:rsidRPr="00585C97" w:rsidRDefault="00A01287" w:rsidP="00A01287"/>
    <w:p w14:paraId="74A2FBF1" w14:textId="457BA522" w:rsidR="00A01287" w:rsidRPr="00585C97" w:rsidRDefault="001B4891" w:rsidP="00A01287">
      <w:r>
        <w:t xml:space="preserve">Das </w:t>
      </w:r>
      <w:r w:rsidR="00E6217B" w:rsidRPr="00E6217B">
        <w:t>Paper</w:t>
      </w:r>
      <w:r w:rsidR="00E6217B" w:rsidRPr="00585C97">
        <w:t xml:space="preserve"> </w:t>
      </w:r>
      <w:r w:rsidR="00E6217B" w:rsidRPr="00585C97">
        <w:fldChar w:fldCharType="begin"/>
      </w:r>
      <w:r w:rsidR="00B07545">
        <w:instrText xml:space="preserve"> ADDIN ZOTERO_ITEM CSL_CITATION {"citationID":"dD9pYkQF","properties":{"formattedCitation":"[42]","plainCitation":"[42]","noteIndex":0},"citationItems":[{"id":53,"uris":["http://zotero.org/users/20567757/items/BLKJZK5B"],"itemData":{"id":53,"type":"article-journal","abstract":"Skin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00E6217B" w:rsidRPr="00585C97">
        <w:fldChar w:fldCharType="separate"/>
      </w:r>
      <w:r w:rsidR="00B07545" w:rsidRPr="00B07545">
        <w:t>[42]</w:t>
      </w:r>
      <w:r w:rsidR="00E6217B" w:rsidRPr="00585C97">
        <w:fldChar w:fldCharType="end"/>
      </w:r>
      <w:r w:rsidR="00E6217B">
        <w:t xml:space="preserve"> </w:t>
      </w:r>
      <w:r>
        <w:t>beschreibt</w:t>
      </w:r>
      <w:r w:rsidR="00E6217B" w:rsidRPr="00E6217B">
        <w:t xml:space="preserve">, </w:t>
      </w:r>
      <w:r>
        <w:t xml:space="preserve">dass </w:t>
      </w:r>
      <w:r w:rsidR="00D163F3">
        <w:t xml:space="preserve">besonders </w:t>
      </w:r>
      <w:proofErr w:type="spellStart"/>
      <w:r w:rsidR="00E6217B" w:rsidRPr="00E6217B">
        <w:t>YCbCr</w:t>
      </w:r>
      <w:proofErr w:type="spellEnd"/>
      <w:r>
        <w:t xml:space="preserve"> und</w:t>
      </w:r>
      <w:r w:rsidR="00A01287" w:rsidRPr="00585C97">
        <w:t xml:space="preserve"> </w:t>
      </w:r>
      <w:r w:rsidR="00A01287" w:rsidRPr="001B4891">
        <w:t>H</w:t>
      </w:r>
      <w:r>
        <w:t>-</w:t>
      </w:r>
      <w:r w:rsidR="00A01287" w:rsidRPr="001B4891">
        <w:t>Lab</w:t>
      </w:r>
      <w:r>
        <w:t xml:space="preserve"> eine hohe</w:t>
      </w:r>
      <w:r w:rsidR="0044348C">
        <w:t xml:space="preserve"> Präzision</w:t>
      </w:r>
      <w:r w:rsidR="00314A4A">
        <w:t xml:space="preserve"> </w:t>
      </w:r>
      <w:r>
        <w:t>bei der Erkennung von Hautfarbe erzielen können.</w:t>
      </w:r>
    </w:p>
    <w:p w14:paraId="46E008DA" w14:textId="77777777" w:rsidR="00314A4A" w:rsidRDefault="00314A4A" w:rsidP="00A01287">
      <w:pPr>
        <w:rPr>
          <w:rStyle w:val="IntensiveHervorhebung"/>
        </w:rPr>
      </w:pPr>
    </w:p>
    <w:p w14:paraId="2BA83CCC" w14:textId="13A548A1" w:rsidR="00A01287" w:rsidRPr="00314A4A" w:rsidRDefault="00314A4A" w:rsidP="00A01287">
      <w:pPr>
        <w:rPr>
          <w:rStyle w:val="IntensiveHervorhebung"/>
        </w:rPr>
      </w:pPr>
      <w:r w:rsidRPr="00314A4A">
        <w:rPr>
          <w:rStyle w:val="IntensiveHervorhebung"/>
        </w:rPr>
        <w:t>Kombination von Farbmodellen</w:t>
      </w:r>
    </w:p>
    <w:p w14:paraId="3C9048BF" w14:textId="54CAED65" w:rsidR="001B4891" w:rsidRDefault="001B4891" w:rsidP="00DE3C4E">
      <w:r w:rsidRPr="001B4891">
        <w:t xml:space="preserve">Das </w:t>
      </w:r>
      <w:r w:rsidR="00B07545">
        <w:t>P</w:t>
      </w:r>
      <w:r w:rsidRPr="001B4891">
        <w:t xml:space="preserve">aper </w:t>
      </w:r>
      <w:r w:rsidRPr="00585C97">
        <w:fldChar w:fldCharType="begin"/>
      </w:r>
      <w:r w:rsidR="00B07545">
        <w:instrText xml:space="preserve"> ADDIN ZOTERO_ITEM CSL_CITATION {"citationID":"ExQ5zvw0","properties":{"formattedCitation":"[41]","plainCitation":"[41]","noteIndex":0},"citationItems":[{"id":49,"uris":["http://zotero.org/users/20567757/items/PYHT7FSI"],"itemData":{"id":49,"type":"article-journal","abstract":"Skin detection is used in many applications, such as face recognition, handtracking, and human-computer interaction. There are many skin color detectionalgorithms that are used to extract human skin color regions that are based on thethresholding technique since it is simple and fast for computation. The efficiency ofeach color space depends on its robustness to the change in lighting and the ability todistinguish skin color pixels in images that have a complex background. For moreaccurate skin detection, we are proposing a new threshold based on RGB and YUVcolor spaces. The proposed approach starts by converting the RGB color space to theYUV color model. Then it separates the Y channel, which represents the intensity of thecolor model from the U and V channels to eliminate the effects of luminance. After thatthe threshold values are selected based on the testing of the boundary of skin colorswith the help of the color histogram. Finally, the threshold was applied to the inputimage to extract skin parts. The detected skin regions were quantitatively compared tothe actual skin parts in the input images to measure the accuracy and to compare theresults of our threshold to the results of other's thresholds to prove the efficiency of ourapproach. The results of the experiment show that the proposed threshold is morerobust in terms of dealing with the complex background and light conditions than others.","container-title":"JIPS(Journal of Information Processing Systems)","DOI":"10.3745/JIPS.02.0002","ISSN":"1976-913X","issue":"2","language":"en","page":"283-299","publisher":"</w:instrText>
      </w:r>
      <w:r w:rsidR="00B07545">
        <w:rPr>
          <w:rFonts w:ascii="Batang" w:eastAsia="Batang" w:hAnsi="Batang" w:cs="Batang" w:hint="eastAsia"/>
        </w:rPr>
        <w:instrText>한국정보처리학회</w:instrText>
      </w:r>
      <w:r w:rsidR="00B07545">
        <w:instrText xml:space="preserve">","source":"www.kci.go.kr","title":"Skin Segmentation Using YUV and RGB Color Spaces","volume":"10","issued":{"date-parts":[["2014",6]]}}}],"schema":"https://github.com/citation-style-language/schema/raw/master/csl-citation.json"} </w:instrText>
      </w:r>
      <w:r w:rsidRPr="00585C97">
        <w:fldChar w:fldCharType="separate"/>
      </w:r>
      <w:r w:rsidR="00B07545" w:rsidRPr="00B07545">
        <w:t>[41]</w:t>
      </w:r>
      <w:r w:rsidRPr="00585C97">
        <w:fldChar w:fldCharType="end"/>
      </w:r>
      <w:r w:rsidRPr="001B4891">
        <w:t xml:space="preserve"> </w:t>
      </w:r>
      <w:r w:rsidR="00B07545">
        <w:t xml:space="preserve">testet ebenfalls verschiedene Farbmodelle nur Hautfarbenerkennung. </w:t>
      </w:r>
      <w:r w:rsidRPr="001B4891">
        <w:t xml:space="preserve">beschreibt einen </w:t>
      </w:r>
      <w:r w:rsidR="00B07545">
        <w:t>anderen</w:t>
      </w:r>
      <w:r w:rsidRPr="001B4891">
        <w:t xml:space="preserve"> Ansatz. </w:t>
      </w:r>
      <w:r w:rsidR="00B07545">
        <w:t>Hierbei</w:t>
      </w:r>
      <w:r w:rsidRPr="001B4891">
        <w:t xml:space="preserve"> werden die beiden Farbmodelle YUV und RGB parallel ausgewertet, wobei jeweils eine einfache Schwellwertmethode zum Einsatz kommt. Durch die Kombination beider Farbmodelle erreichen die Autoren eine höhere Präzision als </w:t>
      </w:r>
      <w:r>
        <w:t>durch</w:t>
      </w:r>
      <w:r w:rsidRPr="001B4891">
        <w:t xml:space="preserve"> </w:t>
      </w:r>
      <w:r>
        <w:t>die</w:t>
      </w:r>
      <w:r w:rsidRPr="001B4891">
        <w:t xml:space="preserve"> Verwendung </w:t>
      </w:r>
      <w:r>
        <w:t>von nur einem</w:t>
      </w:r>
      <w:r w:rsidRPr="001B4891">
        <w:t xml:space="preserve"> Farbmodell.</w:t>
      </w:r>
    </w:p>
    <w:p w14:paraId="54B9AF59" w14:textId="77777777" w:rsidR="001B4891" w:rsidRDefault="001B4891" w:rsidP="00DE3C4E"/>
    <w:p w14:paraId="6E1BD289" w14:textId="77777777" w:rsidR="001B4891" w:rsidRDefault="001B4891" w:rsidP="00DE3C4E"/>
    <w:p w14:paraId="18C57FF2" w14:textId="77777777" w:rsidR="00C075C8" w:rsidRPr="00585C97" w:rsidRDefault="00C075C8" w:rsidP="00DE3C4E"/>
    <w:p w14:paraId="5C7E878F" w14:textId="77777777" w:rsidR="0092014F" w:rsidRPr="0092014F" w:rsidRDefault="0092014F" w:rsidP="0092014F">
      <w:pPr>
        <w:pStyle w:val="berschrift2"/>
        <w:rPr>
          <w:rStyle w:val="Hervorhebung"/>
          <w:i w:val="0"/>
          <w:iCs w:val="0"/>
        </w:rPr>
      </w:pPr>
      <w:bookmarkStart w:id="82" w:name="_Ref242188633"/>
      <w:bookmarkStart w:id="83" w:name="_Toc242780583"/>
      <w:bookmarkStart w:id="84" w:name="_Ref241503350"/>
      <w:r w:rsidRPr="0092014F">
        <w:rPr>
          <w:rStyle w:val="Hervorhebung"/>
          <w:i w:val="0"/>
          <w:iCs w:val="0"/>
        </w:rPr>
        <w:lastRenderedPageBreak/>
        <w:t>ABI-Kompatibilität</w:t>
      </w:r>
      <w:bookmarkEnd w:id="82"/>
      <w:bookmarkEnd w:id="83"/>
    </w:p>
    <w:p w14:paraId="5025F5CD" w14:textId="3952BDC1" w:rsidR="0092014F" w:rsidRPr="00585C97" w:rsidRDefault="0092014F" w:rsidP="0092014F">
      <w:r w:rsidRPr="0092014F">
        <w:rPr>
          <w:rStyle w:val="Hervorhebung"/>
          <w:i w:val="0"/>
          <w:iCs w:val="0"/>
          <w:lang w:val="en-US"/>
        </w:rPr>
        <w:t xml:space="preserve">ABI </w:t>
      </w:r>
      <w:proofErr w:type="spellStart"/>
      <w:r w:rsidRPr="0092014F">
        <w:rPr>
          <w:rStyle w:val="Hervorhebung"/>
          <w:i w:val="0"/>
          <w:iCs w:val="0"/>
          <w:lang w:val="en-US"/>
        </w:rPr>
        <w:t>steht</w:t>
      </w:r>
      <w:proofErr w:type="spellEnd"/>
      <w:r w:rsidRPr="0092014F">
        <w:rPr>
          <w:rStyle w:val="Hervorhebung"/>
          <w:i w:val="0"/>
          <w:iCs w:val="0"/>
          <w:lang w:val="en-US"/>
        </w:rPr>
        <w:t xml:space="preserve"> für </w:t>
      </w:r>
      <w:r w:rsidRPr="0092014F">
        <w:rPr>
          <w:rStyle w:val="SchwacheHervorhebung"/>
          <w:lang w:val="en-US"/>
        </w:rPr>
        <w:t>Application Binary Interface</w:t>
      </w:r>
      <w:r>
        <w:rPr>
          <w:lang w:val="en-US"/>
        </w:rPr>
        <w:t>.</w:t>
      </w:r>
      <w:r w:rsidR="00B07545">
        <w:rPr>
          <w:lang w:val="en-US"/>
        </w:rPr>
        <w:t xml:space="preserve"> </w:t>
      </w:r>
      <w:r w:rsidRPr="00585C97">
        <w:t>Libraries, insbesondere Gerätetreiber sind Oft nicht in der Programmierspr</w:t>
      </w:r>
      <w:r>
        <w:t>a</w:t>
      </w:r>
      <w:r w:rsidRPr="00585C97">
        <w:t xml:space="preserve">che geschrieben, in der sie zum Einsatz kommen sollen. Um den Treiber dennoch einzusetzen, kann er in eine </w:t>
      </w:r>
      <w:proofErr w:type="spellStart"/>
      <w:r w:rsidRPr="00585C97">
        <w:t>Shared</w:t>
      </w:r>
      <w:proofErr w:type="spellEnd"/>
      <w:r w:rsidR="00B07545">
        <w:t>-</w:t>
      </w:r>
      <w:r w:rsidRPr="00585C97">
        <w:t>Library (englisch für geteilte Bibliothek) überführt werden, diese ist nicht mehr an die Programmiersprache gebunden. Gängige Dateiformate dafür sind DLL (Dynamic Link Library) unter Windows</w:t>
      </w:r>
      <w:r>
        <w:t>,</w:t>
      </w:r>
      <w:r w:rsidRPr="00585C97">
        <w:t xml:space="preserve"> oder SO (</w:t>
      </w:r>
      <w:proofErr w:type="spellStart"/>
      <w:r w:rsidRPr="00585C97">
        <w:t>Shared</w:t>
      </w:r>
      <w:proofErr w:type="spellEnd"/>
      <w:r w:rsidRPr="00585C97">
        <w:t xml:space="preserve"> </w:t>
      </w:r>
      <w:proofErr w:type="spellStart"/>
      <w:r w:rsidRPr="00585C97">
        <w:t>Object</w:t>
      </w:r>
      <w:proofErr w:type="spellEnd"/>
      <w:r w:rsidRPr="00585C97">
        <w:t xml:space="preserve">) unter Linux. Wird Der Treibercode fertig kompiliert als Maschinencode in eine solche Datei gepackt, dann ist diese an eine bestimmte Prozessorarchitektur gebunden. Maschinencode für 32 Bit-Systeme, funktioniert nicht auf 64 Bit-Systemen, Code für ARM-Architekturen </w:t>
      </w:r>
      <w:r>
        <w:t>läuft</w:t>
      </w:r>
      <w:r w:rsidRPr="00585C97">
        <w:t xml:space="preserve"> nicht auf x86-Architekturen. </w:t>
      </w:r>
      <w:r>
        <w:t xml:space="preserve">Das nennt sich </w:t>
      </w:r>
      <w:r w:rsidRPr="00585C97">
        <w:t>ABI-Kompatibilität</w:t>
      </w:r>
      <w:r>
        <w:t xml:space="preserve">. Mit anderen Worten gibt die </w:t>
      </w:r>
      <w:r w:rsidRPr="00585C97">
        <w:t>ABI-Kompatibilität</w:t>
      </w:r>
      <w:r>
        <w:t xml:space="preserve"> an,</w:t>
      </w:r>
      <w:r w:rsidRPr="00585C97">
        <w:t xml:space="preserve"> ob die Schnittstelle</w:t>
      </w:r>
      <w:r w:rsidR="00B07545">
        <w:t>n</w:t>
      </w:r>
      <w:r w:rsidRPr="00585C97">
        <w:t xml:space="preserve"> zwischen Anwendung</w:t>
      </w:r>
      <w:r w:rsidR="00B07545">
        <w:t>en</w:t>
      </w:r>
      <w:r w:rsidRPr="00585C97">
        <w:t xml:space="preserve"> binäre</w:t>
      </w:r>
      <w:r w:rsidR="00B07545">
        <w:t>r</w:t>
      </w:r>
      <w:r w:rsidRPr="00585C97">
        <w:t xml:space="preserve"> System</w:t>
      </w:r>
      <w:r w:rsidR="00B07545">
        <w:t>e</w:t>
      </w:r>
      <w:r w:rsidRPr="00585C97">
        <w:t xml:space="preserve"> zueinander passen. Darauf </w:t>
      </w:r>
      <w:r>
        <w:t>ist</w:t>
      </w:r>
      <w:r w:rsidRPr="00585C97">
        <w:t xml:space="preserve"> insbesondere dann zu achten, </w:t>
      </w:r>
      <w:r>
        <w:t xml:space="preserve">wenn Geräte mit spezieller Treibersoftware auf weniger gängigen Prozessortypen genutzt werden sollen. </w:t>
      </w:r>
      <w:r w:rsidR="00B07545">
        <w:t>Ein</w:t>
      </w:r>
      <w:r>
        <w:t xml:space="preserve"> Beispiel </w:t>
      </w:r>
      <w:r w:rsidR="00B07545">
        <w:t>hierfür wäre die Verwendung einer speziellen</w:t>
      </w:r>
      <w:r>
        <w:t xml:space="preserve"> Tiefenkamera an einem </w:t>
      </w:r>
      <w:r w:rsidR="00B07545">
        <w:t xml:space="preserve">bestimmten </w:t>
      </w:r>
      <w:r>
        <w:t>Mi</w:t>
      </w:r>
      <w:r w:rsidR="00B07545">
        <w:t>k</w:t>
      </w:r>
      <w:r>
        <w:t>rocomputer.</w:t>
      </w:r>
    </w:p>
    <w:p w14:paraId="5B53AC09" w14:textId="77777777" w:rsidR="0092014F" w:rsidRDefault="0092014F" w:rsidP="0092014F">
      <w:pPr>
        <w:rPr>
          <w:noProof/>
        </w:rPr>
      </w:pPr>
    </w:p>
    <w:p w14:paraId="1A95BF4F" w14:textId="06D00FC6" w:rsidR="002A00DA" w:rsidRPr="00585C97" w:rsidRDefault="002A00DA" w:rsidP="002A00DA">
      <w:pPr>
        <w:pStyle w:val="berschrift2"/>
        <w:rPr>
          <w:noProof/>
        </w:rPr>
      </w:pPr>
      <w:bookmarkStart w:id="85" w:name="_Toc242780584"/>
      <w:bookmarkStart w:id="86" w:name="_Ref242785105"/>
      <w:bookmarkStart w:id="87" w:name="_Ref242785108"/>
      <w:bookmarkStart w:id="88" w:name="_Ref242966855"/>
      <w:bookmarkStart w:id="89" w:name="_Ref242966918"/>
      <w:r w:rsidRPr="00585C97">
        <w:rPr>
          <w:noProof/>
        </w:rPr>
        <w:t>Intel RealSense Tiefenkamera Treiber</w:t>
      </w:r>
      <w:bookmarkEnd w:id="84"/>
      <w:bookmarkEnd w:id="85"/>
      <w:bookmarkEnd w:id="86"/>
      <w:bookmarkEnd w:id="87"/>
      <w:bookmarkEnd w:id="88"/>
      <w:bookmarkEnd w:id="89"/>
    </w:p>
    <w:p w14:paraId="751A0C6B" w14:textId="084EB2EE" w:rsidR="002463AF" w:rsidRDefault="00583EA5" w:rsidP="002463AF">
      <w:pPr>
        <w:rPr>
          <w:noProof/>
        </w:rPr>
      </w:pPr>
      <w:r>
        <w:rPr>
          <w:noProof/>
        </w:rPr>
        <w:t>Vorab</w:t>
      </w:r>
      <w:r w:rsidR="00B07545">
        <w:rPr>
          <w:noProof/>
        </w:rPr>
        <w:t>:</w:t>
      </w:r>
      <w:r>
        <w:rPr>
          <w:noProof/>
        </w:rPr>
        <w:t xml:space="preserve"> die Nutzung des RGB-Sensors der Kamera</w:t>
      </w:r>
      <w:r w:rsidR="00A32E6B">
        <w:rPr>
          <w:noProof/>
        </w:rPr>
        <w:t xml:space="preserve"> ist in Windows 10 und 11 ohne zusätzliche Treibersoftware möglich. Auch die Tiefenkamera wurde </w:t>
      </w:r>
      <w:r w:rsidR="002463AF">
        <w:rPr>
          <w:noProof/>
        </w:rPr>
        <w:t>wärend dieses Projekts t</w:t>
      </w:r>
      <w:r w:rsidR="00A32E6B">
        <w:rPr>
          <w:noProof/>
        </w:rPr>
        <w:t>eilweise ohne weitere Treiber erkannt.</w:t>
      </w:r>
      <w:r w:rsidR="002463AF">
        <w:rPr>
          <w:noProof/>
        </w:rPr>
        <w:t xml:space="preserve"> </w:t>
      </w:r>
    </w:p>
    <w:p w14:paraId="53D6CBB2" w14:textId="77777777" w:rsidR="002463AF" w:rsidRDefault="002463AF" w:rsidP="002463AF">
      <w:pPr>
        <w:rPr>
          <w:noProof/>
        </w:rPr>
      </w:pPr>
    </w:p>
    <w:p w14:paraId="7DD8EDC5" w14:textId="00230139" w:rsidR="002A00DA" w:rsidRDefault="00A32E6B" w:rsidP="002463AF">
      <w:pPr>
        <w:rPr>
          <w:noProof/>
        </w:rPr>
      </w:pPr>
      <w:r>
        <w:rPr>
          <w:noProof/>
        </w:rPr>
        <w:t xml:space="preserve">Für die vollumfängliche Nutzung, mit Kalibrirung und Tifenberechnung </w:t>
      </w:r>
      <w:r w:rsidR="0051436D">
        <w:rPr>
          <w:noProof/>
        </w:rPr>
        <w:t>ist</w:t>
      </w:r>
      <w:r>
        <w:rPr>
          <w:noProof/>
        </w:rPr>
        <w:t xml:space="preserve"> jedoch die</w:t>
      </w:r>
      <w:r w:rsidR="002A00DA" w:rsidRPr="00585C97">
        <w:rPr>
          <w:noProof/>
        </w:rPr>
        <w:t xml:space="preserve"> </w:t>
      </w:r>
      <w:r w:rsidR="0051436D" w:rsidRPr="0051436D">
        <w:rPr>
          <w:noProof/>
        </w:rPr>
        <w:t>Intel RealSense SDK 2.0</w:t>
      </w:r>
      <w:r w:rsidR="0051436D">
        <w:rPr>
          <w:noProof/>
        </w:rPr>
        <w:t xml:space="preserve"> (</w:t>
      </w:r>
      <w:hyperlink r:id="rId45" w:history="1">
        <w:r w:rsidR="002A00DA" w:rsidRPr="00585C97">
          <w:rPr>
            <w:rStyle w:val="Hyperlink"/>
            <w:noProof/>
          </w:rPr>
          <w:t>librealsense</w:t>
        </w:r>
      </w:hyperlink>
      <w:r w:rsidR="0051436D">
        <w:t>) zu empfehlen. Dies</w:t>
      </w:r>
      <w:r w:rsidR="002A00DA" w:rsidRPr="00585C97">
        <w:rPr>
          <w:noProof/>
        </w:rPr>
        <w:t xml:space="preserve"> ist die offizielle plattformübergreifende </w:t>
      </w:r>
      <w:r w:rsidR="0051436D">
        <w:rPr>
          <w:noProof/>
        </w:rPr>
        <w:t>Library</w:t>
      </w:r>
      <w:r w:rsidR="002A00DA" w:rsidRPr="00585C97">
        <w:rPr>
          <w:noProof/>
        </w:rPr>
        <w:t xml:space="preserve"> zur Interaktion mit </w:t>
      </w:r>
      <w:r w:rsidR="0051436D">
        <w:rPr>
          <w:noProof/>
        </w:rPr>
        <w:t>den</w:t>
      </w:r>
      <w:r w:rsidR="002A00DA" w:rsidRPr="00585C97">
        <w:rPr>
          <w:noProof/>
        </w:rPr>
        <w:t xml:space="preserve"> RealSense Kameras. Sie ist, wie für Treibersoftware üblich</w:t>
      </w:r>
      <w:r w:rsidR="00B07545">
        <w:rPr>
          <w:noProof/>
        </w:rPr>
        <w:t>,</w:t>
      </w:r>
      <w:r w:rsidR="002A00DA" w:rsidRPr="00585C97">
        <w:rPr>
          <w:noProof/>
        </w:rPr>
        <w:t xml:space="preserve"> in C++ geschrieben. Teil dieser Bibliothek sind Wrapper für verschiedene Plattformen, u. a. Python, MATLAB und </w:t>
      </w:r>
      <w:hyperlink r:id="rId46" w:history="1">
        <w:r w:rsidR="002A00DA" w:rsidRPr="00585C97">
          <w:rPr>
            <w:rStyle w:val="Hyperlink"/>
            <w:noProof/>
          </w:rPr>
          <w:t>Unity</w:t>
        </w:r>
      </w:hyperlink>
      <w:r w:rsidR="00B07545">
        <w:t xml:space="preserve"> </w:t>
      </w:r>
      <w:r w:rsidR="00B07545">
        <w:fldChar w:fldCharType="begin"/>
      </w:r>
      <w:r w:rsidR="00B07545">
        <w:instrText xml:space="preserve"> ADDIN ZOTERO_ITEM CSL_CITATION {"citationID":"asAWJt5d","properties":{"unsorted":false,"formattedCitation":"[46]","plainCitation":"[46]","noteIndex":0},"citationItems":[{"id":306,"uris":["http://zotero.org/users/20567757/items/JJUAS33J"],"itemData":{"id":306,"type":"webpage","abstract":"Develop, deploy, and grow with Unity, the world’s leading 3D game engine. Build for all major platforms from mobile, to PC and console as well as XR, acquire players, monetize your game, and power industrial applications.","container-title":"Unity","language":"en","title":"Unity: Develop, Deploy, and Grow | The World's Leading Game Engine","title-short":"Unity","URL":"https://unity.com","accessed":{"date-parts":[["2026",10,12]]}}}],"schema":"https://github.com/citation-style-language/schema/raw/master/csl-citation.json"} </w:instrText>
      </w:r>
      <w:r w:rsidR="00B07545">
        <w:fldChar w:fldCharType="separate"/>
      </w:r>
      <w:r w:rsidR="00B07545" w:rsidRPr="00B07545">
        <w:t>[46]</w:t>
      </w:r>
      <w:r w:rsidR="00B07545">
        <w:fldChar w:fldCharType="end"/>
      </w:r>
      <w:r w:rsidR="002A00DA" w:rsidRPr="00585C97">
        <w:rPr>
          <w:noProof/>
        </w:rPr>
        <w:t>. Die gängigen Systeme Windows, Linux und macOS werden unterstützt</w:t>
      </w:r>
      <w:r>
        <w:rPr>
          <w:noProof/>
        </w:rPr>
        <w:t>.</w:t>
      </w:r>
      <w:r w:rsidR="002A00DA" w:rsidRPr="00585C97">
        <w:rPr>
          <w:noProof/>
        </w:rPr>
        <w:t xml:space="preserve"> </w:t>
      </w:r>
      <w:r>
        <w:rPr>
          <w:noProof/>
        </w:rPr>
        <w:t>A</w:t>
      </w:r>
      <w:r w:rsidR="002A00DA" w:rsidRPr="00585C97">
        <w:rPr>
          <w:noProof/>
        </w:rPr>
        <w:t>uch ARM-Architekturen von Raspberry Pi und NVIDIA JetSon sind kompatibel.</w:t>
      </w:r>
      <w:r w:rsidR="004A5C76">
        <w:rPr>
          <w:noProof/>
        </w:rPr>
        <w:t xml:space="preserve"> So ist es auf der offiziellen GitHub Seite </w:t>
      </w:r>
      <w:r w:rsidR="002A00DA" w:rsidRPr="00585C97">
        <w:rPr>
          <w:noProof/>
        </w:rPr>
        <w:fldChar w:fldCharType="begin"/>
      </w:r>
      <w:r w:rsidR="00E5301A">
        <w:rPr>
          <w:noProof/>
        </w:rPr>
        <w:instrText xml:space="preserve"> ADDIN ZOTERO_ITEM CSL_CITATION {"citationID":"riATKUmL","properties":{"formattedCitation":"[47]","plainCitation":"[47]","noteIndex":0},"citationItems":[{"id":35,"uris":["http://zotero.org/users/20567757/items/K3HSK7S6"],"itemData":{"id":35,"type":"webpage","title":"librealsense2 — librealsense2 2.57.7 documentation","URL":"https://docs.ros.org/en/jazzy/p/librealsense2/","accessed":{"date-parts":[["2026",5,21]]}}}],"schema":"https://github.com/citation-style-language/schema/raw/master/csl-citation.json"} </w:instrText>
      </w:r>
      <w:r w:rsidR="002A00DA" w:rsidRPr="00585C97">
        <w:rPr>
          <w:noProof/>
        </w:rPr>
        <w:fldChar w:fldCharType="separate"/>
      </w:r>
      <w:r w:rsidR="00E5301A" w:rsidRPr="00E5301A">
        <w:t>[47]</w:t>
      </w:r>
      <w:r w:rsidR="002A00DA" w:rsidRPr="00585C97">
        <w:rPr>
          <w:noProof/>
        </w:rPr>
        <w:fldChar w:fldCharType="end"/>
      </w:r>
      <w:r w:rsidR="002A00DA" w:rsidRPr="00585C97">
        <w:rPr>
          <w:noProof/>
        </w:rPr>
        <w:t xml:space="preserve"> </w:t>
      </w:r>
      <w:r w:rsidR="004A5C76">
        <w:rPr>
          <w:noProof/>
        </w:rPr>
        <w:t xml:space="preserve">beschrieben. </w:t>
      </w:r>
      <w:r>
        <w:rPr>
          <w:noProof/>
        </w:rPr>
        <w:t>Die</w:t>
      </w:r>
      <w:r w:rsidR="002A00DA" w:rsidRPr="00585C97">
        <w:rPr>
          <w:noProof/>
        </w:rPr>
        <w:t xml:space="preserve"> </w:t>
      </w:r>
      <w:r w:rsidR="00663375">
        <w:rPr>
          <w:noProof/>
        </w:rPr>
        <w:t>Library</w:t>
      </w:r>
      <w:r w:rsidR="002A00DA" w:rsidRPr="00585C97">
        <w:rPr>
          <w:noProof/>
        </w:rPr>
        <w:t xml:space="preserve"> </w:t>
      </w:r>
      <w:hyperlink r:id="rId47" w:history="1">
        <w:r w:rsidR="002A00DA" w:rsidRPr="00585C97">
          <w:rPr>
            <w:rStyle w:val="Hyperlink"/>
            <w:noProof/>
          </w:rPr>
          <w:t>pyrealsense2</w:t>
        </w:r>
      </w:hyperlink>
      <w:r w:rsidR="002A00DA" w:rsidRPr="00585C97">
        <w:rPr>
          <w:noProof/>
        </w:rPr>
        <w:t xml:space="preserve"> </w:t>
      </w:r>
      <w:r w:rsidR="004A5C76" w:rsidRPr="00585C97">
        <w:rPr>
          <w:noProof/>
        </w:rPr>
        <w:fldChar w:fldCharType="begin"/>
      </w:r>
      <w:r w:rsidR="00E5301A">
        <w:rPr>
          <w:noProof/>
        </w:rPr>
        <w:instrText xml:space="preserve"> ADDIN ZOTERO_ITEM CSL_CITATION {"citationID":"paY9gYXw","properties":{"formattedCitation":"[48]","plainCitation":"[48]","noteIndex":0},"citationItems":[{"id":37,"uris":["http://zotero.org/users/20567757/items/U6DC2CQI"],"itemData":{"id":37,"type":"webpage","abstract":"RealSense SDK. Contribute to realsenseai/librealsense development by creating an account on GitHub.","container-title":"GitHub","language":"en","title":"librealsense/wrappers/python/readme.md at master · realsenseai/librealsense","URL":"https://github.com/realsenseai/librealsense/blob/master/wrappers/python/readme.md","accessed":{"date-parts":[["2026",5,21]]}}}],"schema":"https://github.com/citation-style-language/schema/raw/master/csl-citation.json"} </w:instrText>
      </w:r>
      <w:r w:rsidR="004A5C76" w:rsidRPr="00585C97">
        <w:rPr>
          <w:noProof/>
        </w:rPr>
        <w:fldChar w:fldCharType="separate"/>
      </w:r>
      <w:r w:rsidR="00E5301A" w:rsidRPr="00E5301A">
        <w:t>[48]</w:t>
      </w:r>
      <w:r w:rsidR="004A5C76" w:rsidRPr="00585C97">
        <w:rPr>
          <w:noProof/>
        </w:rPr>
        <w:fldChar w:fldCharType="end"/>
      </w:r>
      <w:r w:rsidR="004A5C76">
        <w:rPr>
          <w:noProof/>
        </w:rPr>
        <w:t xml:space="preserve"> </w:t>
      </w:r>
      <w:r w:rsidR="002A00DA" w:rsidRPr="00585C97">
        <w:rPr>
          <w:noProof/>
        </w:rPr>
        <w:t xml:space="preserve">ist </w:t>
      </w:r>
      <w:r>
        <w:rPr>
          <w:noProof/>
        </w:rPr>
        <w:t>die Anbindung an</w:t>
      </w:r>
      <w:r w:rsidR="002A00DA" w:rsidRPr="00585C97">
        <w:rPr>
          <w:noProof/>
        </w:rPr>
        <w:t xml:space="preserve"> Python, konkreter </w:t>
      </w:r>
      <w:r w:rsidR="00982617">
        <w:rPr>
          <w:noProof/>
        </w:rPr>
        <w:t>werden</w:t>
      </w:r>
      <w:r w:rsidR="002A00DA" w:rsidRPr="00585C97">
        <w:rPr>
          <w:noProof/>
        </w:rPr>
        <w:t xml:space="preserve"> alle Versionen ab Python 3.10 in der aktuellen Version unterst</w:t>
      </w:r>
      <w:r w:rsidR="004A5C76">
        <w:rPr>
          <w:noProof/>
        </w:rPr>
        <w:t>ü</w:t>
      </w:r>
      <w:r w:rsidR="002A00DA" w:rsidRPr="00585C97">
        <w:rPr>
          <w:noProof/>
        </w:rPr>
        <w:t>tzt</w:t>
      </w:r>
      <w:r w:rsidR="004A5C76">
        <w:rPr>
          <w:noProof/>
        </w:rPr>
        <w:t>.</w:t>
      </w:r>
      <w:r w:rsidR="002A00DA" w:rsidRPr="00585C97">
        <w:rPr>
          <w:noProof/>
        </w:rPr>
        <w:t xml:space="preserve"> </w:t>
      </w:r>
    </w:p>
    <w:p w14:paraId="5024BA90" w14:textId="77777777" w:rsidR="00EB5A54" w:rsidRDefault="00EB5A54" w:rsidP="0051436D">
      <w:pPr>
        <w:rPr>
          <w:noProof/>
        </w:rPr>
      </w:pPr>
    </w:p>
    <w:p w14:paraId="1C1F066E" w14:textId="7153D397" w:rsidR="009461F2" w:rsidRDefault="009461F2" w:rsidP="0051436D">
      <w:pPr>
        <w:rPr>
          <w:rStyle w:val="IntensiveHervorhebung"/>
        </w:rPr>
      </w:pPr>
      <w:bookmarkStart w:id="90" w:name="Alignment"/>
      <w:r w:rsidRPr="009461F2">
        <w:rPr>
          <w:rStyle w:val="IntensiveHervorhebung"/>
        </w:rPr>
        <w:t>Alignment</w:t>
      </w:r>
      <w:r>
        <w:rPr>
          <w:rStyle w:val="IntensiveHervorhebung"/>
        </w:rPr>
        <w:t xml:space="preserve"> für 3D-Koordinaten</w:t>
      </w:r>
    </w:p>
    <w:bookmarkEnd w:id="90"/>
    <w:p w14:paraId="5BE583BC" w14:textId="77777777" w:rsidR="00B07545" w:rsidRDefault="00EB5A54" w:rsidP="0051436D">
      <w:pPr>
        <w:rPr>
          <w:noProof/>
        </w:rPr>
      </w:pPr>
      <w:r w:rsidRPr="00EB5A54">
        <w:rPr>
          <w:noProof/>
        </w:rPr>
        <w:t>Die librealsense-Library stellt Funktionen zur geometrischen Verarbeitung von Farb- und Tiefendaten bereit. Dazu gehört das sogenannte Alignment, mit dem das Tiefenbild anhand der Kamerakalibrierung auf das Koordinatensystem des Farbbildes ausgerichtet werden kann</w:t>
      </w:r>
      <w:r>
        <w:rPr>
          <w:noProof/>
        </w:rPr>
        <w:t>. Das Alignment kann in beide richtungen ervolgen. Die intrins</w:t>
      </w:r>
      <w:r w:rsidR="009461F2">
        <w:rPr>
          <w:noProof/>
        </w:rPr>
        <w:t>i</w:t>
      </w:r>
      <w:r w:rsidR="00B07545">
        <w:rPr>
          <w:noProof/>
        </w:rPr>
        <w:t>s</w:t>
      </w:r>
      <w:r>
        <w:rPr>
          <w:noProof/>
        </w:rPr>
        <w:t>chen</w:t>
      </w:r>
      <w:r w:rsidR="009461F2">
        <w:rPr>
          <w:noProof/>
        </w:rPr>
        <w:t xml:space="preserve"> </w:t>
      </w:r>
      <w:r>
        <w:rPr>
          <w:noProof/>
        </w:rPr>
        <w:t>Parameter der einzelnen Kamerasonsoren, bestimmt und verarbeitet die Li</w:t>
      </w:r>
      <w:r w:rsidR="009461F2">
        <w:rPr>
          <w:noProof/>
        </w:rPr>
        <w:t>b</w:t>
      </w:r>
      <w:r>
        <w:rPr>
          <w:noProof/>
        </w:rPr>
        <w:t>rary dabei automatisch.</w:t>
      </w:r>
      <w:r w:rsidRPr="00EB5A54">
        <w:rPr>
          <w:noProof/>
        </w:rPr>
        <w:t xml:space="preserve"> Darüber hinaus ermöglicht die Library, für eine angegebene Pixelkoordinate die zugehörige Tiefeninformation zu bestimmen. Unter Verwendung dieser Pixelkoordinate und der ermittelten Tiefeninformation kann anschließend ein dreidimensionaler Punkt im Kamerakoordinatensystem berechnet werden. Die Koordinaten dieses Punktes werden dabei in der Einheit Meter angegeben.</w:t>
      </w:r>
      <w:r w:rsidR="009461F2">
        <w:rPr>
          <w:noProof/>
        </w:rPr>
        <w:t xml:space="preserve"> </w:t>
      </w:r>
    </w:p>
    <w:p w14:paraId="0956933C" w14:textId="77777777" w:rsidR="00B07545" w:rsidRDefault="00B07545" w:rsidP="0051436D">
      <w:pPr>
        <w:rPr>
          <w:noProof/>
        </w:rPr>
      </w:pPr>
    </w:p>
    <w:p w14:paraId="3F309119" w14:textId="2AFB5573" w:rsidR="00EB5A54" w:rsidRDefault="009461F2" w:rsidP="0051436D">
      <w:pPr>
        <w:rPr>
          <w:noProof/>
        </w:rPr>
      </w:pPr>
      <w:r>
        <w:rPr>
          <w:noProof/>
        </w:rPr>
        <w:t>Das Alignment ist nötig damit Pixel-Koordinaten aus dem RGB-Bild im Tie</w:t>
      </w:r>
      <w:r w:rsidR="00B07545">
        <w:rPr>
          <w:noProof/>
        </w:rPr>
        <w:t>f</w:t>
      </w:r>
      <w:r>
        <w:rPr>
          <w:noProof/>
        </w:rPr>
        <w:t>enbild auf den zugeh</w:t>
      </w:r>
      <w:r w:rsidR="00B07545">
        <w:rPr>
          <w:noProof/>
        </w:rPr>
        <w:t>ö</w:t>
      </w:r>
      <w:r>
        <w:rPr>
          <w:noProof/>
        </w:rPr>
        <w:t xml:space="preserve">rigen Tiefenwert verweisen können. </w:t>
      </w:r>
      <w:r>
        <w:rPr>
          <w:noProof/>
        </w:rPr>
        <w:fldChar w:fldCharType="begin"/>
      </w:r>
      <w:r>
        <w:rPr>
          <w:noProof/>
        </w:rPr>
        <w:instrText xml:space="preserve"> REF _Ref241584055 \h </w:instrText>
      </w:r>
      <w:r>
        <w:rPr>
          <w:noProof/>
        </w:rPr>
      </w:r>
      <w:r>
        <w:rPr>
          <w:noProof/>
        </w:rPr>
        <w:fldChar w:fldCharType="separate"/>
      </w:r>
      <w:r>
        <w:t xml:space="preserve">Figure </w:t>
      </w:r>
      <w:r>
        <w:rPr>
          <w:noProof/>
        </w:rPr>
        <w:t>17</w:t>
      </w:r>
      <w:r>
        <w:rPr>
          <w:noProof/>
        </w:rPr>
        <w:fldChar w:fldCharType="end"/>
      </w:r>
      <w:r>
        <w:rPr>
          <w:noProof/>
        </w:rPr>
        <w:t xml:space="preserve"> zeigt RGB- und Tiefenbild</w:t>
      </w:r>
      <w:r w:rsidR="00B96899">
        <w:rPr>
          <w:noProof/>
        </w:rPr>
        <w:t>, jeweils</w:t>
      </w:r>
      <w:r>
        <w:rPr>
          <w:noProof/>
        </w:rPr>
        <w:t xml:space="preserve"> vor (links) und nach (rechts) dem Alignment.</w:t>
      </w:r>
      <w:r w:rsidR="00B96899">
        <w:rPr>
          <w:noProof/>
        </w:rPr>
        <w:t xml:space="preserve"> Das kleine Kreuz an der </w:t>
      </w:r>
      <w:r w:rsidR="00B96899">
        <w:rPr>
          <w:noProof/>
        </w:rPr>
        <w:lastRenderedPageBreak/>
        <w:t>Fingerspitze Zeigt auf die gleichen Pixelkoordinaten. Es lässt sich erkennen, dass erst nach dem Alignment (rechtes Doppelbild) die Fingerspitze an der gleichen Pixelposition dargestellt wird.</w:t>
      </w:r>
    </w:p>
    <w:p w14:paraId="7534FAEE" w14:textId="77777777" w:rsidR="00EB5A54" w:rsidRDefault="00EB5A54" w:rsidP="0051436D">
      <w:pPr>
        <w:rPr>
          <w:noProof/>
        </w:rPr>
      </w:pPr>
    </w:p>
    <w:p w14:paraId="2404D0C0" w14:textId="77777777" w:rsidR="009461F2" w:rsidRDefault="009461F2" w:rsidP="009461F2">
      <w:pPr>
        <w:pStyle w:val="Beschriftung"/>
        <w:jc w:val="center"/>
      </w:pPr>
      <w:r>
        <w:rPr>
          <w:noProof/>
        </w:rPr>
        <w:drawing>
          <wp:inline distT="0" distB="0" distL="0" distR="0" wp14:anchorId="5FF29A4A" wp14:editId="3BED515D">
            <wp:extent cx="2146852" cy="1877495"/>
            <wp:effectExtent l="0" t="0" r="6350" b="8890"/>
            <wp:docPr id="172049455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r="62898" b="34875"/>
                    <a:stretch>
                      <a:fillRect/>
                    </a:stretch>
                  </pic:blipFill>
                  <pic:spPr bwMode="auto">
                    <a:xfrm>
                      <a:off x="0" y="0"/>
                      <a:ext cx="2151221" cy="1881316"/>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5C8FCC5D" wp14:editId="43A56A57">
            <wp:extent cx="2173703" cy="1892203"/>
            <wp:effectExtent l="0" t="0" r="0" b="0"/>
            <wp:docPr id="12715135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r="62721" b="34635"/>
                    <a:stretch>
                      <a:fillRect/>
                    </a:stretch>
                  </pic:blipFill>
                  <pic:spPr bwMode="auto">
                    <a:xfrm>
                      <a:off x="0" y="0"/>
                      <a:ext cx="2182091" cy="1899505"/>
                    </a:xfrm>
                    <a:prstGeom prst="rect">
                      <a:avLst/>
                    </a:prstGeom>
                    <a:noFill/>
                    <a:ln>
                      <a:noFill/>
                    </a:ln>
                    <a:extLst>
                      <a:ext uri="{53640926-AAD7-44D8-BBD7-CCE9431645EC}">
                        <a14:shadowObscured xmlns:a14="http://schemas.microsoft.com/office/drawing/2010/main"/>
                      </a:ext>
                    </a:extLst>
                  </pic:spPr>
                </pic:pic>
              </a:graphicData>
            </a:graphic>
          </wp:inline>
        </w:drawing>
      </w:r>
    </w:p>
    <w:p w14:paraId="7B040E3C" w14:textId="3268776B" w:rsidR="009461F2" w:rsidRDefault="009461F2" w:rsidP="00B96899">
      <w:pPr>
        <w:pStyle w:val="Beschriftung"/>
        <w:jc w:val="center"/>
        <w:rPr>
          <w:noProof/>
        </w:rPr>
      </w:pPr>
      <w:bookmarkStart w:id="91" w:name="_Ref241584055"/>
      <w:r>
        <w:t xml:space="preserve">Figure </w:t>
      </w:r>
      <w:r w:rsidR="005315BE">
        <w:fldChar w:fldCharType="begin"/>
      </w:r>
      <w:r w:rsidR="005315BE">
        <w:instrText xml:space="preserve"> SEQ Figure \* ARABIC </w:instrText>
      </w:r>
      <w:r w:rsidR="005315BE">
        <w:fldChar w:fldCharType="separate"/>
      </w:r>
      <w:r w:rsidR="005315BE">
        <w:rPr>
          <w:noProof/>
        </w:rPr>
        <w:t>15</w:t>
      </w:r>
      <w:r w:rsidR="005315BE">
        <w:rPr>
          <w:noProof/>
        </w:rPr>
        <w:fldChar w:fldCharType="end"/>
      </w:r>
      <w:bookmarkEnd w:id="91"/>
      <w:r>
        <w:t xml:space="preserve"> - RGB- und Tiefenbild mit gleicher Positionsreferenz vor und nach der Kalibrierung (Alignment) </w:t>
      </w:r>
    </w:p>
    <w:p w14:paraId="61012342" w14:textId="77777777" w:rsidR="009461F2" w:rsidRDefault="009461F2" w:rsidP="00BE4EA0">
      <w:pPr>
        <w:rPr>
          <w:noProof/>
        </w:rPr>
      </w:pPr>
    </w:p>
    <w:p w14:paraId="39359E5D" w14:textId="0C24AD27" w:rsidR="00BE4EA0" w:rsidRPr="00BE4EA0" w:rsidRDefault="00BE4EA0" w:rsidP="00BE4EA0">
      <w:pPr>
        <w:rPr>
          <w:rStyle w:val="IntensiveHervorhebung"/>
        </w:rPr>
      </w:pPr>
      <w:r w:rsidRPr="00BE4EA0">
        <w:rPr>
          <w:rStyle w:val="IntensiveHervorhebung"/>
        </w:rPr>
        <w:t xml:space="preserve">Datenaufzeichnung </w:t>
      </w:r>
    </w:p>
    <w:p w14:paraId="4D258E3C" w14:textId="3CB5BE51" w:rsidR="00914903" w:rsidRDefault="0051436D" w:rsidP="00A32E6B">
      <w:pPr>
        <w:rPr>
          <w:noProof/>
        </w:rPr>
      </w:pPr>
      <w:r w:rsidRPr="0051436D">
        <w:rPr>
          <w:noProof/>
        </w:rPr>
        <w:t xml:space="preserve">Für die Aufzeichnung der Kameradaten stellt </w:t>
      </w:r>
      <w:r w:rsidR="00EB5A54">
        <w:rPr>
          <w:noProof/>
        </w:rPr>
        <w:t>die Library</w:t>
      </w:r>
      <w:r w:rsidRPr="0051436D">
        <w:rPr>
          <w:noProof/>
        </w:rPr>
        <w:t xml:space="preserve"> eine entsprechende Aufnahmefunktion bereit. Dabei können die von der Kamera erfassten Datenströme, beispielsweise Tiefen- und Farbbilder, zusammen mit Geräte-, Sensor- und Streaminformationen, Metadaten sowie Kalibrierungs- und Extrinsikdaten gespeichert werden. Hierfür existieren das ältere bag-Format</w:t>
      </w:r>
      <w:r>
        <w:rPr>
          <w:noProof/>
        </w:rPr>
        <w:t xml:space="preserve"> </w:t>
      </w:r>
      <w:r>
        <w:rPr>
          <w:noProof/>
        </w:rPr>
        <w:fldChar w:fldCharType="begin"/>
      </w:r>
      <w:r w:rsidR="00E5301A">
        <w:rPr>
          <w:noProof/>
        </w:rPr>
        <w:instrText xml:space="preserve"> ADDIN ZOTERO_ITEM CSL_CITATION {"citationID":"BkYZAn9V","properties":{"unsorted":false,"formattedCitation":"[49]","plainCitation":"[49]","noteIndex":0},"citationItems":[{"id":212,"uris":["http://zotero.org/users/20567757/items/HCLDX4KZ"],"itemData":{"id":212,"type":"webpage","abstract":"RealSense SDK. Contribute to realsenseai/librealsense development by creating an account on GitHub.","container-title":"GitHub","language":"en","title":"librealsense/doc/record-and-playback-legacy-ros1.md at master · realsenseai/librealsense","URL":"https://github.com/realsenseai/librealsense/blob/master/doc/record-and-playback-legacy-ros1.md","author":[{"literal":"realsenseai"}],"accessed":{"date-parts":[["2026",9,24]]}}}],"schema":"https://github.com/citation-style-language/schema/raw/master/csl-citation.json"} </w:instrText>
      </w:r>
      <w:r>
        <w:rPr>
          <w:noProof/>
        </w:rPr>
        <w:fldChar w:fldCharType="separate"/>
      </w:r>
      <w:r w:rsidR="00E5301A" w:rsidRPr="00E5301A">
        <w:t>[49]</w:t>
      </w:r>
      <w:r>
        <w:rPr>
          <w:noProof/>
        </w:rPr>
        <w:fldChar w:fldCharType="end"/>
      </w:r>
      <w:r w:rsidRPr="0051436D">
        <w:rPr>
          <w:noProof/>
        </w:rPr>
        <w:t>, das sich am ROS-1-Rosbag-Format orientiert, und das neuere db3-Format</w:t>
      </w:r>
      <w:r>
        <w:rPr>
          <w:noProof/>
        </w:rPr>
        <w:t xml:space="preserve"> </w:t>
      </w:r>
      <w:r>
        <w:rPr>
          <w:noProof/>
        </w:rPr>
        <w:fldChar w:fldCharType="begin"/>
      </w:r>
      <w:r w:rsidR="00E5301A">
        <w:rPr>
          <w:noProof/>
        </w:rPr>
        <w:instrText xml:space="preserve"> ADDIN ZOTERO_ITEM CSL_CITATION {"citationID":"RvOmnX8V","properties":{"unsorted":false,"formattedCitation":"[50]","plainCitation":"[50]","noteIndex":0},"citationItems":[{"id":210,"uris":["http://zotero.org/users/20567757/items/CDY4LBU5"],"itemData":{"id":210,"type":"webpage","abstract":"RealSense SDK. Contribute to realsenseai/librealsense development by creating an account on GitHub.","container-title":"GitHub","language":"en","title":"librealsense/doc/record-and-playback.md at master · realsenseai/librealsense","URL":"https://github.com/realsenseai/librealsense/blob/master/doc/record-and-playback.md","author":[{"literal":"realsenseai"}],"accessed":{"date-parts":[["2026",9,24]]}}}],"schema":"https://github.com/citation-style-language/schema/raw/master/csl-citation.json"} </w:instrText>
      </w:r>
      <w:r>
        <w:rPr>
          <w:noProof/>
        </w:rPr>
        <w:fldChar w:fldCharType="separate"/>
      </w:r>
      <w:r w:rsidR="00E5301A" w:rsidRPr="00E5301A">
        <w:t>[50]</w:t>
      </w:r>
      <w:r>
        <w:rPr>
          <w:noProof/>
        </w:rPr>
        <w:fldChar w:fldCharType="end"/>
      </w:r>
      <w:r w:rsidRPr="0051436D">
        <w:rPr>
          <w:noProof/>
        </w:rPr>
        <w:t xml:space="preserve">, das auf dem ROS-2-rosbag2-Format und einer SQLite-Datenbank basiert. </w:t>
      </w:r>
      <w:r w:rsidR="00BE4EA0">
        <w:rPr>
          <w:noProof/>
        </w:rPr>
        <w:t xml:space="preserve">Mehr zu ROS in Abschnitt </w:t>
      </w:r>
      <w:r w:rsidR="00BE4EA0">
        <w:rPr>
          <w:noProof/>
        </w:rPr>
        <w:fldChar w:fldCharType="begin"/>
      </w:r>
      <w:r w:rsidR="00BE4EA0">
        <w:rPr>
          <w:noProof/>
        </w:rPr>
        <w:instrText xml:space="preserve"> REF _Ref242115443 \r \h </w:instrText>
      </w:r>
      <w:r w:rsidR="00BE4EA0">
        <w:rPr>
          <w:noProof/>
        </w:rPr>
      </w:r>
      <w:r w:rsidR="00BE4EA0">
        <w:rPr>
          <w:noProof/>
        </w:rPr>
        <w:fldChar w:fldCharType="separate"/>
      </w:r>
      <w:r w:rsidR="00BE4EA0">
        <w:rPr>
          <w:noProof/>
        </w:rPr>
        <w:t>2.1</w:t>
      </w:r>
      <w:r w:rsidR="00BE4EA0">
        <w:rPr>
          <w:noProof/>
        </w:rPr>
        <w:fldChar w:fldCharType="end"/>
      </w:r>
      <w:r w:rsidR="00BE4EA0">
        <w:rPr>
          <w:noProof/>
        </w:rPr>
        <w:t>.</w:t>
      </w:r>
      <w:r w:rsidR="00784341">
        <w:rPr>
          <w:noProof/>
        </w:rPr>
        <w:t xml:space="preserve"> </w:t>
      </w:r>
      <w:r w:rsidRPr="00914903">
        <w:rPr>
          <w:noProof/>
        </w:rPr>
        <w:t xml:space="preserve">Das </w:t>
      </w:r>
      <w:r>
        <w:rPr>
          <w:noProof/>
        </w:rPr>
        <w:t>db3-</w:t>
      </w:r>
      <w:r w:rsidRPr="00914903">
        <w:rPr>
          <w:noProof/>
        </w:rPr>
        <w:t xml:space="preserve">Format </w:t>
      </w:r>
      <w:r>
        <w:rPr>
          <w:noProof/>
        </w:rPr>
        <w:t xml:space="preserve">wurde mit </w:t>
      </w:r>
      <w:r w:rsidRPr="00914903">
        <w:rPr>
          <w:noProof/>
        </w:rPr>
        <w:t>librealsense 2.58.1 eingeführt</w:t>
      </w:r>
      <w:r>
        <w:rPr>
          <w:noProof/>
        </w:rPr>
        <w:t xml:space="preserve"> und ersetzt das </w:t>
      </w:r>
      <w:r w:rsidRPr="0051436D">
        <w:rPr>
          <w:noProof/>
        </w:rPr>
        <w:t>.bag-Format</w:t>
      </w:r>
      <w:r>
        <w:rPr>
          <w:noProof/>
        </w:rPr>
        <w:t xml:space="preserve">. </w:t>
      </w:r>
      <w:r w:rsidRPr="0051436D">
        <w:rPr>
          <w:noProof/>
        </w:rPr>
        <w:t>Die älteren .bag-Dateien enthalten unkomprimierte und ungefilterte Daten und können dadurch eine Größenordnung von etwa 100 MB pro Sekunde Aufnahmezeit erreichen.</w:t>
      </w:r>
      <w:r w:rsidR="0042694A">
        <w:rPr>
          <w:noProof/>
        </w:rPr>
        <w:t xml:space="preserve"> Das db3-Format kann kompremiert werden</w:t>
      </w:r>
      <w:r w:rsidR="00FF454A">
        <w:rPr>
          <w:noProof/>
        </w:rPr>
        <w:t>.</w:t>
      </w:r>
      <w:r w:rsidR="0042694A">
        <w:rPr>
          <w:noProof/>
        </w:rPr>
        <w:t xml:space="preserve"> </w:t>
      </w:r>
      <w:r w:rsidR="00BE4EA0">
        <w:rPr>
          <w:noProof/>
        </w:rPr>
        <w:t>Das</w:t>
      </w:r>
      <w:r w:rsidR="0042694A">
        <w:rPr>
          <w:noProof/>
        </w:rPr>
        <w:t xml:space="preserve"> Beispiel </w:t>
      </w:r>
      <w:r w:rsidR="0042694A">
        <w:rPr>
          <w:noProof/>
        </w:rPr>
        <w:fldChar w:fldCharType="begin"/>
      </w:r>
      <w:r w:rsidR="00E5301A">
        <w:rPr>
          <w:noProof/>
        </w:rPr>
        <w:instrText xml:space="preserve"> ADDIN ZOTERO_ITEM CSL_CITATION {"citationID":"DqQA4Pk9","properties":{"unsorted":false,"formattedCitation":"[51]","plainCitation":"[51]","noteIndex":0},"citationItems":[{"id":214,"uris":["http://zotero.org/users/20567757/items/7A8QKZ4M"],"itemData":{"id":214,"type":"webpage","abstract":"Required Info Camera Model D455 Firmware Version 5.16.01 Operating System &amp; Version Linux (Ubuntu 22) Kernel Version (Linux Only) 6.8.0-49-generic Platform PC Librealsense SDK Version 2.56.3 Segmen...","container-title":"GitHub","language":"en","title":"Failing to run rtabmap-ros against streams recorded in rosbag · Issue #3272 · realsenseai/realsense-ros","URL":"https://github.com/realsenseai/realsense-ros/issues/3272","author":[{"literal":"realsenseai"}],"accessed":{"date-parts":[["2026",9,24]]}}}],"schema":"https://github.com/citation-style-language/schema/raw/master/csl-citation.json"} </w:instrText>
      </w:r>
      <w:r w:rsidR="0042694A">
        <w:rPr>
          <w:noProof/>
        </w:rPr>
        <w:fldChar w:fldCharType="separate"/>
      </w:r>
      <w:r w:rsidR="00E5301A" w:rsidRPr="00E5301A">
        <w:t>[51]</w:t>
      </w:r>
      <w:r w:rsidR="0042694A">
        <w:rPr>
          <w:noProof/>
        </w:rPr>
        <w:fldChar w:fldCharType="end"/>
      </w:r>
      <w:r w:rsidR="0042694A">
        <w:rPr>
          <w:noProof/>
        </w:rPr>
        <w:t xml:space="preserve"> zeigt das hier etwa 30 MB pro Secunde möglich sind. </w:t>
      </w:r>
      <w:r>
        <w:rPr>
          <w:noProof/>
        </w:rPr>
        <w:t>B</w:t>
      </w:r>
      <w:r w:rsidRPr="0051436D">
        <w:rPr>
          <w:noProof/>
        </w:rPr>
        <w:t xml:space="preserve">estehende </w:t>
      </w:r>
      <w:r w:rsidR="0042694A">
        <w:rPr>
          <w:noProof/>
        </w:rPr>
        <w:t>.</w:t>
      </w:r>
      <w:r w:rsidRPr="0051436D">
        <w:rPr>
          <w:noProof/>
        </w:rPr>
        <w:t xml:space="preserve">bag-Aufnahmen können </w:t>
      </w:r>
      <w:r>
        <w:rPr>
          <w:noProof/>
        </w:rPr>
        <w:t xml:space="preserve">mit der </w:t>
      </w:r>
      <w:r w:rsidRPr="0051436D">
        <w:rPr>
          <w:i/>
          <w:iCs/>
          <w:noProof/>
        </w:rPr>
        <w:t>librealsense</w:t>
      </w:r>
      <w:r>
        <w:rPr>
          <w:noProof/>
        </w:rPr>
        <w:t xml:space="preserve">-Library </w:t>
      </w:r>
      <w:r w:rsidRPr="0051436D">
        <w:rPr>
          <w:noProof/>
        </w:rPr>
        <w:t xml:space="preserve">in </w:t>
      </w:r>
      <w:r w:rsidR="0042694A">
        <w:rPr>
          <w:noProof/>
        </w:rPr>
        <w:t>.</w:t>
      </w:r>
      <w:r w:rsidRPr="0051436D">
        <w:rPr>
          <w:noProof/>
        </w:rPr>
        <w:t>db3</w:t>
      </w:r>
      <w:r w:rsidR="0042694A">
        <w:rPr>
          <w:noProof/>
        </w:rPr>
        <w:t>-Datein</w:t>
      </w:r>
      <w:r w:rsidRPr="0051436D">
        <w:rPr>
          <w:noProof/>
        </w:rPr>
        <w:t xml:space="preserve"> konvertiert werden</w:t>
      </w:r>
      <w:r w:rsidR="00BE4EA0">
        <w:rPr>
          <w:noProof/>
        </w:rPr>
        <w:t>.</w:t>
      </w:r>
      <w:r>
        <w:rPr>
          <w:noProof/>
        </w:rPr>
        <w:t xml:space="preserve"> </w:t>
      </w:r>
      <w:r>
        <w:rPr>
          <w:noProof/>
        </w:rPr>
        <w:fldChar w:fldCharType="begin"/>
      </w:r>
      <w:r w:rsidR="00E5301A">
        <w:rPr>
          <w:noProof/>
        </w:rPr>
        <w:instrText xml:space="preserve"> ADDIN ZOTERO_ITEM CSL_CITATION {"citationID":"OCI1S7bK","properties":{"unsorted":false,"formattedCitation":"[50]","plainCitation":"[50]","noteIndex":0},"citationItems":[{"id":210,"uris":["http://zotero.org/users/20567757/items/CDY4LBU5"],"itemData":{"id":210,"type":"webpage","abstract":"RealSense SDK. Contribute to realsenseai/librealsense development by creating an account on GitHub.","container-title":"GitHub","language":"en","title":"librealsense/doc/record-and-playback.md at master · realsenseai/librealsense","URL":"https://github.com/realsenseai/librealsense/blob/master/doc/record-and-playback.md","author":[{"literal":"realsenseai"}],"accessed":{"date-parts":[["2026",9,24]]}}}],"schema":"https://github.com/citation-style-language/schema/raw/master/csl-citation.json"} </w:instrText>
      </w:r>
      <w:r>
        <w:rPr>
          <w:noProof/>
        </w:rPr>
        <w:fldChar w:fldCharType="separate"/>
      </w:r>
      <w:r w:rsidR="00E5301A" w:rsidRPr="00E5301A">
        <w:t>[50]</w:t>
      </w:r>
      <w:r>
        <w:rPr>
          <w:noProof/>
        </w:rPr>
        <w:fldChar w:fldCharType="end"/>
      </w:r>
      <w:r>
        <w:rPr>
          <w:noProof/>
        </w:rPr>
        <w:t xml:space="preserve"> </w:t>
      </w:r>
    </w:p>
    <w:p w14:paraId="39050633" w14:textId="77777777" w:rsidR="00914903" w:rsidRDefault="00914903" w:rsidP="00A32E6B">
      <w:pPr>
        <w:rPr>
          <w:noProof/>
        </w:rPr>
      </w:pPr>
    </w:p>
    <w:p w14:paraId="59D00D68" w14:textId="4D09F080" w:rsidR="00AB4213" w:rsidRDefault="00BE4EA0" w:rsidP="003B4938">
      <w:pPr>
        <w:rPr>
          <w:noProof/>
        </w:rPr>
      </w:pPr>
      <w:r>
        <w:rPr>
          <w:noProof/>
        </w:rPr>
        <w:t xml:space="preserve">Die </w:t>
      </w:r>
      <w:r w:rsidR="003B4938">
        <w:rPr>
          <w:noProof/>
        </w:rPr>
        <w:t>Tiefensensor</w:t>
      </w:r>
      <w:r w:rsidR="0042694A">
        <w:rPr>
          <w:noProof/>
        </w:rPr>
        <w:t>en</w:t>
      </w:r>
      <w:r w:rsidR="003B4938">
        <w:rPr>
          <w:noProof/>
        </w:rPr>
        <w:t xml:space="preserve"> der RealSense Kameras </w:t>
      </w:r>
      <w:r w:rsidR="0042694A">
        <w:rPr>
          <w:noProof/>
        </w:rPr>
        <w:t>haben</w:t>
      </w:r>
      <w:r w:rsidR="003B4938">
        <w:rPr>
          <w:noProof/>
        </w:rPr>
        <w:t xml:space="preserve"> eine </w:t>
      </w:r>
      <w:r w:rsidR="0042694A">
        <w:rPr>
          <w:noProof/>
        </w:rPr>
        <w:t>b</w:t>
      </w:r>
      <w:r w:rsidR="003B4938">
        <w:rPr>
          <w:noProof/>
        </w:rPr>
        <w:t xml:space="preserve">estimmte Distanzspanne (Range) in welcher </w:t>
      </w:r>
      <w:r w:rsidR="002C28B0">
        <w:rPr>
          <w:noProof/>
        </w:rPr>
        <w:t>diese</w:t>
      </w:r>
      <w:r w:rsidR="003B4938">
        <w:rPr>
          <w:noProof/>
        </w:rPr>
        <w:t xml:space="preserve"> arbeiten </w:t>
      </w:r>
      <w:r w:rsidR="002C28B0">
        <w:rPr>
          <w:noProof/>
        </w:rPr>
        <w:t>können</w:t>
      </w:r>
      <w:r>
        <w:rPr>
          <w:noProof/>
        </w:rPr>
        <w:t>, siehe</w:t>
      </w:r>
      <w:r w:rsidR="003B4938">
        <w:rPr>
          <w:noProof/>
        </w:rPr>
        <w:t xml:space="preserve"> </w:t>
      </w:r>
      <w:r w:rsidR="003B4938">
        <w:fldChar w:fldCharType="begin"/>
      </w:r>
      <w:r w:rsidR="00E5301A">
        <w:instrText xml:space="preserve"> ADDIN ZOTERO_ITEM CSL_CITATION {"citationID":"OM2guSIe","properties":{"unsorted":false,"formattedCitation":"[52]","plainCitation":"[52]","noteIndex":0},"citationItems":[{"id":208,"uris":["http://zotero.org/users/20567757/items/766LSCFQ"],"itemData":{"id":208,"type":"post-weblog","abstract":"Explore the features of the RealSense depth camera D455F, offering improved accuracy and flexibility for various applications.","container-title":"RealSense","language":"en-US","title":"D455","URL":"https://realsenseai.com/products/real-sense-depth-camera-d455f/","accessed":{"date-parts":[["2026",9,24]]}}}],"schema":"https://github.com/citation-style-language/schema/raw/master/csl-citation.json"} </w:instrText>
      </w:r>
      <w:r w:rsidR="003B4938">
        <w:fldChar w:fldCharType="separate"/>
      </w:r>
      <w:r w:rsidR="00E5301A" w:rsidRPr="00E5301A">
        <w:t>[52]</w:t>
      </w:r>
      <w:r w:rsidR="003B4938">
        <w:fldChar w:fldCharType="end"/>
      </w:r>
      <w:r>
        <w:t xml:space="preserve">. </w:t>
      </w:r>
      <w:r w:rsidR="003B4938">
        <w:rPr>
          <w:noProof/>
        </w:rPr>
        <w:t xml:space="preserve">Pixel mit distanzen auserhalb dieser Range bekommen den wert </w:t>
      </w:r>
      <m:oMath>
        <m:r>
          <w:rPr>
            <w:rFonts w:ascii="Cambria Math" w:hAnsi="Cambria Math"/>
            <w:noProof/>
          </w:rPr>
          <m:t>0</m:t>
        </m:r>
      </m:oMath>
      <w:r w:rsidR="003B4938">
        <w:rPr>
          <w:noProof/>
        </w:rPr>
        <w:t xml:space="preserve"> zugewiesen, schwarz in </w:t>
      </w:r>
      <w:r w:rsidR="003B4938">
        <w:rPr>
          <w:noProof/>
        </w:rPr>
        <w:fldChar w:fldCharType="begin"/>
      </w:r>
      <w:r w:rsidR="003B4938">
        <w:rPr>
          <w:noProof/>
        </w:rPr>
        <w:instrText xml:space="preserve"> REF _Ref241146211 \h </w:instrText>
      </w:r>
      <w:r w:rsidR="003B4938">
        <w:rPr>
          <w:noProof/>
        </w:rPr>
      </w:r>
      <w:r w:rsidR="003B4938">
        <w:rPr>
          <w:noProof/>
        </w:rPr>
        <w:fldChar w:fldCharType="separate"/>
      </w:r>
      <w:r w:rsidR="003B4938">
        <w:t xml:space="preserve">Figure </w:t>
      </w:r>
      <w:r w:rsidR="003B4938">
        <w:rPr>
          <w:noProof/>
        </w:rPr>
        <w:t>16</w:t>
      </w:r>
      <w:r w:rsidR="003B4938">
        <w:rPr>
          <w:noProof/>
        </w:rPr>
        <w:fldChar w:fldCharType="end"/>
      </w:r>
      <w:r w:rsidR="003B4938">
        <w:rPr>
          <w:noProof/>
        </w:rPr>
        <w:t xml:space="preserve">. </w:t>
      </w:r>
      <w:r w:rsidR="0042694A">
        <w:rPr>
          <w:noProof/>
        </w:rPr>
        <w:t xml:space="preserve">Das Tiefenbild </w:t>
      </w:r>
      <w:r w:rsidR="00FF454A">
        <w:rPr>
          <w:noProof/>
        </w:rPr>
        <w:t xml:space="preserve">in </w:t>
      </w:r>
      <w:r w:rsidR="00FF454A">
        <w:rPr>
          <w:noProof/>
        </w:rPr>
        <w:fldChar w:fldCharType="begin"/>
      </w:r>
      <w:r w:rsidR="00FF454A">
        <w:rPr>
          <w:noProof/>
        </w:rPr>
        <w:instrText xml:space="preserve"> REF _Ref241146211 \h </w:instrText>
      </w:r>
      <w:r w:rsidR="00FF454A">
        <w:rPr>
          <w:noProof/>
        </w:rPr>
      </w:r>
      <w:r w:rsidR="00FF454A">
        <w:rPr>
          <w:noProof/>
        </w:rPr>
        <w:fldChar w:fldCharType="separate"/>
      </w:r>
      <w:r w:rsidR="00FF454A">
        <w:t xml:space="preserve">Figure </w:t>
      </w:r>
      <w:r w:rsidR="00FF454A">
        <w:rPr>
          <w:noProof/>
        </w:rPr>
        <w:t>16</w:t>
      </w:r>
      <w:r w:rsidR="00FF454A">
        <w:rPr>
          <w:noProof/>
        </w:rPr>
        <w:fldChar w:fldCharType="end"/>
      </w:r>
      <w:r w:rsidR="00FF454A">
        <w:rPr>
          <w:noProof/>
        </w:rPr>
        <w:t xml:space="preserve"> </w:t>
      </w:r>
      <w:r w:rsidR="0042694A">
        <w:rPr>
          <w:noProof/>
        </w:rPr>
        <w:t>zeigt deutliche</w:t>
      </w:r>
      <w:r w:rsidR="002C28B0">
        <w:rPr>
          <w:noProof/>
        </w:rPr>
        <w:t>s</w:t>
      </w:r>
      <w:r w:rsidR="0042694A">
        <w:rPr>
          <w:noProof/>
        </w:rPr>
        <w:t xml:space="preserve"> Bildrauschen in den</w:t>
      </w:r>
      <w:r w:rsidR="002C28B0">
        <w:rPr>
          <w:noProof/>
        </w:rPr>
        <w:t xml:space="preserve"> bereichen auserhalb der Sensor</w:t>
      </w:r>
      <w:r>
        <w:rPr>
          <w:noProof/>
        </w:rPr>
        <w:t>r</w:t>
      </w:r>
      <w:r w:rsidR="002C28B0">
        <w:rPr>
          <w:noProof/>
        </w:rPr>
        <w:t>ange. Zu erkennen ist dies an dem bunten Punkten in dem ansonsten schwarzen Bereichen.</w:t>
      </w:r>
    </w:p>
    <w:p w14:paraId="28C38E6B" w14:textId="77777777" w:rsidR="00AB4213" w:rsidRPr="00585C97" w:rsidRDefault="00AB4213" w:rsidP="00A32E6B">
      <w:pPr>
        <w:rPr>
          <w:noProof/>
        </w:rPr>
      </w:pPr>
    </w:p>
    <w:p w14:paraId="6D41EBF4" w14:textId="77777777" w:rsidR="00663375" w:rsidRDefault="002A00DA" w:rsidP="00663375">
      <w:pPr>
        <w:pStyle w:val="Grundtext"/>
        <w:keepNext/>
      </w:pPr>
      <w:r w:rsidRPr="00585C97">
        <w:rPr>
          <w:noProof/>
        </w:rPr>
        <w:lastRenderedPageBreak/>
        <w:drawing>
          <wp:inline distT="0" distB="0" distL="0" distR="0" wp14:anchorId="01BEDE78" wp14:editId="12694BA2">
            <wp:extent cx="5398770" cy="2170430"/>
            <wp:effectExtent l="0" t="0" r="0" b="1270"/>
            <wp:docPr id="20438805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8770" cy="2170430"/>
                    </a:xfrm>
                    <a:prstGeom prst="rect">
                      <a:avLst/>
                    </a:prstGeom>
                    <a:noFill/>
                    <a:ln>
                      <a:noFill/>
                    </a:ln>
                  </pic:spPr>
                </pic:pic>
              </a:graphicData>
            </a:graphic>
          </wp:inline>
        </w:drawing>
      </w:r>
    </w:p>
    <w:p w14:paraId="31EF398E" w14:textId="2595255B" w:rsidR="009461F2" w:rsidRDefault="00663375" w:rsidP="00FF454A">
      <w:pPr>
        <w:pStyle w:val="Beschriftung"/>
        <w:jc w:val="center"/>
        <w:rPr>
          <w:noProof/>
        </w:rPr>
      </w:pPr>
      <w:bookmarkStart w:id="92" w:name="_Ref241146211"/>
      <w:r>
        <w:t xml:space="preserve">Figure </w:t>
      </w:r>
      <w:r w:rsidR="005315BE">
        <w:fldChar w:fldCharType="begin"/>
      </w:r>
      <w:r w:rsidR="005315BE">
        <w:instrText xml:space="preserve"> SEQ Figure \* ARABIC </w:instrText>
      </w:r>
      <w:r w:rsidR="005315BE">
        <w:fldChar w:fldCharType="separate"/>
      </w:r>
      <w:r w:rsidR="005315BE">
        <w:rPr>
          <w:noProof/>
        </w:rPr>
        <w:t>16</w:t>
      </w:r>
      <w:r w:rsidR="005315BE">
        <w:rPr>
          <w:noProof/>
        </w:rPr>
        <w:fldChar w:fldCharType="end"/>
      </w:r>
      <w:bookmarkEnd w:id="92"/>
      <w:r>
        <w:t xml:space="preserve"> - </w:t>
      </w:r>
      <w:r w:rsidR="002C28B0">
        <w:t>B</w:t>
      </w:r>
      <w:r>
        <w:t>ild</w:t>
      </w:r>
      <w:r w:rsidR="002C28B0">
        <w:t>er</w:t>
      </w:r>
      <w:r>
        <w:t xml:space="preserve"> der </w:t>
      </w:r>
      <w:r w:rsidRPr="00585C97">
        <w:rPr>
          <w:noProof/>
        </w:rPr>
        <w:t>Intel RealSense</w:t>
      </w:r>
      <w:r>
        <w:rPr>
          <w:noProof/>
        </w:rPr>
        <w:t xml:space="preserve"> </w:t>
      </w:r>
      <w:r w:rsidR="00AE188A">
        <w:rPr>
          <w:noProof/>
        </w:rPr>
        <w:t>D</w:t>
      </w:r>
      <w:r>
        <w:rPr>
          <w:noProof/>
        </w:rPr>
        <w:t>455</w:t>
      </w:r>
      <w:r w:rsidRPr="00585C97">
        <w:rPr>
          <w:noProof/>
        </w:rPr>
        <w:t xml:space="preserve"> Tiefenkamera</w:t>
      </w:r>
      <w:r w:rsidR="002C28B0">
        <w:rPr>
          <w:noProof/>
        </w:rPr>
        <w:t xml:space="preserve"> mit Rauschen im Tiefenbild</w:t>
      </w:r>
    </w:p>
    <w:p w14:paraId="08302AB8" w14:textId="77777777" w:rsidR="00663375" w:rsidRPr="00FF454A" w:rsidRDefault="00663375" w:rsidP="00FF454A"/>
    <w:p w14:paraId="3C958DF7" w14:textId="6E54EF08" w:rsidR="0042694A" w:rsidRPr="00FF454A" w:rsidRDefault="00FF454A" w:rsidP="00FF454A">
      <w:pPr>
        <w:rPr>
          <w:rStyle w:val="IntensiveHervorhebung"/>
        </w:rPr>
      </w:pPr>
      <w:r w:rsidRPr="00FF454A">
        <w:rPr>
          <w:rStyle w:val="IntensiveHervorhebung"/>
        </w:rPr>
        <w:t xml:space="preserve">Persönliche </w:t>
      </w:r>
      <w:r w:rsidR="00BE4EA0">
        <w:rPr>
          <w:rStyle w:val="IntensiveHervorhebung"/>
        </w:rPr>
        <w:t>Anmerkung zu</w:t>
      </w:r>
      <w:r>
        <w:rPr>
          <w:rStyle w:val="IntensiveHervorhebung"/>
        </w:rPr>
        <w:t xml:space="preserve"> DB3</w:t>
      </w:r>
    </w:p>
    <w:p w14:paraId="2EB85E35" w14:textId="594A134A" w:rsidR="0092014F" w:rsidRDefault="00FF454A" w:rsidP="002A00DA">
      <w:pPr>
        <w:rPr>
          <w:noProof/>
        </w:rPr>
      </w:pPr>
      <w:r w:rsidRPr="00FF454A">
        <w:rPr>
          <w:noProof/>
        </w:rPr>
        <w:t>Beim Alignment der Farb- und Tiefen</w:t>
      </w:r>
      <w:r w:rsidR="00BE4EA0">
        <w:rPr>
          <w:noProof/>
        </w:rPr>
        <w:t>bilder</w:t>
      </w:r>
      <w:r w:rsidRPr="00FF454A">
        <w:rPr>
          <w:noProof/>
        </w:rPr>
        <w:t xml:space="preserve"> </w:t>
      </w:r>
      <w:r w:rsidR="00BE4EA0">
        <w:rPr>
          <w:noProof/>
        </w:rPr>
        <w:t>trat</w:t>
      </w:r>
      <w:r w:rsidRPr="00FF454A">
        <w:rPr>
          <w:noProof/>
        </w:rPr>
        <w:t xml:space="preserve"> bei der Verwendung </w:t>
      </w:r>
      <w:r w:rsidR="00BE4EA0">
        <w:rPr>
          <w:noProof/>
        </w:rPr>
        <w:t>von Aufzeichnungen im</w:t>
      </w:r>
      <w:r w:rsidRPr="00FF454A">
        <w:rPr>
          <w:noProof/>
        </w:rPr>
        <w:t xml:space="preserve"> DB3-Format Probleme auf. Aufgrund einer fehlerhaften Speicherung beziehungsweise Wiederherstellung der Kamera-Intrinsics im DB3-Datenformat kann das Alignment mit pyrealsense2 ab Version 2.58 nicht korrekt durchgeführt werden. Daher wird </w:t>
      </w:r>
      <w:r>
        <w:rPr>
          <w:noProof/>
        </w:rPr>
        <w:t>in diesr Arbeit</w:t>
      </w:r>
      <w:r w:rsidRPr="00FF454A">
        <w:rPr>
          <w:noProof/>
        </w:rPr>
        <w:t xml:space="preserve"> pyrealsense2 in der Version 2.55.1.6486 verwendet, die noch das ältere BAG-Format </w:t>
      </w:r>
      <w:r>
        <w:rPr>
          <w:noProof/>
        </w:rPr>
        <w:t>nutzt</w:t>
      </w:r>
      <w:r w:rsidRPr="00FF454A">
        <w:rPr>
          <w:noProof/>
        </w:rPr>
        <w:t>.</w:t>
      </w:r>
    </w:p>
    <w:p w14:paraId="6DF8EDB2" w14:textId="77777777" w:rsidR="005269D0" w:rsidRDefault="005269D0" w:rsidP="005269D0">
      <w:pPr>
        <w:pStyle w:val="berschrift2"/>
      </w:pPr>
      <w:bookmarkStart w:id="93" w:name="_Ref242104507"/>
      <w:bookmarkStart w:id="94" w:name="_Toc242780585"/>
      <w:proofErr w:type="spellStart"/>
      <w:r w:rsidRPr="005269D0">
        <w:t>Convolutional</w:t>
      </w:r>
      <w:proofErr w:type="spellEnd"/>
      <w:r w:rsidRPr="005269D0">
        <w:t xml:space="preserve"> </w:t>
      </w:r>
      <w:proofErr w:type="spellStart"/>
      <w:r w:rsidRPr="005269D0">
        <w:t>Neural</w:t>
      </w:r>
      <w:proofErr w:type="spellEnd"/>
      <w:r w:rsidRPr="005269D0">
        <w:t xml:space="preserve"> Networks</w:t>
      </w:r>
      <w:bookmarkEnd w:id="93"/>
      <w:bookmarkEnd w:id="94"/>
      <w:r w:rsidRPr="005269D0">
        <w:t xml:space="preserve"> </w:t>
      </w:r>
    </w:p>
    <w:p w14:paraId="6C537987" w14:textId="77777777" w:rsidR="00225F40" w:rsidRPr="00225F40" w:rsidRDefault="00225F40" w:rsidP="00225F40">
      <w:pPr>
        <w:rPr>
          <w:rStyle w:val="IntensiveHervorhebung"/>
        </w:rPr>
      </w:pPr>
      <w:r w:rsidRPr="00225F40">
        <w:rPr>
          <w:rStyle w:val="IntensiveHervorhebung"/>
        </w:rPr>
        <w:t>Einordnung von CNNs</w:t>
      </w:r>
    </w:p>
    <w:p w14:paraId="1D6C04C6" w14:textId="5C2B09EF" w:rsidR="00225F40" w:rsidRDefault="00225F40" w:rsidP="00225F40">
      <w:proofErr w:type="spellStart"/>
      <w:r>
        <w:t>Convolutional</w:t>
      </w:r>
      <w:proofErr w:type="spellEnd"/>
      <w:r>
        <w:t xml:space="preserve"> </w:t>
      </w:r>
      <w:proofErr w:type="spellStart"/>
      <w:r>
        <w:t>Neural</w:t>
      </w:r>
      <w:proofErr w:type="spellEnd"/>
      <w:r>
        <w:t xml:space="preserve"> Networks (CNNs) sind eine spezielle Form künstlicher neuronaler Netze. Neuronale Netze bestehen aus miteinander verbundenen Verarbeitungseinheiten, die aus Eingabedaten schrittweise eine Ausgabe berechnen. Während allgemeine neuronale Netze für unterschiedliche Datentypen eingesetzt werden können, sind CNNs besonders für gitterförmig strukturierte Daten wie Bilder geeignet. Sie werden deshalb häufig in der Bildverarbeitung und Computer Vision eingesetzt. </w:t>
      </w:r>
      <w:r>
        <w:fldChar w:fldCharType="begin"/>
      </w:r>
      <w:r w:rsidR="00E5301A">
        <w:instrText xml:space="preserve"> ADDIN ZOTERO_ITEM CSL_CITATION {"citationID":"rOjYNwNn","properties":{"unsorted":false,"formattedCitation":"[53]","plainCitation":"[53]","noteIndex":0},"citationItems":[{"id":239,"uris":["http://zotero.org/users/20567757/items/IIQMVBHE"],"itemData":{"id":239,"type":"paper-conference","abstract":"We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Networks","URL":"https://papers.nips.cc/paper_files/paper/2012/hash/c399862d3b9d6b76c8436e924a68c45b-Abstract.html","volume":"25","author":[{"family":"Krizhevsky","given":"Alex"},{"family":"Sutskever","given":"Ilya"},{"family":"Hinton","given":"Geoffrey E"}],"accessed":{"date-parts":[["2026",10,5]]},"issued":{"date-parts":[["2012"]]}}}],"schema":"https://github.com/citation-style-language/schema/raw/master/csl-citation.json"} </w:instrText>
      </w:r>
      <w:r>
        <w:fldChar w:fldCharType="separate"/>
      </w:r>
      <w:r w:rsidR="00E5301A" w:rsidRPr="00E5301A">
        <w:t>[53]</w:t>
      </w:r>
      <w:r>
        <w:fldChar w:fldCharType="end"/>
      </w:r>
    </w:p>
    <w:p w14:paraId="406FE32B" w14:textId="77777777" w:rsidR="00225F40" w:rsidRDefault="00225F40" w:rsidP="00225F40"/>
    <w:p w14:paraId="45BAF87C" w14:textId="77777777" w:rsidR="00225F40" w:rsidRPr="00225F40" w:rsidRDefault="00225F40" w:rsidP="00225F40">
      <w:pPr>
        <w:rPr>
          <w:rStyle w:val="IntensiveHervorhebung"/>
        </w:rPr>
      </w:pPr>
      <w:r w:rsidRPr="00225F40">
        <w:rPr>
          <w:rStyle w:val="IntensiveHervorhebung"/>
        </w:rPr>
        <w:t>Grundlegende Verarbeitung</w:t>
      </w:r>
    </w:p>
    <w:p w14:paraId="69DE890D" w14:textId="31EF4EDB" w:rsidR="00225F40" w:rsidRDefault="00225F40" w:rsidP="00225F40">
      <w:r>
        <w:t>Die wichtigste Operation eines CNNs ist die Faltung (</w:t>
      </w:r>
      <w:proofErr w:type="spellStart"/>
      <w:r>
        <w:t>Convolution</w:t>
      </w:r>
      <w:proofErr w:type="spellEnd"/>
      <w:r>
        <w:t xml:space="preserve">). Dabei wird ein kleiner lernbarer Filter über das Bild bewegt. Der Filter untersucht jeweils einen lokalen Bildbereich und berechnet daraus einen neuen Wert. Auf diese Weise entsteht eine Merkmalskarte, die beispielsweise anzeigt, an welchen Stellen im Bild bestimmte Kanten oder Muster vorkommen. </w:t>
      </w:r>
      <w:r w:rsidR="00AA6921">
        <w:t>Solche</w:t>
      </w:r>
      <w:r>
        <w:t xml:space="preserve"> Filter werden während des Trainings automatisch angepasst. </w:t>
      </w:r>
      <w:r>
        <w:fldChar w:fldCharType="begin"/>
      </w:r>
      <w:r w:rsidR="00E5301A">
        <w:instrText xml:space="preserve"> ADDIN ZOTERO_ITEM CSL_CITATION {"citationID":"M1I4kKxu","properties":{"unsorted":false,"formattedCitation":"[53]","plainCitation":"[53]","noteIndex":0},"citationItems":[{"id":239,"uris":["http://zotero.org/users/20567757/items/IIQMVBHE"],"itemData":{"id":239,"type":"paper-conference","abstract":"We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Networks","URL":"https://papers.nips.cc/paper_files/paper/2012/hash/c399862d3b9d6b76c8436e924a68c45b-Abstract.html","volume":"25","author":[{"family":"Krizhevsky","given":"Alex"},{"family":"Sutskever","given":"Ilya"},{"family":"Hinton","given":"Geoffrey E"}],"accessed":{"date-parts":[["2026",10,5]]},"issued":{"date-parts":[["2012"]]}}}],"schema":"https://github.com/citation-style-language/schema/raw/master/csl-citation.json"} </w:instrText>
      </w:r>
      <w:r>
        <w:fldChar w:fldCharType="separate"/>
      </w:r>
      <w:r w:rsidR="00E5301A" w:rsidRPr="00E5301A">
        <w:t>[53]</w:t>
      </w:r>
      <w:r>
        <w:fldChar w:fldCharType="end"/>
      </w:r>
    </w:p>
    <w:p w14:paraId="57736AB7" w14:textId="77777777" w:rsidR="00225F40" w:rsidRDefault="00225F40" w:rsidP="00225F40"/>
    <w:p w14:paraId="69E76D79" w14:textId="25684C74" w:rsidR="00225F40" w:rsidRDefault="00AA6921" w:rsidP="00225F40">
      <w:r>
        <w:t xml:space="preserve">Sogenannte </w:t>
      </w:r>
      <w:r w:rsidR="00225F40">
        <w:t>Aktivierungsfunktion</w:t>
      </w:r>
      <w:r>
        <w:t>en</w:t>
      </w:r>
      <w:r w:rsidR="00225F40">
        <w:t xml:space="preserve"> entscheide</w:t>
      </w:r>
      <w:r>
        <w:t>n,</w:t>
      </w:r>
      <w:r w:rsidR="00225F40">
        <w:t xml:space="preserve"> welche berechneten Werte in welcher Form an die nächste Schicht weitergegeben werden. </w:t>
      </w:r>
      <w:r w:rsidRPr="00AA6921">
        <w:t>Dadurch ist das Netzwerk in der Lage, auch nichtlineare Zusammenhänge gut zu modellieren.</w:t>
      </w:r>
      <w:r w:rsidR="00225F40">
        <w:t xml:space="preserve"> Eine häufig verwendete Aktivierungsfunktion ist </w:t>
      </w:r>
      <w:r>
        <w:t xml:space="preserve">beispielsweise </w:t>
      </w:r>
      <w:proofErr w:type="spellStart"/>
      <w:r w:rsidR="00225F40" w:rsidRPr="00AA6921">
        <w:rPr>
          <w:rStyle w:val="SchwacheHervorhebung"/>
        </w:rPr>
        <w:t>ReLU</w:t>
      </w:r>
      <w:proofErr w:type="spellEnd"/>
      <w:r w:rsidR="00225F40">
        <w:t xml:space="preserve">, bei </w:t>
      </w:r>
      <w:r>
        <w:t>dieser werden</w:t>
      </w:r>
      <w:r w:rsidR="00225F40">
        <w:t xml:space="preserve"> negative Werte auf null gesetzt und positive Werte beibehalten. </w:t>
      </w:r>
      <w:r w:rsidR="00225F40">
        <w:fldChar w:fldCharType="begin"/>
      </w:r>
      <w:r w:rsidR="00E5301A">
        <w:instrText xml:space="preserve"> ADDIN ZOTERO_ITEM CSL_CITATION {"citationID":"vgpumXlZ","properties":{"unsorted":false,"formattedCitation":"[53]","plainCitation":"[53]","noteIndex":0},"citationItems":[{"id":239,"uris":["http://zotero.org/users/20567757/items/IIQMVBHE"],"itemData":{"id":239,"type":"paper-conference","abstract":"We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Networks","URL":"https://papers.nips.cc/paper_files/paper/2012/hash/c399862d3b9d6b76c8436e924a68c45b-Abstract.html","volume":"25","author":[{"family":"Krizhevsky","given":"Alex"},{"family":"Sutskever","given":"Ilya"},{"family":"Hinton","given":"Geoffrey E"}],"accessed":{"date-parts":[["2026",10,5]]},"issued":{"date-parts":[["2012"]]}}}],"schema":"https://github.com/citation-style-language/schema/raw/master/csl-citation.json"} </w:instrText>
      </w:r>
      <w:r w:rsidR="00225F40">
        <w:fldChar w:fldCharType="separate"/>
      </w:r>
      <w:r w:rsidR="00E5301A" w:rsidRPr="00E5301A">
        <w:t>[53]</w:t>
      </w:r>
      <w:r w:rsidR="00225F40">
        <w:fldChar w:fldCharType="end"/>
      </w:r>
    </w:p>
    <w:p w14:paraId="6E5FB0AB" w14:textId="77777777" w:rsidR="00225F40" w:rsidRDefault="00225F40" w:rsidP="00225F40"/>
    <w:p w14:paraId="68098EAC" w14:textId="34ADABF4" w:rsidR="00225F40" w:rsidRDefault="00225F40" w:rsidP="00225F40">
      <w:r>
        <w:t xml:space="preserve">Pooling-Schichten reduzieren die räumliche Größe von Merkmalskarten. Dabei werden Informationen aus benachbarten Bereichen zusammengefasst, beispielsweise indem </w:t>
      </w:r>
      <w:r>
        <w:lastRenderedPageBreak/>
        <w:t>jeweils der größte Wert ausgewählt wird. Dadurch sinkt der Rechenaufwand und das Netzwerk wird weniger empfindlich gegenüber kleinen Verschiebungen eines Merkmals im Bild</w:t>
      </w:r>
      <w:r w:rsidR="00B26E07">
        <w:t xml:space="preserve">. </w:t>
      </w:r>
      <w:r w:rsidR="00B26E07">
        <w:fldChar w:fldCharType="begin"/>
      </w:r>
      <w:r w:rsidR="00E5301A">
        <w:instrText xml:space="preserve"> ADDIN ZOTERO_ITEM CSL_CITATION {"citationID":"rir3o2rT","properties":{"unsorted":false,"formattedCitation":"[53]","plainCitation":"[53]","noteIndex":0},"citationItems":[{"id":239,"uris":["http://zotero.org/users/20567757/items/IIQMVBHE"],"itemData":{"id":239,"type":"paper-conference","abstract":"We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Networks","URL":"https://papers.nips.cc/paper_files/paper/2012/hash/c399862d3b9d6b76c8436e924a68c45b-Abstract.html","volume":"25","author":[{"family":"Krizhevsky","given":"Alex"},{"family":"Sutskever","given":"Ilya"},{"family":"Hinton","given":"Geoffrey E"}],"accessed":{"date-parts":[["2026",10,5]]},"issued":{"date-parts":[["2012"]]}}}],"schema":"https://github.com/citation-style-language/schema/raw/master/csl-citation.json"} </w:instrText>
      </w:r>
      <w:r w:rsidR="00B26E07">
        <w:fldChar w:fldCharType="separate"/>
      </w:r>
      <w:r w:rsidR="00E5301A" w:rsidRPr="00E5301A">
        <w:t>[53]</w:t>
      </w:r>
      <w:r w:rsidR="00B26E07">
        <w:fldChar w:fldCharType="end"/>
      </w:r>
    </w:p>
    <w:p w14:paraId="638B76A4" w14:textId="77777777" w:rsidR="00225F40" w:rsidRDefault="00225F40" w:rsidP="00225F40"/>
    <w:p w14:paraId="42E372A3" w14:textId="77777777" w:rsidR="00225F40" w:rsidRPr="00E60585" w:rsidRDefault="00225F40" w:rsidP="00225F40">
      <w:pPr>
        <w:rPr>
          <w:rStyle w:val="IntensiveHervorhebung"/>
        </w:rPr>
      </w:pPr>
      <w:r w:rsidRPr="00E60585">
        <w:rPr>
          <w:rStyle w:val="IntensiveHervorhebung"/>
        </w:rPr>
        <w:t>Tiefe neuronaler Netze</w:t>
      </w:r>
    </w:p>
    <w:p w14:paraId="2AB1A298" w14:textId="4A73C8E4" w:rsidR="00225F40" w:rsidRDefault="00225F40" w:rsidP="00225F40">
      <w:r>
        <w:t xml:space="preserve">Die Tiefe eines neuronalen Netzwerks bezeichnet die Anzahl seiner aufeinanderfolgenden Verarbeitungsschichten. In einem tiefen CNN werden zunächst einfache Strukturen wie Kanten erkannt. Nachfolgende Schichten kombinieren diese Informationen zu komplexeren Mustern und abstrakteren Merkmalen. Eine größere Tiefe kann dadurch leistungsfähigere Repräsentationen ermöglichen, erschwert jedoch häufig das Training des Netzwerks. </w:t>
      </w:r>
      <w:r w:rsidR="00B26E07">
        <w:fldChar w:fldCharType="begin"/>
      </w:r>
      <w:r w:rsidR="00E5301A">
        <w:instrText xml:space="preserve"> ADDIN ZOTERO_ITEM CSL_CITATION {"citationID":"tk0AW27u","properties":{"unsorted":false,"formattedCitation":"[54]","plainCitation":"[54]","noteIndex":0},"citationItems":[{"id":241,"uris":["http://zotero.org/users/20567757/items/2QQ3LYQ4"],"itemData":{"id":241,"type":"article","abstract":"In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vision.","DOI":"10.48550/arXiv.1409.1556","note":"arXiv:1409.1556 [cs.CV]","number":"arXiv:1409.1556","publisher":"arXiv","source":"arXiv.org","title":"Very Deep Convolutional Networks for Large-Scale Image Recognition","URL":"http://arxiv.org/abs/1409.1556","author":[{"family":"Simonyan","given":"Karen"},{"family":"Zisserman","given":"Andrew"}],"accessed":{"date-parts":[["2026",10,5]]},"issued":{"date-parts":[["2015",4,10]]}}}],"schema":"https://github.com/citation-style-language/schema/raw/master/csl-citation.json"} </w:instrText>
      </w:r>
      <w:r w:rsidR="00B26E07">
        <w:fldChar w:fldCharType="separate"/>
      </w:r>
      <w:r w:rsidR="00E5301A" w:rsidRPr="00E5301A">
        <w:t>[54]</w:t>
      </w:r>
      <w:r w:rsidR="00B26E07">
        <w:fldChar w:fldCharType="end"/>
      </w:r>
    </w:p>
    <w:p w14:paraId="7BB770B7" w14:textId="77777777" w:rsidR="00225F40" w:rsidRDefault="00225F40" w:rsidP="00225F40"/>
    <w:p w14:paraId="476C11F8" w14:textId="0BCFFBF6" w:rsidR="00225F40" w:rsidRDefault="008B49CA" w:rsidP="00225F40">
      <w:r>
        <w:t>S</w:t>
      </w:r>
      <w:r w:rsidRPr="008B49CA">
        <w:t>ollen besonders tiefe Netze trainiert werden, kommen sogenannte Skip-Connections zum Einsatz. Hierbei wird die Verarbeitung bestimmter Informationen in manchen Netzwerkschichten</w:t>
      </w:r>
      <w:r w:rsidR="00CD064F">
        <w:t xml:space="preserve"> </w:t>
      </w:r>
      <w:r w:rsidRPr="008B49CA">
        <w:t>kurzgeschlossen</w:t>
      </w:r>
      <w:r w:rsidR="00CD064F">
        <w:t xml:space="preserve"> bzw. übersprungen</w:t>
      </w:r>
      <w:r w:rsidRPr="008B49CA">
        <w:t>. Mehr dazu unter</w:t>
      </w:r>
      <w:r>
        <w:t xml:space="preserve"> </w:t>
      </w:r>
      <w:r w:rsidR="00B26E07">
        <w:fldChar w:fldCharType="begin"/>
      </w:r>
      <w:r w:rsidR="00E5301A">
        <w:instrText xml:space="preserve"> ADDIN ZOTERO_ITEM CSL_CITATION {"citationID":"CYhhT8Dm","properties":{"unsorted":false,"formattedCitation":"[55]","plainCitation":"[55]","noteIndex":0},"citationItems":[{"id":244,"uris":["http://zotero.org/users/20567757/items/2IDWJ9LU"],"itemData":{"id":244,"type":"paper-conference","event-title":"Proceedings of the IEEE Conference on Computer Vision and Pattern Recognition","page":"770-778","source":"openaccess.thecvf.com","title":"Deep Residual Learning for Image Recognition","URL":"https://openaccess.thecvf.com/content_cvpr_2016/html/He_Deep_Residual_Learning_CVPR_2016_paper.html","author":[{"family":"He","given":"Kaiming"},{"family":"Zhang","given":"Xiangyu"},{"family":"Ren","given":"Shaoqing"},{"family":"Sun","given":"Jian"}],"accessed":{"date-parts":[["2026",10,5]]},"issued":{"date-parts":[["2016"]]}}}],"schema":"https://github.com/citation-style-language/schema/raw/master/csl-citation.json"} </w:instrText>
      </w:r>
      <w:r w:rsidR="00B26E07">
        <w:fldChar w:fldCharType="separate"/>
      </w:r>
      <w:r w:rsidR="00E5301A" w:rsidRPr="00E5301A">
        <w:t>[55]</w:t>
      </w:r>
      <w:r w:rsidR="00B26E07">
        <w:fldChar w:fldCharType="end"/>
      </w:r>
      <w:r>
        <w:t>.</w:t>
      </w:r>
    </w:p>
    <w:p w14:paraId="73201EE9" w14:textId="77777777" w:rsidR="00225F40" w:rsidRDefault="00225F40" w:rsidP="00225F40"/>
    <w:p w14:paraId="324EB606" w14:textId="77777777" w:rsidR="00225F40" w:rsidRPr="00590923" w:rsidRDefault="00225F40" w:rsidP="00225F40">
      <w:pPr>
        <w:rPr>
          <w:rStyle w:val="IntensiveHervorhebung"/>
        </w:rPr>
      </w:pPr>
      <w:r w:rsidRPr="00590923">
        <w:rPr>
          <w:rStyle w:val="IntensiveHervorhebung"/>
        </w:rPr>
        <w:t>Räumliche und zeitliche Informationen</w:t>
      </w:r>
    </w:p>
    <w:p w14:paraId="7A5049EA" w14:textId="4A02D45A" w:rsidR="005269D0" w:rsidRDefault="008765A7" w:rsidP="00225F40">
      <w:r w:rsidRPr="008765A7">
        <w:t xml:space="preserve">Ein gewöhnliches 2D-CNN verarbeitet einzelne Bilder und erfasst daher hauptsächlich räumliche Informationen. Für Videodaten können </w:t>
      </w:r>
      <w:proofErr w:type="spellStart"/>
      <w:r w:rsidRPr="008765A7">
        <w:t>spatiotemporale</w:t>
      </w:r>
      <w:proofErr w:type="spellEnd"/>
      <w:r w:rsidRPr="008765A7">
        <w:t xml:space="preserve"> CNNs eingesetzt werden, die sowohl Positionen als auch zeitliche Veränderungen berücksichtigen. Dazu gehören beispielsweise 3D-CNNs, deren Filter zusätzlich </w:t>
      </w:r>
      <w:r w:rsidR="00100EAC" w:rsidRPr="008765A7">
        <w:t>über mehrere aufeinanderfolgenden Frames</w:t>
      </w:r>
      <w:r w:rsidRPr="008765A7">
        <w:t xml:space="preserve"> bewegt werden und dadurch räumliche sowie zeitliche Muster direkt aus Videosequenzen lernen. </w:t>
      </w:r>
      <w:r w:rsidR="00E60585">
        <w:fldChar w:fldCharType="begin"/>
      </w:r>
      <w:r w:rsidR="00E5301A">
        <w:instrText xml:space="preserve"> ADDIN ZOTERO_ITEM CSL_CITATION {"citationID":"RDw3Wf6O","properties":{"unsorted":false,"formattedCitation":"[56]","plainCitation":"[56]","noteIndex":0},"citationItems":[{"id":248,"uris":["http://zotero.org/users/20567757/items/RYYXSQC5"],"itemData":{"id":248,"type":"paper-conference","event-title":"Proceedings of the IEEE International Conference on Computer Vision","page":"4489-4497","source":"openaccess.thecvf.com","title":"Learning Spatiotemporal Features With 3D Convolutional Networks","URL":"https://openaccess.thecvf.com/content_iccv_2015/html/Tran_Learning_Spatiotemporal_Features_ICCV_2015_paper.html","author":[{"family":"Tran","given":"Du"},{"family":"Bourdev","given":"Lubomir"},{"family":"Fergus","given":"Rob"},{"family":"Torresani","given":"Lorenzo"},{"family":"Paluri","given":"Manohar"}],"accessed":{"date-parts":[["2026",10,5]]},"issued":{"date-parts":[["2015"]]}}}],"schema":"https://github.com/citation-style-language/schema/raw/master/csl-citation.json"} </w:instrText>
      </w:r>
      <w:r w:rsidR="00E60585">
        <w:fldChar w:fldCharType="separate"/>
      </w:r>
      <w:r w:rsidR="00E5301A" w:rsidRPr="00E5301A">
        <w:t>[56]</w:t>
      </w:r>
      <w:r w:rsidR="00E60585">
        <w:fldChar w:fldCharType="end"/>
      </w:r>
      <w:r w:rsidR="00300155">
        <w:t xml:space="preserve"> </w:t>
      </w:r>
    </w:p>
    <w:p w14:paraId="068753CD" w14:textId="3E95B8B6" w:rsidR="00100EAC" w:rsidRDefault="00100EAC" w:rsidP="00100EAC">
      <w:r>
        <w:t>Für die sehr rechenaufwändigen</w:t>
      </w:r>
      <w:r w:rsidR="00300155">
        <w:t xml:space="preserve"> </w:t>
      </w:r>
      <w:r w:rsidR="00300155" w:rsidRPr="008765A7">
        <w:t>3D-CNN</w:t>
      </w:r>
      <w:r>
        <w:t>s</w:t>
      </w:r>
      <w:r w:rsidR="00300155">
        <w:t xml:space="preserve"> </w:t>
      </w:r>
      <w:r>
        <w:t>werden auch alternative Netzstrukturen wie</w:t>
      </w:r>
      <w:r w:rsidR="00300155">
        <w:t xml:space="preserve"> </w:t>
      </w:r>
    </w:p>
    <w:p w14:paraId="1CE8EE22" w14:textId="5EDE5560" w:rsidR="00300155" w:rsidRDefault="00300155" w:rsidP="00100EAC">
      <w:pPr>
        <w:pStyle w:val="Stichpunkte1"/>
        <w:numPr>
          <w:ilvl w:val="0"/>
          <w:numId w:val="0"/>
        </w:numPr>
      </w:pPr>
      <w:hyperlink r:id="rId51" w:history="1">
        <w:proofErr w:type="spellStart"/>
        <w:r w:rsidRPr="00300155">
          <w:rPr>
            <w:rStyle w:val="Hyperlink"/>
          </w:rPr>
          <w:t>ConvLSTM</w:t>
        </w:r>
        <w:proofErr w:type="spellEnd"/>
      </w:hyperlink>
      <w:r>
        <w:rPr>
          <w:rStyle w:val="SchwacheHervorhebung"/>
        </w:rPr>
        <w:t xml:space="preserve"> </w:t>
      </w:r>
      <w:r>
        <w:rPr>
          <w:rStyle w:val="SchwacheHervorhebung"/>
        </w:rPr>
        <w:fldChar w:fldCharType="begin"/>
      </w:r>
      <w:r>
        <w:rPr>
          <w:rStyle w:val="SchwacheHervorhebung"/>
        </w:rPr>
        <w:instrText xml:space="preserve"> ADDIN ZOTERO_ITEM CSL_CITATION {"citationID":"Tt7uH5Kz","properties":{"unsorted":false,"formattedCitation":"[57]","plainCitation":"[57]","noteIndex":0},"citationItems":[{"id":308,"uris":["http://zotero.org/users/20567757/items/M7XHZJRX"],"itemData":{"id":308,"type":"article","abstract":"The goal of precipitation nowcasting is to predict the future rainfall intensity in a local region over a relatively short period of time. Very few previous studies have examined this crucial and challenging weather forecasting problem from the machine learning perspective. In this paper, we formulate precipitation nowcasting as a spatiotemporal sequence forecasting problem in which both the input and the prediction target are spatiotemporal sequences. By extending the fully connected LSTM (FC-LSTM) to have convolutional structures in both the input-to-state and state-to-state transitions, we propose the convolutional LSTM (ConvLSTM) and use it to build an end-to-end trainable model for the precipitation nowcasting problem. Experiments show that our ConvLSTM network captures spatiotemporal correlations better and consistently outperforms FC-LSTM and the state-of-the-art operational ROVER algorithm for precipitation nowcasting.","DOI":"10.48550/arXiv.1506.04214","note":"arXiv:1506.04214 [cs.CV]","number":"arXiv:1506.04214","publisher":"arXiv","source":"arXiv.org","title":"Convolutional LSTM Network: A Machine Learning Approach for Precipitation Nowcasting","title-short":"Convolutional LSTM Network","URL":"http://arxiv.org/abs/1506.04214","author":[{"family":"Shi","given":"Xingjian"},{"family":"Chen","given":"Zhourong"},{"family":"Wang","given":"Hao"},{"family":"Yeung","given":"Dit-Yan"},{"family":"Wong","given":"Wai-kin"},{"family":"Woo","given":"Wang-chun"}],"accessed":{"date-parts":[["2026",10,12]]},"issued":{"date-parts":[["2015",9,19]]}}}],"schema":"https://github.com/citation-style-language/schema/raw/master/csl-citation.json"} </w:instrText>
      </w:r>
      <w:r>
        <w:rPr>
          <w:rStyle w:val="SchwacheHervorhebung"/>
        </w:rPr>
        <w:fldChar w:fldCharType="separate"/>
      </w:r>
      <w:r w:rsidRPr="00300155">
        <w:t>[57]</w:t>
      </w:r>
      <w:r>
        <w:rPr>
          <w:rStyle w:val="SchwacheHervorhebung"/>
        </w:rPr>
        <w:fldChar w:fldCharType="end"/>
      </w:r>
      <w:r>
        <w:t>, das</w:t>
      </w:r>
      <w:r w:rsidRPr="00300155">
        <w:t xml:space="preserve"> ist eine Erweiterung des LSTM</w:t>
      </w:r>
      <w:r>
        <w:t xml:space="preserve"> </w:t>
      </w:r>
      <w:r w:rsidRPr="00585C97">
        <w:t>(Long Short-Term Memory)</w:t>
      </w:r>
      <w:r w:rsidR="00100EAC">
        <w:t xml:space="preserve"> Netzes</w:t>
      </w:r>
      <w:r>
        <w:t xml:space="preserve"> </w:t>
      </w:r>
      <w:r w:rsidRPr="00300155">
        <w:t>für bilddatenähnliche Eingaben</w:t>
      </w:r>
      <w:r w:rsidR="00100EAC">
        <w:t xml:space="preserve">, </w:t>
      </w:r>
      <w:r>
        <w:t xml:space="preserve">und </w:t>
      </w:r>
      <w:r w:rsidRPr="00585C97">
        <w:t>TSM</w:t>
      </w:r>
      <w:r>
        <w:t>-Netze</w:t>
      </w:r>
      <w:r w:rsidR="00100EAC">
        <w:t xml:space="preserve"> eingesetzt</w:t>
      </w:r>
      <w:r>
        <w:t>.</w:t>
      </w:r>
    </w:p>
    <w:p w14:paraId="39D95BFD" w14:textId="77777777" w:rsidR="00AE02FF" w:rsidRDefault="00AE02FF" w:rsidP="00225F40"/>
    <w:p w14:paraId="3125A49D" w14:textId="5E46B3D0" w:rsidR="00AE02FF" w:rsidRPr="00AE02FF" w:rsidRDefault="00AE02FF" w:rsidP="00225F40">
      <w:pPr>
        <w:rPr>
          <w:rStyle w:val="IntensiveHervorhebung"/>
        </w:rPr>
      </w:pPr>
      <w:r w:rsidRPr="00AE02FF">
        <w:rPr>
          <w:rStyle w:val="IntensiveHervorhebung"/>
        </w:rPr>
        <w:t>Temporal Shift Module</w:t>
      </w:r>
    </w:p>
    <w:p w14:paraId="1B7B7E8F" w14:textId="29751297" w:rsidR="00AE02FF" w:rsidRDefault="00AE02FF" w:rsidP="00225F40">
      <w:r>
        <w:t xml:space="preserve">Kurz </w:t>
      </w:r>
      <w:r w:rsidRPr="00585C97">
        <w:t>TSM bietet eine Recheneffiziente alternative zu einem</w:t>
      </w:r>
      <w:r>
        <w:t xml:space="preserve"> 3D-CNN</w:t>
      </w:r>
      <w:r w:rsidRPr="00585C97">
        <w:t xml:space="preserve">. Es verschiebt Informationen zwischen 2D-CNNs um ihnen einen Lerneffekt entlang der zeitlichen Achse zu geben, für was andernfalls das rechenintensivere 3D-CNN genutzt werden würde. </w:t>
      </w:r>
      <w:r w:rsidRPr="00585C97">
        <w:fldChar w:fldCharType="begin"/>
      </w:r>
      <w:r w:rsidR="00300155">
        <w:instrText xml:space="preserve"> ADDIN ZOTERO_ITEM CSL_CITATION {"citationID":"J7L8y6qG","properties":{"formattedCitation":"[58]","plainCitation":"[58]","noteIndex":0},"citationItems":[{"id":140,"uris":["http://zotero.org/users/20567757/items/MMNT7UAS"],"itemData":{"id":140,"type":"article","abstract":"The explosive growth in video streaming gives rise to challenges on performing video understanding at high accuracy and low computation cost. Conventional 2D CNNs are computationally cheap but cannot capture temporal relationships; 3D CNN based methods can achieve good performance but are computationally intensive, making it expensive to deploy. In this paper, we propose a generic and effective Temporal Shift Module (TSM) that enjoys both high efficiency and high performance. Specifically, it can achieve the performance of 3D CNN but maintain 2D CNN's complexity. TSM shifts part of the channels along the temporal dimension; thus facilitate information exchanged among neighboring frames. It can be inserted into 2D CNNs to achieve temporal modeling at zero computation and zero parameters. We also extended TSM to online setting, which enables real-time low-latency online video recognition and video object detection. TSM is accurate and efficient: it ranks the first place on the Something-Something leaderboard upon publication; on Jetson Nano and Galaxy Note8, it achieves a low latency of 13ms and 35ms for online video recognition. The code is available at: https://github.com/mit-han-lab/temporal-shift-module.","DOI":"10.48550/arXiv.1811.08383","note":"arXiv:1811.08383 [cs.CV]","number":"arXiv:1811.08383","publisher":"arXiv","source":"arXiv.org","title":"TSM: Temporal Shift Module for Efficient Video Understanding","title-short":"TSM","URL":"http://arxiv.org/abs/1811.08383","author":[{"family":"Lin","given":"Ji"},{"family":"Gan","given":"Chuang"},{"family":"Han","given":"Song"}],"accessed":{"date-parts":[["2026",8,13]]},"issued":{"date-parts":[["2019",8,22]]}}}],"schema":"https://github.com/citation-style-language/schema/raw/master/csl-citation.json"} </w:instrText>
      </w:r>
      <w:r w:rsidRPr="00585C97">
        <w:fldChar w:fldCharType="separate"/>
      </w:r>
      <w:r w:rsidR="00300155" w:rsidRPr="00300155">
        <w:t>[58]</w:t>
      </w:r>
      <w:r w:rsidRPr="00585C97">
        <w:fldChar w:fldCharType="end"/>
      </w:r>
    </w:p>
    <w:p w14:paraId="7ECA0EDD" w14:textId="77777777" w:rsidR="00300155" w:rsidRDefault="00300155" w:rsidP="00225F40"/>
    <w:p w14:paraId="2CC60CEE" w14:textId="77777777" w:rsidR="00A60310" w:rsidRDefault="00A60310" w:rsidP="00A60310">
      <w:pPr>
        <w:pStyle w:val="berschrift2"/>
      </w:pPr>
      <w:bookmarkStart w:id="95" w:name="_Ref242727304"/>
      <w:bookmarkStart w:id="96" w:name="_Toc242780586"/>
      <w:r>
        <w:t>Transformer</w:t>
      </w:r>
      <w:bookmarkEnd w:id="95"/>
      <w:bookmarkEnd w:id="96"/>
    </w:p>
    <w:p w14:paraId="355D4F99" w14:textId="57D2E7E3" w:rsidR="00300155" w:rsidRPr="00585C97" w:rsidRDefault="000A56AC" w:rsidP="00A60310">
      <w:r w:rsidRPr="000A56AC">
        <w:t>Ein Transformer ist eine neuronale Netzwerkarchitektur, die auf dem Attention-Mechanismus basiert. Im Gegensatz zu CNNs und rekurrenten Netzen verwendet er weder Faltungen noch Rekurrenz. Transformer berechnen mithilfe von Self-Attention, welche Elemente einer Eingabesequenz für die Verarbeitung besonders relevant sind. Dadurch können Abhängigkeiten zwischen weit voneinander entfernten Positionen direkt modelliert werden. Im Gegensatz dazu verschiebt ein CNN einen Filter über eine Bildstruktur und verarbeitet dabei zunächst lokale Bereiche. Transformer eignen sich daher insbesondere dafür, Beziehungen zwischen einzelnen Merkmalen einer Eingabesequenz zu modellieren und werden häufig in mehreren Schichten hintereinander eingesetzt</w:t>
      </w:r>
      <w:r>
        <w:t>.</w:t>
      </w:r>
      <w:r w:rsidR="009C7D47">
        <w:t xml:space="preserve"> </w:t>
      </w:r>
      <w:r w:rsidR="008336F2">
        <w:fldChar w:fldCharType="begin"/>
      </w:r>
      <w:r w:rsidR="008336F2">
        <w:instrText xml:space="preserve"> ADDIN ZOTERO_ITEM CSL_CITATION {"citationID":"lFdJ04mm","properties":{"unsorted":false,"formattedCitation":"[59]","plainCitation":"[59]","noteIndex":0},"citationItems":[{"id":321,"uris":["http://zotero.org/users/20567757/items/IRT7TQ7S"],"itemData":{"id":321,"type":"article","abstract":"The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N."},{"family":"Kaiser","given":"Lukasz"},{"family":"Polosukhin","given":"Illia"}],"accessed":{"date-parts":[["2026",10,12]]},"issued":{"date-parts":[["2023",8,2]]}}}],"schema":"https://github.com/citation-style-language/schema/raw/master/csl-citation.json"} </w:instrText>
      </w:r>
      <w:r w:rsidR="008336F2">
        <w:fldChar w:fldCharType="separate"/>
      </w:r>
      <w:r w:rsidR="008336F2" w:rsidRPr="00A60310">
        <w:t>[59]</w:t>
      </w:r>
      <w:r w:rsidR="008336F2">
        <w:fldChar w:fldCharType="end"/>
      </w:r>
    </w:p>
    <w:p w14:paraId="67FD45EC" w14:textId="430AFD79" w:rsidR="00D2289E" w:rsidRDefault="007721A8" w:rsidP="00D2289E">
      <w:pPr>
        <w:pStyle w:val="berschrift2"/>
      </w:pPr>
      <w:bookmarkStart w:id="97" w:name="_Ref242708485"/>
      <w:bookmarkStart w:id="98" w:name="_Ref242708488"/>
      <w:bookmarkStart w:id="99" w:name="_Toc242780587"/>
      <w:r>
        <w:lastRenderedPageBreak/>
        <w:t xml:space="preserve">Menschliche </w:t>
      </w:r>
      <w:r w:rsidRPr="00435C9A">
        <w:t>Auditive Richtungs</w:t>
      </w:r>
      <w:r>
        <w:t>w</w:t>
      </w:r>
      <w:r w:rsidRPr="00435C9A">
        <w:t>ahrnehmung</w:t>
      </w:r>
      <w:bookmarkEnd w:id="97"/>
      <w:bookmarkEnd w:id="98"/>
      <w:bookmarkEnd w:id="99"/>
      <w:r>
        <w:t xml:space="preserve"> </w:t>
      </w:r>
    </w:p>
    <w:p w14:paraId="58134DBF" w14:textId="217E3AE8" w:rsidR="0058089F" w:rsidRPr="0058089F" w:rsidRDefault="0058089F" w:rsidP="00D2289E">
      <w:pPr>
        <w:rPr>
          <w:rStyle w:val="IntensiveHervorhebung"/>
        </w:rPr>
      </w:pPr>
      <w:r w:rsidRPr="0058089F">
        <w:rPr>
          <w:rStyle w:val="IntensiveHervorhebung"/>
        </w:rPr>
        <w:t xml:space="preserve">Minimum Audible </w:t>
      </w:r>
      <w:proofErr w:type="gramStart"/>
      <w:r w:rsidRPr="0058089F">
        <w:rPr>
          <w:rStyle w:val="IntensiveHervorhebung"/>
        </w:rPr>
        <w:t>Angle</w:t>
      </w:r>
      <w:proofErr w:type="gramEnd"/>
    </w:p>
    <w:p w14:paraId="10C95476" w14:textId="25E5FDD2" w:rsidR="007721A8" w:rsidRDefault="007721A8" w:rsidP="00D2289E">
      <w:r w:rsidRPr="00D2289E">
        <w:t xml:space="preserve">Das Paper </w:t>
      </w:r>
      <w:r w:rsidRPr="00D2289E">
        <w:fldChar w:fldCharType="begin"/>
      </w:r>
      <w:r w:rsidR="00A60310">
        <w:instrText xml:space="preserve"> ADDIN ZOTERO_ITEM CSL_CITATION {"citationID":"c64CDF3r","properties":{"unsorted":false,"formattedCitation":"[60]","plainCitation":"[60]","noteIndex":0},"citationItems":[{"id":175,"uris":["http://zotero.org/users/20567757/items/E9W99LS7"],"itemData":{"id":175,"type":"article-journal","abstract":"Minimum audible angle (MAA) thresholds were obtained for four subjects in a two-alternative, forced-choice, three up/one down, adaptive paradigm as a function of the orientation of the array of sources. With sources distributed on the horizontal plane, the mean MAA threshold was 0.97°. With the sources distributed on the vertical plane (array rotated 90°), the mean MAA threshold was 3.65°. Performance in both conditions was well in line with previous experiments of this type. Tests were also conducted with sources distributed on oblique planes. As the array was rotated from 10°–60° from the horizontal plane, relatively little change in the MAA threshold was observed; the mean MAA thresholds ranged from 0.78° to 1.06°. Only when the array was nearly vertical (80°) was there any appreciable loss in spatial resolution; the MAA threshold had increased to 1.8°. The relevance of these results to research on auditory localization under natural listening conditions, especially in the presence of head movements, is also discussed.","container-title":"The Journal of the Acoustical Society of America","DOI":"10.1121/1.399421","ISSN":"0001-4966, 1520-8524","issue":"4","language":"en","page":"1728-1731","source":"DOI.org (Crossref)","title":"Minimum audible angle thresholds for sources varying in both elevation and azimuth","volume":"87","author":[{"family":"Perrott","given":"David R."},{"family":"Saberi","given":"Kourosh"}],"issued":{"date-parts":[["1990",4,1]]}}}],"schema":"https://github.com/citation-style-language/schema/raw/master/csl-citation.json"} </w:instrText>
      </w:r>
      <w:r w:rsidRPr="00D2289E">
        <w:fldChar w:fldCharType="separate"/>
      </w:r>
      <w:r w:rsidR="00A60310" w:rsidRPr="00A60310">
        <w:t>[60]</w:t>
      </w:r>
      <w:r w:rsidRPr="00D2289E">
        <w:fldChar w:fldCharType="end"/>
      </w:r>
      <w:r w:rsidRPr="00D2289E">
        <w:t xml:space="preserve"> untersucht den minimalen Audio Winkel, in Englisch </w:t>
      </w:r>
      <w:proofErr w:type="spellStart"/>
      <w:r w:rsidRPr="00CF7447">
        <w:rPr>
          <w:rStyle w:val="SchwacheHervorhebung"/>
        </w:rPr>
        <w:t>minimum</w:t>
      </w:r>
      <w:proofErr w:type="spellEnd"/>
      <w:r w:rsidRPr="00CF7447">
        <w:rPr>
          <w:rStyle w:val="SchwacheHervorhebung"/>
        </w:rPr>
        <w:t xml:space="preserve"> </w:t>
      </w:r>
      <w:proofErr w:type="spellStart"/>
      <w:r w:rsidRPr="00CF7447">
        <w:rPr>
          <w:rStyle w:val="SchwacheHervorhebung"/>
        </w:rPr>
        <w:t>audible</w:t>
      </w:r>
      <w:proofErr w:type="spellEnd"/>
      <w:r w:rsidRPr="00CF7447">
        <w:rPr>
          <w:rStyle w:val="SchwacheHervorhebung"/>
        </w:rPr>
        <w:t xml:space="preserve"> angle</w:t>
      </w:r>
      <w:r w:rsidRPr="00D2289E">
        <w:t xml:space="preserve"> oder kurz MAA. Genauer gesagt wird hier geguckt, wie klein die Richtungsänderung eines Geräusches sein kann, damit diese von einem Menschen noch wahrgenommen wird. Unter den kontrollierten Laborbedingungen der Studie lagen die Wahrnehmungsschwellen im Mittel bei 0,97° für Richtungsunterschiede im Azimut und bei 3,65° für Unterschiede in der Elevation.</w:t>
      </w:r>
    </w:p>
    <w:p w14:paraId="32252660" w14:textId="77777777" w:rsidR="0058089F" w:rsidRDefault="0058089F" w:rsidP="00D2289E"/>
    <w:p w14:paraId="13DED290" w14:textId="25C7FFF0" w:rsidR="0058089F" w:rsidRPr="0058089F" w:rsidRDefault="00CF7447" w:rsidP="00D2289E">
      <w:pPr>
        <w:rPr>
          <w:rStyle w:val="IntensiveHervorhebung"/>
        </w:rPr>
      </w:pPr>
      <w:r>
        <w:rPr>
          <w:rStyle w:val="IntensiveHervorhebung"/>
        </w:rPr>
        <w:t xml:space="preserve">MMA bei </w:t>
      </w:r>
      <w:proofErr w:type="spellStart"/>
      <w:r w:rsidR="0058089F" w:rsidRPr="0058089F">
        <w:rPr>
          <w:rStyle w:val="IntensiveHervorhebung"/>
        </w:rPr>
        <w:t>Amdisonics</w:t>
      </w:r>
      <w:proofErr w:type="spellEnd"/>
    </w:p>
    <w:p w14:paraId="16B9F4B2" w14:textId="60B945DF" w:rsidR="007721A8" w:rsidRDefault="007721A8" w:rsidP="00D2289E">
      <w:r w:rsidRPr="00D2289E">
        <w:t>Etwas dichter an der Thematik der vorliegenden Arbeit, beschreibt</w:t>
      </w:r>
      <w:r>
        <w:t xml:space="preserve"> d</w:t>
      </w:r>
      <w:r w:rsidRPr="00435C9A">
        <w:t xml:space="preserve">as Paper </w:t>
      </w:r>
      <w:r>
        <w:fldChar w:fldCharType="begin"/>
      </w:r>
      <w:r w:rsidR="00A60310">
        <w:instrText xml:space="preserve"> ADDIN ZOTERO_ITEM CSL_CITATION {"citationID":"zWbPti3h","properties":{"unsorted":false,"formattedCitation":"[61]","plainCitation":"[61]","noteIndex":0},"citationItems":[{"id":172,"uris":["http://zotero.org/users/20567757/items/4YUSCIER"],"itemData":{"id":172,"type":"article-journal","abstract":"Minimum audible angle (MAA) thresholds were obtained for four subjects in a two-alternative, forced-choice, three up/one down, adaptive paradigm as a function of the orientation of the array of sources. With sources distributed on the horizontal plane, the mean MAA threshold was 0.97 degrees. With the sources distributed on the vertical plane (array rotated 90 degrees), the mean MAA threshold was 3.65 degrees. Performance in both conditions was well in line with previous experiments of this type. Tests were also conducted with sources distributed on oblique planes. As the array was rotated from 10 degrees-60 degrees from the horizontal plane, relatively little change in the MAA threshold was observed; the mean MAA thresholds ranged from 0.78 degrees to 1.06 degrees. Only when the array was nearly vertical (80 degrees) was there any appreciable loss in spatial resolution; the MAA threshold had increased to 1.8 degrees. The relevance of these results to research on auditory localization under natural listening conditions, especially in the presence of head movements, is also discussed.","container-title":"The Journal of the Acoustical Society of America","DOI":"10.1121/1.399421","ISSN":"0001-4966","issue":"4","journalAbbreviation":"J Acoust Soc Am","language":"eng","page":"1728-1731","PMID":"2341677","source":"PubMed","title":"Minimum audible angle thresholds for sources varying in both elevation and azimuth","volume":"87","author":[{"family":"Perrott","given":"D. R."},{"family":"Saberi","given":"K."}],"issued":{"date-parts":[["1990",4]]}}}],"schema":"https://github.com/citation-style-language/schema/raw/master/csl-citation.json"} </w:instrText>
      </w:r>
      <w:r>
        <w:fldChar w:fldCharType="separate"/>
      </w:r>
      <w:r w:rsidR="00A60310" w:rsidRPr="00A60310">
        <w:t>[61]</w:t>
      </w:r>
      <w:r>
        <w:fldChar w:fldCharType="end"/>
      </w:r>
      <w:r>
        <w:t xml:space="preserve"> den MAA. Es </w:t>
      </w:r>
      <w:r w:rsidRPr="00435C9A">
        <w:t xml:space="preserve">beschreibt, wie die Menschliche </w:t>
      </w:r>
      <w:r>
        <w:t xml:space="preserve">auditive </w:t>
      </w:r>
      <w:r w:rsidRPr="00435C9A">
        <w:t>Richtung</w:t>
      </w:r>
      <w:r>
        <w:t>s</w:t>
      </w:r>
      <w:r w:rsidRPr="00435C9A">
        <w:t>wa</w:t>
      </w:r>
      <w:r>
        <w:t xml:space="preserve">hrnehmung sich mit höherer </w:t>
      </w:r>
      <w:proofErr w:type="spellStart"/>
      <w:r w:rsidRPr="00435C9A">
        <w:t>Ambisonics</w:t>
      </w:r>
      <w:proofErr w:type="spellEnd"/>
      <w:r>
        <w:t xml:space="preserve"> Ordnung verhält.</w:t>
      </w:r>
      <w:r w:rsidRPr="00435C9A">
        <w:t xml:space="preserve"> </w:t>
      </w:r>
    </w:p>
    <w:p w14:paraId="16614012" w14:textId="77777777" w:rsidR="0058089F" w:rsidRDefault="0058089F" w:rsidP="00D2289E"/>
    <w:p w14:paraId="76ED06DF" w14:textId="3926B62E" w:rsidR="007721A8" w:rsidRDefault="007721A8" w:rsidP="00D2289E">
      <w:proofErr w:type="spellStart"/>
      <w:r w:rsidRPr="00FD32D0">
        <w:t>Ambisonics</w:t>
      </w:r>
      <w:proofErr w:type="spellEnd"/>
      <w:r w:rsidRPr="00FD32D0">
        <w:t xml:space="preserve"> ist ein </w:t>
      </w:r>
      <w:r w:rsidR="0058089F">
        <w:t xml:space="preserve">gängiges </w:t>
      </w:r>
      <w:r w:rsidRPr="00FD32D0">
        <w:t xml:space="preserve">Verfahren zur Aufnahme, Repräsentation und Wiedergabe dreidimensionaler Schallfelder. Im Gegensatz zu kanalbasierten Verfahren ist die </w:t>
      </w:r>
      <w:proofErr w:type="spellStart"/>
      <w:r w:rsidRPr="00FD32D0">
        <w:t>Ambisonics</w:t>
      </w:r>
      <w:proofErr w:type="spellEnd"/>
      <w:r w:rsidRPr="00FD32D0">
        <w:t>-Repräsentation nicht an ein festes Lautsprecherlayout gebunden, sondern wird für die jeweilige Lautsprecher- oder Kopfhörerkonfiguration dekodiert</w:t>
      </w:r>
      <w:r>
        <w:t xml:space="preserve">. </w:t>
      </w:r>
      <w:r>
        <w:fldChar w:fldCharType="begin"/>
      </w:r>
      <w:r w:rsidR="00A60310">
        <w:instrText xml:space="preserve"> ADDIN ZOTERO_ITEM CSL_CITATION {"citationID":"0WZESVR4","properties":{"unsorted":false,"formattedCitation":"[62]","plainCitation":"[62]","noteIndex":0},"citationItems":[{"id":176,"uris":["http://zotero.org/users/20567757/items/B8DYEWLN"],"itemData":{"id":176,"type":"entry-encyclopedia","abstract":"Ambisonics (auch Ambisonic) ist ein Verfahren zur Aufnahme und Wiedergabe eines Schallfelds. Diese Audiotechnologie wurde in den 1960er und 1970er Jahren in Großbritannien entwickelt und im Wesentlichen von Michael A. Gerzon und Peter Fellgett vorangetrieben. Im Unterschied zu den kanalorientierten Übertragungsverfahren ist für die Wiedergabe keine feste Anzahl von Lautsprechern vorgegeben.\nDie Lautsprechersignale werden für jede Lautsprecherposition aus den übertragenen Ambisonics-Signalen zusammengesetzt, die für Empfänger verschiedener Richtwirkungen stehen (omnidirektionale Richtwirkung, Achten in die kartesische Koordinatenrichtungen, und bei höherer Ordnung auch weitere Kugelflächenfunktionen höherer Ordnungen).","container-title":"Wikipedia","language":"de","license":"Creative Commons Attribution-ShareAlike License","note":"Page Version ID: 269872883","source":"Wikipedia","title":"Ambisonics","URL":"https://de.wikipedia.org/w/index.php?title=Ambisonics&amp;oldid=269872883","accessed":{"date-parts":[["2026",8,28]]},"issued":{"date-parts":[["2026",8,22]]}}}],"schema":"https://github.com/citation-style-language/schema/raw/master/csl-citation.json"} </w:instrText>
      </w:r>
      <w:r>
        <w:fldChar w:fldCharType="separate"/>
      </w:r>
      <w:r w:rsidR="00A60310" w:rsidRPr="00A60310">
        <w:t>[62]</w:t>
      </w:r>
      <w:r>
        <w:fldChar w:fldCharType="end"/>
      </w:r>
    </w:p>
    <w:p w14:paraId="7E2D9607" w14:textId="03BFA493" w:rsidR="007721A8" w:rsidRDefault="0058089F" w:rsidP="00D2289E">
      <w:r>
        <w:t>D</w:t>
      </w:r>
      <w:r w:rsidR="007721A8">
        <w:t xml:space="preserve">er nachfolgenden </w:t>
      </w:r>
      <w:r w:rsidR="007721A8">
        <w:fldChar w:fldCharType="begin"/>
      </w:r>
      <w:r w:rsidR="007721A8">
        <w:instrText xml:space="preserve"> REF _Ref238775037 \h </w:instrText>
      </w:r>
      <w:r w:rsidR="00D2289E">
        <w:instrText xml:space="preserve"> \* MERGEFORMAT </w:instrText>
      </w:r>
      <w:r w:rsidR="007721A8">
        <w:fldChar w:fldCharType="separate"/>
      </w:r>
      <w:r w:rsidR="007721A8">
        <w:t xml:space="preserve">Figure </w:t>
      </w:r>
      <w:r w:rsidR="007721A8">
        <w:rPr>
          <w:noProof/>
        </w:rPr>
        <w:t>2</w:t>
      </w:r>
      <w:r w:rsidR="007721A8">
        <w:fldChar w:fldCharType="end"/>
      </w:r>
      <w:r w:rsidR="007721A8">
        <w:t xml:space="preserve"> kann entnommen werden das mit einer </w:t>
      </w:r>
      <w:r w:rsidR="007721A8" w:rsidRPr="00072B20">
        <w:t xml:space="preserve">hochwertigen </w:t>
      </w:r>
      <w:r w:rsidR="007721A8">
        <w:t xml:space="preserve">künstlichen Klangrekonstruktion durch eine hohe </w:t>
      </w:r>
      <w:proofErr w:type="spellStart"/>
      <w:r w:rsidR="007721A8">
        <w:t>Amdisonics</w:t>
      </w:r>
      <w:proofErr w:type="spellEnd"/>
      <w:r w:rsidR="007721A8">
        <w:t>-Ordnung ein MAA von unter 5° Azimut möglich ist. Für die Wahrnehmung in Elevationsrichtung ist von einem höheren MAA auszugehen, da wie anfangs beschrieben die menschliche Richtungswahrnehmung in dieser Ebene weniger genau ist.</w:t>
      </w:r>
    </w:p>
    <w:p w14:paraId="2E48A901" w14:textId="77777777" w:rsidR="00D2289E" w:rsidRDefault="00D2289E" w:rsidP="00D2289E"/>
    <w:p w14:paraId="35E17A43" w14:textId="77777777" w:rsidR="007721A8" w:rsidRDefault="007721A8" w:rsidP="00D2289E">
      <w:r w:rsidRPr="00072B20">
        <w:t>Zudem zeigt die Abbildung, dass die Richtungswahrnehmung mit zunehmender seitlicher und rückwärtiger Position der Schallquelle ungenauer wird.</w:t>
      </w:r>
      <w:r>
        <w:t xml:space="preserve"> </w:t>
      </w:r>
      <w:r w:rsidRPr="00072B20">
        <w:t>Darüber hinaus betont die Arbeit, dass die Art des Schallreizes und dessen Frequenzspektrum einen wesentlichen Einfluss auf die Genauigkeit der Richtungswahrnehmung haben.</w:t>
      </w:r>
      <w:r>
        <w:t xml:space="preserve"> </w:t>
      </w:r>
    </w:p>
    <w:p w14:paraId="2D4F8023" w14:textId="77777777" w:rsidR="00D2289E" w:rsidRDefault="00D2289E" w:rsidP="00D2289E"/>
    <w:p w14:paraId="261C2F96" w14:textId="77777777" w:rsidR="007721A8" w:rsidRDefault="007721A8" w:rsidP="007721A8">
      <w:pPr>
        <w:pStyle w:val="Grundtext"/>
        <w:jc w:val="center"/>
      </w:pPr>
      <w:r>
        <w:rPr>
          <w:noProof/>
        </w:rPr>
        <w:drawing>
          <wp:inline distT="0" distB="0" distL="0" distR="0" wp14:anchorId="4CBCA8A8" wp14:editId="7C9F03C7">
            <wp:extent cx="3493464" cy="2879725"/>
            <wp:effectExtent l="0" t="0" r="0" b="0"/>
            <wp:docPr id="1952102068" name="Grafik 1" descr="Line graph showing standard deviation of azimuth response versus target azimuth with eight colored lines indicating different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showing standard deviation of azimuth response versus target azimuth with eight colored lines indicating different serie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99011" cy="2884297"/>
                    </a:xfrm>
                    <a:prstGeom prst="rect">
                      <a:avLst/>
                    </a:prstGeom>
                    <a:noFill/>
                    <a:ln>
                      <a:noFill/>
                    </a:ln>
                  </pic:spPr>
                </pic:pic>
              </a:graphicData>
            </a:graphic>
          </wp:inline>
        </w:drawing>
      </w:r>
    </w:p>
    <w:p w14:paraId="225A5FC4" w14:textId="2D9DE3A3" w:rsidR="007721A8" w:rsidRPr="00435C9A" w:rsidRDefault="007721A8" w:rsidP="007721A8">
      <w:pPr>
        <w:pStyle w:val="Beschriftung"/>
        <w:jc w:val="center"/>
      </w:pPr>
      <w:bookmarkStart w:id="100" w:name="_Ref238775037"/>
      <w:bookmarkStart w:id="101" w:name="_Toc239338430"/>
      <w:r>
        <w:t xml:space="preserve">Figure </w:t>
      </w:r>
      <w:r w:rsidR="005315BE">
        <w:fldChar w:fldCharType="begin"/>
      </w:r>
      <w:r w:rsidR="005315BE">
        <w:instrText xml:space="preserve"> SEQ Figure \* ARABIC </w:instrText>
      </w:r>
      <w:r w:rsidR="005315BE">
        <w:fldChar w:fldCharType="separate"/>
      </w:r>
      <w:r w:rsidR="005315BE">
        <w:rPr>
          <w:noProof/>
        </w:rPr>
        <w:t>17</w:t>
      </w:r>
      <w:r w:rsidR="005315BE">
        <w:rPr>
          <w:noProof/>
        </w:rPr>
        <w:fldChar w:fldCharType="end"/>
      </w:r>
      <w:bookmarkEnd w:id="100"/>
      <w:r>
        <w:t xml:space="preserve"> - menschliche akustische Richtungsauflösung (MAA) in Abhängigkeit der </w:t>
      </w:r>
      <w:proofErr w:type="spellStart"/>
      <w:r w:rsidRPr="00FD32D0">
        <w:t>Ambisonics</w:t>
      </w:r>
      <w:proofErr w:type="spellEnd"/>
      <w:r>
        <w:t>-Ordnung</w:t>
      </w:r>
      <w:r w:rsidRPr="00FD32D0">
        <w:t xml:space="preserve"> </w:t>
      </w:r>
      <w:r w:rsidRPr="00FD32D0">
        <w:fldChar w:fldCharType="begin"/>
      </w:r>
      <w:r w:rsidR="00A60310">
        <w:instrText xml:space="preserve"> ADDIN ZOTERO_ITEM CSL_CITATION {"citationID":"WqqXmqKi","properties":{"unsorted":false,"formattedCitation":"[61]","plainCitation":"[61]","noteIndex":0},"citationItems":[{"id":172,"uris":["http://zotero.org/users/20567757/items/4YUSCIER"],"itemData":{"id":172,"type":"article-journal","abstract":"Minimum audible angle (MAA) thresholds were obtained for four subjects in a two-alternative, forced-choice, three up/one down, adaptive paradigm as a function of the orientation of the array of sources. With sources distributed on the horizontal plane, the mean MAA threshold was 0.97 degrees. With the sources distributed on the vertical plane (array rotated 90 degrees), the mean MAA threshold was 3.65 degrees. Performance in both conditions was well in line with previous experiments of this type. Tests were also conducted with sources distributed on oblique planes. As the array was rotated from 10 degrees-60 degrees from the horizontal plane, relatively little change in the MAA threshold was observed; the mean MAA thresholds ranged from 0.78 degrees to 1.06 degrees. Only when the array was nearly vertical (80 degrees) was there any appreciable loss in spatial resolution; the MAA threshold had increased to 1.8 degrees. The relevance of these results to research on auditory localization under natural listening conditions, especially in the presence of head movements, is also discussed.","container-title":"The Journal of the Acoustical Society of America","DOI":"10.1121/1.399421","ISSN":"0001-4966","issue":"4","journalAbbreviation":"J Acoust Soc Am","language":"eng","page":"1728-1731","PMID":"2341677","source":"PubMed","title":"Minimum audible angle thresholds for sources varying in both elevation and azimuth","volume":"87","author":[{"family":"Perrott","given":"D. R."},{"family":"Saberi","given":"K."}],"issued":{"date-parts":[["1990",4]]}}}],"schema":"https://github.com/citation-style-language/schema/raw/master/csl-citation.json"} </w:instrText>
      </w:r>
      <w:r w:rsidRPr="00FD32D0">
        <w:fldChar w:fldCharType="separate"/>
      </w:r>
      <w:bookmarkEnd w:id="101"/>
      <w:r w:rsidR="00A60310" w:rsidRPr="00A60310">
        <w:t>[61]</w:t>
      </w:r>
      <w:r w:rsidRPr="00FD32D0">
        <w:fldChar w:fldCharType="end"/>
      </w:r>
    </w:p>
    <w:p w14:paraId="0018A69E" w14:textId="77777777" w:rsidR="007721A8" w:rsidRPr="00435C9A" w:rsidRDefault="007721A8" w:rsidP="007721A8">
      <w:pPr>
        <w:pStyle w:val="Grundtext"/>
      </w:pPr>
    </w:p>
    <w:p w14:paraId="6AA3C46B" w14:textId="5305F108" w:rsidR="007721A8" w:rsidRDefault="007721A8" w:rsidP="007721A8">
      <w:pPr>
        <w:pStyle w:val="berschrift2"/>
      </w:pPr>
      <w:bookmarkStart w:id="102" w:name="_Toc242780588"/>
      <w:r>
        <w:lastRenderedPageBreak/>
        <w:t>Sichtfeld Berechnungen</w:t>
      </w:r>
      <w:bookmarkEnd w:id="102"/>
    </w:p>
    <w:p w14:paraId="27B3301D" w14:textId="07D38134" w:rsidR="007721A8" w:rsidRDefault="007721A8" w:rsidP="007721A8">
      <w:r>
        <w:t xml:space="preserve">Ein rechteckiges Sichtfeld beispielsweise das </w:t>
      </w:r>
      <w:r w:rsidR="003909EE">
        <w:t>Sichtfeld,</w:t>
      </w:r>
      <w:r>
        <w:t xml:space="preserve"> welches sich durch </w:t>
      </w:r>
      <w:r w:rsidRPr="00BD6334">
        <w:t>Kamera</w:t>
      </w:r>
      <w:r>
        <w:t>linse und -sensor ergibt,</w:t>
      </w:r>
      <w:r w:rsidRPr="00BD6334">
        <w:t xml:space="preserve"> kann in drei Richtungen gemessen werden: horizontal, vertikal und diagonal. </w:t>
      </w:r>
      <w:r w:rsidRPr="00BD6334">
        <w:rPr>
          <w:lang w:val="en-US"/>
        </w:rPr>
        <w:t xml:space="preserve">In Englisch </w:t>
      </w:r>
      <w:proofErr w:type="spellStart"/>
      <w:r>
        <w:rPr>
          <w:lang w:val="en-US"/>
        </w:rPr>
        <w:t>heißen</w:t>
      </w:r>
      <w:proofErr w:type="spellEnd"/>
      <w:r w:rsidRPr="00BD6334">
        <w:rPr>
          <w:lang w:val="en-US"/>
        </w:rPr>
        <w:t xml:space="preserve"> </w:t>
      </w:r>
      <w:proofErr w:type="spellStart"/>
      <w:r w:rsidRPr="00BD6334">
        <w:rPr>
          <w:lang w:val="en-US"/>
        </w:rPr>
        <w:t>diese</w:t>
      </w:r>
      <w:proofErr w:type="spellEnd"/>
      <w:r w:rsidRPr="00BD6334">
        <w:rPr>
          <w:lang w:val="en-US"/>
        </w:rPr>
        <w:t xml:space="preserve"> </w:t>
      </w:r>
      <w:proofErr w:type="spellStart"/>
      <w:r w:rsidRPr="00BD6334">
        <w:rPr>
          <w:lang w:val="en-US"/>
        </w:rPr>
        <w:t>Kamerasichtfälder</w:t>
      </w:r>
      <w:proofErr w:type="spellEnd"/>
      <w:r w:rsidRPr="00BD6334">
        <w:rPr>
          <w:lang w:val="en-US"/>
        </w:rPr>
        <w:t xml:space="preserve">:  </w:t>
      </w:r>
      <w:r w:rsidRPr="006749FC">
        <w:rPr>
          <w:rStyle w:val="SchwacheHervorhebung"/>
          <w:lang w:val="en-US"/>
        </w:rPr>
        <w:t>horizontal field of view</w:t>
      </w:r>
      <w:r w:rsidRPr="00BD6334">
        <w:rPr>
          <w:lang w:val="en-US"/>
        </w:rPr>
        <w:t xml:space="preserve">, </w:t>
      </w:r>
      <w:r w:rsidRPr="006749FC">
        <w:rPr>
          <w:rStyle w:val="SchwacheHervorhebung"/>
          <w:lang w:val="en-US"/>
        </w:rPr>
        <w:t>vertical field of view</w:t>
      </w:r>
      <w:r w:rsidRPr="00BD6334">
        <w:rPr>
          <w:lang w:val="en-US"/>
        </w:rPr>
        <w:t xml:space="preserve"> und </w:t>
      </w:r>
      <w:r w:rsidRPr="006749FC">
        <w:rPr>
          <w:rStyle w:val="SchwacheHervorhebung"/>
          <w:lang w:val="en-US"/>
        </w:rPr>
        <w:t>diagonal field of view</w:t>
      </w:r>
      <w:r w:rsidRPr="00BD6334">
        <w:rPr>
          <w:lang w:val="en-US"/>
        </w:rPr>
        <w:t xml:space="preserve">. </w:t>
      </w:r>
      <w:r w:rsidRPr="00BD6334">
        <w:t xml:space="preserve">Im Folgenden </w:t>
      </w:r>
      <w:r>
        <w:t xml:space="preserve">werden diese </w:t>
      </w:r>
      <w:r w:rsidRPr="00BD6334">
        <w:t>abgekürzt mit</w:t>
      </w:r>
      <w:r>
        <w:t>:</w:t>
      </w:r>
      <w:r w:rsidRPr="00BD6334">
        <w:t xml:space="preserve"> </w:t>
      </w:r>
      <w:proofErr w:type="spellStart"/>
      <w:r w:rsidRPr="006749FC">
        <w:rPr>
          <w:rStyle w:val="SchwacheHervorhebung"/>
        </w:rPr>
        <w:t>hFOV</w:t>
      </w:r>
      <w:proofErr w:type="spellEnd"/>
      <w:r w:rsidRPr="00BD6334">
        <w:t xml:space="preserve">, </w:t>
      </w:r>
      <w:proofErr w:type="spellStart"/>
      <w:r w:rsidRPr="006749FC">
        <w:rPr>
          <w:rStyle w:val="SchwacheHervorhebung"/>
        </w:rPr>
        <w:t>vFOV</w:t>
      </w:r>
      <w:proofErr w:type="spellEnd"/>
      <w:r w:rsidRPr="00BD6334">
        <w:t xml:space="preserve"> und </w:t>
      </w:r>
      <w:proofErr w:type="spellStart"/>
      <w:r w:rsidRPr="006749FC">
        <w:rPr>
          <w:rStyle w:val="SchwacheHervorhebung"/>
        </w:rPr>
        <w:t>dFOV</w:t>
      </w:r>
      <w:proofErr w:type="spellEnd"/>
      <w:r w:rsidRPr="00BD6334">
        <w:t xml:space="preserve">. </w:t>
      </w:r>
    </w:p>
    <w:p w14:paraId="204989F3" w14:textId="77777777" w:rsidR="007721A8" w:rsidRDefault="007721A8" w:rsidP="007721A8"/>
    <w:p w14:paraId="403DF8B5" w14:textId="77777777" w:rsidR="007721A8" w:rsidRDefault="007721A8" w:rsidP="007721A8">
      <w:r>
        <w:t xml:space="preserve">Diese FOVs werden meist durch den Kameraöffnungswinkel in Gerad angegeben. Hersteller von Kameras geben das Sichtfällt meist als </w:t>
      </w:r>
      <w:proofErr w:type="spellStart"/>
      <w:r>
        <w:t>vFOV</w:t>
      </w:r>
      <w:proofErr w:type="spellEnd"/>
      <w:r>
        <w:t xml:space="preserve"> + </w:t>
      </w:r>
      <w:proofErr w:type="spellStart"/>
      <w:r>
        <w:t>hFOV</w:t>
      </w:r>
      <w:proofErr w:type="spellEnd"/>
      <w:r>
        <w:t xml:space="preserve"> oder als </w:t>
      </w:r>
      <w:proofErr w:type="spellStart"/>
      <w:r>
        <w:t>dFOV</w:t>
      </w:r>
      <w:proofErr w:type="spellEnd"/>
      <w:r>
        <w:t xml:space="preserve"> + Seitenverhältnisse an. Da sich die Herstellerangabe nicht aussuchen lässt kann es sinnvoll sein, FOV-Werte ineinander umzurechnen. </w:t>
      </w:r>
    </w:p>
    <w:p w14:paraId="247B11E5" w14:textId="77777777" w:rsidR="007721A8" w:rsidRDefault="007721A8" w:rsidP="007721A8"/>
    <w:p w14:paraId="63470C33" w14:textId="22C6126A" w:rsidR="003909EE" w:rsidRDefault="007721A8" w:rsidP="007721A8">
      <w:pPr>
        <w:rPr>
          <w:noProof/>
        </w:rPr>
      </w:pPr>
      <w:r>
        <w:t xml:space="preserve">Da es sich bei einem Kamerabild um ein Rechteck handelt und die diagonale, ein Rechteck in zwei rechtwinklige Dreiecke teilt, ergibt sich der Zusammenhang zwischen Bildhöhe, -breite </w:t>
      </w:r>
      <w:r w:rsidRPr="00585C97">
        <w:rPr>
          <w:noProof/>
        </w:rPr>
        <w:t xml:space="preserve">und -diagonale über den </w:t>
      </w:r>
      <w:hyperlink r:id="rId53" w:history="1">
        <w:r w:rsidRPr="00585C97">
          <w:rPr>
            <w:rStyle w:val="Hyperlink"/>
            <w:noProof/>
          </w:rPr>
          <w:t>Satz des Pythagoras</w:t>
        </w:r>
      </w:hyperlink>
      <w:r>
        <w:t xml:space="preserve"> </w:t>
      </w:r>
      <w:r>
        <w:fldChar w:fldCharType="begin"/>
      </w:r>
      <w:r w:rsidR="00A60310">
        <w:instrText xml:space="preserve"> ADDIN ZOTERO_ITEM CSL_CITATION {"citationID":"URoal2LL","properties":{"unsorted":false,"formattedCitation":"[63]","plainCitation":"[63]","noteIndex":0},"citationItems":[{"id":217,"uris":["http://zotero.org/users/20567757/items/K3FWVBA7"],"itemData":{"id":217,"type":"entry-encyclopedia","abstract":"Der Satz des Pythagoras (auch als pythagoreischer Lehrsatz und als Hypotenusensatz bezeichnet) ist einer der fundamentalen Sätze der euklidischen Geometrie. Er besagt, dass in allen ebenen rechtwinkligen Dreiecken die Summe der Flächeninhalte der Kathetenquadrate gleich dem Flächeninhalt des Hypotenusenquadrates ist. Sind also \n  \n    \n      \n        a\n      \n    \n    {\\displaystyle a}\n  \n und \n  \n    \n      \n        b\n      \n    \n    {\\displaystyle b}\n  \n die Längen der am rechten Winkel anliegenden Seiten, der Katheten, und ist \n  \n    \n      \n        c\n      \n    \n    {\\displaystyle c}\n  \n die Länge der dem rechten Winkel gegenüberliegenden Seite, der Hypotenuse, so besagt der Satz, dass die sogenannte pythagoreische Gleichung\n\n  \n    \n      \n        \n          a\n          \n            2\n          \n        \n        +\n        \n          b\n          \n            2\n          \n        \n        =\n        \n          c\n          \n            2\n          \n        \n      \n    \n    {\\displaystyle a^{2}+b^{2}=c^{2}}\n  \n\ngilt.\nDer Satz ist nach Pythagoras von Samos benannt, der als Erster dafür einen mathematischen Beweis gefunden haben soll, was allerdings in der Forschung umstritten ist. Die Aussage des Satzes war schon lange vor der Zeit des Pythagoras in Babylon und Indien bekannt, es gibt jedoch keinen Nachweis dafür, dass man dort auch einen Beweis hatte.","container-title":"Wikipedia","language":"de","license":"Creative Commons Attribution-ShareAlike License","note":"Page Version ID: 270455092","source":"Wikipedia","title":"Satz des Pythagoras","URL":"https://de.wikipedia.org/w/index.php?title=Satz_des_Pythagoras&amp;oldid=270455092","accessed":{"date-parts":[["2026",9,25]]},"issued":{"date-parts":[["2026",9,13]]}}}],"schema":"https://github.com/citation-style-language/schema/raw/master/csl-citation.json"} </w:instrText>
      </w:r>
      <w:r>
        <w:fldChar w:fldCharType="separate"/>
      </w:r>
      <w:r w:rsidR="00A60310" w:rsidRPr="00A60310">
        <w:t>[63]</w:t>
      </w:r>
      <w:r>
        <w:fldChar w:fldCharType="end"/>
      </w:r>
      <w:r>
        <w:rPr>
          <w:noProof/>
        </w:rPr>
        <w:t>.</w:t>
      </w:r>
      <w:r w:rsidRPr="00585C97">
        <w:rPr>
          <w:noProof/>
        </w:rPr>
        <w:t xml:space="preserve"> </w:t>
      </w:r>
      <w:r>
        <w:rPr>
          <w:noProof/>
        </w:rPr>
        <w:t xml:space="preserve">Dieser zusammenhang lässt sich nur dann direkt auf ein Kamerasichtfält anwenden, </w:t>
      </w:r>
      <w:r w:rsidRPr="00585C97">
        <w:rPr>
          <w:noProof/>
        </w:rPr>
        <w:t xml:space="preserve">wenn </w:t>
      </w:r>
      <w:r>
        <w:rPr>
          <w:noProof/>
        </w:rPr>
        <w:t>mit</w:t>
      </w:r>
      <w:r w:rsidRPr="00585C97">
        <w:rPr>
          <w:noProof/>
        </w:rPr>
        <w:t xml:space="preserve"> linearen Längenmaßen </w:t>
      </w:r>
      <w:r>
        <w:rPr>
          <w:noProof/>
        </w:rPr>
        <w:t>gerechnet wird</w:t>
      </w:r>
      <w:r w:rsidRPr="00585C97">
        <w:rPr>
          <w:noProof/>
        </w:rPr>
        <w:t xml:space="preserve">. </w:t>
      </w:r>
    </w:p>
    <w:p w14:paraId="56E82C6D" w14:textId="77777777" w:rsidR="003909EE" w:rsidRDefault="003909EE" w:rsidP="007721A8">
      <w:pPr>
        <w:rPr>
          <w:noProof/>
        </w:rPr>
      </w:pPr>
    </w:p>
    <w:p w14:paraId="206A4560" w14:textId="08353174" w:rsidR="007721A8" w:rsidRPr="00585C97" w:rsidRDefault="007721A8" w:rsidP="007721A8">
      <w:pPr>
        <w:rPr>
          <w:noProof/>
        </w:rPr>
      </w:pPr>
      <w:r w:rsidRPr="00585C97">
        <w:rPr>
          <w:noProof/>
        </w:rPr>
        <w:t xml:space="preserve">Die Proportionalität zwischen Winkelmaß und </w:t>
      </w:r>
      <w:r>
        <w:rPr>
          <w:noProof/>
        </w:rPr>
        <w:t xml:space="preserve">linearem </w:t>
      </w:r>
      <w:r w:rsidRPr="00585C97">
        <w:rPr>
          <w:noProof/>
        </w:rPr>
        <w:t>Längenmaß</w:t>
      </w:r>
      <w:r>
        <w:rPr>
          <w:noProof/>
        </w:rPr>
        <w:t xml:space="preserve"> eines Sichtfeldes,</w:t>
      </w:r>
      <w:r w:rsidRPr="00585C97">
        <w:rPr>
          <w:noProof/>
        </w:rPr>
        <w:t xml:space="preserve"> bildet die Tangens-Funktion. </w:t>
      </w:r>
      <w:r>
        <w:rPr>
          <w:noProof/>
        </w:rPr>
        <w:t xml:space="preserve">Für abselute Längenwerte muss hierbei ein Abstand zur Kamera angegeben werden. Siehe </w:t>
      </w:r>
      <w:r>
        <w:rPr>
          <w:noProof/>
        </w:rPr>
        <w:fldChar w:fldCharType="begin"/>
      </w:r>
      <w:r>
        <w:rPr>
          <w:noProof/>
        </w:rPr>
        <w:instrText xml:space="preserve"> REF _Ref241233279 \h </w:instrText>
      </w:r>
      <w:r>
        <w:rPr>
          <w:noProof/>
        </w:rPr>
      </w:r>
      <w:r>
        <w:rPr>
          <w:noProof/>
        </w:rPr>
        <w:fldChar w:fldCharType="separate"/>
      </w:r>
      <w:r w:rsidR="00CA680A" w:rsidRPr="00585C97">
        <w:t xml:space="preserve">Formel </w:t>
      </w:r>
      <w:r w:rsidR="00CA680A">
        <w:rPr>
          <w:noProof/>
        </w:rPr>
        <w:t>6</w:t>
      </w:r>
      <w:r>
        <w:rPr>
          <w:noProof/>
        </w:rPr>
        <w:fldChar w:fldCharType="end"/>
      </w:r>
      <w:r w:rsidR="00CA680A">
        <w:rPr>
          <w:noProof/>
        </w:rPr>
        <w:t>:</w:t>
      </w:r>
    </w:p>
    <w:p w14:paraId="27F43CC8" w14:textId="682CBB3C" w:rsidR="007721A8" w:rsidRPr="00585C97" w:rsidRDefault="007721A8" w:rsidP="007721A8">
      <w:pPr>
        <w:pStyle w:val="Beschriftung"/>
        <w:jc w:val="center"/>
      </w:pPr>
      <w:bookmarkStart w:id="103" w:name="_Ref241233279"/>
      <w:r w:rsidRPr="00585C97">
        <w:t xml:space="preserve">Formel </w:t>
      </w:r>
      <w:r w:rsidR="001357A1">
        <w:fldChar w:fldCharType="begin"/>
      </w:r>
      <w:r w:rsidR="001357A1">
        <w:instrText xml:space="preserve"> SEQ Formel \* ARABIC </w:instrText>
      </w:r>
      <w:r w:rsidR="001357A1">
        <w:fldChar w:fldCharType="separate"/>
      </w:r>
      <w:r w:rsidR="001357A1">
        <w:rPr>
          <w:noProof/>
        </w:rPr>
        <w:t>6</w:t>
      </w:r>
      <w:r w:rsidR="001357A1">
        <w:rPr>
          <w:noProof/>
        </w:rPr>
        <w:fldChar w:fldCharType="end"/>
      </w:r>
      <w:bookmarkEnd w:id="103"/>
      <w:r w:rsidRPr="00585C97">
        <w:t xml:space="preserve"> - FOV Umrechnung von Winkel zu Länge </w:t>
      </w:r>
      <w:r w:rsidRPr="00585C97">
        <w:fldChar w:fldCharType="begin"/>
      </w:r>
      <w:r w:rsidR="00A60310">
        <w:instrText xml:space="preserve"> ADDIN ZOTERO_ITEM CSL_CITATION {"citationID":"ugaRUYOZ","properties":{"unsorted":false,"formattedCitation":"[64]","plainCitation":"[64]","noteIndex":0},"citationItems":[{"id":158,"uris":["http://zotero.org/users/20567757/items/6GW4WP8J"],"itemData":{"id":158,"type":"post-weblog","abstract":"Sichtfeld und Brennweite sind zwei der wichtigsten Objektivparameter. Trotz ihrer Einfachheit verstehen viele Menschen sie nicht vollständig.. Erfahren Sie, was sie bedeuten, wie sie zusammenhängen und warum es wichtig ist, die beiden Konzepte wirklich zu verstehen.","container-title":"e-con Systems","language":"de-DE","title":"Sichtfeld vs. Brennweite – alles, was Sie wissen müssen","URL":"https://www.e-consystems.com/blog/camera/de/technologie/field-of-view-focal-length-everything-you-need-to-know/","author":[{"family":"Kumar","given":"Prabu"}],"accessed":{"date-parts":[["2026",8,14]]},"issued":{"date-parts":[["2024",10,21]]}}}],"schema":"https://github.com/citation-style-language/schema/raw/master/csl-citation.json"} </w:instrText>
      </w:r>
      <w:r w:rsidRPr="00585C97">
        <w:fldChar w:fldCharType="separate"/>
      </w:r>
      <w:r w:rsidR="00A60310" w:rsidRPr="00A60310">
        <w:t>[64]</w:t>
      </w:r>
      <w:r w:rsidRPr="00585C97">
        <w:fldChar w:fldCharType="end"/>
      </w:r>
    </w:p>
    <w:p w14:paraId="5FCC9461" w14:textId="77777777" w:rsidR="007721A8" w:rsidRPr="00585C97" w:rsidRDefault="007721A8" w:rsidP="007721A8">
      <w:pPr>
        <w:rPr>
          <w:iCs/>
        </w:rPr>
      </w:pPr>
      <m:oMathPara>
        <m:oMathParaPr>
          <m:jc m:val="center"/>
        </m:oMathParaPr>
        <m:oMath>
          <m:r>
            <w:rPr>
              <w:rFonts w:ascii="Cambria Math" w:hAnsi="Cambria Math"/>
            </w:rPr>
            <m:t>FO</m:t>
          </m:r>
          <m:sSub>
            <m:sSubPr>
              <m:ctrlPr>
                <w:rPr>
                  <w:rFonts w:ascii="Cambria Math" w:hAnsi="Cambria Math"/>
                </w:rPr>
              </m:ctrlPr>
            </m:sSubPr>
            <m:e>
              <m:r>
                <w:rPr>
                  <w:rFonts w:ascii="Cambria Math" w:hAnsi="Cambria Math"/>
                </w:rPr>
                <m:t>V</m:t>
              </m:r>
            </m:e>
            <m:sub>
              <m:r>
                <w:rPr>
                  <w:rFonts w:ascii="Cambria Math" w:hAnsi="Cambria Math"/>
                </w:rPr>
                <m:t>len</m:t>
              </m:r>
            </m:sub>
          </m:sSub>
          <m:r>
            <m:rPr>
              <m:sty m:val="p"/>
            </m:rPr>
            <w:rPr>
              <w:rFonts w:ascii="Cambria Math" w:hAnsi="Cambria Math"/>
            </w:rPr>
            <m:t>=2⋅t⋅</m:t>
          </m:r>
          <m:func>
            <m:funcPr>
              <m:ctrlPr>
                <w:rPr>
                  <w:rFonts w:ascii="Cambria Math" w:hAnsi="Cambria Math"/>
                </w:rPr>
              </m:ctrlPr>
            </m:funcPr>
            <m:fName>
              <m:r>
                <m:rPr>
                  <m:sty m:val="p"/>
                </m:rPr>
                <w:rPr>
                  <w:rFonts w:ascii="Cambria Math" w:hAnsi="Cambria Math"/>
                </w:rPr>
                <m:t>tan</m:t>
              </m:r>
            </m:fName>
            <m:e>
              <m:d>
                <m:dPr>
                  <m:ctrlPr>
                    <w:rPr>
                      <w:rFonts w:ascii="Cambria Math" w:hAnsi="Cambria Math"/>
                    </w:rPr>
                  </m:ctrlPr>
                </m:dPr>
                <m:e>
                  <m:f>
                    <m:fPr>
                      <m:ctrlPr>
                        <w:rPr>
                          <w:rFonts w:ascii="Cambria Math" w:hAnsi="Cambria Math"/>
                        </w:rPr>
                      </m:ctrlPr>
                    </m:fPr>
                    <m:num>
                      <m:r>
                        <w:rPr>
                          <w:rFonts w:ascii="Cambria Math" w:hAnsi="Cambria Math"/>
                        </w:rPr>
                        <m:t>FO</m:t>
                      </m:r>
                      <m:sSub>
                        <m:sSubPr>
                          <m:ctrlPr>
                            <w:rPr>
                              <w:rFonts w:ascii="Cambria Math" w:hAnsi="Cambria Math"/>
                            </w:rPr>
                          </m:ctrlPr>
                        </m:sSubPr>
                        <m:e>
                          <m:r>
                            <w:rPr>
                              <w:rFonts w:ascii="Cambria Math" w:hAnsi="Cambria Math"/>
                            </w:rPr>
                            <m:t>V</m:t>
                          </m:r>
                        </m:e>
                        <m:sub>
                          <m:r>
                            <w:rPr>
                              <w:rFonts w:ascii="Cambria Math" w:hAnsi="Cambria Math"/>
                            </w:rPr>
                            <m:t>ang</m:t>
                          </m:r>
                        </m:sub>
                      </m:sSub>
                    </m:num>
                    <m:den>
                      <m:r>
                        <m:rPr>
                          <m:sty m:val="p"/>
                        </m:rPr>
                        <w:rPr>
                          <w:rFonts w:ascii="Cambria Math" w:hAnsi="Cambria Math"/>
                        </w:rPr>
                        <m:t>2</m:t>
                      </m:r>
                    </m:den>
                  </m:f>
                </m:e>
              </m:d>
            </m:e>
          </m:func>
          <m:r>
            <m:rPr>
              <m:sty m:val="p"/>
            </m:rPr>
            <w:rPr>
              <w:rFonts w:ascii="Cambria Math" w:hAnsi="Cambria Math"/>
            </w:rPr>
            <w:br/>
          </m:r>
        </m:oMath>
        <m:oMath>
          <m:r>
            <w:rPr>
              <w:rFonts w:ascii="Cambria Math" w:hAnsi="Cambria Math"/>
            </w:rPr>
            <m:t>mit</m:t>
          </m:r>
        </m:oMath>
      </m:oMathPara>
    </w:p>
    <w:p w14:paraId="46653144" w14:textId="77777777" w:rsidR="007721A8" w:rsidRPr="00585C97" w:rsidRDefault="007721A8" w:rsidP="007721A8">
      <w:pPr>
        <w:rPr>
          <w:iCs/>
        </w:rPr>
      </w:pPr>
      <m:oMathPara>
        <m:oMath>
          <m:r>
            <w:rPr>
              <w:rFonts w:ascii="Cambria Math" w:hAnsi="Cambria Math"/>
            </w:rPr>
            <m:t>t:Abstand zur Kamera</m:t>
          </m:r>
        </m:oMath>
      </m:oMathPara>
    </w:p>
    <w:p w14:paraId="331FEA5A" w14:textId="77777777" w:rsidR="007721A8" w:rsidRPr="00585C97" w:rsidRDefault="007721A8" w:rsidP="007721A8"/>
    <w:p w14:paraId="22B53A92" w14:textId="77777777" w:rsidR="007721A8" w:rsidRDefault="007721A8" w:rsidP="007721A8"/>
    <w:p w14:paraId="1D94AC36" w14:textId="77777777" w:rsidR="007721A8" w:rsidRDefault="007721A8" w:rsidP="003909EE">
      <w:pPr>
        <w:rPr>
          <w:noProof/>
        </w:rPr>
      </w:pPr>
      <w:r>
        <w:rPr>
          <w:noProof/>
        </w:rPr>
        <w:t>Der Zusammenhang der Winkelgröße von vFOV,</w:t>
      </w:r>
      <w:r w:rsidRPr="00585C97">
        <w:rPr>
          <w:noProof/>
        </w:rPr>
        <w:t xml:space="preserve"> </w:t>
      </w:r>
      <w:r>
        <w:rPr>
          <w:noProof/>
        </w:rPr>
        <w:t xml:space="preserve">hFOV und </w:t>
      </w:r>
      <w:r w:rsidRPr="00585C97">
        <w:rPr>
          <w:noProof/>
        </w:rPr>
        <w:t xml:space="preserve">dFOV ergibt sich </w:t>
      </w:r>
      <w:r>
        <w:rPr>
          <w:noProof/>
        </w:rPr>
        <w:t>daraus</w:t>
      </w:r>
      <w:r w:rsidRPr="00585C97">
        <w:rPr>
          <w:noProof/>
        </w:rPr>
        <w:t xml:space="preserve"> wie folgt: </w:t>
      </w:r>
    </w:p>
    <w:p w14:paraId="66968124" w14:textId="77777777" w:rsidR="003909EE" w:rsidRPr="00585C97" w:rsidRDefault="003909EE" w:rsidP="003909EE">
      <w:pPr>
        <w:rPr>
          <w:noProof/>
        </w:rPr>
      </w:pPr>
    </w:p>
    <w:p w14:paraId="6B9F5DCB" w14:textId="3AF3443D" w:rsidR="007721A8" w:rsidRPr="00585C97" w:rsidRDefault="007721A8" w:rsidP="007721A8">
      <w:pPr>
        <w:pStyle w:val="Beschriftung"/>
        <w:jc w:val="center"/>
      </w:pPr>
      <w:bookmarkStart w:id="104" w:name="_Ref241235493"/>
      <w:r w:rsidRPr="00585C97">
        <w:t xml:space="preserve">Formel </w:t>
      </w:r>
      <w:r w:rsidR="00CA680A">
        <w:fldChar w:fldCharType="begin"/>
      </w:r>
      <w:r w:rsidR="00CA680A">
        <w:instrText xml:space="preserve"> SEQ Formel \* ARABIC </w:instrText>
      </w:r>
      <w:r w:rsidR="00CA680A">
        <w:fldChar w:fldCharType="separate"/>
      </w:r>
      <w:r w:rsidR="00CA680A">
        <w:rPr>
          <w:noProof/>
        </w:rPr>
        <w:t>7</w:t>
      </w:r>
      <w:r w:rsidR="00CA680A">
        <w:rPr>
          <w:noProof/>
        </w:rPr>
        <w:fldChar w:fldCharType="end"/>
      </w:r>
      <w:bookmarkEnd w:id="104"/>
      <w:r w:rsidRPr="00585C97">
        <w:t xml:space="preserve"> - </w:t>
      </w:r>
      <w:proofErr w:type="spellStart"/>
      <w:r w:rsidRPr="00585C97">
        <w:t>dFOV</w:t>
      </w:r>
      <w:proofErr w:type="spellEnd"/>
      <w:r w:rsidRPr="00585C97">
        <w:t xml:space="preserve"> Winkel aus </w:t>
      </w:r>
      <w:proofErr w:type="spellStart"/>
      <w:r w:rsidRPr="00585C97">
        <w:t>vFOV</w:t>
      </w:r>
      <w:proofErr w:type="spellEnd"/>
      <w:r w:rsidRPr="00585C97">
        <w:t xml:space="preserve"> und </w:t>
      </w:r>
      <w:proofErr w:type="spellStart"/>
      <w:r w:rsidRPr="00585C97">
        <w:t>hFOV</w:t>
      </w:r>
      <w:proofErr w:type="spellEnd"/>
      <w:r w:rsidRPr="00585C97">
        <w:t xml:space="preserve">  </w:t>
      </w:r>
    </w:p>
    <w:p w14:paraId="5BDE2E34" w14:textId="77777777" w:rsidR="007721A8" w:rsidRPr="00585C97" w:rsidRDefault="007721A8" w:rsidP="007721A8">
      <m:oMathPara>
        <m:oMath>
          <m:r>
            <w:rPr>
              <w:rFonts w:ascii="Cambria Math" w:hAnsi="Cambria Math"/>
            </w:rPr>
            <m:t>dFOV=2⋅arctan</m:t>
          </m:r>
          <m:d>
            <m:dPr>
              <m:ctrlPr>
                <w:rPr>
                  <w:rFonts w:ascii="Cambria Math" w:hAnsi="Cambria Math"/>
                  <w:i/>
                </w:rPr>
              </m:ctrlPr>
            </m:dPr>
            <m:e>
              <m:rad>
                <m:radPr>
                  <m:degHide m:val="1"/>
                  <m:ctrlPr>
                    <w:rPr>
                      <w:rFonts w:ascii="Cambria Math" w:hAnsi="Cambria Math"/>
                      <w:i/>
                    </w:rPr>
                  </m:ctrlPr>
                </m:radPr>
                <m:deg/>
                <m:e>
                  <m:r>
                    <w:rPr>
                      <w:rFonts w:ascii="Cambria Math" w:hAnsi="Cambria Math"/>
                    </w:rPr>
                    <m:t>ta</m:t>
                  </m:r>
                  <m:sSup>
                    <m:sSupPr>
                      <m:ctrlPr>
                        <w:rPr>
                          <w:rFonts w:ascii="Cambria Math" w:hAnsi="Cambria Math"/>
                          <w:i/>
                        </w:rPr>
                      </m:ctrlPr>
                    </m:sSupPr>
                    <m:e>
                      <m:r>
                        <w:rPr>
                          <w:rFonts w:ascii="Cambria Math" w:hAnsi="Cambria Math"/>
                        </w:rPr>
                        <m:t>n</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vFOV</m:t>
                          </m:r>
                        </m:num>
                        <m:den>
                          <m:r>
                            <w:rPr>
                              <w:rFonts w:ascii="Cambria Math" w:hAnsi="Cambria Math"/>
                            </w:rPr>
                            <m:t>2</m:t>
                          </m:r>
                        </m:den>
                      </m:f>
                    </m:e>
                  </m:d>
                  <m:r>
                    <w:rPr>
                      <w:rFonts w:ascii="Cambria Math" w:hAnsi="Cambria Math"/>
                    </w:rPr>
                    <m:t>+ta</m:t>
                  </m:r>
                  <m:sSup>
                    <m:sSupPr>
                      <m:ctrlPr>
                        <w:rPr>
                          <w:rFonts w:ascii="Cambria Math" w:hAnsi="Cambria Math"/>
                          <w:i/>
                        </w:rPr>
                      </m:ctrlPr>
                    </m:sSupPr>
                    <m:e>
                      <m:r>
                        <w:rPr>
                          <w:rFonts w:ascii="Cambria Math" w:hAnsi="Cambria Math"/>
                        </w:rPr>
                        <m:t>n</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hFOV</m:t>
                          </m:r>
                        </m:num>
                        <m:den>
                          <m:r>
                            <w:rPr>
                              <w:rFonts w:ascii="Cambria Math" w:hAnsi="Cambria Math"/>
                            </w:rPr>
                            <m:t>2</m:t>
                          </m:r>
                        </m:den>
                      </m:f>
                    </m:e>
                  </m:d>
                </m:e>
              </m:rad>
              <m:r>
                <w:rPr>
                  <w:rFonts w:ascii="Cambria Math" w:hAnsi="Cambria Math"/>
                </w:rPr>
                <m:t xml:space="preserve">  </m:t>
              </m:r>
            </m:e>
          </m:d>
        </m:oMath>
      </m:oMathPara>
    </w:p>
    <w:p w14:paraId="759F6BA9" w14:textId="77777777" w:rsidR="007721A8" w:rsidRDefault="007721A8" w:rsidP="007721A8"/>
    <w:p w14:paraId="7FF22C60" w14:textId="77777777" w:rsidR="007721A8" w:rsidRDefault="007721A8" w:rsidP="007721A8"/>
    <w:p w14:paraId="089D53FE" w14:textId="77777777" w:rsidR="007721A8" w:rsidRDefault="007721A8" w:rsidP="007721A8"/>
    <w:p w14:paraId="16ABE728" w14:textId="77777777" w:rsidR="007721A8" w:rsidRDefault="007721A8" w:rsidP="007721A8"/>
    <w:p w14:paraId="5BCF9FA1" w14:textId="0F490E3B" w:rsidR="007721A8" w:rsidRPr="00585C97" w:rsidRDefault="007721A8" w:rsidP="007721A8">
      <w:r>
        <w:t xml:space="preserve">Der Zusammenhang </w:t>
      </w:r>
      <w:r w:rsidR="00CA680A">
        <w:t>zwischen den</w:t>
      </w:r>
      <w:r>
        <w:t xml:space="preserve"> Seitenverhältnisse</w:t>
      </w:r>
      <w:r w:rsidR="00CA680A">
        <w:t>n</w:t>
      </w:r>
      <w:r>
        <w:t xml:space="preserve"> und Winkelangaben eines Sichtfeldes, ist in </w:t>
      </w:r>
      <w:r>
        <w:fldChar w:fldCharType="begin"/>
      </w:r>
      <w:r>
        <w:instrText xml:space="preserve"> REF _Ref241233846 \h </w:instrText>
      </w:r>
      <w:r>
        <w:fldChar w:fldCharType="separate"/>
      </w:r>
      <w:r w:rsidR="00CA680A" w:rsidRPr="00585C97">
        <w:t xml:space="preserve">Formel </w:t>
      </w:r>
      <w:r w:rsidR="00CA680A">
        <w:rPr>
          <w:noProof/>
        </w:rPr>
        <w:t>8</w:t>
      </w:r>
      <w:r>
        <w:fldChar w:fldCharType="end"/>
      </w:r>
      <w:r>
        <w:t xml:space="preserve"> dargestellt</w:t>
      </w:r>
      <w:r w:rsidR="00CA680A">
        <w:t>:</w:t>
      </w:r>
      <w:r>
        <w:t xml:space="preserve"> </w:t>
      </w:r>
    </w:p>
    <w:p w14:paraId="472BC2DF" w14:textId="77777777" w:rsidR="007721A8" w:rsidRPr="00585C97" w:rsidRDefault="007721A8" w:rsidP="007721A8"/>
    <w:p w14:paraId="74DFC79D" w14:textId="6370B68D" w:rsidR="007721A8" w:rsidRPr="00585C97" w:rsidRDefault="007721A8" w:rsidP="007721A8">
      <w:pPr>
        <w:pStyle w:val="Beschriftung"/>
        <w:jc w:val="center"/>
      </w:pPr>
      <w:bookmarkStart w:id="105" w:name="_Ref241233846"/>
      <w:r w:rsidRPr="00585C97">
        <w:t xml:space="preserve">Formel </w:t>
      </w:r>
      <w:r w:rsidR="001357A1">
        <w:fldChar w:fldCharType="begin"/>
      </w:r>
      <w:r w:rsidR="001357A1">
        <w:instrText xml:space="preserve"> SEQ Formel \* ARABIC </w:instrText>
      </w:r>
      <w:r w:rsidR="001357A1">
        <w:fldChar w:fldCharType="separate"/>
      </w:r>
      <w:r w:rsidR="001357A1">
        <w:rPr>
          <w:noProof/>
        </w:rPr>
        <w:t>8</w:t>
      </w:r>
      <w:r w:rsidR="001357A1">
        <w:rPr>
          <w:noProof/>
        </w:rPr>
        <w:fldChar w:fldCharType="end"/>
      </w:r>
      <w:bookmarkEnd w:id="105"/>
      <w:r w:rsidRPr="00585C97">
        <w:t xml:space="preserve"> </w:t>
      </w:r>
      <w:r>
        <w:t>-</w:t>
      </w:r>
      <w:r w:rsidRPr="00585C97">
        <w:t xml:space="preserve"> </w:t>
      </w:r>
      <w:proofErr w:type="spellStart"/>
      <w:r>
        <w:t>v</w:t>
      </w:r>
      <w:r w:rsidRPr="00585C97">
        <w:t>FOV</w:t>
      </w:r>
      <w:proofErr w:type="spellEnd"/>
      <w:r>
        <w:t xml:space="preserve">, </w:t>
      </w:r>
      <w:proofErr w:type="spellStart"/>
      <w:r>
        <w:t>hFOV</w:t>
      </w:r>
      <w:proofErr w:type="spellEnd"/>
      <w:r>
        <w:t xml:space="preserve"> Winkel und</w:t>
      </w:r>
      <w:r w:rsidRPr="00585C97">
        <w:t xml:space="preserve"> Seitenverhältnisse</w:t>
      </w:r>
    </w:p>
    <w:p w14:paraId="47F9D3BC" w14:textId="77777777" w:rsidR="007721A8" w:rsidRPr="00585C97" w:rsidRDefault="007721A8" w:rsidP="007721A8">
      <m:oMathPara>
        <m:oMath>
          <m:r>
            <w:rPr>
              <w:rFonts w:ascii="Cambria Math" w:hAnsi="Cambria Math"/>
            </w:rPr>
            <m:t>vFOV=</m:t>
          </m:r>
          <m:func>
            <m:funcPr>
              <m:ctrlPr>
                <w:rPr>
                  <w:rFonts w:ascii="Cambria Math" w:hAnsi="Cambria Math"/>
                </w:rPr>
              </m:ctrlPr>
            </m:funcPr>
            <m:fName>
              <m:r>
                <m:rPr>
                  <m:sty m:val="p"/>
                </m:rPr>
                <w:rPr>
                  <w:rFonts w:ascii="Cambria Math" w:hAnsi="Cambria Math"/>
                </w:rPr>
                <m:t>2⋅arctan</m:t>
              </m:r>
            </m:fName>
            <m:e>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2⋅tan</m:t>
                          </m:r>
                        </m:fName>
                        <m:e>
                          <m:d>
                            <m:dPr>
                              <m:ctrlPr>
                                <w:rPr>
                                  <w:rFonts w:ascii="Cambria Math" w:hAnsi="Cambria Math"/>
                                </w:rPr>
                              </m:ctrlPr>
                            </m:dPr>
                            <m:e>
                              <m:f>
                                <m:fPr>
                                  <m:ctrlPr>
                                    <w:rPr>
                                      <w:rFonts w:ascii="Cambria Math" w:hAnsi="Cambria Math"/>
                                    </w:rPr>
                                  </m:ctrlPr>
                                </m:fPr>
                                <m:num>
                                  <m:r>
                                    <m:rPr>
                                      <m:sty m:val="p"/>
                                    </m:rPr>
                                    <w:rPr>
                                      <w:rFonts w:ascii="Cambria Math" w:hAnsi="Cambria Math"/>
                                    </w:rPr>
                                    <m:t>hFOV</m:t>
                                  </m:r>
                                </m:num>
                                <m:den>
                                  <m:r>
                                    <m:rPr>
                                      <m:sty m:val="p"/>
                                    </m:rPr>
                                    <w:rPr>
                                      <w:rFonts w:ascii="Cambria Math" w:hAnsi="Cambria Math"/>
                                    </w:rPr>
                                    <m:t>2</m:t>
                                  </m:r>
                                </m:den>
                              </m:f>
                            </m:e>
                          </m:d>
                          <m:r>
                            <m:rPr>
                              <m:sty m:val="p"/>
                            </m:rPr>
                            <w:rPr>
                              <w:rFonts w:ascii="Cambria Math" w:hAnsi="Cambria Math"/>
                            </w:rPr>
                            <m:t>⋅</m:t>
                          </m:r>
                        </m:e>
                      </m:func>
                      <m:f>
                        <m:fPr>
                          <m:ctrlPr>
                            <w:rPr>
                              <w:rFonts w:ascii="Cambria Math" w:hAnsi="Cambria Math"/>
                            </w:rPr>
                          </m:ctrlPr>
                        </m:fPr>
                        <m:num>
                          <m:r>
                            <m:rPr>
                              <m:sty m:val="p"/>
                            </m:rPr>
                            <w:rPr>
                              <w:rFonts w:ascii="Cambria Math" w:hAnsi="Cambria Math"/>
                            </w:rPr>
                            <m:t>w</m:t>
                          </m:r>
                        </m:num>
                        <m:den>
                          <m:r>
                            <m:rPr>
                              <m:sty m:val="p"/>
                            </m:rPr>
                            <w:rPr>
                              <w:rFonts w:ascii="Cambria Math" w:hAnsi="Cambria Math"/>
                            </w:rPr>
                            <m:t>h</m:t>
                          </m:r>
                        </m:den>
                      </m:f>
                    </m:num>
                    <m:den>
                      <m:r>
                        <m:rPr>
                          <m:sty m:val="p"/>
                        </m:rPr>
                        <w:rPr>
                          <w:rFonts w:ascii="Cambria Math" w:hAnsi="Cambria Math"/>
                        </w:rPr>
                        <m:t>2</m:t>
                      </m:r>
                    </m:den>
                  </m:f>
                </m:e>
              </m:d>
            </m:e>
          </m:func>
        </m:oMath>
      </m:oMathPara>
    </w:p>
    <w:p w14:paraId="563CBD52" w14:textId="77777777" w:rsidR="007721A8" w:rsidRPr="00585C97" w:rsidRDefault="007721A8" w:rsidP="007721A8">
      <m:oMathPara>
        <m:oMathParaPr>
          <m:jc m:val="center"/>
        </m:oMathParaPr>
        <m:oMath>
          <m:r>
            <w:rPr>
              <w:rFonts w:ascii="Cambria Math" w:hAnsi="Cambria Math"/>
            </w:rPr>
            <w:lastRenderedPageBreak/>
            <m:t>mit</m:t>
          </m:r>
        </m:oMath>
      </m:oMathPara>
    </w:p>
    <w:p w14:paraId="7337CD73" w14:textId="77777777" w:rsidR="007721A8" w:rsidRPr="00C0479C" w:rsidRDefault="007721A8" w:rsidP="007721A8">
      <w:pPr>
        <w:jc w:val="center"/>
      </w:pPr>
      <m:oMathPara>
        <m:oMath>
          <m:r>
            <w:rPr>
              <w:rFonts w:ascii="Cambria Math" w:hAnsi="Cambria Math"/>
            </w:rPr>
            <m:t xml:space="preserve">h :Bildhöhe </m:t>
          </m:r>
        </m:oMath>
      </m:oMathPara>
    </w:p>
    <w:p w14:paraId="3ED1ACBD" w14:textId="77777777" w:rsidR="007721A8" w:rsidRPr="007721A8" w:rsidRDefault="007721A8" w:rsidP="007721A8">
      <w:pPr>
        <w:jc w:val="center"/>
      </w:pPr>
      <m:oMathPara>
        <m:oMath>
          <m:r>
            <w:rPr>
              <w:rFonts w:ascii="Cambria Math" w:hAnsi="Cambria Math"/>
            </w:rPr>
            <m:t xml:space="preserve"> w :Bildbreite</m:t>
          </m:r>
        </m:oMath>
      </m:oMathPara>
    </w:p>
    <w:p w14:paraId="24D0B6FD" w14:textId="77777777" w:rsidR="007721A8" w:rsidRDefault="007721A8" w:rsidP="007721A8">
      <w:pPr>
        <w:jc w:val="center"/>
      </w:pPr>
    </w:p>
    <w:p w14:paraId="49F9ADA1" w14:textId="44136CEB" w:rsidR="007721A8" w:rsidRDefault="007721A8" w:rsidP="007721A8">
      <w:pPr>
        <w:pStyle w:val="berschrift2"/>
      </w:pPr>
      <w:bookmarkStart w:id="106" w:name="_Ref241611327"/>
      <w:bookmarkStart w:id="107" w:name="_Toc242780589"/>
      <w:r>
        <w:t>Weitere Mathematische Grundlagen für diese Arbeit</w:t>
      </w:r>
      <w:bookmarkEnd w:id="106"/>
      <w:bookmarkEnd w:id="107"/>
    </w:p>
    <w:p w14:paraId="5C22A410" w14:textId="4D784497" w:rsidR="007721A8" w:rsidRPr="00C843E4" w:rsidRDefault="00C843E4" w:rsidP="007721A8">
      <w:pPr>
        <w:pStyle w:val="Grundtext"/>
        <w:rPr>
          <w:rStyle w:val="IntensiveHervorhebung"/>
        </w:rPr>
      </w:pPr>
      <w:bookmarkStart w:id="108" w:name="umrechnung_koordinatensysteme"/>
      <w:r>
        <w:rPr>
          <w:rStyle w:val="IntensiveHervorhebung"/>
        </w:rPr>
        <w:t>Umrechnung von K</w:t>
      </w:r>
      <w:r w:rsidR="007721A8" w:rsidRPr="00C843E4">
        <w:rPr>
          <w:rStyle w:val="IntensiveHervorhebung"/>
        </w:rPr>
        <w:t>oordinaten</w:t>
      </w:r>
      <w:r>
        <w:rPr>
          <w:rStyle w:val="IntensiveHervorhebung"/>
        </w:rPr>
        <w:t>systemen</w:t>
      </w:r>
    </w:p>
    <w:bookmarkEnd w:id="108"/>
    <w:p w14:paraId="36309A71" w14:textId="5164787D" w:rsidR="007721A8" w:rsidRDefault="00CE37CE" w:rsidP="005F250D">
      <w:r>
        <w:t xml:space="preserve">Für die Umrechnung eines </w:t>
      </w:r>
      <w:r w:rsidR="00C843E4">
        <w:t xml:space="preserve">zwei- oder </w:t>
      </w:r>
      <w:r>
        <w:t>dreidimensionalen Koordinatensystems in ein anderes, muss die Rotation und die Translation zwischen diesen Systemen bekannt sein.</w:t>
      </w:r>
      <w:r w:rsidR="007C1804">
        <w:t xml:space="preserve"> Auf der Basis </w:t>
      </w:r>
      <w:r w:rsidR="00CA680A">
        <w:t>der</w:t>
      </w:r>
      <w:r w:rsidR="007C1804">
        <w:t xml:space="preserve"> </w:t>
      </w:r>
      <w:proofErr w:type="spellStart"/>
      <w:r w:rsidR="007C1804">
        <w:t>OpenCV</w:t>
      </w:r>
      <w:proofErr w:type="spellEnd"/>
      <w:r w:rsidR="007C1804">
        <w:t xml:space="preserve">-Dokumentation </w:t>
      </w:r>
      <w:r w:rsidR="007C1804">
        <w:fldChar w:fldCharType="begin"/>
      </w:r>
      <w:r w:rsidR="00A60310">
        <w:instrText xml:space="preserve"> ADDIN ZOTERO_ITEM CSL_CITATION {"citationID":"G6hVblfM","properties":{"unsorted":false,"formattedCitation":"[65]","plainCitation":"[65]","noteIndex":0},"citationItems":[{"id":219,"uris":["http://zotero.org/users/20567757/items/87W4ZJ8V"],"itemData":{"id":219,"type":"webpage","title":"OpenCV: Camera Calibration","URL":"https://docs.opencv.org/doc/doxygen/html/d4/d93/group__calib.html?utm_source=chatgpt.com","accessed":{"date-parts":[["2026",9,30]]}}}],"schema":"https://github.com/citation-style-language/schema/raw/master/csl-citation.json"} </w:instrText>
      </w:r>
      <w:r w:rsidR="007C1804">
        <w:fldChar w:fldCharType="separate"/>
      </w:r>
      <w:r w:rsidR="00A60310" w:rsidRPr="00A60310">
        <w:t>[65]</w:t>
      </w:r>
      <w:r w:rsidR="007C1804">
        <w:fldChar w:fldCharType="end"/>
      </w:r>
      <w:r>
        <w:t xml:space="preserve"> </w:t>
      </w:r>
      <w:r w:rsidR="007C1804">
        <w:t xml:space="preserve">entstand die </w:t>
      </w:r>
      <w:r w:rsidR="00C843E4">
        <w:fldChar w:fldCharType="begin"/>
      </w:r>
      <w:r w:rsidR="00C843E4">
        <w:instrText xml:space="preserve"> REF _Ref241610108 \h </w:instrText>
      </w:r>
      <w:r w:rsidR="00C843E4">
        <w:fldChar w:fldCharType="separate"/>
      </w:r>
      <w:r w:rsidR="00C843E4">
        <w:t xml:space="preserve">Formel </w:t>
      </w:r>
      <w:r w:rsidR="00C843E4">
        <w:rPr>
          <w:noProof/>
        </w:rPr>
        <w:t>9</w:t>
      </w:r>
      <w:r w:rsidR="00C843E4">
        <w:fldChar w:fldCharType="end"/>
      </w:r>
      <w:r w:rsidR="007C1804">
        <w:t>, diese</w:t>
      </w:r>
      <w:r w:rsidR="00C843E4">
        <w:t xml:space="preserve"> beschreibt die Umrechnung eines 3D-Punktes von einem Kamera- in ein Raumkoordinatensystem.</w:t>
      </w:r>
    </w:p>
    <w:p w14:paraId="3194A552" w14:textId="77777777" w:rsidR="00C843E4" w:rsidRDefault="00C843E4" w:rsidP="005F250D"/>
    <w:p w14:paraId="5C94E8F8" w14:textId="0DA2D264" w:rsidR="005F250D" w:rsidRPr="005F250D" w:rsidRDefault="00C843E4" w:rsidP="00C843E4">
      <w:pPr>
        <w:pStyle w:val="Beschriftung"/>
        <w:jc w:val="center"/>
      </w:pPr>
      <w:bookmarkStart w:id="109" w:name="_Ref241610108"/>
      <w:bookmarkStart w:id="110" w:name="_Ref241610697"/>
      <w:r>
        <w:t xml:space="preserve">Formel </w:t>
      </w:r>
      <w:r w:rsidR="001357A1">
        <w:fldChar w:fldCharType="begin"/>
      </w:r>
      <w:r w:rsidR="001357A1">
        <w:instrText xml:space="preserve"> SEQ Formel \* ARABIC </w:instrText>
      </w:r>
      <w:r w:rsidR="001357A1">
        <w:fldChar w:fldCharType="separate"/>
      </w:r>
      <w:r w:rsidR="001357A1">
        <w:rPr>
          <w:noProof/>
        </w:rPr>
        <w:t>9</w:t>
      </w:r>
      <w:r w:rsidR="001357A1">
        <w:rPr>
          <w:noProof/>
        </w:rPr>
        <w:fldChar w:fldCharType="end"/>
      </w:r>
      <w:bookmarkEnd w:id="109"/>
      <w:r>
        <w:t xml:space="preserve"> - Kamerakoordinaten zu Raumkoordinaten</w:t>
      </w:r>
      <w:bookmarkEnd w:id="110"/>
    </w:p>
    <w:p w14:paraId="10CA7AAD" w14:textId="4B2EC6FE" w:rsidR="005F250D" w:rsidRPr="005F250D" w:rsidRDefault="00000000" w:rsidP="005F250D">
      <m:oMathPara>
        <m:oMath>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 xml:space="preserve">=R⋅ </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+T</m:t>
          </m:r>
        </m:oMath>
      </m:oMathPara>
    </w:p>
    <w:p w14:paraId="3236C9CD" w14:textId="77777777" w:rsidR="00C843E4" w:rsidRPr="00C843E4" w:rsidRDefault="005F250D" w:rsidP="005F250D">
      <m:oMathPara>
        <m:oMath>
          <m:r>
            <w:rPr>
              <w:rFonts w:ascii="Cambria Math" w:hAnsi="Cambria Math"/>
            </w:rPr>
            <m:t>mit:</m:t>
          </m:r>
        </m:oMath>
      </m:oMathPara>
    </w:p>
    <w:p w14:paraId="445C5C55" w14:textId="5B56A8A0" w:rsidR="00C843E4" w:rsidRPr="00C843E4" w:rsidRDefault="00C843E4" w:rsidP="00C843E4">
      <m:oMathPara>
        <m:oMath>
          <m:r>
            <w:rPr>
              <w:rFonts w:ascii="Cambria Math" w:hAnsi="Cambria Math"/>
            </w:rPr>
            <m:t>Punkt im Weldsystem :</m:t>
          </m:r>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szCs w:val="20"/>
                    </w:rPr>
                  </m:ctrlPr>
                </m:mPr>
                <m:mr>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w</m:t>
                        </m:r>
                      </m:sub>
                    </m:sSub>
                  </m:e>
                </m:mr>
                <m:mr>
                  <m:e>
                    <m:sSub>
                      <m:sSubPr>
                        <m:ctrlPr>
                          <w:rPr>
                            <w:rFonts w:ascii="Cambria Math" w:hAnsi="Cambria Math"/>
                            <w:i/>
                          </w:rPr>
                        </m:ctrlPr>
                      </m:sSubPr>
                      <m:e>
                        <m:r>
                          <w:rPr>
                            <w:rFonts w:ascii="Cambria Math" w:hAnsi="Cambria Math"/>
                          </w:rPr>
                          <m:t>y</m:t>
                        </m:r>
                      </m:e>
                      <m:sub>
                        <m:r>
                          <w:rPr>
                            <w:rFonts w:ascii="Cambria Math" w:hAnsi="Cambria Math"/>
                          </w:rPr>
                          <m:t>w</m:t>
                        </m:r>
                      </m:sub>
                    </m:sSub>
                  </m:e>
                </m:mr>
                <m:mr>
                  <m:e>
                    <m:sSub>
                      <m:sSubPr>
                        <m:ctrlPr>
                          <w:rPr>
                            <w:rFonts w:ascii="Cambria Math" w:hAnsi="Cambria Math"/>
                            <w:i/>
                          </w:rPr>
                        </m:ctrlPr>
                      </m:sSubPr>
                      <m:e>
                        <m:r>
                          <w:rPr>
                            <w:rFonts w:ascii="Cambria Math" w:hAnsi="Cambria Math"/>
                          </w:rPr>
                          <m:t>z</m:t>
                        </m:r>
                      </m:e>
                      <m:sub>
                        <m:r>
                          <w:rPr>
                            <w:rFonts w:ascii="Cambria Math" w:hAnsi="Cambria Math"/>
                          </w:rPr>
                          <m:t>w</m:t>
                        </m:r>
                      </m:sub>
                    </m:sSub>
                  </m:e>
                </m:mr>
              </m:m>
            </m:e>
          </m:d>
        </m:oMath>
      </m:oMathPara>
    </w:p>
    <w:p w14:paraId="5F7A92CB" w14:textId="5351FC24" w:rsidR="005F250D" w:rsidRPr="005F250D" w:rsidRDefault="00C843E4" w:rsidP="00C843E4">
      <m:oMathPara>
        <m:oMath>
          <m:r>
            <w:rPr>
              <w:rFonts w:ascii="Cambria Math" w:hAnsi="Cambria Math"/>
            </w:rPr>
            <m:t>Punkt im Kamerasystem :</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szCs w:val="20"/>
                    </w:rPr>
                  </m:ctrlPr>
                </m:mPr>
                <m:mr>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k</m:t>
                        </m:r>
                      </m:sub>
                    </m:sSub>
                  </m:e>
                </m:mr>
                <m:mr>
                  <m:e>
                    <m:sSub>
                      <m:sSubPr>
                        <m:ctrlPr>
                          <w:rPr>
                            <w:rFonts w:ascii="Cambria Math" w:hAnsi="Cambria Math"/>
                            <w:i/>
                          </w:rPr>
                        </m:ctrlPr>
                      </m:sSubPr>
                      <m:e>
                        <m:r>
                          <w:rPr>
                            <w:rFonts w:ascii="Cambria Math" w:hAnsi="Cambria Math"/>
                          </w:rPr>
                          <m:t>y</m:t>
                        </m:r>
                      </m:e>
                      <m:sub>
                        <m:r>
                          <w:rPr>
                            <w:rFonts w:ascii="Cambria Math" w:hAnsi="Cambria Math"/>
                          </w:rPr>
                          <m:t>k</m:t>
                        </m:r>
                      </m:sub>
                    </m:sSub>
                  </m:e>
                </m:mr>
                <m:mr>
                  <m:e>
                    <m:sSub>
                      <m:sSubPr>
                        <m:ctrlPr>
                          <w:rPr>
                            <w:rFonts w:ascii="Cambria Math" w:hAnsi="Cambria Math"/>
                            <w:i/>
                          </w:rPr>
                        </m:ctrlPr>
                      </m:sSubPr>
                      <m:e>
                        <m:r>
                          <w:rPr>
                            <w:rFonts w:ascii="Cambria Math" w:hAnsi="Cambria Math"/>
                          </w:rPr>
                          <m:t>z</m:t>
                        </m:r>
                      </m:e>
                      <m:sub>
                        <m:r>
                          <w:rPr>
                            <w:rFonts w:ascii="Cambria Math" w:hAnsi="Cambria Math"/>
                          </w:rPr>
                          <m:t>k</m:t>
                        </m:r>
                      </m:sub>
                    </m:sSub>
                  </m:e>
                </m:mr>
              </m:m>
            </m:e>
          </m:d>
        </m:oMath>
      </m:oMathPara>
    </w:p>
    <w:p w14:paraId="2E32423C" w14:textId="0D397049" w:rsidR="005F250D" w:rsidRPr="005F250D" w:rsidRDefault="005F250D" w:rsidP="00C843E4">
      <w:pPr>
        <w:rPr>
          <w:lang w:val="en-US"/>
        </w:rPr>
      </w:pPr>
      <m:oMathPara>
        <m:oMath>
          <m:r>
            <m:rPr>
              <m:sty m:val="p"/>
            </m:rPr>
            <w:rPr>
              <w:rFonts w:ascii="Cambria Math" w:hAnsi="Cambria Math"/>
              <w:lang w:val="en-US"/>
            </w:rPr>
            <m:t xml:space="preserve">Rotationsmatrix </m:t>
          </m:r>
          <m:r>
            <m:rPr>
              <m:sty m:val="p"/>
            </m:rPr>
            <w:rPr>
              <w:rFonts w:ascii="Cambria Math"/>
              <w:lang w:val="en-US"/>
            </w:rPr>
            <m:t xml:space="preserve"> :</m:t>
          </m:r>
          <m:r>
            <w:rPr>
              <w:rFonts w:ascii="Cambria Math" w:hAnsi="Cambria Math"/>
            </w:rPr>
            <m:t>R</m:t>
          </m:r>
          <m:r>
            <w:rPr>
              <w:rFonts w:ascii="Cambria Math" w:hAnsi="Cambria Math"/>
              <w:lang w:val="en-US"/>
            </w:rPr>
            <m:t>=</m:t>
          </m:r>
          <m:d>
            <m:dPr>
              <m:ctrlPr>
                <w:rPr>
                  <w:rFonts w:ascii="Cambria Math" w:hAnsi="Cambria Math"/>
                  <w:i/>
                </w:rPr>
              </m:ctrlPr>
            </m:dPr>
            <m:e>
              <m:m>
                <m:mPr>
                  <m:mcs>
                    <m:mc>
                      <m:mcPr>
                        <m:count m:val="3"/>
                        <m:mcJc m:val="center"/>
                      </m:mcPr>
                    </m:mc>
                  </m:mcs>
                  <m:ctrlPr>
                    <w:rPr>
                      <w:rFonts w:ascii="Cambria Math" w:hAnsi="Cambria Math"/>
                      <w:i/>
                      <w:szCs w:val="20"/>
                    </w:rPr>
                  </m:ctrlPr>
                </m:mPr>
                <m:mr>
                  <m:e>
                    <m:sSub>
                      <m:sSubPr>
                        <m:ctrlPr>
                          <w:rPr>
                            <w:rFonts w:ascii="Cambria Math" w:hAnsi="Cambria Math"/>
                            <w:i/>
                          </w:rPr>
                        </m:ctrlPr>
                      </m:sSubPr>
                      <m:e>
                        <m:r>
                          <w:rPr>
                            <w:rFonts w:ascii="Cambria Math" w:hAnsi="Cambria Math"/>
                          </w:rPr>
                          <m:t>r</m:t>
                        </m:r>
                      </m:e>
                      <m:sub>
                        <m:r>
                          <w:rPr>
                            <w:rFonts w:ascii="Cambria Math" w:hAnsi="Cambria Math"/>
                            <w:lang w:val="en-US"/>
                          </w:rPr>
                          <m:t>11</m:t>
                        </m:r>
                      </m:sub>
                    </m:sSub>
                  </m:e>
                  <m:e>
                    <m:sSub>
                      <m:sSubPr>
                        <m:ctrlPr>
                          <w:rPr>
                            <w:rFonts w:ascii="Cambria Math" w:hAnsi="Cambria Math"/>
                            <w:i/>
                          </w:rPr>
                        </m:ctrlPr>
                      </m:sSubPr>
                      <m:e>
                        <m:r>
                          <w:rPr>
                            <w:rFonts w:ascii="Cambria Math" w:hAnsi="Cambria Math"/>
                          </w:rPr>
                          <m:t>r</m:t>
                        </m:r>
                      </m:e>
                      <m:sub>
                        <m:r>
                          <w:rPr>
                            <w:rFonts w:ascii="Cambria Math" w:hAnsi="Cambria Math"/>
                            <w:lang w:val="en-US"/>
                          </w:rPr>
                          <m:t>12</m:t>
                        </m:r>
                      </m:sub>
                    </m:sSub>
                  </m:e>
                  <m:e>
                    <m:sSub>
                      <m:sSubPr>
                        <m:ctrlPr>
                          <w:rPr>
                            <w:rFonts w:ascii="Cambria Math" w:hAnsi="Cambria Math"/>
                            <w:i/>
                          </w:rPr>
                        </m:ctrlPr>
                      </m:sSubPr>
                      <m:e>
                        <m:r>
                          <w:rPr>
                            <w:rFonts w:ascii="Cambria Math" w:hAnsi="Cambria Math"/>
                          </w:rPr>
                          <m:t>r</m:t>
                        </m:r>
                      </m:e>
                      <m:sub>
                        <m:r>
                          <w:rPr>
                            <w:rFonts w:ascii="Cambria Math" w:hAnsi="Cambria Math"/>
                            <w:lang w:val="en-US"/>
                          </w:rPr>
                          <m:t>13</m:t>
                        </m:r>
                      </m:sub>
                    </m:sSub>
                  </m:e>
                </m:mr>
                <m:mr>
                  <m:e>
                    <m:sSub>
                      <m:sSubPr>
                        <m:ctrlPr>
                          <w:rPr>
                            <w:rFonts w:ascii="Cambria Math" w:hAnsi="Cambria Math"/>
                            <w:i/>
                          </w:rPr>
                        </m:ctrlPr>
                      </m:sSubPr>
                      <m:e>
                        <m:r>
                          <w:rPr>
                            <w:rFonts w:ascii="Cambria Math" w:hAnsi="Cambria Math"/>
                          </w:rPr>
                          <m:t>r</m:t>
                        </m:r>
                      </m:e>
                      <m:sub>
                        <m:r>
                          <w:rPr>
                            <w:rFonts w:ascii="Cambria Math" w:hAnsi="Cambria Math"/>
                            <w:lang w:val="en-US"/>
                          </w:rPr>
                          <m:t>21</m:t>
                        </m:r>
                      </m:sub>
                    </m:sSub>
                  </m:e>
                  <m:e>
                    <m:sSub>
                      <m:sSubPr>
                        <m:ctrlPr>
                          <w:rPr>
                            <w:rFonts w:ascii="Cambria Math" w:hAnsi="Cambria Math"/>
                            <w:i/>
                          </w:rPr>
                        </m:ctrlPr>
                      </m:sSubPr>
                      <m:e>
                        <m:r>
                          <w:rPr>
                            <w:rFonts w:ascii="Cambria Math" w:hAnsi="Cambria Math"/>
                          </w:rPr>
                          <m:t>r</m:t>
                        </m:r>
                      </m:e>
                      <m:sub>
                        <m:r>
                          <w:rPr>
                            <w:rFonts w:ascii="Cambria Math" w:hAnsi="Cambria Math"/>
                            <w:lang w:val="en-US"/>
                          </w:rPr>
                          <m:t>22</m:t>
                        </m:r>
                      </m:sub>
                    </m:sSub>
                  </m:e>
                  <m:e>
                    <m:sSub>
                      <m:sSubPr>
                        <m:ctrlPr>
                          <w:rPr>
                            <w:rFonts w:ascii="Cambria Math" w:hAnsi="Cambria Math"/>
                            <w:i/>
                          </w:rPr>
                        </m:ctrlPr>
                      </m:sSubPr>
                      <m:e>
                        <m:r>
                          <w:rPr>
                            <w:rFonts w:ascii="Cambria Math" w:hAnsi="Cambria Math"/>
                          </w:rPr>
                          <m:t>r</m:t>
                        </m:r>
                      </m:e>
                      <m:sub>
                        <m:r>
                          <w:rPr>
                            <w:rFonts w:ascii="Cambria Math" w:hAnsi="Cambria Math"/>
                            <w:lang w:val="en-US"/>
                          </w:rPr>
                          <m:t>23</m:t>
                        </m:r>
                      </m:sub>
                    </m:sSub>
                  </m:e>
                </m:mr>
                <m:mr>
                  <m:e>
                    <m:sSub>
                      <m:sSubPr>
                        <m:ctrlPr>
                          <w:rPr>
                            <w:rFonts w:ascii="Cambria Math" w:hAnsi="Cambria Math"/>
                            <w:i/>
                          </w:rPr>
                        </m:ctrlPr>
                      </m:sSubPr>
                      <m:e>
                        <m:r>
                          <w:rPr>
                            <w:rFonts w:ascii="Cambria Math" w:hAnsi="Cambria Math"/>
                          </w:rPr>
                          <m:t>r</m:t>
                        </m:r>
                      </m:e>
                      <m:sub>
                        <m:r>
                          <w:rPr>
                            <w:rFonts w:ascii="Cambria Math" w:hAnsi="Cambria Math"/>
                            <w:lang w:val="en-US"/>
                          </w:rPr>
                          <m:t>31</m:t>
                        </m:r>
                      </m:sub>
                    </m:sSub>
                  </m:e>
                  <m:e>
                    <m:sSub>
                      <m:sSubPr>
                        <m:ctrlPr>
                          <w:rPr>
                            <w:rFonts w:ascii="Cambria Math" w:hAnsi="Cambria Math"/>
                            <w:i/>
                          </w:rPr>
                        </m:ctrlPr>
                      </m:sSubPr>
                      <m:e>
                        <m:r>
                          <w:rPr>
                            <w:rFonts w:ascii="Cambria Math" w:hAnsi="Cambria Math"/>
                          </w:rPr>
                          <m:t>r</m:t>
                        </m:r>
                      </m:e>
                      <m:sub>
                        <m:r>
                          <w:rPr>
                            <w:rFonts w:ascii="Cambria Math" w:hAnsi="Cambria Math"/>
                            <w:lang w:val="en-US"/>
                          </w:rPr>
                          <m:t>32</m:t>
                        </m:r>
                      </m:sub>
                    </m:sSub>
                  </m:e>
                  <m:e>
                    <m:sSub>
                      <m:sSubPr>
                        <m:ctrlPr>
                          <w:rPr>
                            <w:rFonts w:ascii="Cambria Math" w:hAnsi="Cambria Math"/>
                            <w:i/>
                          </w:rPr>
                        </m:ctrlPr>
                      </m:sSubPr>
                      <m:e>
                        <m:r>
                          <w:rPr>
                            <w:rFonts w:ascii="Cambria Math" w:hAnsi="Cambria Math"/>
                          </w:rPr>
                          <m:t>r</m:t>
                        </m:r>
                      </m:e>
                      <m:sub>
                        <m:r>
                          <w:rPr>
                            <w:rFonts w:ascii="Cambria Math" w:hAnsi="Cambria Math"/>
                            <w:lang w:val="en-US"/>
                          </w:rPr>
                          <m:t>33</m:t>
                        </m:r>
                      </m:sub>
                    </m:sSub>
                  </m:e>
                </m:mr>
              </m:m>
            </m:e>
          </m:d>
        </m:oMath>
      </m:oMathPara>
    </w:p>
    <w:p w14:paraId="10509E93" w14:textId="0C951B03" w:rsidR="005F250D" w:rsidRPr="00C843E4" w:rsidRDefault="005F250D" w:rsidP="00C843E4">
      <m:oMathPara>
        <m:oMath>
          <m:r>
            <w:rPr>
              <w:rFonts w:ascii="Cambria Math" w:hAnsi="Cambria Math"/>
            </w:rPr>
            <m:t>Translationsvektor :T=</m:t>
          </m:r>
          <m:d>
            <m:dPr>
              <m:ctrlPr>
                <w:rPr>
                  <w:rFonts w:ascii="Cambria Math" w:hAnsi="Cambria Math"/>
                  <w:i/>
                </w:rPr>
              </m:ctrlPr>
            </m:dPr>
            <m:e>
              <m:m>
                <m:mPr>
                  <m:mcs>
                    <m:mc>
                      <m:mcPr>
                        <m:count m:val="1"/>
                        <m:mcJc m:val="center"/>
                      </m:mcPr>
                    </m:mc>
                  </m:mcs>
                  <m:ctrlPr>
                    <w:rPr>
                      <w:rFonts w:ascii="Cambria Math" w:hAnsi="Cambria Math"/>
                      <w:i/>
                      <w:szCs w:val="20"/>
                    </w:rPr>
                  </m:ctrlPr>
                </m:mPr>
                <m:mr>
                  <m:e>
                    <m:sSub>
                      <m:sSubPr>
                        <m:ctrlPr>
                          <w:rPr>
                            <w:rFonts w:ascii="Cambria Math" w:hAnsi="Cambria Math"/>
                            <w:i/>
                          </w:rPr>
                        </m:ctrlPr>
                      </m:sSubPr>
                      <m:e>
                        <m:r>
                          <w:rPr>
                            <w:rFonts w:ascii="Cambria Math" w:hAnsi="Cambria Math"/>
                          </w:rPr>
                          <m:t>t</m:t>
                        </m:r>
                      </m:e>
                      <m:sub>
                        <m:r>
                          <w:rPr>
                            <w:rFonts w:ascii="Cambria Math" w:hAnsi="Cambria Math"/>
                          </w:rPr>
                          <m:t>x</m:t>
                        </m:r>
                      </m:sub>
                    </m:sSub>
                  </m:e>
                </m:mr>
                <m:mr>
                  <m:e>
                    <m:sSub>
                      <m:sSubPr>
                        <m:ctrlPr>
                          <w:rPr>
                            <w:rFonts w:ascii="Cambria Math" w:hAnsi="Cambria Math"/>
                            <w:i/>
                          </w:rPr>
                        </m:ctrlPr>
                      </m:sSubPr>
                      <m:e>
                        <m:r>
                          <w:rPr>
                            <w:rFonts w:ascii="Cambria Math" w:hAnsi="Cambria Math"/>
                          </w:rPr>
                          <m:t>t</m:t>
                        </m:r>
                      </m:e>
                      <m:sub>
                        <m:r>
                          <w:rPr>
                            <w:rFonts w:ascii="Cambria Math" w:hAnsi="Cambria Math"/>
                          </w:rPr>
                          <m:t>y</m:t>
                        </m:r>
                      </m:sub>
                    </m:sSub>
                  </m:e>
                </m:mr>
                <m:mr>
                  <m:e>
                    <m:sSub>
                      <m:sSubPr>
                        <m:ctrlPr>
                          <w:rPr>
                            <w:rFonts w:ascii="Cambria Math" w:hAnsi="Cambria Math"/>
                            <w:i/>
                          </w:rPr>
                        </m:ctrlPr>
                      </m:sSubPr>
                      <m:e>
                        <m:r>
                          <w:rPr>
                            <w:rFonts w:ascii="Cambria Math" w:hAnsi="Cambria Math"/>
                          </w:rPr>
                          <m:t>t</m:t>
                        </m:r>
                      </m:e>
                      <m:sub>
                        <m:r>
                          <w:rPr>
                            <w:rFonts w:ascii="Cambria Math" w:hAnsi="Cambria Math"/>
                          </w:rPr>
                          <m:t>z</m:t>
                        </m:r>
                      </m:sub>
                    </m:sSub>
                  </m:e>
                </m:mr>
              </m:m>
            </m:e>
          </m:d>
        </m:oMath>
      </m:oMathPara>
    </w:p>
    <w:p w14:paraId="5B12BC8D" w14:textId="77777777" w:rsidR="00C843E4" w:rsidRPr="00C843E4" w:rsidRDefault="00C843E4" w:rsidP="00C843E4"/>
    <w:p w14:paraId="368F6F2F" w14:textId="045A1206" w:rsidR="00C843E4" w:rsidRDefault="00C843E4" w:rsidP="00C843E4">
      <w:r>
        <w:t xml:space="preserve">Die Translation beschreibt einen Offset jeder Achse, genauer gesagt ist dies die Position des Koordinatenursprungs des Ausgangssystems (Kamera) innerhalb des Zielsystems (Raum). Beispielsweise die Position der Kamera im Raum. Die Rotation beschreibt den Richtungsvektor für die </w:t>
      </w:r>
      <w:r w:rsidR="00E6203A">
        <w:t>X</w:t>
      </w:r>
      <w:r>
        <w:t xml:space="preserve">-, </w:t>
      </w:r>
      <w:r w:rsidR="00E6203A">
        <w:t>Y</w:t>
      </w:r>
      <w:r>
        <w:t xml:space="preserve">- und </w:t>
      </w:r>
      <w:r w:rsidR="00E6203A">
        <w:t>Z</w:t>
      </w:r>
      <w:r>
        <w:t>-Achsen eines Systems im jeweils anderen System. Sie wird durch eine 3</w:t>
      </w:r>
      <w:r w:rsidR="00CA680A">
        <w:t xml:space="preserve"> </w:t>
      </w:r>
      <w:r>
        <w:t>x</w:t>
      </w:r>
      <w:r w:rsidR="00CA680A">
        <w:t xml:space="preserve"> </w:t>
      </w:r>
      <w:r>
        <w:t>3 Matrix dargestellt. Spaltenweise gelesen beschreib</w:t>
      </w:r>
      <w:r w:rsidR="00CA680A">
        <w:t>en</w:t>
      </w:r>
      <w:r>
        <w:t xml:space="preserve"> diese drei Vektoren der Matrix die </w:t>
      </w:r>
      <w:r w:rsidR="00E6203A">
        <w:t>X</w:t>
      </w:r>
      <w:r>
        <w:t xml:space="preserve">-, </w:t>
      </w:r>
      <w:r w:rsidR="00E6203A">
        <w:t>Y</w:t>
      </w:r>
      <w:r>
        <w:t xml:space="preserve">- und </w:t>
      </w:r>
      <w:r w:rsidR="00E6203A">
        <w:t>Z</w:t>
      </w:r>
      <w:r>
        <w:t>-Achsen des Ausgangssystems als Richtungsvektoren im Zielsystem, also</w:t>
      </w:r>
      <w:r w:rsidR="00CA680A">
        <w:t xml:space="preserve"> ist</w:t>
      </w:r>
      <w:r>
        <w:t xml:space="preserve"> </w:t>
      </w:r>
      <m:oMath>
        <m:sSub>
          <m:sSubPr>
            <m:ctrlPr>
              <w:rPr>
                <w:rFonts w:ascii="Cambria Math" w:hAnsi="Cambria Math"/>
                <w:i/>
              </w:rPr>
            </m:ctrlPr>
          </m:sSubPr>
          <m:e>
            <m:r>
              <w:rPr>
                <w:rFonts w:ascii="Cambria Math" w:hAnsi="Cambria Math"/>
              </w:rPr>
              <m:t>r</m:t>
            </m:r>
          </m:e>
          <m:sub>
            <m:r>
              <w:rPr>
                <w:rFonts w:ascii="Cambria Math" w:hAnsi="Cambria Math"/>
              </w:rPr>
              <m:t>31</m:t>
            </m:r>
          </m:sub>
        </m:sSub>
      </m:oMath>
      <w:r w:rsidR="00CA680A">
        <w:t xml:space="preserve"> </w:t>
      </w:r>
      <w:r>
        <w:t xml:space="preserve">der </w:t>
      </w:r>
      <w:r w:rsidR="00E6203A">
        <w:t>Z</w:t>
      </w:r>
      <w:r>
        <w:t xml:space="preserve">-Anteil des Raumsystems an der </w:t>
      </w:r>
      <w:r w:rsidR="00E6203A">
        <w:t>X-A</w:t>
      </w:r>
      <w:r>
        <w:t xml:space="preserve">chse des Kamerasystems. Zeilenweise gelesen ergibt sich der umgekehrte Zusammenhang. </w:t>
      </w:r>
    </w:p>
    <w:p w14:paraId="1C4606F1" w14:textId="77777777" w:rsidR="00C843E4" w:rsidRDefault="00C843E4" w:rsidP="00C843E4"/>
    <w:p w14:paraId="0C5CDF8C" w14:textId="219C798B" w:rsidR="00C843E4" w:rsidRPr="007C1804" w:rsidRDefault="005223E2" w:rsidP="005F250D">
      <w:pPr>
        <w:rPr>
          <w:i/>
          <w:iCs/>
          <w:color w:val="4F81BD" w:themeColor="accent1"/>
        </w:rPr>
      </w:pPr>
      <w:r w:rsidRPr="00C843E4">
        <w:rPr>
          <w:rStyle w:val="IntensiveHervorhebung"/>
        </w:rPr>
        <w:t>Berechnung</w:t>
      </w:r>
      <w:r w:rsidR="00C843E4" w:rsidRPr="00C843E4">
        <w:rPr>
          <w:rStyle w:val="IntensiveHervorhebung"/>
        </w:rPr>
        <w:t xml:space="preserve"> eines </w:t>
      </w:r>
      <w:r>
        <w:rPr>
          <w:rStyle w:val="IntensiveHervorhebung"/>
        </w:rPr>
        <w:t>W</w:t>
      </w:r>
      <w:r w:rsidR="00C843E4" w:rsidRPr="00C843E4">
        <w:rPr>
          <w:rStyle w:val="IntensiveHervorhebung"/>
        </w:rPr>
        <w:t>inkels zwi</w:t>
      </w:r>
      <w:r w:rsidR="007C1804">
        <w:rPr>
          <w:rStyle w:val="IntensiveHervorhebung"/>
        </w:rPr>
        <w:t>s</w:t>
      </w:r>
      <w:r w:rsidR="00C843E4" w:rsidRPr="00C843E4">
        <w:rPr>
          <w:rStyle w:val="IntensiveHervorhebung"/>
        </w:rPr>
        <w:t xml:space="preserve">chen </w:t>
      </w:r>
      <w:r>
        <w:rPr>
          <w:rStyle w:val="IntensiveHervorhebung"/>
        </w:rPr>
        <w:t>Punkten oder V</w:t>
      </w:r>
      <w:r w:rsidR="00C843E4" w:rsidRPr="00C843E4">
        <w:rPr>
          <w:rStyle w:val="IntensiveHervorhebung"/>
        </w:rPr>
        <w:t>e</w:t>
      </w:r>
      <w:r>
        <w:rPr>
          <w:rStyle w:val="IntensiveHervorhebung"/>
        </w:rPr>
        <w:t>kt</w:t>
      </w:r>
      <w:r w:rsidR="00C843E4" w:rsidRPr="00C843E4">
        <w:rPr>
          <w:rStyle w:val="IntensiveHervorhebung"/>
        </w:rPr>
        <w:t>oren</w:t>
      </w:r>
    </w:p>
    <w:p w14:paraId="3E70AA70" w14:textId="5227A0F0" w:rsidR="007C1804" w:rsidRPr="00585C97" w:rsidRDefault="005223E2" w:rsidP="005223E2">
      <w:pPr>
        <w:pStyle w:val="Stichpunkte1"/>
        <w:numPr>
          <w:ilvl w:val="0"/>
          <w:numId w:val="0"/>
        </w:numPr>
      </w:pPr>
      <w:r>
        <w:t xml:space="preserve">Mit einer </w:t>
      </w:r>
      <w:r w:rsidR="007C1804" w:rsidRPr="00585C97">
        <w:t xml:space="preserve">Arkustangens-2-Funktion </w:t>
      </w:r>
      <w:r>
        <w:t xml:space="preserve">lässt sich die Richtung eines zweidimensionalen Vektors berechnen, diese Funktion </w:t>
      </w:r>
      <w:r w:rsidR="007C1804" w:rsidRPr="00585C97">
        <w:t>berücksichtigt Quadranten-Wechsel und Nulldivision [43]</w:t>
      </w:r>
      <w:r>
        <w:t xml:space="preserve">. In Python kann diese Funktion mit </w:t>
      </w:r>
      <w:hyperlink r:id="rId54" w:anchor="math.atan2" w:history="1">
        <w:r w:rsidRPr="005223E2">
          <w:rPr>
            <w:rStyle w:val="Hyperlink"/>
            <w:rFonts w:ascii="Courier New" w:hAnsi="Courier New"/>
            <w:sz w:val="21"/>
            <w:szCs w:val="24"/>
          </w:rPr>
          <w:t>math.atan2</w:t>
        </w:r>
      </w:hyperlink>
      <w:r w:rsidR="00CA680A">
        <w:t xml:space="preserve"> </w:t>
      </w:r>
      <w:r w:rsidR="00CA680A">
        <w:fldChar w:fldCharType="begin"/>
      </w:r>
      <w:r w:rsidR="00A60310">
        <w:instrText xml:space="preserve"> ADDIN ZOTERO_ITEM CSL_CITATION {"citationID":"26au3QL5","properties":{"unsorted":false,"formattedCitation":"[66]","plainCitation":"[66]","noteIndex":0},"citationItems":[{"id":311,"uris":["http://zotero.org/users/20567757/items/8DIR7TSE"],"itemData":{"id":311,"type":"webpage","abstract":"This module provides access to common mathematical functions and constants, including those defined by the C standard. These functions cannot be used with complex numbers; use the functions of the ...","container-title":"Python documentation","language":"en","title":"math — Mathematical functions","URL":"https://docs.python.org/3/library/math.html","accessed":{"date-parts":[["2026",10,12]]}}}],"schema":"https://github.com/citation-style-language/schema/raw/master/csl-citation.json"} </w:instrText>
      </w:r>
      <w:r w:rsidR="00CA680A">
        <w:fldChar w:fldCharType="separate"/>
      </w:r>
      <w:r w:rsidR="00A60310" w:rsidRPr="00A60310">
        <w:t>[66]</w:t>
      </w:r>
      <w:r w:rsidR="00CA680A">
        <w:fldChar w:fldCharType="end"/>
      </w:r>
      <w:r w:rsidRPr="005223E2">
        <w:t xml:space="preserve"> </w:t>
      </w:r>
      <w:r>
        <w:t xml:space="preserve">genutzt werden. Soll ein Winkel zwischen drei 2D-Punkten (z.B. Bildpunkten) berechnet werden, so führt </w:t>
      </w:r>
      <w:r>
        <w:fldChar w:fldCharType="begin"/>
      </w:r>
      <w:r>
        <w:instrText xml:space="preserve"> REF _Ref241673962 \h </w:instrText>
      </w:r>
      <w:r>
        <w:fldChar w:fldCharType="separate"/>
      </w:r>
      <w:r w:rsidR="000523D4" w:rsidRPr="00585C97">
        <w:t xml:space="preserve">Formel </w:t>
      </w:r>
      <w:r w:rsidR="000523D4">
        <w:rPr>
          <w:noProof/>
        </w:rPr>
        <w:t>10</w:t>
      </w:r>
      <w:r>
        <w:fldChar w:fldCharType="end"/>
      </w:r>
      <w:r>
        <w:t xml:space="preserve"> zu einer Winkelangabe </w:t>
      </w:r>
      <w:r w:rsidR="000523D4">
        <w:t xml:space="preserve">zwischen </w:t>
      </w:r>
      <m:oMath>
        <m:r>
          <w:rPr>
            <w:rFonts w:ascii="Cambria Math" w:hAnsi="Cambria Math"/>
          </w:rPr>
          <m:t>± 180°</m:t>
        </m:r>
      </m:oMath>
      <w:r w:rsidR="000523D4">
        <w:t xml:space="preserve"> bzw. </w:t>
      </w:r>
      <m:oMath>
        <m:r>
          <w:rPr>
            <w:rFonts w:ascii="Cambria Math" w:hAnsi="Cambria Math"/>
          </w:rPr>
          <m:t>±π</m:t>
        </m:r>
      </m:oMath>
      <w:r w:rsidR="000523D4">
        <w:t>.</w:t>
      </w:r>
    </w:p>
    <w:p w14:paraId="03477311" w14:textId="30F4419D" w:rsidR="007C1804" w:rsidRPr="00585C97" w:rsidRDefault="007C1804" w:rsidP="007C1804">
      <w:pPr>
        <w:pStyle w:val="Beschriftung"/>
        <w:jc w:val="center"/>
      </w:pPr>
      <w:bookmarkStart w:id="111" w:name="_Ref241673962"/>
      <w:r w:rsidRPr="00585C97">
        <w:t xml:space="preserve">Formel </w:t>
      </w:r>
      <w:r w:rsidR="001357A1">
        <w:fldChar w:fldCharType="begin"/>
      </w:r>
      <w:r w:rsidR="001357A1">
        <w:instrText xml:space="preserve"> SEQ Formel \* ARABIC </w:instrText>
      </w:r>
      <w:r w:rsidR="001357A1">
        <w:fldChar w:fldCharType="separate"/>
      </w:r>
      <w:r w:rsidR="001357A1">
        <w:rPr>
          <w:noProof/>
        </w:rPr>
        <w:t>10</w:t>
      </w:r>
      <w:r w:rsidR="001357A1">
        <w:rPr>
          <w:noProof/>
        </w:rPr>
        <w:fldChar w:fldCharType="end"/>
      </w:r>
      <w:bookmarkEnd w:id="111"/>
      <w:r w:rsidRPr="00585C97">
        <w:t xml:space="preserve"> - Winkelberechnung mit</w:t>
      </w:r>
      <w:r>
        <w:t xml:space="preserve"> </w:t>
      </w:r>
      <w:r w:rsidRPr="007C1804">
        <w:t>Arcustangenz-2</w:t>
      </w:r>
      <w:r>
        <w:t xml:space="preserve"> </w:t>
      </w:r>
      <w:r w:rsidRPr="00585C97">
        <w:fldChar w:fldCharType="begin"/>
      </w:r>
      <w:r w:rsidR="00A60310">
        <w:instrText xml:space="preserve"> ADDIN ZOTERO_ITEM CSL_CITATION {"citationID":"iewjMjtn","properties":{"formattedCitation":"[67]","plainCitation":"[67]","noteIndex":0},"citationItems":[{"id":32,"uris":["http://zotero.org/users/20567757/items/IRNCNZMQ"],"itemData":{"id":32,"type":"software","abstract":"Controlling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Pr="00585C97">
        <w:fldChar w:fldCharType="separate"/>
      </w:r>
      <w:r w:rsidR="00A60310" w:rsidRPr="00A60310">
        <w:t>[67]</w:t>
      </w:r>
      <w:r w:rsidRPr="00585C97">
        <w:fldChar w:fldCharType="end"/>
      </w:r>
    </w:p>
    <w:p w14:paraId="671607A0" w14:textId="47041E11" w:rsidR="007C1804" w:rsidRPr="00585C97" w:rsidRDefault="00000000" w:rsidP="007C1804">
      <m:oMathPara>
        <m:oMath>
          <m:sSub>
            <m:sSubPr>
              <m:ctrlPr>
                <w:rPr>
                  <w:rFonts w:ascii="Cambria Math" w:hAnsi="Cambria Math"/>
                </w:rPr>
              </m:ctrlPr>
            </m:sSubPr>
            <m:e>
              <m:r>
                <w:rPr>
                  <w:rFonts w:ascii="Cambria Math" w:hAnsi="Cambria Math"/>
                </w:rPr>
                <m:t>ϕ</m:t>
              </m:r>
            </m:e>
            <m:sub>
              <m:r>
                <w:rPr>
                  <w:rFonts w:ascii="Cambria Math" w:hAnsi="Cambria Math"/>
                </w:rPr>
                <m:t>bc</m:t>
              </m:r>
            </m:sub>
          </m:sSub>
          <m:r>
            <w:rPr>
              <w:rFonts w:ascii="Cambria Math" w:hAnsi="Cambria Math"/>
            </w:rPr>
            <m:t>=</m:t>
          </m:r>
          <m:func>
            <m:funcPr>
              <m:ctrlPr>
                <w:rPr>
                  <w:rFonts w:ascii="Cambria Math" w:hAnsi="Cambria Math"/>
                  <w:i/>
                </w:rPr>
              </m:ctrlPr>
            </m:funcPr>
            <m:fName>
              <m:r>
                <m:rPr>
                  <m:sty m:val="p"/>
                </m:rPr>
                <w:rPr>
                  <w:rFonts w:ascii="Cambria Math" w:hAnsi="Cambria Math"/>
                </w:rPr>
                <m:t>arctan2</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e>
              </m:d>
            </m:e>
          </m:func>
        </m:oMath>
      </m:oMathPara>
    </w:p>
    <w:p w14:paraId="532F64A9" w14:textId="6726ED3B" w:rsidR="007C1804" w:rsidRPr="00585C97" w:rsidRDefault="00000000" w:rsidP="007C1804">
      <m:oMathPara>
        <m:oMath>
          <m:sSub>
            <m:sSubPr>
              <m:ctrlPr>
                <w:rPr>
                  <w:rFonts w:ascii="Cambria Math" w:hAnsi="Cambria Math"/>
                </w:rPr>
              </m:ctrlPr>
            </m:sSubPr>
            <m:e>
              <m:r>
                <w:rPr>
                  <w:rFonts w:ascii="Cambria Math" w:hAnsi="Cambria Math"/>
                </w:rPr>
                <m:t>ϕ</m:t>
              </m:r>
            </m:e>
            <m:sub>
              <m:r>
                <w:rPr>
                  <w:rFonts w:ascii="Cambria Math" w:hAnsi="Cambria Math"/>
                </w:rPr>
                <m:t>ba</m:t>
              </m:r>
            </m:sub>
          </m:sSub>
          <m:r>
            <w:rPr>
              <w:rFonts w:ascii="Cambria Math" w:hAnsi="Cambria Math"/>
            </w:rPr>
            <m:t>=</m:t>
          </m:r>
          <m:func>
            <m:funcPr>
              <m:ctrlPr>
                <w:rPr>
                  <w:rFonts w:ascii="Cambria Math" w:hAnsi="Cambria Math"/>
                  <w:i/>
                </w:rPr>
              </m:ctrlPr>
            </m:funcPr>
            <m:fName>
              <m:r>
                <m:rPr>
                  <m:sty m:val="p"/>
                </m:rPr>
                <w:rPr>
                  <w:rFonts w:ascii="Cambria Math" w:hAnsi="Cambria Math"/>
                </w:rPr>
                <m:t>arctan2</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e>
              </m:d>
            </m:e>
          </m:func>
        </m:oMath>
      </m:oMathPara>
    </w:p>
    <w:p w14:paraId="5C358893" w14:textId="77777777" w:rsidR="007C1804" w:rsidRPr="00585C97" w:rsidRDefault="007C1804" w:rsidP="007C1804">
      <m:oMathPara>
        <m:oMath>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bc</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ba</m:t>
              </m:r>
            </m:sub>
          </m:sSub>
          <m:r>
            <w:rPr>
              <w:rFonts w:ascii="Cambria Math" w:hAnsi="Cambria Math"/>
            </w:rPr>
            <m:t xml:space="preserve"> </m:t>
          </m:r>
        </m:oMath>
      </m:oMathPara>
    </w:p>
    <w:p w14:paraId="0CC55FCC" w14:textId="77777777" w:rsidR="007C1804" w:rsidRPr="00585C97" w:rsidRDefault="007C1804" w:rsidP="007C1804">
      <m:oMathPara>
        <m:oMath>
          <m:r>
            <w:rPr>
              <w:rFonts w:ascii="Cambria Math" w:hAnsi="Cambria Math"/>
            </w:rPr>
            <m:t xml:space="preserve">mit </m:t>
          </m:r>
        </m:oMath>
      </m:oMathPara>
    </w:p>
    <w:p w14:paraId="0AF8DA46" w14:textId="5B5ADCB8" w:rsidR="007C1804" w:rsidRPr="00585C97" w:rsidRDefault="007C1804" w:rsidP="007C1804">
      <m:oMathPara>
        <m:oMath>
          <m:r>
            <w:rPr>
              <w:rFonts w:ascii="Cambria Math" w:hAnsi="Cambria Math"/>
            </w:rPr>
            <m:t xml:space="preserve">a, b,c :2D Punkte </m:t>
          </m:r>
        </m:oMath>
      </m:oMathPara>
    </w:p>
    <w:p w14:paraId="07DA55A6" w14:textId="77777777" w:rsidR="007C1804" w:rsidRPr="00585C97" w:rsidRDefault="00000000" w:rsidP="007C1804">
      <w:pPr>
        <w:jc w:val="center"/>
      </w:pPr>
      <m:oMathPara>
        <m:oMath>
          <m:sSub>
            <m:sSubPr>
              <m:ctrlPr>
                <w:rPr>
                  <w:rFonts w:ascii="Cambria Math" w:hAnsi="Cambria Math"/>
                </w:rPr>
              </m:ctrlPr>
            </m:sSubPr>
            <m:e>
              <m:r>
                <w:rPr>
                  <w:rFonts w:ascii="Cambria Math" w:hAnsi="Cambria Math"/>
                </w:rPr>
                <m:t>ϕ</m:t>
              </m:r>
            </m:e>
            <m:sub>
              <m:r>
                <w:rPr>
                  <w:rFonts w:ascii="Cambria Math" w:hAnsi="Cambria Math"/>
                </w:rPr>
                <m:t>bc</m:t>
              </m:r>
            </m:sub>
          </m:sSub>
          <m:r>
            <w:rPr>
              <w:rFonts w:ascii="Cambria Math" w:hAnsi="Cambria Math"/>
            </w:rPr>
            <m:t xml:space="preserve">, </m:t>
          </m:r>
          <m:sSub>
            <m:sSubPr>
              <m:ctrlPr>
                <w:rPr>
                  <w:rFonts w:ascii="Cambria Math" w:hAnsi="Cambria Math"/>
                </w:rPr>
              </m:ctrlPr>
            </m:sSubPr>
            <m:e>
              <m:r>
                <w:rPr>
                  <w:rFonts w:ascii="Cambria Math" w:hAnsi="Cambria Math"/>
                </w:rPr>
                <m:t>ϕ</m:t>
              </m:r>
            </m:e>
            <m:sub>
              <m:r>
                <w:rPr>
                  <w:rFonts w:ascii="Cambria Math" w:hAnsi="Cambria Math"/>
                </w:rPr>
                <m:t>ba</m:t>
              </m:r>
            </m:sub>
          </m:sSub>
          <m:r>
            <w:rPr>
              <w:rFonts w:ascii="Cambria Math" w:hAnsi="Cambria Math"/>
            </w:rPr>
            <m:t xml:space="preserve"> : </m:t>
          </m:r>
          <m:r>
            <m:rPr>
              <m:sty m:val="p"/>
            </m:rPr>
            <w:rPr>
              <w:rFonts w:ascii="Cambria Math" w:hAnsi="Cambria Math"/>
            </w:rPr>
            <m:t>R</m:t>
          </m:r>
          <m:r>
            <w:rPr>
              <w:rFonts w:ascii="Cambria Math" w:hAnsi="Cambria Math"/>
            </w:rPr>
            <m:t xml:space="preserve">ichtungswinkeln der Vektoren </m:t>
          </m:r>
        </m:oMath>
      </m:oMathPara>
    </w:p>
    <w:p w14:paraId="5E1466D8" w14:textId="30533F27" w:rsidR="007C1804" w:rsidRPr="00585C97" w:rsidRDefault="007C1804" w:rsidP="007C1804">
      <w:pPr>
        <w:jc w:val="center"/>
      </w:pPr>
      <m:oMathPara>
        <m:oMath>
          <m:r>
            <w:rPr>
              <w:rFonts w:ascii="Cambria Math" w:hAnsi="Cambria Math"/>
            </w:rPr>
            <m:t xml:space="preserve">ϕ :Winkel zwischen den zwei Vektoren bzw. drei Punkten </m:t>
          </m:r>
        </m:oMath>
      </m:oMathPara>
    </w:p>
    <w:p w14:paraId="299D7A89" w14:textId="77777777" w:rsidR="007C1804" w:rsidRDefault="007C1804" w:rsidP="005F250D"/>
    <w:p w14:paraId="482065B5" w14:textId="2B95F264" w:rsidR="000523D4" w:rsidRDefault="000523D4" w:rsidP="005F250D">
      <w:r>
        <w:t xml:space="preserve">Für eine Winkelberechnung zwischen </w:t>
      </w:r>
      <w:r w:rsidR="00CA680A">
        <w:t>zwei 2D- oder 3D-</w:t>
      </w:r>
      <w:r>
        <w:t xml:space="preserve">Vektoren kann </w:t>
      </w:r>
      <w:r>
        <w:fldChar w:fldCharType="begin"/>
      </w:r>
      <w:r>
        <w:instrText xml:space="preserve"> REF _Ref241674757 \h </w:instrText>
      </w:r>
      <w:r>
        <w:fldChar w:fldCharType="separate"/>
      </w:r>
      <w:r w:rsidRPr="00585C97">
        <w:t xml:space="preserve">Formel </w:t>
      </w:r>
      <w:r>
        <w:rPr>
          <w:noProof/>
        </w:rPr>
        <w:t>11</w:t>
      </w:r>
      <w:r>
        <w:fldChar w:fldCharType="end"/>
      </w:r>
      <w:r>
        <w:t xml:space="preserve"> genutzt werden. </w:t>
      </w:r>
      <w:r w:rsidRPr="00585C97">
        <w:rPr>
          <w:noProof/>
        </w:rPr>
        <w:t>Diese berücksichtigt keine Quadranten</w:t>
      </w:r>
      <w:r w:rsidR="00C6004E">
        <w:rPr>
          <w:noProof/>
        </w:rPr>
        <w:t>w</w:t>
      </w:r>
      <w:r w:rsidRPr="00585C97">
        <w:rPr>
          <w:noProof/>
        </w:rPr>
        <w:t>echsel und enthält damit keine Informationen über die Öffnungsrichtung des Winkels. Sie gibt Winkelwerte zwischen 0° und 180° zurück</w:t>
      </w:r>
      <w:r>
        <w:rPr>
          <w:noProof/>
        </w:rPr>
        <w:t>.</w:t>
      </w:r>
      <w:r w:rsidR="00CA680A">
        <w:rPr>
          <w:noProof/>
        </w:rPr>
        <w:t xml:space="preserve"> Die Vektoren </w:t>
      </w:r>
      <m:oMath>
        <m:acc>
          <m:accPr>
            <m:chr m:val="⃗"/>
            <m:ctrlPr>
              <w:rPr>
                <w:rFonts w:ascii="Cambria Math" w:hAnsi="Cambria Math"/>
                <w:i/>
                <w:noProof/>
              </w:rPr>
            </m:ctrlPr>
          </m:accPr>
          <m:e>
            <m:r>
              <w:rPr>
                <w:rFonts w:ascii="Cambria Math" w:hAnsi="Cambria Math"/>
                <w:noProof/>
              </w:rPr>
              <m:t>a</m:t>
            </m:r>
          </m:e>
        </m:acc>
      </m:oMath>
      <w:r w:rsidR="00C6004E">
        <w:rPr>
          <w:noProof/>
        </w:rPr>
        <w:t xml:space="preserve"> und </w:t>
      </w:r>
      <m:oMath>
        <m:acc>
          <m:accPr>
            <m:chr m:val="⃗"/>
            <m:ctrlPr>
              <w:rPr>
                <w:rFonts w:ascii="Cambria Math" w:hAnsi="Cambria Math"/>
                <w:i/>
                <w:noProof/>
              </w:rPr>
            </m:ctrlPr>
          </m:accPr>
          <m:e>
            <m:r>
              <w:rPr>
                <w:rFonts w:ascii="Cambria Math" w:hAnsi="Cambria Math"/>
                <w:noProof/>
              </w:rPr>
              <m:t>b</m:t>
            </m:r>
          </m:e>
        </m:acc>
        <m:r>
          <w:rPr>
            <w:rFonts w:ascii="Cambria Math" w:hAnsi="Cambria Math"/>
            <w:noProof/>
          </w:rPr>
          <m:t xml:space="preserve"> </m:t>
        </m:r>
      </m:oMath>
      <w:r w:rsidR="00C6004E">
        <w:rPr>
          <w:noProof/>
        </w:rPr>
        <w:t>könnten</w:t>
      </w:r>
      <w:r w:rsidR="00CA680A">
        <w:rPr>
          <w:noProof/>
        </w:rPr>
        <w:t xml:space="preserve"> auch</w:t>
      </w:r>
      <w:r w:rsidR="00C6004E">
        <w:rPr>
          <w:noProof/>
        </w:rPr>
        <w:t>,</w:t>
      </w:r>
      <w:r w:rsidR="00C6004E" w:rsidRPr="00C6004E">
        <w:rPr>
          <w:noProof/>
        </w:rPr>
        <w:t xml:space="preserve"> </w:t>
      </w:r>
      <w:r w:rsidR="00C6004E">
        <w:rPr>
          <w:noProof/>
        </w:rPr>
        <w:t xml:space="preserve">wie in </w:t>
      </w:r>
      <w:r w:rsidR="00C6004E">
        <w:rPr>
          <w:noProof/>
        </w:rPr>
        <w:fldChar w:fldCharType="begin"/>
      </w:r>
      <w:r w:rsidR="00C6004E">
        <w:rPr>
          <w:noProof/>
        </w:rPr>
        <w:instrText xml:space="preserve"> REF _Ref241673962 \h </w:instrText>
      </w:r>
      <w:r w:rsidR="00C6004E">
        <w:rPr>
          <w:noProof/>
        </w:rPr>
      </w:r>
      <w:r w:rsidR="00C6004E">
        <w:rPr>
          <w:noProof/>
        </w:rPr>
        <w:fldChar w:fldCharType="separate"/>
      </w:r>
      <w:r w:rsidR="00C6004E" w:rsidRPr="00585C97">
        <w:t xml:space="preserve">Formel </w:t>
      </w:r>
      <w:r w:rsidR="00C6004E">
        <w:rPr>
          <w:noProof/>
        </w:rPr>
        <w:t>10</w:t>
      </w:r>
      <w:r w:rsidR="00C6004E">
        <w:rPr>
          <w:noProof/>
        </w:rPr>
        <w:fldChar w:fldCharType="end"/>
      </w:r>
      <w:r w:rsidR="00C6004E">
        <w:rPr>
          <w:noProof/>
        </w:rPr>
        <w:t>,</w:t>
      </w:r>
      <w:r w:rsidR="00CA680A">
        <w:rPr>
          <w:noProof/>
        </w:rPr>
        <w:t xml:space="preserve"> </w:t>
      </w:r>
      <w:r w:rsidR="00C6004E">
        <w:rPr>
          <w:noProof/>
        </w:rPr>
        <w:t>als</w:t>
      </w:r>
      <w:r w:rsidR="00CA680A">
        <w:rPr>
          <w:noProof/>
        </w:rPr>
        <w:t xml:space="preserve"> Resultat aus der </w:t>
      </w:r>
      <w:r w:rsidR="00C6004E">
        <w:rPr>
          <w:noProof/>
        </w:rPr>
        <w:t>Differenz</w:t>
      </w:r>
      <w:r w:rsidR="00CA680A">
        <w:rPr>
          <w:noProof/>
        </w:rPr>
        <w:t xml:space="preserve"> </w:t>
      </w:r>
      <w:r w:rsidR="00C6004E">
        <w:rPr>
          <w:noProof/>
        </w:rPr>
        <w:t>zwischen</w:t>
      </w:r>
      <w:r w:rsidR="00CA680A">
        <w:rPr>
          <w:noProof/>
        </w:rPr>
        <w:t xml:space="preserve"> drei Punkten dar</w:t>
      </w:r>
      <w:r w:rsidR="00C6004E">
        <w:rPr>
          <w:noProof/>
        </w:rPr>
        <w:t>gestellt werden.</w:t>
      </w:r>
    </w:p>
    <w:p w14:paraId="589074E4" w14:textId="77777777" w:rsidR="000523D4" w:rsidRDefault="000523D4" w:rsidP="005F250D"/>
    <w:p w14:paraId="0FEF572A" w14:textId="1BDEEF0C" w:rsidR="000523D4" w:rsidRPr="00585C97" w:rsidRDefault="000523D4" w:rsidP="000523D4">
      <w:pPr>
        <w:pStyle w:val="Beschriftung"/>
        <w:jc w:val="center"/>
      </w:pPr>
      <w:bookmarkStart w:id="112" w:name="_Ref241674757"/>
      <w:r w:rsidRPr="00585C97">
        <w:t xml:space="preserve">Formel </w:t>
      </w:r>
      <w:r w:rsidR="001357A1">
        <w:fldChar w:fldCharType="begin"/>
      </w:r>
      <w:r w:rsidR="001357A1">
        <w:instrText xml:space="preserve"> SEQ Formel \* ARABIC </w:instrText>
      </w:r>
      <w:r w:rsidR="001357A1">
        <w:fldChar w:fldCharType="separate"/>
      </w:r>
      <w:r w:rsidR="001357A1">
        <w:rPr>
          <w:noProof/>
        </w:rPr>
        <w:t>11</w:t>
      </w:r>
      <w:r w:rsidR="001357A1">
        <w:rPr>
          <w:noProof/>
        </w:rPr>
        <w:fldChar w:fldCharType="end"/>
      </w:r>
      <w:bookmarkEnd w:id="112"/>
      <w:r w:rsidRPr="00585C97">
        <w:t xml:space="preserve"> - Winkelberechnung mit</w:t>
      </w:r>
      <w:r>
        <w:t xml:space="preserve"> </w:t>
      </w:r>
      <w:proofErr w:type="spellStart"/>
      <w:r>
        <w:t>Arcuscosinus</w:t>
      </w:r>
      <w:proofErr w:type="spellEnd"/>
      <w:r>
        <w:t xml:space="preserve"> </w:t>
      </w:r>
      <w:r w:rsidRPr="00585C97">
        <w:fldChar w:fldCharType="begin"/>
      </w:r>
      <w:r w:rsidR="00A60310">
        <w:instrText xml:space="preserve"> ADDIN ZOTERO_ITEM CSL_CITATION {"citationID":"BnCLQqjm","properties":{"formattedCitation":"[68]","plainCitation":"[68]","noteIndex":0},"citationItems":[{"id":31,"uris":["http://zotero.org/users/20567757/items/TST8DPRS"],"itemData":{"id":31,"type":"software","abstract":"A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fldChar w:fldCharType="separate"/>
      </w:r>
      <w:r w:rsidR="00A60310" w:rsidRPr="00A60310">
        <w:t>[68]</w:t>
      </w:r>
      <w:r w:rsidRPr="00585C97">
        <w:fldChar w:fldCharType="end"/>
      </w:r>
    </w:p>
    <w:p w14:paraId="6BEF995B" w14:textId="77777777" w:rsidR="000523D4" w:rsidRPr="00585C97" w:rsidRDefault="000523D4" w:rsidP="000523D4">
      <w:pPr>
        <w:pStyle w:val="Grundtext"/>
        <w:rPr>
          <w:noProof/>
        </w:rPr>
      </w:pPr>
      <m:oMathPara>
        <m:oMathParaPr>
          <m:jc m:val="center"/>
        </m:oMathParaPr>
        <m:oMath>
          <m:r>
            <w:rPr>
              <w:rFonts w:ascii="Cambria Math" w:hAnsi="Cambria Math"/>
              <w:noProof/>
            </w:rPr>
            <m:t>ϕ=</m:t>
          </m:r>
          <m:func>
            <m:funcPr>
              <m:ctrlPr>
                <w:rPr>
                  <w:rFonts w:ascii="Cambria Math" w:hAnsi="Cambria Math"/>
                  <w:i/>
                  <w:noProof/>
                </w:rPr>
              </m:ctrlPr>
            </m:funcPr>
            <m:fName>
              <m:r>
                <m:rPr>
                  <m:sty m:val="p"/>
                </m:rPr>
                <w:rPr>
                  <w:rFonts w:ascii="Cambria Math" w:hAnsi="Cambria Math"/>
                  <w:noProof/>
                </w:rPr>
                <m:t>arccos</m:t>
              </m:r>
              <m:ctrlPr>
                <w:rPr>
                  <w:rFonts w:ascii="Cambria Math" w:hAnsi="Cambria Math"/>
                  <w:noProof/>
                </w:rPr>
              </m:ctrlPr>
            </m:fName>
            <m:e>
              <m:d>
                <m:dPr>
                  <m:ctrlPr>
                    <w:rPr>
                      <w:rFonts w:ascii="Cambria Math" w:hAnsi="Cambria Math"/>
                      <w:i/>
                      <w:noProof/>
                    </w:rPr>
                  </m:ctrlPr>
                </m:dPr>
                <m:e>
                  <m:f>
                    <m:fPr>
                      <m:ctrlPr>
                        <w:rPr>
                          <w:rFonts w:ascii="Cambria Math" w:hAnsi="Cambria Math"/>
                          <w:noProof/>
                        </w:rPr>
                      </m:ctrlPr>
                    </m:fPr>
                    <m:num>
                      <m:acc>
                        <m:accPr>
                          <m:chr m:val="⃗"/>
                          <m:ctrlPr>
                            <w:rPr>
                              <w:rFonts w:ascii="Cambria Math" w:hAnsi="Cambria Math"/>
                              <w:i/>
                              <w:noProof/>
                            </w:rPr>
                          </m:ctrlPr>
                        </m:accPr>
                        <m:e>
                          <m:r>
                            <w:rPr>
                              <w:rFonts w:ascii="Cambria Math" w:hAnsi="Cambria Math"/>
                              <w:noProof/>
                            </w:rPr>
                            <m:t>a</m:t>
                          </m:r>
                        </m:e>
                      </m:acc>
                      <m:r>
                        <w:rPr>
                          <w:rFonts w:ascii="Cambria Math" w:hAnsi="Cambria Math"/>
                          <w:noProof/>
                        </w:rPr>
                        <m:t>⋅</m:t>
                      </m:r>
                      <m:acc>
                        <m:accPr>
                          <m:chr m:val="⃗"/>
                          <m:ctrlPr>
                            <w:rPr>
                              <w:rFonts w:ascii="Cambria Math" w:hAnsi="Cambria Math"/>
                              <w:i/>
                              <w:noProof/>
                            </w:rPr>
                          </m:ctrlPr>
                        </m:accPr>
                        <m:e>
                          <m:r>
                            <w:rPr>
                              <w:rFonts w:ascii="Cambria Math" w:hAnsi="Cambria Math"/>
                              <w:noProof/>
                            </w:rPr>
                            <m:t>b</m:t>
                          </m:r>
                        </m:e>
                      </m:acc>
                    </m:num>
                    <m:den>
                      <m:d>
                        <m:dPr>
                          <m:begChr m:val="|"/>
                          <m:endChr m:val="|"/>
                          <m:ctrlPr>
                            <w:rPr>
                              <w:rFonts w:ascii="Cambria Math" w:hAnsi="Cambria Math"/>
                              <w:noProof/>
                            </w:rPr>
                          </m:ctrlPr>
                        </m:dPr>
                        <m:e>
                          <m:acc>
                            <m:accPr>
                              <m:chr m:val="⃗"/>
                              <m:ctrlPr>
                                <w:rPr>
                                  <w:rFonts w:ascii="Cambria Math" w:hAnsi="Cambria Math"/>
                                  <w:i/>
                                  <w:noProof/>
                                </w:rPr>
                              </m:ctrlPr>
                            </m:accPr>
                            <m:e>
                              <m:r>
                                <w:rPr>
                                  <w:rFonts w:ascii="Cambria Math" w:hAnsi="Cambria Math"/>
                                  <w:noProof/>
                                </w:rPr>
                                <m:t>a</m:t>
                              </m:r>
                            </m:e>
                          </m:acc>
                        </m:e>
                        <m:e>
                          <m:r>
                            <w:rPr>
                              <w:rFonts w:ascii="Cambria Math" w:hAnsi="Cambria Math"/>
                              <w:noProof/>
                            </w:rPr>
                            <m:t>∙</m:t>
                          </m:r>
                        </m:e>
                        <m:e>
                          <m:acc>
                            <m:accPr>
                              <m:chr m:val="⃗"/>
                              <m:ctrlPr>
                                <w:rPr>
                                  <w:rFonts w:ascii="Cambria Math" w:hAnsi="Cambria Math"/>
                                  <w:i/>
                                  <w:noProof/>
                                </w:rPr>
                              </m:ctrlPr>
                            </m:accPr>
                            <m:e>
                              <m:r>
                                <w:rPr>
                                  <w:rFonts w:ascii="Cambria Math" w:hAnsi="Cambria Math"/>
                                  <w:noProof/>
                                </w:rPr>
                                <m:t>b</m:t>
                              </m:r>
                            </m:e>
                          </m:acc>
                        </m:e>
                      </m:d>
                    </m:den>
                  </m:f>
                </m:e>
              </m:d>
            </m:e>
          </m:func>
          <m:r>
            <m:rPr>
              <m:sty m:val="p"/>
            </m:rPr>
            <w:rPr>
              <w:rFonts w:ascii="Cambria Math" w:hAnsi="Cambria Math"/>
              <w:noProof/>
            </w:rPr>
            <w:br/>
          </m:r>
        </m:oMath>
        <m:oMath>
          <m:r>
            <w:rPr>
              <w:rFonts w:ascii="Cambria Math" w:hAnsi="Cambria Math"/>
              <w:noProof/>
            </w:rPr>
            <m:t>mit</m:t>
          </m:r>
          <m:r>
            <m:rPr>
              <m:sty m:val="p"/>
            </m:rPr>
            <w:rPr>
              <w:rFonts w:ascii="Cambria Math" w:hAnsi="Cambria Math"/>
              <w:noProof/>
            </w:rPr>
            <w:br/>
          </m:r>
        </m:oMath>
        <m:oMath>
          <m:acc>
            <m:accPr>
              <m:chr m:val="⃗"/>
              <m:ctrlPr>
                <w:rPr>
                  <w:rFonts w:ascii="Cambria Math" w:hAnsi="Cambria Math"/>
                  <w:i/>
                  <w:noProof/>
                </w:rPr>
              </m:ctrlPr>
            </m:accPr>
            <m:e>
              <m:r>
                <w:rPr>
                  <w:rFonts w:ascii="Cambria Math" w:hAnsi="Cambria Math"/>
                  <w:noProof/>
                </w:rPr>
                <m:t>a</m:t>
              </m:r>
            </m:e>
          </m:acc>
          <m:r>
            <w:rPr>
              <w:rFonts w:ascii="Cambria Math" w:hAnsi="Cambria Math"/>
              <w:noProof/>
            </w:rPr>
            <m:t xml:space="preserve">, </m:t>
          </m:r>
          <m:acc>
            <m:accPr>
              <m:chr m:val="⃗"/>
              <m:ctrlPr>
                <w:rPr>
                  <w:rFonts w:ascii="Cambria Math" w:hAnsi="Cambria Math"/>
                  <w:i/>
                  <w:noProof/>
                </w:rPr>
              </m:ctrlPr>
            </m:accPr>
            <m:e>
              <m:r>
                <w:rPr>
                  <w:rFonts w:ascii="Cambria Math" w:hAnsi="Cambria Math"/>
                  <w:noProof/>
                </w:rPr>
                <m:t>b</m:t>
              </m:r>
            </m:e>
          </m:acc>
          <m:r>
            <w:rPr>
              <w:rFonts w:ascii="Cambria Math" w:hAnsi="Cambria Math"/>
              <w:noProof/>
            </w:rPr>
            <m:t xml:space="preserve"> :2D oder 3D  Vektoren</m:t>
          </m:r>
        </m:oMath>
      </m:oMathPara>
    </w:p>
    <w:p w14:paraId="6A35DF83" w14:textId="754784E4" w:rsidR="00270F9C" w:rsidRDefault="00643802" w:rsidP="00643802">
      <w:pPr>
        <w:pStyle w:val="berschrift1"/>
        <w:rPr>
          <w:noProof/>
        </w:rPr>
      </w:pPr>
      <w:bookmarkStart w:id="113" w:name="_Ref242351739"/>
      <w:bookmarkStart w:id="114" w:name="_Toc242780590"/>
      <w:r w:rsidRPr="00585C97">
        <w:rPr>
          <w:noProof/>
        </w:rPr>
        <w:lastRenderedPageBreak/>
        <w:t xml:space="preserve">Stand der </w:t>
      </w:r>
      <w:r w:rsidR="00AB7CBA">
        <w:rPr>
          <w:noProof/>
        </w:rPr>
        <w:t>Technik</w:t>
      </w:r>
      <w:bookmarkEnd w:id="113"/>
      <w:bookmarkEnd w:id="114"/>
    </w:p>
    <w:p w14:paraId="6F28A741" w14:textId="78209BCB" w:rsidR="000B3488" w:rsidRDefault="001B6CC9" w:rsidP="001F7C1F">
      <w:r>
        <w:t xml:space="preserve">In diesem Kapitel werden Arbeiten </w:t>
      </w:r>
      <w:r w:rsidR="001F7C1F">
        <w:t>aus dem</w:t>
      </w:r>
      <w:r w:rsidR="00AE466D">
        <w:t xml:space="preserve"> Bereich computerbasierte Erkennung menschlicher </w:t>
      </w:r>
      <w:r>
        <w:t>Gesten</w:t>
      </w:r>
      <w:r w:rsidR="00AE466D">
        <w:t xml:space="preserve"> betrachtet. Die </w:t>
      </w:r>
      <w:r w:rsidR="001F7C1F">
        <w:t>A</w:t>
      </w:r>
      <w:r w:rsidR="00AE466D">
        <w:t xml:space="preserve">rbeiten sind dabei nicht älter als fünf Jahre (Jahr 2021). Die Ausnahme bilden die </w:t>
      </w:r>
      <w:r w:rsidR="001F7C1F">
        <w:t xml:space="preserve">zwei </w:t>
      </w:r>
      <w:r w:rsidR="00AE466D">
        <w:t xml:space="preserve">Papers zum Themer MediaPipe, </w:t>
      </w:r>
      <w:r w:rsidR="001F7C1F">
        <w:t>diese wurden</w:t>
      </w:r>
      <w:r w:rsidR="00AE466D">
        <w:t xml:space="preserve"> 2020 und 2019 </w:t>
      </w:r>
      <w:r w:rsidR="001F7C1F">
        <w:t>veröffentlicht</w:t>
      </w:r>
      <w:r w:rsidR="00AE466D">
        <w:t xml:space="preserve">. </w:t>
      </w:r>
      <w:r w:rsidR="00041B92">
        <w:t>MediaPipe ist jedoch in moderneren Projekten im Bereich Gestenerkennungen häufig genannt</w:t>
      </w:r>
      <w:r w:rsidR="001F7C1F">
        <w:t>, daher werden diese Papers hier dennoch behandelt</w:t>
      </w:r>
      <w:r w:rsidR="00041B92">
        <w:t>.</w:t>
      </w:r>
      <w:r w:rsidR="001F7C1F">
        <w:t xml:space="preserve"> </w:t>
      </w:r>
      <w:r w:rsidR="000B3488">
        <w:t xml:space="preserve">Am Schluss einer Betrachtung werden </w:t>
      </w:r>
      <w:r w:rsidR="001F7C1F">
        <w:t>Inhalte,</w:t>
      </w:r>
      <w:r w:rsidR="000B3488">
        <w:t xml:space="preserve"> welche für die vorliegende Arbeit relevant sind, kurz zu dieser in Bezug gesetzt.</w:t>
      </w:r>
    </w:p>
    <w:p w14:paraId="69746D42" w14:textId="1EDEE055" w:rsidR="00041B92" w:rsidRDefault="00041B92" w:rsidP="001F7C1F">
      <w:r>
        <w:t>Die Erkennungsverfahren der hier genannten Forschungsarbeiten beinhalten Komponenten auf der Basis von KI. Aktuelle Arbeiten</w:t>
      </w:r>
      <w:r w:rsidR="00BD3598">
        <w:t>,</w:t>
      </w:r>
      <w:r>
        <w:t xml:space="preserve"> welche Explizit keine KI</w:t>
      </w:r>
      <w:r w:rsidR="00BD3598">
        <w:t xml:space="preserve"> beinhalten, wurden </w:t>
      </w:r>
      <w:r w:rsidR="003472A9">
        <w:t>nicht</w:t>
      </w:r>
      <w:r w:rsidR="00BD3598">
        <w:t xml:space="preserve"> gefunden.</w:t>
      </w:r>
    </w:p>
    <w:p w14:paraId="7DB5E18F" w14:textId="3B954B6C" w:rsidR="00383735" w:rsidRPr="00585C97" w:rsidRDefault="0079113F" w:rsidP="00EE17C6">
      <w:pPr>
        <w:pStyle w:val="berschrift2"/>
        <w:rPr>
          <w:rStyle w:val="Hervorhebung"/>
          <w:noProof/>
        </w:rPr>
      </w:pPr>
      <w:bookmarkStart w:id="115" w:name="_Ref242099623"/>
      <w:bookmarkStart w:id="116" w:name="_Toc242780591"/>
      <w:r w:rsidRPr="00585C97">
        <w:rPr>
          <w:rStyle w:val="Hervorhebung"/>
          <w:noProof/>
        </w:rPr>
        <w:t>Handgestenerkennung</w:t>
      </w:r>
      <w:bookmarkEnd w:id="115"/>
      <w:bookmarkEnd w:id="116"/>
      <w:r w:rsidR="00383735" w:rsidRPr="00585C97">
        <w:rPr>
          <w:rStyle w:val="Hervorhebung"/>
          <w:noProof/>
        </w:rPr>
        <w:t xml:space="preserve"> </w:t>
      </w:r>
    </w:p>
    <w:p w14:paraId="6703CA94" w14:textId="7922555B" w:rsidR="0052099D" w:rsidRPr="0098089F" w:rsidRDefault="0098089F" w:rsidP="0052099D">
      <w:pPr>
        <w:rPr>
          <w:rStyle w:val="IntensiveHervorhebung"/>
        </w:rPr>
      </w:pPr>
      <w:r>
        <w:rPr>
          <w:rStyle w:val="IntensiveHervorhebung"/>
        </w:rPr>
        <w:t>Verschiedene Verfahren</w:t>
      </w:r>
    </w:p>
    <w:p w14:paraId="3D475436" w14:textId="2F044B25" w:rsidR="00383735" w:rsidRPr="00585C97" w:rsidRDefault="008A38EB" w:rsidP="0052099D">
      <w:r>
        <w:t>Die</w:t>
      </w:r>
      <w:r w:rsidRPr="008A38EB">
        <w:t xml:space="preserve"> </w:t>
      </w:r>
      <w:r w:rsidRPr="00585C97">
        <w:t>Übersichtsarbeit</w:t>
      </w:r>
      <w:r>
        <w:t xml:space="preserve"> </w:t>
      </w:r>
      <w:r w:rsidR="00F77B26" w:rsidRPr="00585C97">
        <w:fldChar w:fldCharType="begin"/>
      </w:r>
      <w:r w:rsidR="00A60310">
        <w:instrText xml:space="preserve"> ADDIN ZOTERO_ITEM CSL_CITATION {"citationID":"6YEJFXEF","properties":{"formattedCitation":"[69]","plainCitation":"[69]","noteIndex":0},"citationItems":[{"id":114,"uris":["http://zotero.org/users/20567757/items/89CXJINW"],"itemData":{"id":114,"type":"article-journal","abstract":"Hand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00F77B26" w:rsidRPr="00585C97">
        <w:fldChar w:fldCharType="separate"/>
      </w:r>
      <w:r w:rsidR="00A60310" w:rsidRPr="00A60310">
        <w:t>[69]</w:t>
      </w:r>
      <w:r w:rsidR="00F77B26" w:rsidRPr="00585C97">
        <w:fldChar w:fldCharType="end"/>
      </w:r>
      <w:r>
        <w:t xml:space="preserve"> beschäftigt sich mit</w:t>
      </w:r>
      <w:r w:rsidR="0052099D" w:rsidRPr="00585C97">
        <w:t xml:space="preserve"> </w:t>
      </w:r>
      <w:r w:rsidR="00383735" w:rsidRPr="00585C97">
        <w:t xml:space="preserve">Verfahren </w:t>
      </w:r>
      <w:r w:rsidR="0052099D" w:rsidRPr="00585C97">
        <w:t>zur</w:t>
      </w:r>
      <w:r w:rsidR="00383735" w:rsidRPr="00585C97">
        <w:t xml:space="preserve"> Handgestenerkennung</w:t>
      </w:r>
      <w:r w:rsidR="0052099D" w:rsidRPr="00585C97">
        <w:t xml:space="preserve"> u.a. zur Erkennung von Gebärdensprache</w:t>
      </w:r>
      <w:r w:rsidR="00383735" w:rsidRPr="00585C97">
        <w:t>.</w:t>
      </w:r>
      <w:r w:rsidR="00E80038" w:rsidRPr="00585C97">
        <w:t xml:space="preserve"> Hierzu wurden 256 Studien genauer betrachtet.</w:t>
      </w:r>
      <w:r w:rsidR="00383735" w:rsidRPr="00585C97">
        <w:t xml:space="preserve"> Die untersuchten Ansätze werden grundsätzlich in visuell basierte, sensorbasierte und hybride Verfahren unterteilt. Visuell basierte Verfahren </w:t>
      </w:r>
      <w:r w:rsidR="00377337" w:rsidRPr="00585C97">
        <w:t>basieren auf</w:t>
      </w:r>
      <w:r w:rsidR="00383735" w:rsidRPr="00585C97">
        <w:t xml:space="preserve"> Kameradaten, beispielsweise RGB-Bilder, Tiefenbilder</w:t>
      </w:r>
      <w:r w:rsidR="0052099D" w:rsidRPr="00585C97">
        <w:t xml:space="preserve"> </w:t>
      </w:r>
      <w:r w:rsidR="00383735" w:rsidRPr="00585C97">
        <w:t>oder eine Kombination aus RGB- und Tiefeninformationen</w:t>
      </w:r>
      <w:r w:rsidR="0052099D" w:rsidRPr="00585C97">
        <w:t xml:space="preserve"> (RGB-D-Bilder)</w:t>
      </w:r>
      <w:r w:rsidR="00383735" w:rsidRPr="00585C97">
        <w:t>. Sensorbasierte Verfahren erfassen die Hand- und Fingerbewegungen dagegen mit tragbaren Geräten, insbesondere Datenhandschuhen, die beispielsweise Flexionssensoren, Beschleunigungssensoren, Gyroskope oder elektromyografische Sensoren enthalten. Hybride Verfahren kombinieren Kameradaten mit solchen zusätzlichen Sensorsignalen, um sowohl die visuelle Erscheinung als auch die Bewegung, Orientierung oder Fingerbeugung der Hand zu berücksichtigen.</w:t>
      </w:r>
    </w:p>
    <w:p w14:paraId="77FCA222" w14:textId="77777777" w:rsidR="00383735" w:rsidRDefault="00383735" w:rsidP="00383735"/>
    <w:p w14:paraId="4BFE16B1" w14:textId="2C567BF7" w:rsidR="0098089F" w:rsidRPr="0098089F" w:rsidRDefault="0098089F" w:rsidP="00383735">
      <w:pPr>
        <w:rPr>
          <w:rStyle w:val="IntensiveHervorhebung"/>
        </w:rPr>
      </w:pPr>
      <w:r w:rsidRPr="0098089F">
        <w:rPr>
          <w:rStyle w:val="IntensiveHervorhebung"/>
        </w:rPr>
        <w:t>Visuellen Sensorik</w:t>
      </w:r>
    </w:p>
    <w:p w14:paraId="31E4E392" w14:textId="4E0299A5" w:rsidR="00383735" w:rsidRPr="00585C97" w:rsidRDefault="00383735" w:rsidP="0052099D">
      <w:r w:rsidRPr="00585C97">
        <w:t xml:space="preserve">Hinsichtlich der </w:t>
      </w:r>
      <w:r w:rsidR="003E6F1C" w:rsidRPr="00585C97">
        <w:t xml:space="preserve">visuellen </w:t>
      </w:r>
      <w:r w:rsidRPr="00585C97">
        <w:t xml:space="preserve">Sensorik unterscheiden die Autoren </w:t>
      </w:r>
      <w:r w:rsidR="00484385">
        <w:t xml:space="preserve">von </w:t>
      </w:r>
      <w:r w:rsidR="00484385" w:rsidRPr="00585C97">
        <w:fldChar w:fldCharType="begin"/>
      </w:r>
      <w:r w:rsidR="00A60310">
        <w:instrText xml:space="preserve"> ADDIN ZOTERO_ITEM CSL_CITATION {"citationID":"1LSSi2t5","properties":{"formattedCitation":"[69]","plainCitation":"[69]","noteIndex":0},"citationItems":[{"id":114,"uris":["http://zotero.org/users/20567757/items/89CXJINW"],"itemData":{"id":114,"type":"article-journal","abstract":"Hand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00484385" w:rsidRPr="00585C97">
        <w:fldChar w:fldCharType="separate"/>
      </w:r>
      <w:r w:rsidR="00A60310" w:rsidRPr="00A60310">
        <w:t>[69]</w:t>
      </w:r>
      <w:r w:rsidR="00484385" w:rsidRPr="00585C97">
        <w:fldChar w:fldCharType="end"/>
      </w:r>
      <w:r w:rsidR="00484385">
        <w:t xml:space="preserve"> </w:t>
      </w:r>
      <w:r w:rsidRPr="00585C97">
        <w:t xml:space="preserve">insbesondere zwischen RGB und RGB-D-Daten. RGB-Kameras liefern Farb- und Intensitätsinformationen und sind kostengünstig sowie flexibel einsetzbar. Da sie jedoch keine direkte Tiefeninformation enthalten, müssen räumliche Lage und Handbewegung aus der Bildprojektion oder aus zeitlichen Bildfolgen geschätzt werden. </w:t>
      </w:r>
      <w:r w:rsidR="003E6F1C" w:rsidRPr="00585C97">
        <w:t xml:space="preserve">Die zusätzliche Distanzinformation von </w:t>
      </w:r>
      <w:r w:rsidRPr="00585C97">
        <w:t>RGB-D-Sensoren</w:t>
      </w:r>
      <w:r w:rsidR="003E6F1C" w:rsidRPr="00585C97">
        <w:t>, macht die Erkennung stabiler</w:t>
      </w:r>
      <w:r w:rsidRPr="00585C97">
        <w:t xml:space="preserve">. </w:t>
      </w:r>
      <w:r w:rsidR="003E6F1C" w:rsidRPr="00585C97">
        <w:t>Es</w:t>
      </w:r>
      <w:r w:rsidRPr="00585C97">
        <w:t xml:space="preserve"> können Handposition, Fingeranordnung und dreidimensionale Bewegungen </w:t>
      </w:r>
      <w:r w:rsidR="003E6F1C" w:rsidRPr="00585C97">
        <w:t>zuverlässiger</w:t>
      </w:r>
      <w:r w:rsidRPr="00585C97">
        <w:t xml:space="preserve"> </w:t>
      </w:r>
      <w:r w:rsidR="005E53EC" w:rsidRPr="00585C97">
        <w:t>erfasst</w:t>
      </w:r>
      <w:r w:rsidRPr="00585C97">
        <w:t xml:space="preserve"> werden. Dies ist insbesondere für Anwendungen relevant, bei denen nicht nur eine Geste erkannt, sondern auch eine räumliche Richtung oder eine 3D-Bewegung interpretiert werden soll.</w:t>
      </w:r>
    </w:p>
    <w:p w14:paraId="34FB1D33" w14:textId="77777777" w:rsidR="00383735" w:rsidRDefault="00383735" w:rsidP="00383735"/>
    <w:p w14:paraId="6472F541" w14:textId="77777777" w:rsidR="00484385" w:rsidRPr="0098089F" w:rsidRDefault="00484385" w:rsidP="00484385">
      <w:pPr>
        <w:rPr>
          <w:rStyle w:val="IntensiveHervorhebung"/>
        </w:rPr>
      </w:pPr>
      <w:r w:rsidRPr="0098089F">
        <w:rPr>
          <w:rStyle w:val="IntensiveHervorhebung"/>
        </w:rPr>
        <w:t xml:space="preserve">Der Trend </w:t>
      </w:r>
    </w:p>
    <w:p w14:paraId="6F4F5A1E" w14:textId="15EAB2DE" w:rsidR="00004097" w:rsidRDefault="00484385" w:rsidP="00484385">
      <w:r w:rsidRPr="00585C97">
        <w:t>Bei kamerabasierten Verfahren werden zunächst häufig klassische Bildverarbeitungsschritte eingesetzt. Dazu gehören beispielsweise die Vorverarbeitung, die Segmentierung der Hand, die Extraktion von Konturen, Bewegungsmerkmalen oder geometrischen Handpunkten sowie die Reduktion störender Hintergrundinformationen. Die extrahierten Merkmale können anschließend</w:t>
      </w:r>
      <w:r>
        <w:t xml:space="preserve"> entweder rein mit regelbasierter </w:t>
      </w:r>
      <w:r w:rsidRPr="00585C97">
        <w:t>Geometrie</w:t>
      </w:r>
      <w:r>
        <w:t xml:space="preserve"> oder auch </w:t>
      </w:r>
      <w:r w:rsidRPr="00585C97">
        <w:t>mit klassischen maschinellen Lernverfahren</w:t>
      </w:r>
      <w:r w:rsidR="00004097">
        <w:t xml:space="preserve"> (ML) </w:t>
      </w:r>
      <w:r w:rsidR="00004097" w:rsidRPr="00585C97">
        <w:t>ausgewertet werden</w:t>
      </w:r>
      <w:r w:rsidRPr="00585C97">
        <w:t xml:space="preserve">, </w:t>
      </w:r>
      <w:r>
        <w:t xml:space="preserve">wie </w:t>
      </w:r>
      <w:r w:rsidRPr="00585C97">
        <w:t>etwa</w:t>
      </w:r>
      <w:r w:rsidR="00004097">
        <w:t>:</w:t>
      </w:r>
    </w:p>
    <w:p w14:paraId="5873F303" w14:textId="75560A2A" w:rsidR="00004097" w:rsidRDefault="00484385" w:rsidP="00004097">
      <w:pPr>
        <w:pStyle w:val="Stichpunkte1"/>
      </w:pPr>
      <w:r w:rsidRPr="00585C97">
        <w:t xml:space="preserve"> </w:t>
      </w:r>
      <w:hyperlink r:id="rId55" w:history="1">
        <w:r w:rsidRPr="00004097">
          <w:rPr>
            <w:rStyle w:val="Hyperlink"/>
          </w:rPr>
          <w:t>Support-Vector-Machines</w:t>
        </w:r>
      </w:hyperlink>
      <w:r w:rsidR="00004097">
        <w:t xml:space="preserve"> </w:t>
      </w:r>
      <w:r w:rsidR="00004097">
        <w:fldChar w:fldCharType="begin"/>
      </w:r>
      <w:r w:rsidR="00A60310">
        <w:instrText xml:space="preserve"> ADDIN ZOTERO_ITEM CSL_CITATION {"citationID":"rISZu3jl","properties":{"unsorted":false,"formattedCitation":"[70]","plainCitation":"[70]","noteIndex":0},"citationItems":[{"id":317,"uris":["http://zotero.org/users/20567757/items/8REXCTCT"],"itemData":{"id":317,"type":"entry-encyclopedia","abstract":"Eine Support Vector Machine [səˈpɔːt ˈvektə məˈʃiːn] (SVM, die Übersetzung aus dem Englischen, „Stützvektormaschine“ oder Stützvektormethode, ist nicht gebräuchlich) dient als Klassifikator (vgl. Klassifizierung) und Regressor (vgl. Regressionsanalyse). Eine Support Vector Machine unterteilt eine Menge von Objekten so in Klassen, dass um die Klassengrenzen herum ein möglichst breiter Bereich frei von Objekten bleibt; sie ist ein sogenannter Large Margin Classifier (dt. „Breiter-Rand-Klassifikator“).\nSupport Vector Machines sind keine Maschinen im herkömmlichen Sinne, bestehen also nicht aus greifbaren Bauteilen. Es handelt sich um ein rein mathematisches Verfahren der Mustererkennung, das in Computerprogrammen umgesetzt wird. Der Namensteil machine weist dementsprechend nicht auf eine Maschine hin, sondern auf das Herkunftsgebiet der Support Vector Machines, das maschinelle Lernen.","container-title":"Wikipedia","language":"de","license":"Creative Commons Attribution-ShareAlike License","note":"Page Version ID: 264471992","source":"Wikipedia","title":"Support Vector Machine","URL":"https://de.wikipedia.org/w/index.php?title=Support_Vector_Machine&amp;oldid=264471992","accessed":{"date-parts":[["2026",10,12]]},"issued":{"date-parts":[["2026",2,19]]}}}],"schema":"https://github.com/citation-style-language/schema/raw/master/csl-citation.json"} </w:instrText>
      </w:r>
      <w:r w:rsidR="00004097">
        <w:fldChar w:fldCharType="separate"/>
      </w:r>
      <w:r w:rsidR="00A60310" w:rsidRPr="00A60310">
        <w:t>[70]</w:t>
      </w:r>
      <w:r w:rsidR="00004097">
        <w:fldChar w:fldCharType="end"/>
      </w:r>
      <w:r w:rsidR="00004097">
        <w:t xml:space="preserve"> </w:t>
      </w:r>
      <w:r w:rsidR="00004097" w:rsidRPr="00585C97">
        <w:t>zur Klassifikation von Merkmalsvektoren</w:t>
      </w:r>
    </w:p>
    <w:p w14:paraId="28CC187D" w14:textId="77777777" w:rsidR="00004097" w:rsidRDefault="00004097" w:rsidP="00004097">
      <w:pPr>
        <w:pStyle w:val="Stichpunkte1"/>
        <w:numPr>
          <w:ilvl w:val="0"/>
          <w:numId w:val="0"/>
        </w:numPr>
        <w:ind w:left="720"/>
      </w:pPr>
    </w:p>
    <w:p w14:paraId="444F1896" w14:textId="51D4F3F2" w:rsidR="00004097" w:rsidRDefault="00004097" w:rsidP="00004097">
      <w:pPr>
        <w:pStyle w:val="Stichpunkte1"/>
      </w:pPr>
      <w:hyperlink r:id="rId56" w:history="1">
        <w:r w:rsidRPr="00585C97">
          <w:rPr>
            <w:rStyle w:val="Hyperlink"/>
          </w:rPr>
          <w:t>Hidden-Markov-Modelle</w:t>
        </w:r>
      </w:hyperlink>
      <w:r>
        <w:t xml:space="preserve"> </w:t>
      </w:r>
      <w:r>
        <w:fldChar w:fldCharType="begin"/>
      </w:r>
      <w:r w:rsidR="00A60310">
        <w:instrText xml:space="preserve"> ADDIN ZOTERO_ITEM CSL_CITATION {"citationID":"onauNXLg","properties":{"unsorted":false,"formattedCitation":"[71]","plainCitation":"[71]","noteIndex":0},"citationItems":[{"id":319,"uris":["http://zotero.org/users/20567757/items/XCPYPUVM"],"itemData":{"id":319,"type":"entry-encyclopedia","abstract":"Das Hidden Markov Model, kurz HMM (deutsch verdecktes Markowmodell, oder verborgenes Markowmodell) ist ein stochastisches Modell, in dem ein System durch eine Markowkette – benannt nach dem russischen Mathematiker A. A. Markow – mit unbeobachteten Zuständen modelliert wird.\nEin HMM kann dadurch als einfachster Spezialfall eines dynamischen bayesschen Netzes angesehen werden.\nDie Modellierung als Markowkette bedeutet, dass das System auf zufällige Weise von einem Zustand in einen anderen übergeht, wobei die Übergangswahrscheinlichkeiten nur jeweils vom aktuellen Zustand abhängen, aber nicht von den davor eingenommenen Zuständen. Außerdem wird angenommen, dass die Übergangswahrscheinlichkeiten über die Zeit konstant sind. Bei einem HMM werden jedoch nicht die Zustände selbst von außen beobachtet; sie sind verborgen (engl. hidden, siehe auch Latentes Variablenmodell). Stattdessen sind jedem dieser inneren Zustände beobachtbare Ausgabesymbole (sogenannte Emissionen) zugeordnet, die je nach Zustand mit gewissen Wahrscheinlichkeiten auftreten. Die Aufgabe besteht meist darin, aus der beobachteten Sequenz der Emissionen zu wahrscheinlichkeitstheoretischen Aussagen über die verborgenen Zustände zu kommen.\nDa die Markowmodelle eng verwandt mit den in der Regelungstechnik verwendeten Zustandsraummodellen sind, ist darauf zu achten, dass der Begriff „beobachten“ nicht mit dem regelungstechnischen Begriff der „Beobachtbarkeit“, der von Rudolf Kálmán 1960 eingeführt wurde und eine eigenständige Systemeigenschaft beschreibt, verwechselt wird. „Beobachten“ im Sinn der Markowmodelle wird in der Regelungstechnik mit „messen“ bezeichnet. Die im Sinn der Markowtheorie „unbeobachteten“ oder „hidden“ Zustände können sehr wohl im Sinne der Regelungstechnik beobachtbar sein, müssen es aber nicht.\nWichtige Anwendungsgebiete sind Sprach- und Schrifterkennung, Computerlinguistik und Bioinformatik, Spamfilter, Gestenerkennung in der Mensch-Maschine-Kommunikation, physikalische Chemie und Psychologie.","container-title":"Wikipedia","language":"de","license":"Creative Commons Attribution-ShareAlike License","note":"Page Version ID: 268311991","source":"Wikipedia","title":"Hidden Markov Model","URL":"https://de.wikipedia.org/w/index.php?title=Hidden_Markov_Model&amp;oldid=268311991","accessed":{"date-parts":[["2026",10,12]]},"issued":{"date-parts":[["2026",6,28]]}}}],"schema":"https://github.com/citation-style-language/schema/raw/master/csl-citation.json"} </w:instrText>
      </w:r>
      <w:r>
        <w:fldChar w:fldCharType="separate"/>
      </w:r>
      <w:r w:rsidR="00A60310" w:rsidRPr="00A60310">
        <w:t>[71]</w:t>
      </w:r>
      <w:r>
        <w:fldChar w:fldCharType="end"/>
      </w:r>
      <w:r w:rsidRPr="00585C97">
        <w:t xml:space="preserve"> zur Analyse zeitlicher Sequenzen</w:t>
      </w:r>
    </w:p>
    <w:p w14:paraId="3BFBB390" w14:textId="77777777" w:rsidR="00004097" w:rsidRDefault="00004097" w:rsidP="00004097">
      <w:pPr>
        <w:pStyle w:val="Stichpunkte1"/>
        <w:numPr>
          <w:ilvl w:val="0"/>
          <w:numId w:val="0"/>
        </w:numPr>
      </w:pPr>
    </w:p>
    <w:p w14:paraId="280A7392" w14:textId="57AE8925" w:rsidR="00004097" w:rsidRDefault="00484385" w:rsidP="00004097">
      <w:pPr>
        <w:pStyle w:val="Stichpunkte1"/>
      </w:pPr>
      <w:r w:rsidRPr="00585C97">
        <w:t>Entscheidungsbäumen</w:t>
      </w:r>
    </w:p>
    <w:p w14:paraId="05163D6B" w14:textId="77777777" w:rsidR="00004097" w:rsidRDefault="00004097" w:rsidP="00004097">
      <w:pPr>
        <w:pStyle w:val="Stichpunkte1"/>
        <w:numPr>
          <w:ilvl w:val="0"/>
          <w:numId w:val="0"/>
        </w:numPr>
      </w:pPr>
    </w:p>
    <w:p w14:paraId="7605B311" w14:textId="77777777" w:rsidR="00004097" w:rsidRDefault="00484385" w:rsidP="00004097">
      <w:pPr>
        <w:pStyle w:val="Stichpunkte1"/>
      </w:pPr>
      <w:r w:rsidRPr="00585C97">
        <w:t xml:space="preserve">statistischen Klassifikatoren </w:t>
      </w:r>
    </w:p>
    <w:p w14:paraId="4A4CCA72" w14:textId="77777777" w:rsidR="00004097" w:rsidRDefault="00004097" w:rsidP="00004097">
      <w:pPr>
        <w:pStyle w:val="Stichpunkte1"/>
        <w:numPr>
          <w:ilvl w:val="0"/>
          <w:numId w:val="0"/>
        </w:numPr>
        <w:ind w:left="360"/>
      </w:pPr>
    </w:p>
    <w:p w14:paraId="2937A079" w14:textId="1174B637" w:rsidR="00484385" w:rsidRPr="00585C97" w:rsidRDefault="00484385" w:rsidP="00004097">
      <w:pPr>
        <w:pStyle w:val="Stichpunkte1"/>
        <w:numPr>
          <w:ilvl w:val="0"/>
          <w:numId w:val="0"/>
        </w:numPr>
      </w:pPr>
      <w:r w:rsidRPr="00585C97">
        <w:t>Moderne Ansätze verwenden dagegen Deep-Learning-Modelle, die relevante Merkmale direkt aus den Bild-, Tiefen- oder Bewegungsdaten lernen. Für statische Gesten kommen hierbei CNN basierte Modelle zum Einsatz, während dynamische Gesten zusätzlich eine zeitliche Komponente betrachten, Modelle wie LSTM-Netze</w:t>
      </w:r>
      <w:r>
        <w:t xml:space="preserve"> und</w:t>
      </w:r>
      <w:r w:rsidRPr="00585C97">
        <w:t xml:space="preserve"> 3D-CNNs werden genutzt.</w:t>
      </w:r>
      <w:r>
        <w:t xml:space="preserve"> Siehe dazu auch Abschnitt </w:t>
      </w:r>
      <w:r>
        <w:fldChar w:fldCharType="begin"/>
      </w:r>
      <w:r>
        <w:instrText xml:space="preserve"> REF _Ref242104507 \r \h </w:instrText>
      </w:r>
      <w:r>
        <w:fldChar w:fldCharType="separate"/>
      </w:r>
      <w:r>
        <w:t>2.13</w:t>
      </w:r>
      <w:r>
        <w:fldChar w:fldCharType="end"/>
      </w:r>
      <w:r>
        <w:t xml:space="preserve"> - </w:t>
      </w:r>
      <w:r w:rsidRPr="0098089F">
        <w:rPr>
          <w:rStyle w:val="KapitelReferenzZchn"/>
        </w:rPr>
        <w:fldChar w:fldCharType="begin"/>
      </w:r>
      <w:r w:rsidRPr="0098089F">
        <w:rPr>
          <w:rStyle w:val="KapitelReferenzZchn"/>
        </w:rPr>
        <w:instrText xml:space="preserve"> REF _Ref242104507 \h </w:instrText>
      </w:r>
      <w:r>
        <w:rPr>
          <w:rStyle w:val="KapitelReferenzZchn"/>
        </w:rPr>
        <w:instrText xml:space="preserve"> \* MERGEFORMAT </w:instrText>
      </w:r>
      <w:r w:rsidRPr="0098089F">
        <w:rPr>
          <w:rStyle w:val="KapitelReferenzZchn"/>
        </w:rPr>
      </w:r>
      <w:r w:rsidRPr="0098089F">
        <w:rPr>
          <w:rStyle w:val="KapitelReferenzZchn"/>
        </w:rPr>
        <w:fldChar w:fldCharType="separate"/>
      </w:r>
      <w:proofErr w:type="spellStart"/>
      <w:r w:rsidRPr="0098089F">
        <w:rPr>
          <w:rStyle w:val="KapitelReferenzZchn"/>
        </w:rPr>
        <w:t>Convolutional</w:t>
      </w:r>
      <w:proofErr w:type="spellEnd"/>
      <w:r w:rsidRPr="0098089F">
        <w:rPr>
          <w:rStyle w:val="KapitelReferenzZchn"/>
        </w:rPr>
        <w:t xml:space="preserve"> </w:t>
      </w:r>
      <w:proofErr w:type="spellStart"/>
      <w:r w:rsidRPr="0098089F">
        <w:rPr>
          <w:rStyle w:val="KapitelReferenzZchn"/>
        </w:rPr>
        <w:t>Neural</w:t>
      </w:r>
      <w:proofErr w:type="spellEnd"/>
      <w:r w:rsidRPr="0098089F">
        <w:rPr>
          <w:rStyle w:val="KapitelReferenzZchn"/>
        </w:rPr>
        <w:t xml:space="preserve"> Networks</w:t>
      </w:r>
      <w:r w:rsidRPr="0098089F">
        <w:rPr>
          <w:rStyle w:val="KapitelReferenzZchn"/>
        </w:rPr>
        <w:fldChar w:fldCharType="end"/>
      </w:r>
      <w:r>
        <w:t>.</w:t>
      </w:r>
      <w:r w:rsidRPr="00585C97">
        <w:t xml:space="preserve"> Das Review</w:t>
      </w:r>
      <w:r>
        <w:t xml:space="preserve"> </w:t>
      </w:r>
      <w:r w:rsidRPr="00585C97">
        <w:fldChar w:fldCharType="begin"/>
      </w:r>
      <w:r w:rsidR="00A60310">
        <w:instrText xml:space="preserve"> ADDIN ZOTERO_ITEM CSL_CITATION {"citationID":"ST2zgV6O","properties":{"formattedCitation":"[69]","plainCitation":"[69]","noteIndex":0},"citationItems":[{"id":114,"uris":["http://zotero.org/users/20567757/items/89CXJINW"],"itemData":{"id":114,"type":"article-journal","abstract":"Hand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Pr="00585C97">
        <w:fldChar w:fldCharType="separate"/>
      </w:r>
      <w:r w:rsidR="00A60310" w:rsidRPr="00A60310">
        <w:t>[69]</w:t>
      </w:r>
      <w:r w:rsidRPr="00585C97">
        <w:fldChar w:fldCharType="end"/>
      </w:r>
      <w:r w:rsidRPr="00585C97">
        <w:t xml:space="preserve"> beschreibt insbesondere eine Entwicklung hin zu dynamischen Gesten und 3D-basierten Pose-Repräsentationen, die über die reine Klassifikation einzelner statischer Handformen hinausgehen.</w:t>
      </w:r>
    </w:p>
    <w:p w14:paraId="71D92932" w14:textId="77777777" w:rsidR="00484385" w:rsidRDefault="00484385" w:rsidP="00383735"/>
    <w:p w14:paraId="170611B6" w14:textId="72E97B79" w:rsidR="0098089F" w:rsidRPr="0098089F" w:rsidRDefault="0098089F" w:rsidP="00383735">
      <w:pPr>
        <w:rPr>
          <w:rStyle w:val="IntensiveHervorhebung"/>
        </w:rPr>
      </w:pPr>
      <w:r w:rsidRPr="0098089F">
        <w:rPr>
          <w:rStyle w:val="IntensiveHervorhebung"/>
        </w:rPr>
        <w:t xml:space="preserve">Genauigkeit </w:t>
      </w:r>
    </w:p>
    <w:p w14:paraId="209BFA1B" w14:textId="5DCF26D3" w:rsidR="00383735" w:rsidRPr="00585C97" w:rsidRDefault="003E6F1C" w:rsidP="0052099D">
      <w:r w:rsidRPr="00585C97">
        <w:t>Das</w:t>
      </w:r>
      <w:r w:rsidR="00383735" w:rsidRPr="00585C97">
        <w:t xml:space="preserve"> Review berichtet</w:t>
      </w:r>
      <w:r w:rsidRPr="00585C97">
        <w:t xml:space="preserve"> von</w:t>
      </w:r>
      <w:r w:rsidR="00383735" w:rsidRPr="00585C97">
        <w:t xml:space="preserve"> Genauigkeiten</w:t>
      </w:r>
      <w:r w:rsidRPr="00585C97">
        <w:t xml:space="preserve"> </w:t>
      </w:r>
      <w:r w:rsidR="00383735" w:rsidRPr="00585C97">
        <w:t>aus unterschiedlichen Einzelstudien</w:t>
      </w:r>
      <w:r w:rsidRPr="00585C97">
        <w:t>. Diese haben</w:t>
      </w:r>
      <w:r w:rsidR="00383735" w:rsidRPr="00585C97">
        <w:t xml:space="preserve"> jeweils eigenen Datensätzen, Gestenklassen, Testpersonen und Evaluationsbedingungen. Viele </w:t>
      </w:r>
      <w:r w:rsidRPr="00585C97">
        <w:t>dieser Studien</w:t>
      </w:r>
      <w:r w:rsidR="00383735" w:rsidRPr="00585C97">
        <w:t xml:space="preserve"> berichten </w:t>
      </w:r>
      <w:r w:rsidRPr="00585C97">
        <w:t xml:space="preserve">von </w:t>
      </w:r>
      <w:r w:rsidR="00383735" w:rsidRPr="00585C97">
        <w:t>Genauigkeiten über 90%</w:t>
      </w:r>
      <w:r w:rsidR="005269D0">
        <w:t>.</w:t>
      </w:r>
      <w:r w:rsidR="00383735" w:rsidRPr="00585C97">
        <w:t xml:space="preserve"> Die </w:t>
      </w:r>
      <w:r w:rsidR="005269D0">
        <w:t>höchsten</w:t>
      </w:r>
      <w:r w:rsidR="00383735" w:rsidRPr="00585C97">
        <w:t xml:space="preserve"> Genauigkeiten werden bei einer kleinen Anzahl vordefinierter Gesten, kontrollierten Aufnahmebedingungen und selbst erstellten Datensätzen erzielt. Bei personenunabhängigen Tests, bei denen die Testpersonen nicht bereits im Trainingsdatensatz enthalten sind, fallen die Ergebnisse typischerweise niedriger aus</w:t>
      </w:r>
      <w:r w:rsidRPr="00585C97">
        <w:t>.</w:t>
      </w:r>
      <w:r w:rsidR="00383735" w:rsidRPr="00585C97">
        <w:t xml:space="preserve"> </w:t>
      </w:r>
    </w:p>
    <w:p w14:paraId="1AD6A9B7" w14:textId="77777777" w:rsidR="00383735" w:rsidRDefault="00383735" w:rsidP="00383735"/>
    <w:p w14:paraId="3817ED2D" w14:textId="36F00F75" w:rsidR="0098089F" w:rsidRPr="0098089F" w:rsidRDefault="0098089F" w:rsidP="00383735">
      <w:pPr>
        <w:rPr>
          <w:rStyle w:val="IntensiveHervorhebung"/>
        </w:rPr>
      </w:pPr>
      <w:r w:rsidRPr="0098089F">
        <w:rPr>
          <w:rStyle w:val="IntensiveHervorhebung"/>
        </w:rPr>
        <w:t>Einfluss auf die Genauigkeit</w:t>
      </w:r>
    </w:p>
    <w:p w14:paraId="2B77B1B8" w14:textId="436FB84E" w:rsidR="001346DB" w:rsidRDefault="00886DD6" w:rsidP="00E21F2E">
      <w:r w:rsidRPr="00585C97">
        <w:t>Die</w:t>
      </w:r>
      <w:r w:rsidR="00383735" w:rsidRPr="00585C97">
        <w:t xml:space="preserve"> Genauigkeit </w:t>
      </w:r>
      <w:r w:rsidRPr="00585C97">
        <w:t>des</w:t>
      </w:r>
      <w:r w:rsidR="00383735" w:rsidRPr="00585C97">
        <w:t xml:space="preserve"> </w:t>
      </w:r>
      <w:r w:rsidR="005E53EC" w:rsidRPr="00585C97">
        <w:t>Erkennungs</w:t>
      </w:r>
      <w:r w:rsidR="00383735" w:rsidRPr="00585C97">
        <w:t xml:space="preserve">verfahren </w:t>
      </w:r>
      <w:r w:rsidRPr="00585C97">
        <w:t xml:space="preserve">hängt, neben der verwendeten Erkennungstechnik </w:t>
      </w:r>
      <w:r w:rsidR="005E53EC" w:rsidRPr="00585C97">
        <w:t xml:space="preserve">auch von anderen Faktoren </w:t>
      </w:r>
      <w:r w:rsidR="00383735" w:rsidRPr="00585C97">
        <w:t>ab. Einen wesentlichen Einfluss haben die Anzahl und Ähnlichkeit der Gesten, die Größe und Qualität des Datensatzes, die Anzahl und Variation der Testpersonen, der Abstand zur Kamera</w:t>
      </w:r>
      <w:r w:rsidR="00A874A0" w:rsidRPr="00585C97">
        <w:t>. So wie Umgebungseinflüsse:</w:t>
      </w:r>
      <w:r w:rsidR="00383735" w:rsidRPr="00585C97">
        <w:t xml:space="preserve"> die Beleuchtung, der Hintergrund, Verdeckungen</w:t>
      </w:r>
      <w:r w:rsidR="00A874A0" w:rsidRPr="00585C97">
        <w:t xml:space="preserve">. Zuletzt beeinflusst auch </w:t>
      </w:r>
      <w:r w:rsidR="00383735" w:rsidRPr="00585C97">
        <w:t xml:space="preserve">die Frage, ob </w:t>
      </w:r>
      <w:r w:rsidR="00A874A0" w:rsidRPr="00585C97">
        <w:t xml:space="preserve">Gesten </w:t>
      </w:r>
      <w:r w:rsidR="00383735" w:rsidRPr="00585C97">
        <w:t>statisch oder dynamisch erkannt werden</w:t>
      </w:r>
      <w:r w:rsidR="003C2BD9" w:rsidRPr="00585C97">
        <w:t xml:space="preserve"> sollen</w:t>
      </w:r>
      <w:r w:rsidR="00383735" w:rsidRPr="00585C97">
        <w:t xml:space="preserve">. Ein weiterer </w:t>
      </w:r>
      <w:r w:rsidR="0005146B" w:rsidRPr="00585C97">
        <w:t>zu betrachtender Punkt</w:t>
      </w:r>
      <w:r w:rsidR="00A874A0" w:rsidRPr="00585C97">
        <w:t xml:space="preserve"> bezüglich der Genauigkeit</w:t>
      </w:r>
      <w:r w:rsidR="00383735" w:rsidRPr="00585C97">
        <w:t xml:space="preserve"> ist </w:t>
      </w:r>
      <w:r w:rsidR="00A874A0" w:rsidRPr="00585C97">
        <w:t>ihre</w:t>
      </w:r>
      <w:r w:rsidR="00383735" w:rsidRPr="00585C97">
        <w:t xml:space="preserve"> Generalisier</w:t>
      </w:r>
      <w:r w:rsidR="00A874A0" w:rsidRPr="00585C97">
        <w:t>bar</w:t>
      </w:r>
      <w:r w:rsidR="00383735" w:rsidRPr="00585C97">
        <w:t xml:space="preserve">keit: Ein Modell kann auf einem kontrollierten Datensatz eine sehr hohe Genauigkeit erreichen, aber bei unbekannten Personen oder veränderten Umgebungsbedingungen deutlich schlechter funktionieren. Das Review weist daher darauf hin, dass hohe Genauigkeitswerte allein keine ausreichende Aussage über die Robustheit eines Gestenerkennungssystems </w:t>
      </w:r>
      <w:r w:rsidR="0005146B" w:rsidRPr="00585C97">
        <w:t>darstellen</w:t>
      </w:r>
      <w:r w:rsidR="00383735" w:rsidRPr="00585C97">
        <w:t>.</w:t>
      </w:r>
    </w:p>
    <w:p w14:paraId="5BDD382C" w14:textId="77777777" w:rsidR="00BD6FAD" w:rsidRDefault="00BD6FAD" w:rsidP="00E21F2E"/>
    <w:p w14:paraId="019EBA19" w14:textId="77777777" w:rsidR="00BD6FAD" w:rsidRPr="00BD6FAD" w:rsidRDefault="00BD6FAD" w:rsidP="00BD6FAD">
      <w:pPr>
        <w:rPr>
          <w:rStyle w:val="IntensiveHervorhebung"/>
        </w:rPr>
      </w:pPr>
      <w:r w:rsidRPr="00BD6FAD">
        <w:rPr>
          <w:rStyle w:val="IntensiveHervorhebung"/>
        </w:rPr>
        <w:t>Gestenerkennung in der Gebärdensprache</w:t>
      </w:r>
    </w:p>
    <w:p w14:paraId="7AAC770B" w14:textId="1B525799" w:rsidR="00BD6FAD" w:rsidRPr="00585C97" w:rsidRDefault="00BD6FAD" w:rsidP="00BD6FAD">
      <w:r>
        <w:t xml:space="preserve">Das Paper </w:t>
      </w:r>
      <w:r w:rsidRPr="00585C97">
        <w:fldChar w:fldCharType="begin"/>
      </w:r>
      <w:r w:rsidR="00A60310">
        <w:instrText xml:space="preserve"> ADDIN ZOTERO_ITEM CSL_CITATION {"citationID":"IjPcItuE","properties":{"formattedCitation":"[69]","plainCitation":"[69]","noteIndex":0},"citationItems":[{"id":114,"uris":["http://zotero.org/users/20567757/items/89CXJINW"],"itemData":{"id":114,"type":"article-journal","abstract":"Hand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Pr="00585C97">
        <w:fldChar w:fldCharType="separate"/>
      </w:r>
      <w:r w:rsidR="00A60310" w:rsidRPr="00A60310">
        <w:t>[69]</w:t>
      </w:r>
      <w:r w:rsidRPr="00585C97">
        <w:fldChar w:fldCharType="end"/>
      </w:r>
      <w:r>
        <w:t xml:space="preserve"> sieht Handgestenerkennung als zentrales Mittel zur Verbesserung der Kommunikation hörgeschädigter Menschen. Da Handgesten ein wesentlicher Bestandteil der Gebärdensprache sind, sollen Erkennungssysteme Gebärdensprache technisch erfassen und beispielsweise in Text oder Sprache übersetzen. Dadurch kann die Kommunikation zwischen hörgeschädigten und hörenden Personen erleichtert werden. Zugleich benennt das Paper die kontinuierliche Gestenerkennung und die begrenzte Verfügbarkeit großer Datensätze als zentrale Herausforderungen für den praktischen Einsatz.</w:t>
      </w:r>
    </w:p>
    <w:p w14:paraId="02283D05" w14:textId="60C03C42" w:rsidR="001346DB" w:rsidRPr="00585C97" w:rsidRDefault="001346DB" w:rsidP="00EE17C6">
      <w:pPr>
        <w:pStyle w:val="berschrift2"/>
        <w:rPr>
          <w:rStyle w:val="Hervorhebung"/>
          <w:noProof/>
        </w:rPr>
      </w:pPr>
      <w:bookmarkStart w:id="117" w:name="_Toc242780592"/>
      <w:r w:rsidRPr="00585C97">
        <w:rPr>
          <w:rStyle w:val="Hervorhebung"/>
          <w:noProof/>
        </w:rPr>
        <w:lastRenderedPageBreak/>
        <w:t xml:space="preserve">Visuellen </w:t>
      </w:r>
      <w:r w:rsidR="005269D0">
        <w:rPr>
          <w:rStyle w:val="Hervorhebung"/>
          <w:noProof/>
        </w:rPr>
        <w:t>Handg</w:t>
      </w:r>
      <w:r w:rsidRPr="00585C97">
        <w:rPr>
          <w:rStyle w:val="Hervorhebung"/>
          <w:noProof/>
        </w:rPr>
        <w:t>estenerkennung</w:t>
      </w:r>
      <w:bookmarkEnd w:id="117"/>
    </w:p>
    <w:p w14:paraId="1056022E" w14:textId="77777777" w:rsidR="001346DB" w:rsidRPr="00585C97" w:rsidRDefault="001346DB" w:rsidP="00E21F2E"/>
    <w:p w14:paraId="173BC743" w14:textId="4FC3DBE4" w:rsidR="00C70C87" w:rsidRPr="00585C97" w:rsidRDefault="0003145F" w:rsidP="00C70C87">
      <w:r w:rsidRPr="00585C97">
        <w:t>Das Survey</w:t>
      </w:r>
      <w:r w:rsidR="008A38EB">
        <w:t xml:space="preserve"> </w:t>
      </w:r>
      <w:r w:rsidR="00F77B26" w:rsidRPr="00585C97">
        <w:fldChar w:fldCharType="begin"/>
      </w:r>
      <w:r w:rsidR="00A60310">
        <w:instrText xml:space="preserve"> ADDIN ZOTERO_ITEM CSL_CITATION {"citationID":"GRfjHgKI","properties":{"formattedCitation":"[72]","plainCitation":"[72]","noteIndex":0},"citationItems":[{"id":116,"uris":["http://zotero.org/users/20567757/items/M3AWNQVT"],"itemData":{"id":116,"type":"article-journal","abstract":"Hand gesture recognition has become an important research area, driven by the growing demand for human-computer interaction in fields such as sign language recognition, virtual and augmented reality, and robotics. Despite the rapid growth of the field, there are few surveys that comprehensively cover recent research developments, available solutions, and benchmark datasets. This survey addresses this gap by examining the latest advancements in hand gesture and 3D hand pose recognition from various types of camera input data including RGB images, depth images, and videos from monocular or multiview cameras, examining the differing methodological requirements of each approach. Furthermore, an overview of widely used datasets is provided, detailing their main characteristics and application domains. Finally, open challenges such as achieving robust recognition in real-world environments, handling occlusions, ensuring generalization across diverse users, and addressing computational efficiency for real-time applications are highlighted to guide future research directions. By synthesizing the objectives, methodologies, and applications of recent studies, this survey offers valuable insights into current trends, challenges, and opportunities for future research in human hand gesture recognition.","container-title":"IEEE Access","DOI":"10.1109/ACCESS.2025.3593428","journalAbbreviation":"IEEE Access","page":"135373-135406","source":"ResearchGate","title":"Survey on Hand Gesture Recognition From Visual Input","volume":"13","author":[{"family":"Linardakis","given":"Manousos"},{"family":"Varlamis","given":"Iraklis"},{"family":"Papadopoulos","given":"Georgios"}],"issued":{"date-parts":[["2025",1,1]]}}}],"schema":"https://github.com/citation-style-language/schema/raw/master/csl-citation.json"} </w:instrText>
      </w:r>
      <w:r w:rsidR="00F77B26" w:rsidRPr="00585C97">
        <w:fldChar w:fldCharType="separate"/>
      </w:r>
      <w:r w:rsidR="00A60310" w:rsidRPr="00A60310">
        <w:t>[72]</w:t>
      </w:r>
      <w:r w:rsidR="00F77B26" w:rsidRPr="00585C97">
        <w:fldChar w:fldCharType="end"/>
      </w:r>
      <w:r w:rsidR="001346DB" w:rsidRPr="00585C97">
        <w:t xml:space="preserve"> </w:t>
      </w:r>
      <w:r w:rsidRPr="00585C97">
        <w:t xml:space="preserve">untersucht 137 Arbeiten zur visuellen Handgestenerkennung und gibt einen Überblick über aktuelle Verfahren, Eingabedaten und Forschungsrichtungen. </w:t>
      </w:r>
      <w:r w:rsidR="00DA7710" w:rsidRPr="00585C97">
        <w:t>Allgemein</w:t>
      </w:r>
      <w:r w:rsidRPr="00585C97">
        <w:t xml:space="preserve"> überschneidet </w:t>
      </w:r>
      <w:r w:rsidR="00DA7710" w:rsidRPr="00585C97">
        <w:t xml:space="preserve">es </w:t>
      </w:r>
      <w:r w:rsidRPr="00585C97">
        <w:t xml:space="preserve">sich </w:t>
      </w:r>
      <w:r w:rsidR="00DA7710" w:rsidRPr="00585C97">
        <w:t>zu großen Teilen</w:t>
      </w:r>
      <w:r w:rsidRPr="00585C97">
        <w:t xml:space="preserve"> mit der zuvor genannten Übersichtsarbeit</w:t>
      </w:r>
      <w:r w:rsidR="00B51D5D">
        <w:t xml:space="preserve"> </w:t>
      </w:r>
      <w:r w:rsidR="00B51D5D" w:rsidRPr="00585C97">
        <w:fldChar w:fldCharType="begin"/>
      </w:r>
      <w:r w:rsidR="00A60310">
        <w:instrText xml:space="preserve"> ADDIN ZOTERO_ITEM CSL_CITATION {"citationID":"sARlB6d5","properties":{"formattedCitation":"[69]","plainCitation":"[69]","noteIndex":0},"citationItems":[{"id":114,"uris":["http://zotero.org/users/20567757/items/89CXJINW"],"itemData":{"id":114,"type":"article-journal","abstract":"Hand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00B51D5D" w:rsidRPr="00585C97">
        <w:fldChar w:fldCharType="separate"/>
      </w:r>
      <w:r w:rsidR="00A60310" w:rsidRPr="00A60310">
        <w:t>[69]</w:t>
      </w:r>
      <w:r w:rsidR="00B51D5D" w:rsidRPr="00585C97">
        <w:fldChar w:fldCharType="end"/>
      </w:r>
      <w:r w:rsidR="00D74A1E" w:rsidRPr="00585C97">
        <w:t xml:space="preserve"> und schlussfolgert teils die gleichen Problemstellungen und Entwicklungstendenzen</w:t>
      </w:r>
      <w:r w:rsidRPr="00585C97">
        <w:t>.</w:t>
      </w:r>
      <w:r w:rsidR="00C70C87" w:rsidRPr="00585C97">
        <w:t xml:space="preserve"> </w:t>
      </w:r>
    </w:p>
    <w:p w14:paraId="70934A43" w14:textId="77777777" w:rsidR="00C70C87" w:rsidRPr="00585C97" w:rsidRDefault="00C70C87" w:rsidP="00C70C87"/>
    <w:p w14:paraId="6C1B7D1D" w14:textId="595F6875" w:rsidR="000A6AF4" w:rsidRPr="00585C97" w:rsidRDefault="000A6AF4" w:rsidP="000A6AF4">
      <w:pPr>
        <w:pStyle w:val="Stichpunkte1"/>
        <w:numPr>
          <w:ilvl w:val="0"/>
          <w:numId w:val="0"/>
        </w:numPr>
      </w:pPr>
      <w:r w:rsidRPr="00585C97">
        <w:t>Folgende Themenbereiche werden herausgearbeitet:</w:t>
      </w:r>
    </w:p>
    <w:p w14:paraId="7AC1ED18" w14:textId="77777777" w:rsidR="000A6AF4" w:rsidRPr="00585C97" w:rsidRDefault="000A6AF4" w:rsidP="00C70C87"/>
    <w:p w14:paraId="34A2DC6A" w14:textId="598D2039" w:rsidR="000A6AF4" w:rsidRPr="00585C97" w:rsidRDefault="000A6AF4" w:rsidP="000A6AF4">
      <w:pPr>
        <w:pStyle w:val="Stichpunkte1"/>
      </w:pPr>
      <w:r w:rsidRPr="00585C97">
        <w:t>Klassifikation von Handgesten</w:t>
      </w:r>
    </w:p>
    <w:p w14:paraId="66EEA799" w14:textId="77777777" w:rsidR="000A6AF4" w:rsidRPr="00585C97" w:rsidRDefault="000A6AF4" w:rsidP="000A6AF4"/>
    <w:p w14:paraId="6CA0884C" w14:textId="60AF94F8" w:rsidR="000A6AF4" w:rsidRPr="00585C97" w:rsidRDefault="000A6AF4" w:rsidP="000A6AF4">
      <w:pPr>
        <w:pStyle w:val="Stichpunkte1"/>
      </w:pPr>
      <w:r w:rsidRPr="00585C97">
        <w:t xml:space="preserve">Schätzung der </w:t>
      </w:r>
      <w:proofErr w:type="spellStart"/>
      <w:r w:rsidRPr="00585C97">
        <w:t>Handpose</w:t>
      </w:r>
      <w:proofErr w:type="spellEnd"/>
      <w:r w:rsidRPr="00585C97">
        <w:t xml:space="preserve"> und der räumlichen Gelenkpositionen</w:t>
      </w:r>
    </w:p>
    <w:p w14:paraId="6599C524" w14:textId="77777777" w:rsidR="000A6AF4" w:rsidRPr="00585C97" w:rsidRDefault="000A6AF4" w:rsidP="000A6AF4"/>
    <w:p w14:paraId="572CE7E5" w14:textId="5C326B56" w:rsidR="000A6AF4" w:rsidRPr="00585C97" w:rsidRDefault="000A6AF4" w:rsidP="000A6AF4">
      <w:pPr>
        <w:pStyle w:val="Stichpunkte1"/>
      </w:pPr>
      <w:r w:rsidRPr="00585C97">
        <w:t>Gebärdenspracherkennung</w:t>
      </w:r>
    </w:p>
    <w:p w14:paraId="70C912A8" w14:textId="77777777" w:rsidR="000A6AF4" w:rsidRPr="00585C97" w:rsidRDefault="000A6AF4" w:rsidP="000A6AF4"/>
    <w:p w14:paraId="6CDDA865" w14:textId="6737922E" w:rsidR="000A6AF4" w:rsidRPr="00585C97" w:rsidRDefault="000A6AF4" w:rsidP="000A6AF4">
      <w:pPr>
        <w:pStyle w:val="Stichpunkte1"/>
      </w:pPr>
      <w:r w:rsidRPr="00585C97">
        <w:t>Rekonstruktion von Hand oder Körper in 3D</w:t>
      </w:r>
    </w:p>
    <w:p w14:paraId="0E922427" w14:textId="77777777" w:rsidR="000A6AF4" w:rsidRPr="00585C97" w:rsidRDefault="000A6AF4" w:rsidP="000A6AF4"/>
    <w:p w14:paraId="1781B095" w14:textId="05606D17" w:rsidR="000A6AF4" w:rsidRPr="00585C97" w:rsidRDefault="0016655C" w:rsidP="000A6AF4">
      <w:pPr>
        <w:pStyle w:val="Stichpunkte1"/>
      </w:pPr>
      <w:r>
        <w:t>m</w:t>
      </w:r>
      <w:r w:rsidR="000A6AF4" w:rsidRPr="00585C97">
        <w:t>ultimodale Fusion, beispielsweise aus RGB- und Tiefendaten</w:t>
      </w:r>
    </w:p>
    <w:p w14:paraId="655FF162" w14:textId="77777777" w:rsidR="000A6AF4" w:rsidRPr="00585C97" w:rsidRDefault="000A6AF4" w:rsidP="000A6AF4"/>
    <w:p w14:paraId="39978C26" w14:textId="37939933" w:rsidR="000A6AF4" w:rsidRDefault="0016655C" w:rsidP="000A6AF4">
      <w:pPr>
        <w:pStyle w:val="Stichpunkte1"/>
      </w:pPr>
      <w:r>
        <w:t>e</w:t>
      </w:r>
      <w:r w:rsidR="000A6AF4" w:rsidRPr="00585C97">
        <w:t>chtzeitfähige Gestenerkennung</w:t>
      </w:r>
    </w:p>
    <w:p w14:paraId="332B9C3C" w14:textId="77777777" w:rsidR="008A38EB" w:rsidRPr="00585C97" w:rsidRDefault="008A38EB" w:rsidP="008A38EB">
      <w:pPr>
        <w:pStyle w:val="Stichpunkte1"/>
        <w:numPr>
          <w:ilvl w:val="0"/>
          <w:numId w:val="0"/>
        </w:numPr>
      </w:pPr>
    </w:p>
    <w:p w14:paraId="1198D546" w14:textId="56041733" w:rsidR="00C70C87" w:rsidRPr="00585C97" w:rsidRDefault="00C70C87" w:rsidP="00C70C87">
      <w:r w:rsidRPr="00585C97">
        <w:t xml:space="preserve">Das Paper unterscheidet </w:t>
      </w:r>
      <w:r w:rsidR="007F5738" w:rsidRPr="00585C97">
        <w:t xml:space="preserve">klar </w:t>
      </w:r>
      <w:r w:rsidRPr="00585C97">
        <w:t xml:space="preserve">zwischen Gesten Klassifizierung und Gesten Schätzung (in Englisch </w:t>
      </w:r>
      <w:proofErr w:type="spellStart"/>
      <w:r w:rsidRPr="00585C97">
        <w:t>gesture</w:t>
      </w:r>
      <w:proofErr w:type="spellEnd"/>
      <w:r w:rsidRPr="00585C97">
        <w:t xml:space="preserve"> </w:t>
      </w:r>
      <w:proofErr w:type="spellStart"/>
      <w:r w:rsidRPr="00585C97">
        <w:t>estimation</w:t>
      </w:r>
      <w:proofErr w:type="spellEnd"/>
      <w:r w:rsidRPr="00585C97">
        <w:t xml:space="preserve">): </w:t>
      </w:r>
    </w:p>
    <w:p w14:paraId="0C4C29D6" w14:textId="77777777" w:rsidR="00C70C87" w:rsidRPr="00585C97" w:rsidRDefault="00C70C87" w:rsidP="00C70C87"/>
    <w:p w14:paraId="636F1B5C" w14:textId="7CD4CA81" w:rsidR="00C70C87" w:rsidRPr="00585C97" w:rsidRDefault="00C70C87" w:rsidP="00C70C87">
      <w:pPr>
        <w:pStyle w:val="Stichpunkte1"/>
      </w:pPr>
      <w:r w:rsidRPr="00585C97">
        <w:t>Bei der Klassifikation wird eine Bild- oder Videosequenz einer vordefinierten Klasse zugeordnet, beispielsweise „Greifen“, „Winken“ oder „Daumen hoch“.</w:t>
      </w:r>
    </w:p>
    <w:p w14:paraId="38797243" w14:textId="77777777" w:rsidR="00C70C87" w:rsidRPr="00585C97" w:rsidRDefault="00C70C87" w:rsidP="00C70C87"/>
    <w:p w14:paraId="30B541CA" w14:textId="4A14A098" w:rsidR="001346DB" w:rsidRPr="00585C97" w:rsidRDefault="00C70C87" w:rsidP="00C70C87">
      <w:pPr>
        <w:pStyle w:val="Stichpunkte1"/>
      </w:pPr>
      <w:r w:rsidRPr="00585C97">
        <w:t>Bei der Schätzung werden die räumlichen Eigenschaften der Geste bestimmt, beispielsweise 2D- oder 3D-Gelenkpositionen, Handorientierungen und Bewegungsbahnen.</w:t>
      </w:r>
    </w:p>
    <w:p w14:paraId="54BE5AD9" w14:textId="77777777" w:rsidR="007F5738" w:rsidRPr="00585C97" w:rsidRDefault="007F5738" w:rsidP="00E21F2E"/>
    <w:p w14:paraId="02DF66F7" w14:textId="6E7C2AA6" w:rsidR="007F5738" w:rsidRPr="00585C97" w:rsidRDefault="007F5738" w:rsidP="00E21F2E">
      <w:r w:rsidRPr="00585C97">
        <w:t xml:space="preserve">In den Gestenerkennungsverfahren ist mittlerweile der Einsatz von Elementen aus dem KI-Bereich üblich. Hierbei unterscheiden die Autoren zwischen klassischen </w:t>
      </w:r>
      <w:r w:rsidR="00004097">
        <w:t>ML</w:t>
      </w:r>
      <w:r w:rsidRPr="00585C97">
        <w:t xml:space="preserve"> und neuronalen Deep-Learning Ansätzen</w:t>
      </w:r>
      <w:r w:rsidR="00251FE0" w:rsidRPr="00585C97">
        <w:t xml:space="preserve">. Klassische ML-Methoden sind. Die Entwicklung geht jedoch mehr in die Richtung der moderneren neuronalen Ansätze, </w:t>
      </w:r>
      <w:r w:rsidR="00A007CD" w:rsidRPr="00585C97">
        <w:t>hierbei</w:t>
      </w:r>
      <w:r w:rsidR="00251FE0" w:rsidRPr="00585C97">
        <w:t xml:space="preserve"> </w:t>
      </w:r>
      <w:r w:rsidR="005269D0">
        <w:t>sind</w:t>
      </w:r>
      <w:r w:rsidR="00251FE0" w:rsidRPr="00585C97">
        <w:t xml:space="preserve"> folgende Methoden genannt:</w:t>
      </w:r>
    </w:p>
    <w:p w14:paraId="6F61FD60" w14:textId="77777777" w:rsidR="00251FE0" w:rsidRPr="00585C97" w:rsidRDefault="00251FE0" w:rsidP="00E21F2E"/>
    <w:p w14:paraId="2DD471F3" w14:textId="177E8927" w:rsidR="00251FE0" w:rsidRPr="00585C97" w:rsidRDefault="00251FE0" w:rsidP="00251FE0">
      <w:pPr>
        <w:pStyle w:val="Stichpunkte1"/>
      </w:pPr>
      <w:r w:rsidRPr="00585C97">
        <w:t>CNNs zur Merkmalsextraktion aus Bildern.</w:t>
      </w:r>
    </w:p>
    <w:p w14:paraId="246C00C2" w14:textId="77777777" w:rsidR="00251FE0" w:rsidRPr="00585C97" w:rsidRDefault="00251FE0" w:rsidP="00251FE0">
      <w:pPr>
        <w:pStyle w:val="Stichpunkte1"/>
        <w:numPr>
          <w:ilvl w:val="0"/>
          <w:numId w:val="0"/>
        </w:numPr>
        <w:ind w:left="720"/>
      </w:pPr>
    </w:p>
    <w:p w14:paraId="54BF67C1" w14:textId="77777777" w:rsidR="00251FE0" w:rsidRPr="00585C97" w:rsidRDefault="00251FE0" w:rsidP="00251FE0">
      <w:pPr>
        <w:pStyle w:val="Stichpunkte1"/>
      </w:pPr>
      <w:r w:rsidRPr="00585C97">
        <w:t>LSTM-Netze und 3D-CNNs zur Modellierung zeitlicher Bewegungsabläufe.</w:t>
      </w:r>
    </w:p>
    <w:p w14:paraId="142B9B2A" w14:textId="77777777" w:rsidR="00251FE0" w:rsidRPr="00585C97" w:rsidRDefault="00251FE0" w:rsidP="00251FE0">
      <w:pPr>
        <w:pStyle w:val="Stichpunkte1"/>
        <w:numPr>
          <w:ilvl w:val="0"/>
          <w:numId w:val="0"/>
        </w:numPr>
      </w:pPr>
    </w:p>
    <w:p w14:paraId="613C2DB9" w14:textId="77777777" w:rsidR="00251FE0" w:rsidRPr="00585C97" w:rsidRDefault="00251FE0" w:rsidP="00251FE0">
      <w:pPr>
        <w:pStyle w:val="Stichpunkte1"/>
      </w:pPr>
      <w:r w:rsidRPr="00585C97">
        <w:t xml:space="preserve">Graph </w:t>
      </w:r>
      <w:proofErr w:type="spellStart"/>
      <w:r w:rsidRPr="00585C97">
        <w:t>Convolutional</w:t>
      </w:r>
      <w:proofErr w:type="spellEnd"/>
      <w:r w:rsidRPr="00585C97">
        <w:t xml:space="preserve"> Networks, die Hand- oder Körper-Skelette als Graphen verarbeiten.</w:t>
      </w:r>
    </w:p>
    <w:p w14:paraId="3F7CE899" w14:textId="77777777" w:rsidR="00251FE0" w:rsidRPr="00585C97" w:rsidRDefault="00251FE0" w:rsidP="00251FE0">
      <w:pPr>
        <w:pStyle w:val="Stichpunkte1"/>
        <w:numPr>
          <w:ilvl w:val="0"/>
          <w:numId w:val="0"/>
        </w:numPr>
        <w:ind w:left="720"/>
      </w:pPr>
    </w:p>
    <w:p w14:paraId="55F656BD" w14:textId="103CDDB8" w:rsidR="00251FE0" w:rsidRPr="00585C97" w:rsidRDefault="00251FE0" w:rsidP="00251FE0">
      <w:pPr>
        <w:pStyle w:val="Stichpunkte1"/>
      </w:pPr>
      <w:r w:rsidRPr="00585C97">
        <w:t>Transformer-Modelle zur Verarbeitung</w:t>
      </w:r>
      <w:r w:rsidR="00677201">
        <w:t xml:space="preserve"> einzelner</w:t>
      </w:r>
      <w:r w:rsidRPr="00585C97">
        <w:t xml:space="preserve"> räumlicher und zeitlicher Abhängigkeiten</w:t>
      </w:r>
      <w:r w:rsidR="00677201">
        <w:t xml:space="preserve"> (siehe </w:t>
      </w:r>
      <w:r w:rsidR="00677201">
        <w:fldChar w:fldCharType="begin"/>
      </w:r>
      <w:r w:rsidR="00677201">
        <w:instrText xml:space="preserve"> REF _Ref242727304 \r \h </w:instrText>
      </w:r>
      <w:r w:rsidR="00677201">
        <w:fldChar w:fldCharType="separate"/>
      </w:r>
      <w:r w:rsidR="00677201">
        <w:t>2.14</w:t>
      </w:r>
      <w:r w:rsidR="00677201">
        <w:fldChar w:fldCharType="end"/>
      </w:r>
      <w:r w:rsidR="00677201">
        <w:t xml:space="preserve"> - </w:t>
      </w:r>
      <w:r w:rsidR="00677201" w:rsidRPr="00677201">
        <w:rPr>
          <w:rStyle w:val="KapitelReferenzZchn"/>
        </w:rPr>
        <w:fldChar w:fldCharType="begin"/>
      </w:r>
      <w:r w:rsidR="00677201" w:rsidRPr="00677201">
        <w:rPr>
          <w:rStyle w:val="KapitelReferenzZchn"/>
        </w:rPr>
        <w:instrText xml:space="preserve"> REF _Ref242727304 \h </w:instrText>
      </w:r>
      <w:r w:rsidR="00677201">
        <w:rPr>
          <w:rStyle w:val="KapitelReferenzZchn"/>
        </w:rPr>
        <w:instrText xml:space="preserve"> \* MERGEFORMAT </w:instrText>
      </w:r>
      <w:r w:rsidR="00677201" w:rsidRPr="00677201">
        <w:rPr>
          <w:rStyle w:val="KapitelReferenzZchn"/>
        </w:rPr>
      </w:r>
      <w:r w:rsidR="00677201" w:rsidRPr="00677201">
        <w:rPr>
          <w:rStyle w:val="KapitelReferenzZchn"/>
        </w:rPr>
        <w:fldChar w:fldCharType="separate"/>
      </w:r>
      <w:r w:rsidR="00677201" w:rsidRPr="00677201">
        <w:rPr>
          <w:rStyle w:val="KapitelReferenzZchn"/>
        </w:rPr>
        <w:t>Transformer</w:t>
      </w:r>
      <w:r w:rsidR="00677201" w:rsidRPr="00677201">
        <w:rPr>
          <w:rStyle w:val="KapitelReferenzZchn"/>
        </w:rPr>
        <w:fldChar w:fldCharType="end"/>
      </w:r>
      <w:r w:rsidR="00677201">
        <w:t>)</w:t>
      </w:r>
    </w:p>
    <w:p w14:paraId="15A68B53" w14:textId="77777777" w:rsidR="00251FE0" w:rsidRPr="00585C97" w:rsidRDefault="00251FE0" w:rsidP="00251FE0">
      <w:pPr>
        <w:pStyle w:val="Stichpunkte1"/>
        <w:numPr>
          <w:ilvl w:val="0"/>
          <w:numId w:val="0"/>
        </w:numPr>
        <w:ind w:left="720"/>
      </w:pPr>
    </w:p>
    <w:p w14:paraId="260933E7" w14:textId="1A90E182" w:rsidR="00251FE0" w:rsidRPr="00585C97" w:rsidRDefault="00251FE0" w:rsidP="00251FE0">
      <w:pPr>
        <w:pStyle w:val="Stichpunkte1"/>
      </w:pPr>
      <w:r w:rsidRPr="00585C97">
        <w:lastRenderedPageBreak/>
        <w:t>Hybride Modelle, die beispielsweise RGB-Daten mit Tiefeninformationen und Skelettvektoren kombinieren.</w:t>
      </w:r>
    </w:p>
    <w:p w14:paraId="0794CAB0" w14:textId="77777777" w:rsidR="00D74A1E" w:rsidRPr="00585C97" w:rsidRDefault="00D74A1E" w:rsidP="00E21F2E"/>
    <w:p w14:paraId="45DB1825" w14:textId="77777777" w:rsidR="006849C7" w:rsidRPr="00585C97" w:rsidRDefault="006849C7" w:rsidP="00E21F2E"/>
    <w:p w14:paraId="3134B08C" w14:textId="08892ECA" w:rsidR="006849C7" w:rsidRPr="00585C97" w:rsidRDefault="006849C7" w:rsidP="006849C7">
      <w:r w:rsidRPr="00585C97">
        <w:t xml:space="preserve">Eine weitere Verfahrensunterteilung im Paper betrifft die Eingangs- bzw. Zwischendaten. Es wird zwischen box-/filterbasierten und skelettbasierten Ansätzen unterschieden. Bei box-/filterbasierten Verfahren wird die Hand zunächst mithilfe einer </w:t>
      </w:r>
      <w:proofErr w:type="spellStart"/>
      <w:r w:rsidRPr="00585C97">
        <w:t>Bounding</w:t>
      </w:r>
      <w:proofErr w:type="spellEnd"/>
      <w:r w:rsidRPr="00585C97">
        <w:t xml:space="preserve"> Box oder Region of Interest (ROI) lokalisiert. Anschließend werden aus diesem Bildausschnitt Merkmale wie Form, Textur oder Bewegungsmuster extrahiert, um die Geste zuzuordnen. Diese Verfahren sind direkter und meist mit weniger Rechenleistung umzusetzen und eignen sich insbesondere für 2D-Bilddaten. Sie reagieren jedoch empfindlicher auf Beleuchtungsänderungen, unruhige Hintergründe und Variationen im Erscheinungsbild der Hand.</w:t>
      </w:r>
    </w:p>
    <w:p w14:paraId="4D65C898" w14:textId="77777777" w:rsidR="006849C7" w:rsidRPr="00585C97" w:rsidRDefault="006849C7" w:rsidP="006849C7"/>
    <w:p w14:paraId="569C4B42" w14:textId="2A9F82FB" w:rsidR="006849C7" w:rsidRPr="00585C97" w:rsidRDefault="006849C7" w:rsidP="006849C7">
      <w:r w:rsidRPr="00585C97">
        <w:t>Skelettbasierte Verfahren modellieren die Hand hingegen als Struktur miteinander verbundener Gelenkpunkte und Segmente. Aus diesen können Fingerbewegungen, Gelenkwinkel, Abstände und Bewegungsbahnen detaillierter analysiert werden. Sie sind besonders für Aufgaben geeignet, bei denen die räumliche Orientierung und Bewegung der Hand relevant sind, beispielsweise für die Schätzung eine</w:t>
      </w:r>
      <w:r w:rsidR="00AE4705">
        <w:t>s</w:t>
      </w:r>
      <w:r w:rsidRPr="00585C97">
        <w:t xml:space="preserve"> </w:t>
      </w:r>
      <w:r w:rsidR="00AE4705">
        <w:t>Armwinkels</w:t>
      </w:r>
      <w:r w:rsidRPr="00585C97">
        <w:t>. Dafür benötigen sie jedoch eine zuverlässige Gelenkpunkterkennung</w:t>
      </w:r>
      <w:r w:rsidR="008C798C" w:rsidRPr="00585C97">
        <w:t xml:space="preserve"> im Vorfeld</w:t>
      </w:r>
      <w:r w:rsidRPr="00585C97">
        <w:t xml:space="preserve"> und sind in der Regel </w:t>
      </w:r>
      <w:r w:rsidR="008C798C" w:rsidRPr="00585C97">
        <w:t>rechen</w:t>
      </w:r>
      <w:r w:rsidRPr="00585C97">
        <w:t xml:space="preserve">aufwendiger. </w:t>
      </w:r>
    </w:p>
    <w:p w14:paraId="30391507" w14:textId="77777777" w:rsidR="006849C7" w:rsidRPr="00585C97" w:rsidRDefault="006849C7" w:rsidP="00E21F2E"/>
    <w:p w14:paraId="599C88F3" w14:textId="77777777" w:rsidR="006849C7" w:rsidRPr="00585C97" w:rsidRDefault="006849C7" w:rsidP="00F47E72">
      <w:pPr>
        <w:pStyle w:val="Stichpunkte1"/>
        <w:numPr>
          <w:ilvl w:val="0"/>
          <w:numId w:val="0"/>
        </w:numPr>
      </w:pPr>
    </w:p>
    <w:p w14:paraId="17E5F12B" w14:textId="2D6493A1" w:rsidR="007F6A62" w:rsidRPr="00585C97" w:rsidRDefault="007F6A62" w:rsidP="007F6A62">
      <w:pPr>
        <w:tabs>
          <w:tab w:val="left" w:pos="3506"/>
        </w:tabs>
      </w:pPr>
      <w:r w:rsidRPr="00585C97">
        <w:tab/>
      </w:r>
    </w:p>
    <w:p w14:paraId="738FB6DB" w14:textId="77777777" w:rsidR="007F6A62" w:rsidRPr="00585C97" w:rsidRDefault="007F6A62" w:rsidP="00EE17C6">
      <w:pPr>
        <w:pStyle w:val="berschrift2"/>
        <w:rPr>
          <w:rStyle w:val="Hervorhebung"/>
          <w:noProof/>
        </w:rPr>
      </w:pPr>
      <w:bookmarkStart w:id="118" w:name="_Toc242780593"/>
      <w:r w:rsidRPr="00585C97">
        <w:rPr>
          <w:rStyle w:val="Hervorhebung"/>
          <w:noProof/>
        </w:rPr>
        <w:t>Deep-Learning-basierte Erkennung dynamischer Gesten</w:t>
      </w:r>
      <w:bookmarkEnd w:id="118"/>
    </w:p>
    <w:p w14:paraId="62BEFC23" w14:textId="77777777" w:rsidR="007F6A62" w:rsidRPr="00585C97" w:rsidRDefault="007F6A62" w:rsidP="007F6A62">
      <w:pPr>
        <w:tabs>
          <w:tab w:val="left" w:pos="3506"/>
        </w:tabs>
        <w:rPr>
          <w:rStyle w:val="Hervorhebung"/>
        </w:rPr>
      </w:pPr>
    </w:p>
    <w:p w14:paraId="6B66DE9A" w14:textId="6A40FB2D" w:rsidR="007F6A62" w:rsidRPr="00585C97" w:rsidRDefault="007F6A62" w:rsidP="007F6A62">
      <w:pPr>
        <w:tabs>
          <w:tab w:val="left" w:pos="3506"/>
        </w:tabs>
      </w:pPr>
      <w:r w:rsidRPr="00585C97">
        <w:t>Im Review</w:t>
      </w:r>
      <w:r w:rsidR="008A38EB">
        <w:t xml:space="preserve"> </w:t>
      </w:r>
      <w:r w:rsidR="00B51D5D">
        <w:fldChar w:fldCharType="begin"/>
      </w:r>
      <w:r w:rsidR="00A60310">
        <w:instrText xml:space="preserve"> ADDIN ZOTERO_ITEM CSL_CITATION {"citationID":"lVZ237pO","properties":{"unsorted":false,"formattedCitation":"[73]","plainCitation":"[73]","noteIndex":0},"citationItems":[{"id":180,"uris":["http://zotero.org/users/20567757/items/UMU3ZZP9"],"itemData":{"id":180,"type":"article-journal","abstract":"In recent years, gesture recognition has been widely used in the fields of intelligent driving, virtual reality, and human-computer interaction. With the development of artificial intelligence, deep learning has achieved remarkable success in computer vision. To help researchers better understanding the development status of gesture recognition in video, this article provides a detailed survey of the latest developments in gesture recognition technology for videos based on deep learning. The reviewed methods are broadly categorized into three groups based on the type of neural networks used for recognition: twostream convolutional neural networks, 3D convolutional neural networks, and Long-short Term Memory (LSTM) networks. In this review, we discuss the advantages and limitations of existing technologies, focusing on the feature extraction method of the spatiotemporal structure information in a video sequence, and consider future research directions.","collection-title":"Hand and gesture","container-title":"Virtual Reality &amp; Intelligent Hardware","DOI":"10.1016/j.vrih.2021.05.001","ISSN":"2096-5796","issue":"3","journalAbbreviation":"Virtual Reality &amp; Intelligent Hardware","page":"183-206","source":"ScienceDirect","title":"Review of dynamic gesture recognition","volume":"3","author":[{"family":"Shi","given":"Yuanyuan"},{"family":"Li","given":"Yunan"},{"family":"Fu","given":"Xiaolong"},{"family":"Kaibin","given":"MIAO"},{"family":"Qiguang","given":"MIAO"}],"issued":{"date-parts":[["2021",6,1]]}}}],"schema":"https://github.com/citation-style-language/schema/raw/master/csl-citation.json"} </w:instrText>
      </w:r>
      <w:r w:rsidR="00B51D5D">
        <w:fldChar w:fldCharType="separate"/>
      </w:r>
      <w:r w:rsidR="00A60310" w:rsidRPr="00A60310">
        <w:t>[73]</w:t>
      </w:r>
      <w:r w:rsidR="00B51D5D">
        <w:fldChar w:fldCharType="end"/>
      </w:r>
      <w:r w:rsidR="00B51D5D">
        <w:t xml:space="preserve"> </w:t>
      </w:r>
      <w:r w:rsidRPr="00585C97">
        <w:t>geben die Autoren einen Überblick über Verfahren zur Erkennung dynamischer Gesten aus Videosequenzen. Im Mittelpunkt steht die Frage, wie neben den räumlichen Merkmalen einzelner Bilder auch die zeitliche Entwicklung einer Bewegung berücksichtigt werden kann.</w:t>
      </w:r>
    </w:p>
    <w:p w14:paraId="64769B46" w14:textId="77777777" w:rsidR="007F6A62" w:rsidRPr="00585C97" w:rsidRDefault="007F6A62" w:rsidP="007F6A62">
      <w:pPr>
        <w:tabs>
          <w:tab w:val="left" w:pos="3506"/>
        </w:tabs>
      </w:pPr>
    </w:p>
    <w:p w14:paraId="352FCAD6" w14:textId="5511FC99" w:rsidR="007F6A62" w:rsidRPr="00585C97" w:rsidRDefault="007F6A62" w:rsidP="007F6A62">
      <w:pPr>
        <w:tabs>
          <w:tab w:val="left" w:pos="3506"/>
        </w:tabs>
      </w:pPr>
      <w:r w:rsidRPr="00585C97">
        <w:t>Die Autoren unterscheiden insbesondere zwischen Two-Stream-CNNs, 3D-CNNs und LSTM-basierten Verfahren. Two-Stream-CNNs verarbeiten räumliche Bildinformationen und Bewegungsinformationen in getrennten Netzwerken. Die Bewegungsinformationen können beispielsweise durch Optical Flow (bildliche Bewegungsvektoren) aus aufeinanderfolgenden Videoframes berechnet werden. Beide Merkmalsströme werden anschließend zur Gestenerkennung kombiniert.</w:t>
      </w:r>
    </w:p>
    <w:p w14:paraId="058537A2" w14:textId="77777777" w:rsidR="007F6A62" w:rsidRPr="00585C97" w:rsidRDefault="007F6A62" w:rsidP="007F6A62">
      <w:pPr>
        <w:tabs>
          <w:tab w:val="left" w:pos="3506"/>
        </w:tabs>
      </w:pPr>
    </w:p>
    <w:p w14:paraId="472D38D0" w14:textId="1F1E3F08" w:rsidR="007F6A62" w:rsidRPr="00585C97" w:rsidRDefault="007F6A62" w:rsidP="007F6A62">
      <w:pPr>
        <w:tabs>
          <w:tab w:val="left" w:pos="3506"/>
        </w:tabs>
      </w:pPr>
      <w:r w:rsidRPr="00585C97">
        <w:t xml:space="preserve">3D-CNNs erweitern die Faltung um eine zeitliche Dimension. </w:t>
      </w:r>
      <w:r w:rsidR="002E7F64">
        <w:t xml:space="preserve">Siehe dazu auch </w:t>
      </w:r>
      <w:proofErr w:type="spellStart"/>
      <w:r w:rsidR="002E7F64">
        <w:t>Abschniutt</w:t>
      </w:r>
      <w:proofErr w:type="spellEnd"/>
      <w:r w:rsidR="002E7F64">
        <w:t xml:space="preserve"> </w:t>
      </w:r>
      <w:r w:rsidR="002E7F64">
        <w:fldChar w:fldCharType="begin"/>
      </w:r>
      <w:r w:rsidR="002E7F64">
        <w:instrText xml:space="preserve"> REF _Ref242104507 \r \h </w:instrText>
      </w:r>
      <w:r w:rsidR="002E7F64">
        <w:fldChar w:fldCharType="separate"/>
      </w:r>
      <w:r w:rsidR="002E7F64">
        <w:t>2.9</w:t>
      </w:r>
      <w:r w:rsidR="002E7F64">
        <w:fldChar w:fldCharType="end"/>
      </w:r>
      <w:r w:rsidR="002E7F64">
        <w:t xml:space="preserve"> - </w:t>
      </w:r>
      <w:r w:rsidR="002E7F64" w:rsidRPr="002E7F64">
        <w:rPr>
          <w:rStyle w:val="KapitelReferenzZchn"/>
        </w:rPr>
        <w:fldChar w:fldCharType="begin"/>
      </w:r>
      <w:r w:rsidR="002E7F64" w:rsidRPr="002E7F64">
        <w:rPr>
          <w:rStyle w:val="KapitelReferenzZchn"/>
        </w:rPr>
        <w:instrText xml:space="preserve"> REF _Ref242104507 \h </w:instrText>
      </w:r>
      <w:r w:rsidR="002E7F64">
        <w:rPr>
          <w:rStyle w:val="KapitelReferenzZchn"/>
        </w:rPr>
        <w:instrText xml:space="preserve"> \* MERGEFORMAT </w:instrText>
      </w:r>
      <w:r w:rsidR="002E7F64" w:rsidRPr="002E7F64">
        <w:rPr>
          <w:rStyle w:val="KapitelReferenzZchn"/>
        </w:rPr>
      </w:r>
      <w:r w:rsidR="002E7F64" w:rsidRPr="002E7F64">
        <w:rPr>
          <w:rStyle w:val="KapitelReferenzZchn"/>
        </w:rPr>
        <w:fldChar w:fldCharType="separate"/>
      </w:r>
      <w:proofErr w:type="spellStart"/>
      <w:r w:rsidR="002E7F64" w:rsidRPr="002E7F64">
        <w:rPr>
          <w:rStyle w:val="KapitelReferenzZchn"/>
        </w:rPr>
        <w:t>Convolutional</w:t>
      </w:r>
      <w:proofErr w:type="spellEnd"/>
      <w:r w:rsidR="002E7F64" w:rsidRPr="002E7F64">
        <w:rPr>
          <w:rStyle w:val="KapitelReferenzZchn"/>
        </w:rPr>
        <w:t xml:space="preserve"> </w:t>
      </w:r>
      <w:proofErr w:type="spellStart"/>
      <w:r w:rsidR="002E7F64" w:rsidRPr="002E7F64">
        <w:rPr>
          <w:rStyle w:val="KapitelReferenzZchn"/>
        </w:rPr>
        <w:t>Neural</w:t>
      </w:r>
      <w:proofErr w:type="spellEnd"/>
      <w:r w:rsidR="002E7F64" w:rsidRPr="002E7F64">
        <w:rPr>
          <w:rStyle w:val="KapitelReferenzZchn"/>
        </w:rPr>
        <w:t xml:space="preserve"> Networks</w:t>
      </w:r>
      <w:r w:rsidR="002E7F64" w:rsidRPr="002E7F64">
        <w:rPr>
          <w:rStyle w:val="KapitelReferenzZchn"/>
        </w:rPr>
        <w:fldChar w:fldCharType="end"/>
      </w:r>
      <w:r w:rsidRPr="00585C97">
        <w:t>.</w:t>
      </w:r>
      <w:r w:rsidR="00F70B71" w:rsidRPr="00585C97">
        <w:t xml:space="preserve"> </w:t>
      </w:r>
      <w:r w:rsidRPr="00585C97">
        <w:t>3D-CNNs</w:t>
      </w:r>
      <w:r w:rsidR="00F70B71" w:rsidRPr="00585C97">
        <w:t xml:space="preserve"> </w:t>
      </w:r>
      <w:r w:rsidR="002E7F64">
        <w:t>sin</w:t>
      </w:r>
      <w:r w:rsidR="00C876EB">
        <w:t>d</w:t>
      </w:r>
      <w:r w:rsidR="002E7F64">
        <w:t xml:space="preserve"> hier </w:t>
      </w:r>
      <w:r w:rsidR="00F70B71" w:rsidRPr="00585C97">
        <w:t>am rechenintensivsten.</w:t>
      </w:r>
    </w:p>
    <w:p w14:paraId="5E31FDE7" w14:textId="77777777" w:rsidR="00F70B71" w:rsidRPr="00585C97" w:rsidRDefault="00F70B71" w:rsidP="007F6A62">
      <w:pPr>
        <w:tabs>
          <w:tab w:val="left" w:pos="3506"/>
        </w:tabs>
      </w:pPr>
    </w:p>
    <w:p w14:paraId="62B3E4B1" w14:textId="237AAAB5" w:rsidR="007F6A62" w:rsidRPr="00585C97" w:rsidRDefault="007F6A62" w:rsidP="007F6A62">
      <w:pPr>
        <w:tabs>
          <w:tab w:val="left" w:pos="3506"/>
        </w:tabs>
      </w:pPr>
      <w:r w:rsidRPr="00585C97">
        <w:t>LSTM-basierte Verfahren verarbeiten dagegen eine zeitliche Folge von Merkmalen und modellieren Abhängigkeiten zwischen verschiedenen Zeitpunkten einer Bewegung.</w:t>
      </w:r>
      <w:r w:rsidR="002446B3" w:rsidRPr="00585C97">
        <w:t xml:space="preserve"> Ihr Rechenaufwand ist im </w:t>
      </w:r>
      <w:r w:rsidR="007356B1" w:rsidRPr="00585C97">
        <w:t>Vergleich</w:t>
      </w:r>
      <w:r w:rsidR="002446B3" w:rsidRPr="00585C97">
        <w:t xml:space="preserve"> </w:t>
      </w:r>
      <w:r w:rsidR="007356B1" w:rsidRPr="00585C97">
        <w:t>gering</w:t>
      </w:r>
      <w:r w:rsidR="002446B3" w:rsidRPr="00585C97">
        <w:t>.</w:t>
      </w:r>
    </w:p>
    <w:p w14:paraId="2A5945E6" w14:textId="77777777" w:rsidR="007F6A62" w:rsidRPr="00585C97" w:rsidRDefault="007F6A62" w:rsidP="007F6A62">
      <w:pPr>
        <w:tabs>
          <w:tab w:val="left" w:pos="3506"/>
        </w:tabs>
      </w:pPr>
    </w:p>
    <w:p w14:paraId="2369193B" w14:textId="28D6A3B3" w:rsidR="007F6A62" w:rsidRPr="00585C97" w:rsidRDefault="007F6A62" w:rsidP="007F6A62">
      <w:pPr>
        <w:tabs>
          <w:tab w:val="left" w:pos="3506"/>
        </w:tabs>
      </w:pPr>
      <w:r w:rsidRPr="00585C97">
        <w:lastRenderedPageBreak/>
        <w:t xml:space="preserve">Allen drei Ansätzen ist gemeinsam, dass sie die </w:t>
      </w:r>
      <w:proofErr w:type="spellStart"/>
      <w:r w:rsidRPr="00585C97">
        <w:t>spatiotemporale</w:t>
      </w:r>
      <w:proofErr w:type="spellEnd"/>
      <w:r w:rsidRPr="00585C97">
        <w:t xml:space="preserve"> Struktur einer Geste berücksichtigen. Das Review zeigt damit die Entwicklung von Verfahren, die einzelne Bilder klassifizieren, hin zu Modellen, die Bewegungsabläufe aus Videosequenzen analysieren. Die zusätzliche zeitliche Modellierung erhöht jedoch meist den Rechenaufwand und die Modellkomplexität.</w:t>
      </w:r>
    </w:p>
    <w:p w14:paraId="09F61534" w14:textId="55DD7F2A" w:rsidR="00C876EB" w:rsidRPr="00C876EB" w:rsidRDefault="00D84436" w:rsidP="00774536">
      <w:pPr>
        <w:pStyle w:val="berschrift2"/>
        <w:rPr>
          <w:i/>
          <w:iCs/>
          <w:noProof/>
        </w:rPr>
      </w:pPr>
      <w:bookmarkStart w:id="119" w:name="_Toc242780594"/>
      <w:r w:rsidRPr="00585C97">
        <w:rPr>
          <w:rStyle w:val="Hervorhebung"/>
          <w:noProof/>
        </w:rPr>
        <w:t>Gestensteuerung in der Robotik</w:t>
      </w:r>
      <w:bookmarkEnd w:id="119"/>
      <w:r w:rsidRPr="00585C97">
        <w:rPr>
          <w:rStyle w:val="Hervorhebung"/>
          <w:noProof/>
        </w:rPr>
        <w:t xml:space="preserve"> </w:t>
      </w:r>
    </w:p>
    <w:p w14:paraId="1C70A75E" w14:textId="542E295F" w:rsidR="00774536" w:rsidRPr="00585C97" w:rsidRDefault="00D84436" w:rsidP="00774536">
      <w:r w:rsidRPr="00585C97">
        <w:t>Die Gestenerkennung bildet ein fundamentales Element der visuellen Mensch-Roboter-Interaktion</w:t>
      </w:r>
      <w:r w:rsidR="000460AC">
        <w:t xml:space="preserve"> und </w:t>
      </w:r>
      <w:r w:rsidR="000460AC" w:rsidRPr="00585C97">
        <w:t>ermöglicht es, Roboter über natürliche menschliche Bewegungen zu bedienen</w:t>
      </w:r>
      <w:r w:rsidRPr="00585C97">
        <w:t>. Roboter erfassen menschliche Bewegungen über Videobilder sowie visuelle Sensordaten, teilen diese in Kategorien ein und werten sie als Signale zur Kommunikation aus. Diese Technik schafft eine direkt verständliche, berührungslose Verbindung. Menschen steuern Roboter darüber, deuten auf Objekte oder Richtungen und starten gezielte Handlungen.</w:t>
      </w:r>
    </w:p>
    <w:p w14:paraId="442E7858" w14:textId="77777777" w:rsidR="00774536" w:rsidRPr="00585C97" w:rsidRDefault="00774536" w:rsidP="00774536"/>
    <w:p w14:paraId="640F8034" w14:textId="577A4F6D" w:rsidR="00CE17D8" w:rsidRPr="00585C97" w:rsidRDefault="00CE17D8" w:rsidP="00774536">
      <w:r w:rsidRPr="00585C97">
        <w:t>Das Paper</w:t>
      </w:r>
      <w:r w:rsidR="008A38EB">
        <w:t xml:space="preserve"> </w:t>
      </w:r>
      <w:r w:rsidR="00F77B26" w:rsidRPr="00585C97">
        <w:fldChar w:fldCharType="begin"/>
      </w:r>
      <w:r w:rsidR="00A60310">
        <w:instrText xml:space="preserve"> ADDIN ZOTERO_ITEM CSL_CITATION {"citationID":"UwAUVmuc","properties":{"formattedCitation":"[74]","plainCitation":"[74]","noteIndex":0},"citationItems":[{"id":109,"uris":["http://zotero.org/users/20567757/items/2DLTXL8A"],"itemData":{"id":109,"type":"article-journal","abstract":"Robotic vision for human-robot interaction and collaboration is a critical process for robots to collect and interpret detailed information related to human actions, goals, and preferences, enabling robots to provide more useful services to people. This survey and systematic review presents a comprehensive analysis on robotic vision in human-robot interaction and collaboration over the last 10 years. From a detailed search of 3850 articles, systematic extraction and evaluation was used to identify and explore 310 papers in depth. These papers described robots with some level of autonomy using robotic vision for locomotion, manipulation and/or visual communication to collaborate or interact with people. This paper provides an in-depth analysis of current trends, common domains, methods and procedures, technical processes, data sets and models, experimental testing, sample populations, performance metrics and future challenges. This manuscript found that robotic vision was often used in action and gesture recognition, robot movement in human spaces, object handover and collaborative actions, social communication and learning from demonstration. Few high-impact and novel techniques from the computer vision field had been translated into human-robot interaction and collaboration. Overall, notable advancements have been made on how to develop and deploy robots to assist people.","container-title":"ACM Transactions on Human-Robot Interaction","DOI":"10.1145/3570731","ISSN":"2573-9522, 2573-9522","issue":"1","journalAbbreviation":"J. Hum.-Robot Interact.","note":"arXiv:2307.15363 [cs.RO]","page":"1-66","source":"arXiv.org","title":"Robotic Vision for Human-Robot Interaction and Collaboration: A Survey and Systematic Review","title-short":"Robotic Vision for Human-Robot Interaction and Collaboration","volume":"12","author":[{"family":"Robinson","given":"Nicole"},{"family":"Tidd","given":"Brendan"},{"family":"Campbell","given":"Dylan"},{"family":"Kulić","given":"Dana"},{"family":"Corke","given":"Peter"}],"issued":{"date-parts":[["2023",3,31]]}}}],"schema":"https://github.com/citation-style-language/schema/raw/master/csl-citation.json"} </w:instrText>
      </w:r>
      <w:r w:rsidR="00F77B26" w:rsidRPr="00585C97">
        <w:fldChar w:fldCharType="separate"/>
      </w:r>
      <w:r w:rsidR="00A60310" w:rsidRPr="00A60310">
        <w:t>[74]</w:t>
      </w:r>
      <w:r w:rsidR="00F77B26" w:rsidRPr="00585C97">
        <w:fldChar w:fldCharType="end"/>
      </w:r>
      <w:r w:rsidR="00CE4652" w:rsidRPr="00585C97">
        <w:t xml:space="preserve"> ist</w:t>
      </w:r>
      <w:r w:rsidR="00D84436" w:rsidRPr="00585C97">
        <w:t xml:space="preserve"> </w:t>
      </w:r>
      <w:r w:rsidR="00CE4652" w:rsidRPr="00585C97">
        <w:t>eine</w:t>
      </w:r>
      <w:r w:rsidR="00D84436" w:rsidRPr="00585C97">
        <w:t xml:space="preserve"> Übersichtsarbeit </w:t>
      </w:r>
      <w:r w:rsidR="00CE4652" w:rsidRPr="00585C97">
        <w:t xml:space="preserve">und belegt </w:t>
      </w:r>
      <w:r w:rsidR="00130D3C">
        <w:t>diesen</w:t>
      </w:r>
      <w:r w:rsidR="00D84436" w:rsidRPr="00585C97">
        <w:t xml:space="preserve"> breiten Einsatz computerbasierter visueller Verfahren innerhalb der Mensch-Roboter-Interaktion und -Kollaboration. Die Autoren </w:t>
      </w:r>
      <w:r w:rsidRPr="00585C97">
        <w:t>betrachteten</w:t>
      </w:r>
      <w:r w:rsidR="00D84436" w:rsidRPr="00585C97">
        <w:t xml:space="preserve"> 3.850 wissenschaftliche Veröffentlichungen und prüften</w:t>
      </w:r>
      <w:r w:rsidR="00086542">
        <w:t xml:space="preserve"> dann</w:t>
      </w:r>
      <w:r w:rsidR="00D84436" w:rsidRPr="00585C97">
        <w:t xml:space="preserve"> 310 Arbeiten genau</w:t>
      </w:r>
      <w:r w:rsidR="00086542">
        <w:t>er</w:t>
      </w:r>
      <w:r w:rsidR="00D84436" w:rsidRPr="00585C97">
        <w:t>. Sie machten dabei die</w:t>
      </w:r>
      <w:r w:rsidRPr="00585C97">
        <w:t xml:space="preserve"> folgende</w:t>
      </w:r>
      <w:r w:rsidR="000460AC">
        <w:t>n</w:t>
      </w:r>
      <w:r w:rsidRPr="00585C97">
        <w:t xml:space="preserve"> Anwendungsfelder ausfindig:</w:t>
      </w:r>
      <w:r w:rsidR="00D84436" w:rsidRPr="00585C97">
        <w:t xml:space="preserve"> </w:t>
      </w:r>
    </w:p>
    <w:p w14:paraId="085A737F" w14:textId="77777777" w:rsidR="00AF7BAE" w:rsidRPr="00585C97" w:rsidRDefault="00AF7BAE" w:rsidP="00AF7BAE">
      <w:pPr>
        <w:pStyle w:val="Stichpunkte1"/>
        <w:numPr>
          <w:ilvl w:val="0"/>
          <w:numId w:val="0"/>
        </w:numPr>
      </w:pPr>
    </w:p>
    <w:p w14:paraId="5FCEF477" w14:textId="5A3A4448" w:rsidR="00CE17D8" w:rsidRDefault="00D84436" w:rsidP="00CE17D8">
      <w:pPr>
        <w:pStyle w:val="Stichpunkte1"/>
      </w:pPr>
      <w:r w:rsidRPr="00585C97">
        <w:t xml:space="preserve">Gesten- und Aktionserkennung </w:t>
      </w:r>
      <w:r w:rsidR="00CE17D8" w:rsidRPr="00585C97">
        <w:t xml:space="preserve">von Menschen </w:t>
      </w:r>
    </w:p>
    <w:p w14:paraId="4B96B954" w14:textId="77777777" w:rsidR="00130D3C" w:rsidRPr="00585C97" w:rsidRDefault="00130D3C" w:rsidP="00130D3C">
      <w:pPr>
        <w:pStyle w:val="Stichpunkte1"/>
        <w:numPr>
          <w:ilvl w:val="0"/>
          <w:numId w:val="0"/>
        </w:numPr>
        <w:ind w:left="720"/>
      </w:pPr>
    </w:p>
    <w:p w14:paraId="27998207" w14:textId="35814488" w:rsidR="00130D3C" w:rsidRDefault="00CE17D8" w:rsidP="00130D3C">
      <w:pPr>
        <w:pStyle w:val="Stichpunkte1"/>
      </w:pPr>
      <w:r w:rsidRPr="00585C97">
        <w:t>Steuerung von Roboterb</w:t>
      </w:r>
      <w:r w:rsidR="00D84436" w:rsidRPr="00585C97">
        <w:t>ewegung im Umfeld von Menschen</w:t>
      </w:r>
    </w:p>
    <w:p w14:paraId="4796A52E" w14:textId="77777777" w:rsidR="00130D3C" w:rsidRPr="00585C97" w:rsidRDefault="00130D3C" w:rsidP="00130D3C">
      <w:pPr>
        <w:pStyle w:val="Stichpunkte1"/>
        <w:numPr>
          <w:ilvl w:val="0"/>
          <w:numId w:val="0"/>
        </w:numPr>
        <w:ind w:left="720"/>
      </w:pPr>
    </w:p>
    <w:p w14:paraId="129B0869" w14:textId="5F400373" w:rsidR="00CE17D8" w:rsidRDefault="00D84436" w:rsidP="00CE17D8">
      <w:pPr>
        <w:pStyle w:val="Stichpunkte1"/>
      </w:pPr>
      <w:r w:rsidRPr="00585C97">
        <w:t>Objektübergabe</w:t>
      </w:r>
      <w:r w:rsidR="00AF7BAE" w:rsidRPr="00585C97">
        <w:t xml:space="preserve"> und andere kollaborative Tätigkeiten </w:t>
      </w:r>
    </w:p>
    <w:p w14:paraId="5AAB2241" w14:textId="77777777" w:rsidR="00130D3C" w:rsidRPr="00585C97" w:rsidRDefault="00130D3C" w:rsidP="00130D3C">
      <w:pPr>
        <w:pStyle w:val="Stichpunkte1"/>
        <w:numPr>
          <w:ilvl w:val="0"/>
          <w:numId w:val="0"/>
        </w:numPr>
        <w:ind w:left="720"/>
      </w:pPr>
    </w:p>
    <w:p w14:paraId="3429F486" w14:textId="43B74E05" w:rsidR="00D84436" w:rsidRPr="00130D3C" w:rsidRDefault="00AF7BAE" w:rsidP="00AF7BAE">
      <w:pPr>
        <w:pStyle w:val="Stichpunkte1"/>
        <w:rPr>
          <w:szCs w:val="24"/>
        </w:rPr>
      </w:pPr>
      <w:r w:rsidRPr="00585C97">
        <w:t>soziale Mensch-Roboter-Kommunikation</w:t>
      </w:r>
    </w:p>
    <w:p w14:paraId="3C2DEDCE" w14:textId="77777777" w:rsidR="00130D3C" w:rsidRPr="00585C97" w:rsidRDefault="00130D3C" w:rsidP="00130D3C">
      <w:pPr>
        <w:pStyle w:val="Stichpunkte1"/>
        <w:numPr>
          <w:ilvl w:val="0"/>
          <w:numId w:val="0"/>
        </w:numPr>
        <w:rPr>
          <w:szCs w:val="24"/>
        </w:rPr>
      </w:pPr>
    </w:p>
    <w:p w14:paraId="435B425C" w14:textId="23347985" w:rsidR="00AF7BAE" w:rsidRPr="00585C97" w:rsidRDefault="00AF7BAE" w:rsidP="00AF7BAE">
      <w:pPr>
        <w:pStyle w:val="Stichpunkte1"/>
        <w:rPr>
          <w:szCs w:val="24"/>
        </w:rPr>
      </w:pPr>
      <w:r w:rsidRPr="00585C97">
        <w:rPr>
          <w:szCs w:val="24"/>
        </w:rPr>
        <w:t>Lernen durch menschliche Demonstrationen</w:t>
      </w:r>
    </w:p>
    <w:p w14:paraId="0196FE00" w14:textId="77777777" w:rsidR="009336C2" w:rsidRDefault="009336C2" w:rsidP="00643802">
      <w:pPr>
        <w:rPr>
          <w:rFonts w:hAnsi="Symbol"/>
        </w:rPr>
      </w:pPr>
    </w:p>
    <w:p w14:paraId="1560181C" w14:textId="7E171C69" w:rsidR="00C876EB" w:rsidRPr="00C876EB" w:rsidRDefault="00C876EB" w:rsidP="00643802">
      <w:pPr>
        <w:rPr>
          <w:rStyle w:val="IntensiveHervorhebung"/>
        </w:rPr>
      </w:pPr>
      <w:r w:rsidRPr="00C876EB">
        <w:rPr>
          <w:rStyle w:val="IntensiveHervorhebung"/>
        </w:rPr>
        <w:t xml:space="preserve">Robotersteuerung per Zeigerichtung </w:t>
      </w:r>
    </w:p>
    <w:p w14:paraId="2461FE66" w14:textId="24CC2F51" w:rsidR="00CE4652" w:rsidRPr="00585C97" w:rsidRDefault="00CE4652" w:rsidP="00CE4652">
      <w:r w:rsidRPr="00585C97">
        <w:t xml:space="preserve">Die Übersichtsarbeit </w:t>
      </w:r>
      <w:r w:rsidR="00B907B1" w:rsidRPr="00585C97">
        <w:fldChar w:fldCharType="begin"/>
      </w:r>
      <w:r w:rsidR="00A60310">
        <w:instrText xml:space="preserve"> ADDIN ZOTERO_ITEM CSL_CITATION {"citationID":"R9VP4vpD","properties":{"formattedCitation":"[74]","plainCitation":"[74]","noteIndex":0},"citationItems":[{"id":109,"uris":["http://zotero.org/users/20567757/items/2DLTXL8A"],"itemData":{"id":109,"type":"article-journal","abstract":"Robotic vision for human-robot interaction and collaboration is a critical process for robots to collect and interpret detailed information related to human actions, goals, and preferences, enabling robots to provide more useful services to people. This survey and systematic review presents a comprehensive analysis on robotic vision in human-robot interaction and collaboration over the last 10 years. From a detailed search of 3850 articles, systematic extraction and evaluation was used to identify and explore 310 papers in depth. These papers described robots with some level of autonomy using robotic vision for locomotion, manipulation and/or visual communication to collaborate or interact with people. This paper provides an in-depth analysis of current trends, common domains, methods and procedures, technical processes, data sets and models, experimental testing, sample populations, performance metrics and future challenges. This manuscript found that robotic vision was often used in action and gesture recognition, robot movement in human spaces, object handover and collaborative actions, social communication and learning from demonstration. Few high-impact and novel techniques from the computer vision field had been translated into human-robot interaction and collaboration. Overall, notable advancements have been made on how to develop and deploy robots to assist people.","container-title":"ACM Transactions on Human-Robot Interaction","DOI":"10.1145/3570731","ISSN":"2573-9522, 2573-9522","issue":"1","journalAbbreviation":"J. Hum.-Robot Interact.","note":"arXiv:2307.15363 [cs.RO]","page":"1-66","source":"arXiv.org","title":"Robotic Vision for Human-Robot Interaction and Collaboration: A Survey and Systematic Review","title-short":"Robotic Vision for Human-Robot Interaction and Collaboration","volume":"12","author":[{"family":"Robinson","given":"Nicole"},{"family":"Tidd","given":"Brendan"},{"family":"Campbell","given":"Dylan"},{"family":"Kulić","given":"Dana"},{"family":"Corke","given":"Peter"}],"issued":{"date-parts":[["2023",3,31]]}}}],"schema":"https://github.com/citation-style-language/schema/raw/master/csl-citation.json"} </w:instrText>
      </w:r>
      <w:r w:rsidR="00B907B1" w:rsidRPr="00585C97">
        <w:fldChar w:fldCharType="separate"/>
      </w:r>
      <w:r w:rsidR="00A60310" w:rsidRPr="00A60310">
        <w:t>[74]</w:t>
      </w:r>
      <w:r w:rsidR="00B907B1" w:rsidRPr="00585C97">
        <w:fldChar w:fldCharType="end"/>
      </w:r>
      <w:r w:rsidR="00B907B1">
        <w:t xml:space="preserve"> </w:t>
      </w:r>
      <w:r w:rsidRPr="00585C97">
        <w:t xml:space="preserve">verweist unter anderem auf das Projekt dokumentierende Paper </w:t>
      </w:r>
      <w:r w:rsidR="00F77B26" w:rsidRPr="00585C97">
        <w:fldChar w:fldCharType="begin"/>
      </w:r>
      <w:r w:rsidR="00A60310">
        <w:instrText xml:space="preserve"> ADDIN ZOTERO_ITEM CSL_CITATION {"citationID":"DlYWmYVF","properties":{"formattedCitation":"[75]","plainCitation":"[75]","noteIndex":0},"citationItems":[{"id":112,"uris":["http://zotero.org/users/20567757/items/DNPBAJI5"],"itemData":{"id":112,"type":"book","abstract":"This paper implements a real-time hand gesture recognition algorithm based on the inexpensive Kinect sensor. The use of a depth sensor allows for complex 3D gestures where the system is robust to disturbing objects or persons in the background. A Haarlet-based hand gesture recognition system is implemented to detect hand gestures in any orientation, and more in particular pointing gestures while extracting the 3D pointing direction. The system is integrated on an interactive robot (based on ROS), allowing for real-time hand gesture interaction with the robot. Pointing gestures are translated into goals for the robot, telling him where to go. A demo scenario is presented where the robot looks for persons to interact with, asks for directions, and then detects a 3D pointing direction. The robot then explores his vicinity in the given direction and looks for a new person to interact with.","DOI":"10.1109/ROMAN.2011.6005195","note":"journalAbbreviation: Proceedings - IEEE International Workshop on Robot and Human Interactive Communication\npage: 362\ncontainer-title: Proceedings - IEEE International Workshop on Robot and Human Interactive Communication","number-of-pages":"357","source":"ResearchGate","title":"Real-time 3D hand gesture interaction with a robot for understanding directions from humans","author":[{"family":"Van den Bergh","given":"Michael"},{"family":"Carton","given":"Daniel"},{"family":"Nijs","given":"Roderick","non-dropping-particle":"de"},{"family":"Mitsou","given":"Nikos"},{"family":"Landsiedel","given":"Christian"},{"family":"Kühnlenz","given":"Kolja"},{"family":"Wollherr","given":"Dirk"},{"family":"Van Gool","given":"Luc"},{"family":"Buss","given":"Martin"}],"issued":{"date-parts":[["2011",9,3]]}}}],"schema":"https://github.com/citation-style-language/schema/raw/master/csl-citation.json"} </w:instrText>
      </w:r>
      <w:r w:rsidR="00F77B26" w:rsidRPr="00585C97">
        <w:fldChar w:fldCharType="separate"/>
      </w:r>
      <w:r w:rsidR="00A60310" w:rsidRPr="00A60310">
        <w:t>[75]</w:t>
      </w:r>
      <w:r w:rsidR="00F77B26" w:rsidRPr="00585C97">
        <w:fldChar w:fldCharType="end"/>
      </w:r>
      <w:r w:rsidR="00B907B1">
        <w:t>,</w:t>
      </w:r>
      <w:r w:rsidRPr="00585C97">
        <w:rPr>
          <w:rStyle w:val="Buchtitel"/>
        </w:rPr>
        <w:t xml:space="preserve"> </w:t>
      </w:r>
      <w:r w:rsidRPr="00585C97">
        <w:t>in diesem</w:t>
      </w:r>
      <w:r w:rsidR="00AB7CBA">
        <w:t xml:space="preserve"> </w:t>
      </w:r>
      <w:r w:rsidRPr="00585C97">
        <w:t>wird</w:t>
      </w:r>
      <w:r w:rsidR="00AB7CBA">
        <w:t xml:space="preserve"> die </w:t>
      </w:r>
      <w:r w:rsidR="000460AC">
        <w:t>Implementierung</w:t>
      </w:r>
      <w:r w:rsidR="00AB7CBA">
        <w:t xml:space="preserve"> einer Roboter-Gestensteuerung</w:t>
      </w:r>
      <w:r w:rsidRPr="00585C97">
        <w:t xml:space="preserve"> </w:t>
      </w:r>
      <w:r w:rsidR="00AB7CBA">
        <w:t>anschaulich beschrieben. E</w:t>
      </w:r>
      <w:r w:rsidRPr="00585C97">
        <w:t xml:space="preserve">in selbst fahrender Roboter </w:t>
      </w:r>
      <w:r w:rsidR="00AB7CBA">
        <w:t>wird mit den</w:t>
      </w:r>
      <w:r w:rsidRPr="00585C97">
        <w:t xml:space="preserve"> Informationen aus einer Tiefenkamera gesteuert. Eine menschliche Zeigegeste und eine Raumkarte bilden die Grundlage für eine Bewegungsanweisung.</w:t>
      </w:r>
      <w:r w:rsidR="00E93106" w:rsidRPr="00585C97">
        <w:t xml:space="preserve"> Die daten eines Raumscanners werden mittels </w:t>
      </w:r>
      <w:r w:rsidR="00E93106" w:rsidRPr="00DA2EF1">
        <w:t>ROS</w:t>
      </w:r>
      <w:r w:rsidR="001E5A50">
        <w:t xml:space="preserve"> (siehe </w:t>
      </w:r>
      <w:r w:rsidR="00DA2EF1">
        <w:rPr>
          <w:rStyle w:val="KapitelReferenzZchn"/>
        </w:rPr>
        <w:fldChar w:fldCharType="begin"/>
      </w:r>
      <w:r w:rsidR="00DA2EF1">
        <w:instrText xml:space="preserve"> REF _Ref242115443 \r \h </w:instrText>
      </w:r>
      <w:r w:rsidR="00DA2EF1">
        <w:rPr>
          <w:rStyle w:val="KapitelReferenzZchn"/>
        </w:rPr>
      </w:r>
      <w:r w:rsidR="00DA2EF1">
        <w:rPr>
          <w:rStyle w:val="KapitelReferenzZchn"/>
        </w:rPr>
        <w:fldChar w:fldCharType="separate"/>
      </w:r>
      <w:r w:rsidR="00DA2EF1">
        <w:t>2.4</w:t>
      </w:r>
      <w:r w:rsidR="00DA2EF1">
        <w:rPr>
          <w:rStyle w:val="KapitelReferenzZchn"/>
        </w:rPr>
        <w:fldChar w:fldCharType="end"/>
      </w:r>
      <w:r w:rsidR="00DA2EF1">
        <w:rPr>
          <w:rStyle w:val="KapitelReferenzZchn"/>
        </w:rPr>
        <w:t xml:space="preserve"> - </w:t>
      </w:r>
      <w:r w:rsidR="00DA2EF1" w:rsidRPr="00DA2EF1">
        <w:rPr>
          <w:rStyle w:val="KapitelReferenzZchn"/>
        </w:rPr>
        <w:fldChar w:fldCharType="begin"/>
      </w:r>
      <w:r w:rsidR="00DA2EF1" w:rsidRPr="00DA2EF1">
        <w:rPr>
          <w:rStyle w:val="KapitelReferenzZchn"/>
        </w:rPr>
        <w:instrText xml:space="preserve"> REF _Ref242115443 \h </w:instrText>
      </w:r>
      <w:r w:rsidR="00DA2EF1">
        <w:rPr>
          <w:rStyle w:val="KapitelReferenzZchn"/>
        </w:rPr>
        <w:instrText xml:space="preserve"> \* MERGEFORMAT </w:instrText>
      </w:r>
      <w:r w:rsidR="00DA2EF1" w:rsidRPr="00DA2EF1">
        <w:rPr>
          <w:rStyle w:val="KapitelReferenzZchn"/>
        </w:rPr>
      </w:r>
      <w:r w:rsidR="00DA2EF1" w:rsidRPr="00DA2EF1">
        <w:rPr>
          <w:rStyle w:val="KapitelReferenzZchn"/>
        </w:rPr>
        <w:fldChar w:fldCharType="separate"/>
      </w:r>
      <w:r w:rsidR="00DA2EF1" w:rsidRPr="00DA2EF1">
        <w:rPr>
          <w:rStyle w:val="KapitelReferenzZchn"/>
        </w:rPr>
        <w:t>Robot Operating System</w:t>
      </w:r>
      <w:r w:rsidR="00DA2EF1" w:rsidRPr="00DA2EF1">
        <w:rPr>
          <w:rStyle w:val="KapitelReferenzZchn"/>
        </w:rPr>
        <w:fldChar w:fldCharType="end"/>
      </w:r>
      <w:r w:rsidR="001E5A50">
        <w:t>)</w:t>
      </w:r>
      <w:r w:rsidR="00E93106" w:rsidRPr="00585C97">
        <w:t xml:space="preserve"> in eine Umgebungskarte der möglichen Bewegungs</w:t>
      </w:r>
      <w:r w:rsidR="00AA3DB3" w:rsidRPr="00585C97">
        <w:t>ziele</w:t>
      </w:r>
      <w:r w:rsidR="00E93106" w:rsidRPr="00585C97">
        <w:t xml:space="preserve"> überführt. Die Zeigerichtung wird</w:t>
      </w:r>
      <w:r w:rsidR="000460AC">
        <w:t>,</w:t>
      </w:r>
      <w:r w:rsidR="00E93106" w:rsidRPr="00585C97">
        <w:t xml:space="preserve"> unter Berücksichtigung der Position von Menschen und Roboter</w:t>
      </w:r>
      <w:r w:rsidR="000460AC">
        <w:t xml:space="preserve"> bzw. seiner </w:t>
      </w:r>
      <w:r w:rsidR="00E93106" w:rsidRPr="00585C97">
        <w:t>Kamera</w:t>
      </w:r>
      <w:r w:rsidR="000460AC">
        <w:t>,</w:t>
      </w:r>
      <w:r w:rsidR="00E93106" w:rsidRPr="00585C97">
        <w:t xml:space="preserve"> verarbeitet. Es wird </w:t>
      </w:r>
      <w:r w:rsidR="00AA3DB3" w:rsidRPr="00585C97">
        <w:t>berechnet,</w:t>
      </w:r>
      <w:r w:rsidR="00E93106" w:rsidRPr="00585C97">
        <w:t xml:space="preserve"> </w:t>
      </w:r>
      <w:r w:rsidR="00AA3DB3" w:rsidRPr="00585C97">
        <w:t xml:space="preserve">wie dicht die Ziele an der </w:t>
      </w:r>
      <w:r w:rsidR="00E93106" w:rsidRPr="00585C97">
        <w:t>Zeige</w:t>
      </w:r>
      <w:r w:rsidR="000460AC">
        <w:t xml:space="preserve">linie </w:t>
      </w:r>
      <w:r w:rsidR="00E93106" w:rsidRPr="00585C97">
        <w:t xml:space="preserve">im Raum </w:t>
      </w:r>
      <w:r w:rsidR="00AA3DB3" w:rsidRPr="00585C97">
        <w:t>liegen</w:t>
      </w:r>
      <w:r w:rsidR="00E93106" w:rsidRPr="00585C97">
        <w:t>.</w:t>
      </w:r>
      <w:r w:rsidR="00AA3DB3" w:rsidRPr="00585C97">
        <w:t xml:space="preserve"> Auch wird</w:t>
      </w:r>
      <w:r w:rsidR="000460AC">
        <w:t xml:space="preserve"> </w:t>
      </w:r>
      <w:r w:rsidR="00AA3DB3" w:rsidRPr="00585C97">
        <w:t>über eine Rutenplan</w:t>
      </w:r>
      <w:r w:rsidR="000460AC">
        <w:t>ung</w:t>
      </w:r>
      <w:r w:rsidR="00AA3DB3" w:rsidRPr="00585C97">
        <w:t xml:space="preserve"> (in Englisch Pathfind</w:t>
      </w:r>
      <w:r w:rsidR="000460AC">
        <w:t>ing</w:t>
      </w:r>
      <w:r w:rsidR="00AA3DB3" w:rsidRPr="00585C97">
        <w:t xml:space="preserve">) </w:t>
      </w:r>
      <w:r w:rsidR="000460AC">
        <w:t xml:space="preserve">mittels ROS </w:t>
      </w:r>
      <w:r w:rsidR="00AA3DB3" w:rsidRPr="00585C97">
        <w:t>die Erreichbarkeit</w:t>
      </w:r>
      <w:r w:rsidR="000460AC">
        <w:t xml:space="preserve"> dieser Ziele</w:t>
      </w:r>
      <w:r w:rsidR="00AA3DB3" w:rsidRPr="00585C97">
        <w:t xml:space="preserve"> bestimmt.</w:t>
      </w:r>
      <w:r w:rsidR="00E93106" w:rsidRPr="00585C97">
        <w:t xml:space="preserve"> </w:t>
      </w:r>
      <w:r w:rsidR="00AA3DB3" w:rsidRPr="00585C97">
        <w:t xml:space="preserve">Auf der Grundlage dieser zwei Informationen steuert der Roboter </w:t>
      </w:r>
      <w:r w:rsidR="00C876EB">
        <w:t>dann ein</w:t>
      </w:r>
      <w:r w:rsidR="00AA3DB3" w:rsidRPr="00585C97">
        <w:t xml:space="preserve"> Ziel an.</w:t>
      </w:r>
      <w:r w:rsidR="005375CA" w:rsidRPr="00585C97">
        <w:t xml:space="preserve"> Das folgende Bild </w:t>
      </w:r>
      <w:r w:rsidR="00C47954" w:rsidRPr="00585C97">
        <w:t>zeigt</w:t>
      </w:r>
      <w:r w:rsidR="005375CA" w:rsidRPr="00585C97">
        <w:t xml:space="preserve"> die Interaktion und die Raumkarte. </w:t>
      </w:r>
    </w:p>
    <w:p w14:paraId="1FFEFB12" w14:textId="77777777" w:rsidR="00C75B6A" w:rsidRPr="00585C97" w:rsidRDefault="00C75B6A" w:rsidP="00CE4652"/>
    <w:p w14:paraId="119A3CFD" w14:textId="77777777" w:rsidR="00C75B6A" w:rsidRPr="00585C97" w:rsidRDefault="00C75B6A" w:rsidP="00C75B6A">
      <w:pPr>
        <w:keepNext/>
        <w:jc w:val="center"/>
      </w:pPr>
      <w:r w:rsidRPr="00585C97">
        <w:rPr>
          <w:noProof/>
        </w:rPr>
        <w:lastRenderedPageBreak/>
        <w:drawing>
          <wp:inline distT="0" distB="0" distL="0" distR="0" wp14:anchorId="11988A09" wp14:editId="25B5474D">
            <wp:extent cx="3847795" cy="1923899"/>
            <wp:effectExtent l="0" t="0" r="635" b="635"/>
            <wp:docPr id="2477389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38960" name=""/>
                    <pic:cNvPicPr/>
                  </pic:nvPicPr>
                  <pic:blipFill>
                    <a:blip r:embed="rId57"/>
                    <a:stretch>
                      <a:fillRect/>
                    </a:stretch>
                  </pic:blipFill>
                  <pic:spPr>
                    <a:xfrm>
                      <a:off x="0" y="0"/>
                      <a:ext cx="3987118" cy="1993561"/>
                    </a:xfrm>
                    <a:prstGeom prst="rect">
                      <a:avLst/>
                    </a:prstGeom>
                  </pic:spPr>
                </pic:pic>
              </a:graphicData>
            </a:graphic>
          </wp:inline>
        </w:drawing>
      </w:r>
    </w:p>
    <w:p w14:paraId="636DA854" w14:textId="5E47A2A5" w:rsidR="00CE4652" w:rsidRDefault="00C75B6A" w:rsidP="00C876EB">
      <w:pPr>
        <w:pStyle w:val="Beschriftung"/>
        <w:jc w:val="center"/>
      </w:pPr>
      <w:bookmarkStart w:id="120" w:name="_Ref240914175"/>
      <w:bookmarkStart w:id="121" w:name="_Toc239338439"/>
      <w:r w:rsidRPr="00585C97">
        <w:t xml:space="preserve">Figure </w:t>
      </w:r>
      <w:r w:rsidR="005315BE">
        <w:fldChar w:fldCharType="begin"/>
      </w:r>
      <w:r w:rsidR="005315BE">
        <w:instrText xml:space="preserve"> SEQ Figure \* ARABIC </w:instrText>
      </w:r>
      <w:r w:rsidR="005315BE">
        <w:fldChar w:fldCharType="separate"/>
      </w:r>
      <w:r w:rsidR="005315BE">
        <w:rPr>
          <w:noProof/>
        </w:rPr>
        <w:t>18</w:t>
      </w:r>
      <w:r w:rsidR="005315BE">
        <w:rPr>
          <w:noProof/>
        </w:rPr>
        <w:fldChar w:fldCharType="end"/>
      </w:r>
      <w:bookmarkEnd w:id="120"/>
      <w:r w:rsidRPr="00585C97">
        <w:t xml:space="preserve"> - Robotersteuerung mit </w:t>
      </w:r>
      <w:r w:rsidR="005375CA" w:rsidRPr="00585C97">
        <w:t xml:space="preserve">Raumkarte und </w:t>
      </w:r>
      <w:r w:rsidRPr="00585C97">
        <w:t>Zeigerichtung</w:t>
      </w:r>
      <w:r w:rsidR="005375CA" w:rsidRPr="00585C97">
        <w:t xml:space="preserve"> (grün)</w:t>
      </w:r>
      <w:r w:rsidR="00C47954" w:rsidRPr="00585C97">
        <w:t>,</w:t>
      </w:r>
      <w:r w:rsidRPr="00585C97">
        <w:t xml:space="preserve"> </w:t>
      </w:r>
      <w:r w:rsidR="005375CA" w:rsidRPr="00585C97">
        <w:t>Bewegungszielen (</w:t>
      </w:r>
      <w:r w:rsidR="00C47954" w:rsidRPr="00585C97">
        <w:t>hellblau</w:t>
      </w:r>
      <w:r w:rsidR="005375CA" w:rsidRPr="00585C97">
        <w:t>)</w:t>
      </w:r>
      <w:r w:rsidR="00C47954" w:rsidRPr="00585C97">
        <w:t>, Bewegungsrute (pink), Hindernisse (rot)</w:t>
      </w:r>
      <w:r w:rsidRPr="00585C97">
        <w:t xml:space="preserve"> </w:t>
      </w:r>
      <w:r w:rsidR="00F77B26" w:rsidRPr="00585C97">
        <w:fldChar w:fldCharType="begin"/>
      </w:r>
      <w:r w:rsidR="00A60310">
        <w:instrText xml:space="preserve"> ADDIN ZOTERO_ITEM CSL_CITATION {"citationID":"4nKmxw7k","properties":{"formattedCitation":"[75]","plainCitation":"[75]","noteIndex":0},"citationItems":[{"id":112,"uris":["http://zotero.org/users/20567757/items/DNPBAJI5"],"itemData":{"id":112,"type":"book","abstract":"This paper implements a real-time hand gesture recognition algorithm based on the inexpensive Kinect sensor. The use of a depth sensor allows for complex 3D gestures where the system is robust to disturbing objects or persons in the background. A Haarlet-based hand gesture recognition system is implemented to detect hand gestures in any orientation, and more in particular pointing gestures while extracting the 3D pointing direction. The system is integrated on an interactive robot (based on ROS), allowing for real-time hand gesture interaction with the robot. Pointing gestures are translated into goals for the robot, telling him where to go. A demo scenario is presented where the robot looks for persons to interact with, asks for directions, and then detects a 3D pointing direction. The robot then explores his vicinity in the given direction and looks for a new person to interact with.","DOI":"10.1109/ROMAN.2011.6005195","note":"journalAbbreviation: Proceedings - IEEE International Workshop on Robot and Human Interactive Communication\npage: 362\ncontainer-title: Proceedings - IEEE International Workshop on Robot and Human Interactive Communication","number-of-pages":"357","source":"ResearchGate","title":"Real-time 3D hand gesture interaction with a robot for understanding directions from humans","author":[{"family":"Van den Bergh","given":"Michael"},{"family":"Carton","given":"Daniel"},{"family":"Nijs","given":"Roderick","non-dropping-particle":"de"},{"family":"Mitsou","given":"Nikos"},{"family":"Landsiedel","given":"Christian"},{"family":"Kühnlenz","given":"Kolja"},{"family":"Wollherr","given":"Dirk"},{"family":"Van Gool","given":"Luc"},{"family":"Buss","given":"Martin"}],"issued":{"date-parts":[["2011",9,3]]}}}],"schema":"https://github.com/citation-style-language/schema/raw/master/csl-citation.json"} </w:instrText>
      </w:r>
      <w:r w:rsidR="00F77B26" w:rsidRPr="00585C97">
        <w:fldChar w:fldCharType="separate"/>
      </w:r>
      <w:bookmarkEnd w:id="121"/>
      <w:r w:rsidR="00A60310" w:rsidRPr="00A60310">
        <w:t>[75]</w:t>
      </w:r>
      <w:r w:rsidR="00F77B26" w:rsidRPr="00585C97">
        <w:fldChar w:fldCharType="end"/>
      </w:r>
    </w:p>
    <w:p w14:paraId="06968DF2" w14:textId="77777777" w:rsidR="00C876EB" w:rsidRPr="00C876EB" w:rsidRDefault="00C876EB" w:rsidP="00C876EB"/>
    <w:p w14:paraId="22EE9E15" w14:textId="6DCFEACB" w:rsidR="00B73A5E" w:rsidRPr="00585C97" w:rsidRDefault="006944A1" w:rsidP="006944A1">
      <w:pPr>
        <w:pStyle w:val="berschrift2"/>
        <w:rPr>
          <w:noProof/>
        </w:rPr>
      </w:pPr>
      <w:bookmarkStart w:id="122" w:name="_Toc242780595"/>
      <w:r w:rsidRPr="00585C97">
        <w:rPr>
          <w:noProof/>
        </w:rPr>
        <w:t>Pose-</w:t>
      </w:r>
      <w:r w:rsidR="00C466F2">
        <w:rPr>
          <w:noProof/>
        </w:rPr>
        <w:t>Schätzung</w:t>
      </w:r>
      <w:bookmarkEnd w:id="122"/>
    </w:p>
    <w:p w14:paraId="0E016A49" w14:textId="6BF1390D" w:rsidR="00024F11" w:rsidRPr="00585C97" w:rsidRDefault="00024F11" w:rsidP="008D38D2">
      <w:r w:rsidRPr="00B907B1">
        <w:t>Das Paper</w:t>
      </w:r>
      <w:r w:rsidR="00B907B1">
        <w:t xml:space="preserve"> </w:t>
      </w:r>
      <w:r w:rsidR="00F77B26" w:rsidRPr="00585C97">
        <w:fldChar w:fldCharType="begin"/>
      </w:r>
      <w:r w:rsidR="00A60310">
        <w:instrText xml:space="preserve"> ADDIN ZOTERO_ITEM CSL_CITATION {"citationID":"574pirsk","properties":{"formattedCitation":"[76]","plainCitation":"[76]","noteIndex":0},"citationItems":[{"id":118,"uris":["http://zotero.org/users/20567757/items/GBWYRCYK"],"itemData":{"id":118,"type":"article-journal","abstract":"Recent advances in computer vision and learning-based approaches have led to the emergence of markerless human pose estimation as a promising alternative to established motion capturing methods. Markerless methods offer several advantages, including low hardware requirements, affordability, fast setup, and reduced post-processing efforts. However, the accuracy of these methods and the speed at which poses are inferred tend to be lower when compared with marker-based optical motion capturing, which might restrict their range of applications. This study assessed the accuracy, precision, and inference speed of 11 different open source monocular markerless human pose estimators. For this we created Physio2.2M, a dataset comprising 2.2 million RGB frames of 25 unimpaired participants engaged in physical exercise paired with the corresponding ground truth measurements from an optical motion capture system using passive markers. The mean per joint position error between markerless human pose estimators and marker-based optical motion capturing was found to be in the range of 72 to 122 mm in 2D within the image plane and 146 to 249 mm in 3D when considering depth. The knee flexion angle was measured with a mean absolute error of $$9.3-21.9^{\\circ }$$in 2D and $$14.1-25.8^{\\circ }$$in 3D. The elbow flexion angle was measured with a mean absolute error of $$21.5-28.9^{\\circ }$$in 2D and $$16.3-26.0^{\\circ }$$in 3D. Some of the investigated 2D human pose estimators can achieve accuracies comparable to visual assessments. The inference speed of direct pose estimators ranged between 25 and 200 FPS and 2D-to-3D lifting methods achieved inference speeds of 117 to 9341 FPS. The accuracy and precision varied greatly between different pose estimators and between different image dimensions. This study offers a valuable comparison on the performance of different pose estimators in applications involving physical activities and highlights current limitations.","container-title":"Scientific Reports","DOI":"10.1038/s41598-025-22626-7","ISSN":"2045-2322","issue":"1","journalAbbreviation":"Sci Rep","language":"en","license":"2026 The Author(s)","page":"38767","publisher":"Nature Publishing Group","source":"www.nature.com","title":"Assessment of monocular human pose estimation models for clinical movement analysis","volume":"15","author":[{"family":"Rode","given":"David"},{"family":"Dunkel","given":"Annika"},{"family":"Willi","given":"Romina"},{"family":"Wolf","given":"Peter"},{"family":"Xiloyannis","given":"Michele"},{"family":"Riener","given":"Robert"}],"issued":{"date-parts":[["2025",11,5]]}}}],"schema":"https://github.com/citation-style-language/schema/raw/master/csl-citation.json"} </w:instrText>
      </w:r>
      <w:r w:rsidR="00F77B26" w:rsidRPr="00585C97">
        <w:fldChar w:fldCharType="separate"/>
      </w:r>
      <w:r w:rsidR="00A60310" w:rsidRPr="00A60310">
        <w:t>[76]</w:t>
      </w:r>
      <w:r w:rsidR="00F77B26" w:rsidRPr="00585C97">
        <w:fldChar w:fldCharType="end"/>
      </w:r>
      <w:r w:rsidRPr="00585C97">
        <w:t xml:space="preserve"> untersuch</w:t>
      </w:r>
      <w:r w:rsidR="002E126A">
        <w:t>t</w:t>
      </w:r>
      <w:r w:rsidRPr="00585C97">
        <w:t xml:space="preserve"> die Leistungsfähigkeit </w:t>
      </w:r>
      <w:proofErr w:type="spellStart"/>
      <w:r w:rsidRPr="00585C97">
        <w:t>markerloser</w:t>
      </w:r>
      <w:proofErr w:type="spellEnd"/>
      <w:r w:rsidRPr="00585C97">
        <w:t>, monokularer (nur ein Kamera</w:t>
      </w:r>
      <w:r w:rsidR="00DA2EF1">
        <w:t>sensor</w:t>
      </w:r>
      <w:r w:rsidRPr="00585C97">
        <w:t xml:space="preserve">) Verfahren zur menschlichen </w:t>
      </w:r>
      <w:proofErr w:type="spellStart"/>
      <w:r w:rsidRPr="00585C97">
        <w:t>Posenschätzung</w:t>
      </w:r>
      <w:proofErr w:type="spellEnd"/>
      <w:r w:rsidRPr="00585C97">
        <w:t xml:space="preserve">. Ziel der Studie ist es, die Genauigkeit, Präzision und Verarbeitungsgeschwindigkeit verschiedener Open-Source-Modelle für die Analyse menschlicher Bewegungen zu vergleichen. Im Mittelpunkt steht die Frage, inwieweit </w:t>
      </w:r>
      <w:proofErr w:type="spellStart"/>
      <w:r w:rsidRPr="00585C97">
        <w:t>Posenschätzung</w:t>
      </w:r>
      <w:proofErr w:type="spellEnd"/>
      <w:r w:rsidRPr="00585C97">
        <w:t xml:space="preserve"> aus einzelnen RGB-Kamerabildern etablierte </w:t>
      </w:r>
      <w:proofErr w:type="spellStart"/>
      <w:r w:rsidRPr="00585C97">
        <w:t>markerbasierte</w:t>
      </w:r>
      <w:proofErr w:type="spellEnd"/>
      <w:r w:rsidRPr="00585C97">
        <w:t xml:space="preserve"> Motion-Capture-Systeme ersetzen oder ergänzen kann.</w:t>
      </w:r>
    </w:p>
    <w:p w14:paraId="523BD89A" w14:textId="77777777" w:rsidR="00024F11" w:rsidRPr="00585C97" w:rsidRDefault="00024F11" w:rsidP="008D38D2"/>
    <w:p w14:paraId="41FCE5B9" w14:textId="3C655E6C" w:rsidR="00B351D4" w:rsidRDefault="00686BCE" w:rsidP="008D38D2">
      <w:r w:rsidRPr="00686BCE">
        <w:t xml:space="preserve">Die Autoren erstellen einen großen Datensatz annotierter RGB-Aufnahmen, deren Gelenkpositionen mithilfe eines </w:t>
      </w:r>
      <w:proofErr w:type="spellStart"/>
      <w:r w:rsidRPr="00686BCE">
        <w:t>markerbasierten</w:t>
      </w:r>
      <w:proofErr w:type="spellEnd"/>
      <w:r w:rsidRPr="00686BCE">
        <w:t xml:space="preserve"> Motion-Capture-Systems erfasst werden.</w:t>
      </w:r>
    </w:p>
    <w:p w14:paraId="5FB54212" w14:textId="77777777" w:rsidR="00686BCE" w:rsidRPr="00585C97" w:rsidRDefault="00686BCE" w:rsidP="008D38D2"/>
    <w:p w14:paraId="23D34ED3" w14:textId="36115B82" w:rsidR="00B351D4" w:rsidRPr="00585C97" w:rsidRDefault="00B351D4" w:rsidP="008D38D2">
      <w:r w:rsidRPr="00585C97">
        <w:t>Verglichen werden insgesamt elf</w:t>
      </w:r>
      <w:r w:rsidR="00004C32" w:rsidRPr="00585C97">
        <w:t xml:space="preserve"> bzw. zwölf</w:t>
      </w:r>
      <w:r w:rsidRPr="00585C97">
        <w:t xml:space="preserve"> monokulare </w:t>
      </w:r>
      <w:proofErr w:type="spellStart"/>
      <w:r w:rsidRPr="00585C97">
        <w:t>Posenschätzungsmodelle</w:t>
      </w:r>
      <w:proofErr w:type="spellEnd"/>
      <w:r w:rsidRPr="00585C97">
        <w:t xml:space="preserve">. Dazu gehören direkte 2D- und 3D-Verfahren. Die untersuchten Verfahren werden anhand der Genauigkeit, der Erkennungsrate und der Inferenzgeschwindigkeit bewertet. </w:t>
      </w:r>
      <w:r w:rsidR="00004C32" w:rsidRPr="00585C97">
        <w:t>Untersucht werden:</w:t>
      </w:r>
    </w:p>
    <w:p w14:paraId="55393279" w14:textId="77777777" w:rsidR="00004C32" w:rsidRPr="00585C97" w:rsidRDefault="00004C32" w:rsidP="00004C32"/>
    <w:p w14:paraId="2F3FFB4C" w14:textId="0452B2A1" w:rsidR="00D71FDE" w:rsidRPr="00585C97" w:rsidRDefault="00D71FDE" w:rsidP="00D71FDE">
      <w:pPr>
        <w:pStyle w:val="Stichpunkte1"/>
      </w:pPr>
      <w:proofErr w:type="spellStart"/>
      <w:r w:rsidRPr="00585C97">
        <w:t>OpenPose</w:t>
      </w:r>
      <w:proofErr w:type="spellEnd"/>
      <w:r w:rsidRPr="00585C97">
        <w:t xml:space="preserve"> – schätzt 2D-Körper-Landmarks mehrerer Personen</w:t>
      </w:r>
    </w:p>
    <w:p w14:paraId="44986AE0" w14:textId="77777777" w:rsidR="00D71FDE" w:rsidRPr="00585C97" w:rsidRDefault="00D71FDE" w:rsidP="00D71FDE">
      <w:pPr>
        <w:rPr>
          <w:szCs w:val="21"/>
        </w:rPr>
      </w:pPr>
    </w:p>
    <w:p w14:paraId="2648EC2B" w14:textId="3C589465" w:rsidR="00D71FDE" w:rsidRPr="00585C97" w:rsidRDefault="00D71FDE" w:rsidP="00D71FDE">
      <w:pPr>
        <w:pStyle w:val="Stichpunkte1"/>
      </w:pPr>
      <w:proofErr w:type="spellStart"/>
      <w:r w:rsidRPr="00585C97">
        <w:t>AlphaPose</w:t>
      </w:r>
      <w:proofErr w:type="spellEnd"/>
      <w:r w:rsidRPr="00585C97">
        <w:t xml:space="preserve"> – schätzt 2D-Körper-Landmarks einzelner Personen</w:t>
      </w:r>
    </w:p>
    <w:p w14:paraId="5698EA76" w14:textId="77777777" w:rsidR="00D71FDE" w:rsidRPr="00585C97" w:rsidRDefault="00D71FDE" w:rsidP="00D71FDE">
      <w:pPr>
        <w:rPr>
          <w:szCs w:val="21"/>
        </w:rPr>
      </w:pPr>
    </w:p>
    <w:p w14:paraId="43679D97" w14:textId="342BC6EE" w:rsidR="00D71FDE" w:rsidRPr="00585C97" w:rsidRDefault="00D71FDE" w:rsidP="00D71FDE">
      <w:pPr>
        <w:pStyle w:val="Stichpunkte1"/>
      </w:pPr>
      <w:proofErr w:type="spellStart"/>
      <w:r w:rsidRPr="00585C97">
        <w:t>BlazePose</w:t>
      </w:r>
      <w:proofErr w:type="spellEnd"/>
      <w:r w:rsidRPr="00585C97">
        <w:t xml:space="preserve"> Local – schätzt lokale 2D-Körper-Landmarks</w:t>
      </w:r>
    </w:p>
    <w:p w14:paraId="791572D5" w14:textId="77777777" w:rsidR="00D71FDE" w:rsidRPr="00585C97" w:rsidRDefault="00D71FDE" w:rsidP="00D71FDE">
      <w:pPr>
        <w:rPr>
          <w:szCs w:val="21"/>
        </w:rPr>
      </w:pPr>
    </w:p>
    <w:p w14:paraId="46E3526F" w14:textId="381A8A8F" w:rsidR="00D71FDE" w:rsidRPr="00585C97" w:rsidRDefault="00D71FDE" w:rsidP="00D71FDE">
      <w:pPr>
        <w:pStyle w:val="Stichpunkte1"/>
      </w:pPr>
      <w:proofErr w:type="spellStart"/>
      <w:r w:rsidRPr="00585C97">
        <w:t>BlazePose</w:t>
      </w:r>
      <w:proofErr w:type="spellEnd"/>
      <w:r w:rsidRPr="00585C97">
        <w:t xml:space="preserve"> World – schätzt 3D-Körper-Landmarks</w:t>
      </w:r>
    </w:p>
    <w:p w14:paraId="19DE4C4F" w14:textId="77777777" w:rsidR="00D71FDE" w:rsidRPr="00585C97" w:rsidRDefault="00D71FDE" w:rsidP="00D71FDE">
      <w:pPr>
        <w:rPr>
          <w:szCs w:val="21"/>
        </w:rPr>
      </w:pPr>
    </w:p>
    <w:p w14:paraId="3D0A90E3" w14:textId="49F32B08" w:rsidR="00D71FDE" w:rsidRPr="00585C97" w:rsidRDefault="00D71FDE" w:rsidP="00D71FDE">
      <w:pPr>
        <w:pStyle w:val="Stichpunkte1"/>
      </w:pPr>
      <w:proofErr w:type="spellStart"/>
      <w:r w:rsidRPr="00585C97">
        <w:t>HRNet</w:t>
      </w:r>
      <w:proofErr w:type="spellEnd"/>
      <w:r w:rsidRPr="00585C97">
        <w:t xml:space="preserve"> – schätzt 2D-Körper-Landmarks </w:t>
      </w:r>
    </w:p>
    <w:p w14:paraId="6DD882F2" w14:textId="77777777" w:rsidR="00D71FDE" w:rsidRPr="00585C97" w:rsidRDefault="00D71FDE" w:rsidP="00D71FDE">
      <w:pPr>
        <w:rPr>
          <w:szCs w:val="21"/>
        </w:rPr>
      </w:pPr>
    </w:p>
    <w:p w14:paraId="59651B0C" w14:textId="552D9703" w:rsidR="00D71FDE" w:rsidRPr="00585C97" w:rsidRDefault="00D71FDE" w:rsidP="00D71FDE">
      <w:pPr>
        <w:pStyle w:val="Stichpunkte1"/>
      </w:pPr>
      <w:r w:rsidRPr="00585C97">
        <w:t>Detectron2 – schätzt 2D-Körper-Landmarks einzelner Personen</w:t>
      </w:r>
    </w:p>
    <w:p w14:paraId="16CB87A2" w14:textId="77777777" w:rsidR="00D71FDE" w:rsidRPr="00585C97" w:rsidRDefault="00D71FDE" w:rsidP="00D71FDE">
      <w:pPr>
        <w:rPr>
          <w:szCs w:val="21"/>
        </w:rPr>
      </w:pPr>
    </w:p>
    <w:p w14:paraId="191F1763" w14:textId="02F56B31" w:rsidR="00D71FDE" w:rsidRPr="00585C97" w:rsidRDefault="00D71FDE" w:rsidP="00D71FDE">
      <w:pPr>
        <w:pStyle w:val="Stichpunkte1"/>
      </w:pPr>
      <w:proofErr w:type="spellStart"/>
      <w:r w:rsidRPr="00585C97">
        <w:t>RTMPose</w:t>
      </w:r>
      <w:proofErr w:type="spellEnd"/>
      <w:r w:rsidRPr="00585C97">
        <w:t xml:space="preserve"> – schätzt 2D-Körper-Landmarks</w:t>
      </w:r>
    </w:p>
    <w:p w14:paraId="58D0FA05" w14:textId="77777777" w:rsidR="00D71FDE" w:rsidRPr="00585C97" w:rsidRDefault="00D71FDE" w:rsidP="00D71FDE">
      <w:pPr>
        <w:rPr>
          <w:szCs w:val="21"/>
        </w:rPr>
      </w:pPr>
    </w:p>
    <w:p w14:paraId="64146F7A" w14:textId="45EA5E05" w:rsidR="00D71FDE" w:rsidRPr="00585C97" w:rsidRDefault="00D71FDE" w:rsidP="00D71FDE">
      <w:pPr>
        <w:pStyle w:val="Stichpunkte1"/>
      </w:pPr>
      <w:r w:rsidRPr="00585C97">
        <w:t>RTMW – schätzt 2D- Körper-Landmarks</w:t>
      </w:r>
    </w:p>
    <w:p w14:paraId="7F05771B" w14:textId="77777777" w:rsidR="00D71FDE" w:rsidRPr="00585C97" w:rsidRDefault="00D71FDE" w:rsidP="00D71FDE">
      <w:pPr>
        <w:rPr>
          <w:szCs w:val="21"/>
        </w:rPr>
      </w:pPr>
    </w:p>
    <w:p w14:paraId="0FB73435" w14:textId="1D42E60F" w:rsidR="00D71FDE" w:rsidRPr="00585C97" w:rsidRDefault="00D71FDE" w:rsidP="00D71FDE">
      <w:pPr>
        <w:pStyle w:val="Stichpunkte1"/>
      </w:pPr>
      <w:r w:rsidRPr="00585C97">
        <w:lastRenderedPageBreak/>
        <w:t>RTMO – schätzt 2D-Körper-Landmarks</w:t>
      </w:r>
    </w:p>
    <w:p w14:paraId="025A903A" w14:textId="77777777" w:rsidR="00D71FDE" w:rsidRPr="00585C97" w:rsidRDefault="00D71FDE" w:rsidP="00D71FDE">
      <w:pPr>
        <w:rPr>
          <w:szCs w:val="21"/>
        </w:rPr>
      </w:pPr>
    </w:p>
    <w:p w14:paraId="675BB2AC" w14:textId="3870E662" w:rsidR="00D71FDE" w:rsidRPr="00585C97" w:rsidRDefault="00D71FDE" w:rsidP="00D71FDE">
      <w:pPr>
        <w:pStyle w:val="Stichpunkte1"/>
      </w:pPr>
      <w:proofErr w:type="spellStart"/>
      <w:r w:rsidRPr="00585C97">
        <w:t>MotionBERT</w:t>
      </w:r>
      <w:proofErr w:type="spellEnd"/>
      <w:r w:rsidRPr="00585C97">
        <w:t xml:space="preserve"> –</w:t>
      </w:r>
      <w:r w:rsidR="00E261DC" w:rsidRPr="00585C97">
        <w:t xml:space="preserve"> </w:t>
      </w:r>
      <w:r w:rsidRPr="00585C97">
        <w:t>rekonstruiert 3D-Landmarks aus 2D-Landmarks</w:t>
      </w:r>
      <w:r w:rsidR="00E261DC" w:rsidRPr="00585C97">
        <w:t xml:space="preserve"> (Lifting)</w:t>
      </w:r>
    </w:p>
    <w:p w14:paraId="43E253C4" w14:textId="77777777" w:rsidR="00D71FDE" w:rsidRPr="00585C97" w:rsidRDefault="00D71FDE" w:rsidP="00D71FDE">
      <w:pPr>
        <w:rPr>
          <w:szCs w:val="21"/>
        </w:rPr>
      </w:pPr>
    </w:p>
    <w:p w14:paraId="5CB46A88" w14:textId="7116E0F4" w:rsidR="00D71FDE" w:rsidRPr="00585C97" w:rsidRDefault="00D71FDE" w:rsidP="00D71FDE">
      <w:pPr>
        <w:pStyle w:val="Stichpunkte1"/>
      </w:pPr>
      <w:r w:rsidRPr="00585C97">
        <w:t>PoseFormerV2 –</w:t>
      </w:r>
      <w:r w:rsidR="00E261DC" w:rsidRPr="00585C97">
        <w:t xml:space="preserve"> </w:t>
      </w:r>
      <w:r w:rsidRPr="00585C97">
        <w:t>rekonstruiert 3D-Landmarks aus 2D-Landmarks</w:t>
      </w:r>
      <w:r w:rsidR="00E261DC" w:rsidRPr="00585C97">
        <w:t xml:space="preserve"> (Lifting)</w:t>
      </w:r>
    </w:p>
    <w:p w14:paraId="1067C591" w14:textId="77777777" w:rsidR="00D71FDE" w:rsidRPr="00585C97" w:rsidRDefault="00D71FDE" w:rsidP="00D71FDE">
      <w:pPr>
        <w:rPr>
          <w:szCs w:val="21"/>
        </w:rPr>
      </w:pPr>
    </w:p>
    <w:p w14:paraId="23A6FE64" w14:textId="3BD23B6D" w:rsidR="00E261DC" w:rsidRPr="00585C97" w:rsidRDefault="00D71FDE" w:rsidP="00686BCE">
      <w:pPr>
        <w:pStyle w:val="Stichpunkte1"/>
      </w:pPr>
      <w:proofErr w:type="spellStart"/>
      <w:r w:rsidRPr="00585C97">
        <w:t>MotionAGFormer</w:t>
      </w:r>
      <w:proofErr w:type="spellEnd"/>
      <w:r w:rsidRPr="00585C97">
        <w:t xml:space="preserve"> –</w:t>
      </w:r>
      <w:r w:rsidR="00E261DC" w:rsidRPr="00585C97">
        <w:t xml:space="preserve"> </w:t>
      </w:r>
      <w:r w:rsidRPr="00585C97">
        <w:t>rekonstruiert 3D-Landmarks aus 2D-Landmarks</w:t>
      </w:r>
      <w:r w:rsidR="00E261DC" w:rsidRPr="00585C97">
        <w:t xml:space="preserve"> (Lifting)</w:t>
      </w:r>
    </w:p>
    <w:p w14:paraId="17D3D945" w14:textId="77777777" w:rsidR="00E261DC" w:rsidRPr="00585C97" w:rsidRDefault="00E261DC" w:rsidP="007B6CDA">
      <w:pPr>
        <w:rPr>
          <w:rFonts w:hAnsi="Symbol"/>
        </w:rPr>
      </w:pPr>
    </w:p>
    <w:p w14:paraId="12360E92" w14:textId="263D14B8" w:rsidR="00E261DC" w:rsidRPr="00686BCE" w:rsidRDefault="004A2B4E" w:rsidP="007B6CDA">
      <w:r w:rsidRPr="00585C97">
        <w:t xml:space="preserve">Zusammenfassend kommen die Autoren zu dem Ergebnis, dass monokulare </w:t>
      </w:r>
      <w:proofErr w:type="spellStart"/>
      <w:r w:rsidRPr="00585C97">
        <w:t>Posenschätzungsverfahren</w:t>
      </w:r>
      <w:proofErr w:type="spellEnd"/>
      <w:r w:rsidRPr="00585C97">
        <w:t xml:space="preserve"> eine kostengünstige und echtzeitfähige Alternative für die allgemeine Bewegungsanalyse darstellen. Für präzise klinische oder biomechanische 3D-Messungen sind sie jedoch nur eingeschränkt geeignet. </w:t>
      </w:r>
      <w:proofErr w:type="spellStart"/>
      <w:r w:rsidRPr="00585C97">
        <w:t>BlazePose</w:t>
      </w:r>
      <w:proofErr w:type="spellEnd"/>
      <w:r w:rsidRPr="00585C97">
        <w:t xml:space="preserve"> zeichnet sich insbesondere durch die Kombination aus hoher Verarbeitungsgeschwindigkeit und ausreichender 2D- beziehungsweise grober 3D-Posenschätzung aus</w:t>
      </w:r>
      <w:r w:rsidR="00686BCE">
        <w:t xml:space="preserve"> und ist sozusagen der Testsieger</w:t>
      </w:r>
      <w:r w:rsidRPr="00585C97">
        <w:t>.</w:t>
      </w:r>
    </w:p>
    <w:p w14:paraId="6C9C8430" w14:textId="6211EA96" w:rsidR="00F950FA" w:rsidRPr="00585C97" w:rsidRDefault="00F950FA" w:rsidP="00F950FA">
      <w:pPr>
        <w:pStyle w:val="berschrift2"/>
        <w:rPr>
          <w:noProof/>
        </w:rPr>
      </w:pPr>
      <w:bookmarkStart w:id="123" w:name="_KI_gestützte_Gestenerkennung"/>
      <w:bookmarkStart w:id="124" w:name="_Toc242780596"/>
      <w:bookmarkEnd w:id="123"/>
      <w:r w:rsidRPr="00585C97">
        <w:rPr>
          <w:noProof/>
        </w:rPr>
        <w:t xml:space="preserve">Klassifikation </w:t>
      </w:r>
      <w:r w:rsidR="008E0559" w:rsidRPr="00585C97">
        <w:rPr>
          <w:noProof/>
        </w:rPr>
        <w:t>einer</w:t>
      </w:r>
      <w:r w:rsidRPr="00585C97">
        <w:rPr>
          <w:noProof/>
        </w:rPr>
        <w:t xml:space="preserve"> </w:t>
      </w:r>
      <w:r w:rsidR="008E0559" w:rsidRPr="00585C97">
        <w:rPr>
          <w:noProof/>
        </w:rPr>
        <w:t>Greifg</w:t>
      </w:r>
      <w:r w:rsidRPr="00585C97">
        <w:rPr>
          <w:noProof/>
        </w:rPr>
        <w:t>este</w:t>
      </w:r>
      <w:bookmarkEnd w:id="124"/>
    </w:p>
    <w:p w14:paraId="4B880DF6" w14:textId="610FF094" w:rsidR="00F950FA" w:rsidRPr="00585C97" w:rsidRDefault="00F950FA" w:rsidP="00F950FA">
      <w:r w:rsidRPr="00585C97">
        <w:t>Das Paper</w:t>
      </w:r>
      <w:r w:rsidR="00B907B1">
        <w:t xml:space="preserve"> </w:t>
      </w:r>
      <w:r w:rsidR="00F77B26" w:rsidRPr="00585C97">
        <w:fldChar w:fldCharType="begin"/>
      </w:r>
      <w:r w:rsidR="00A60310">
        <w:instrText xml:space="preserve"> ADDIN ZOTERO_ITEM CSL_CITATION {"citationID":"cvgx3952","properties":{"formattedCitation":"[77]","plainCitation":"[77]","noteIndex":0},"citationItems":[{"id":130,"uris":["http://zotero.org/users/20567757/items/5AUUGWZH"],"itemData":{"id":130,"type":"article-journal","abstract":"The affective motion of humans conveys messages that other humans perceive and understand without conventional linguistic processing. This ability to classify human movement into meaningful gestures or segments plays also a critical role in creating social interaction between humans and robots. In the research presented here, grasping and social gesture recognition by humans and four machine learning techniques (k-Nearest Neighbor, Locality-Sensitive Hashing Forest, Random Forest and Support Vector Machine) is assessed by using human classification data as a reference for evaluating the classification performance of machine learning techniques for thirty hand/arm gestures. The gestures are rated according to the extent of grasping motion on one task and the extent to which the same gestures are perceived as social according to another task. The results indicate that humans clearly rate differently according to the two different tasks. The machine learning techniques provide a similar classification of the actions according to grasping kinematics and social quality. Furthermore, there is a strong association between gesture kinematics and judgments of grasping and the social quality of the hand/arm gestures. Our results support previous research on intention-from-movement understanding that demonstrates the reliance on kinematic information for perceiving the social aspects and intentions in different grasping actions as well as communicative point-light actions.","container-title":"Frontiers in Robotics and AI","DOI":"10.3389/frobt.2021.699505","ISSN":"2296-9144","journalAbbreviation":"Front. Robot. AI","language":"English","publisher":"Frontiers","source":"Frontiers","title":"Kinematic-Based Classification of Social Gestures and Grasping by Humans and Machine Learning Techniques","URL":"https://www.frontiersin.org/journals/robotics-and-ai/articles/10.3389/frobt.2021.699505/full","volume":"8","author":[{"family":"Hemeren","given":"Paul"},{"family":"Veto","given":"Peter"},{"family":"Thill","given":"Serge"},{"family":"Li","given":"Cai"},{"family":"Sun","given":"Jiong"}],"accessed":{"date-parts":[["2026",8,12]]},"issued":{"date-parts":[["2021",10,15]]}}}],"schema":"https://github.com/citation-style-language/schema/raw/master/csl-citation.json"} </w:instrText>
      </w:r>
      <w:r w:rsidR="00F77B26" w:rsidRPr="00585C97">
        <w:fldChar w:fldCharType="separate"/>
      </w:r>
      <w:r w:rsidR="00A60310" w:rsidRPr="00A60310">
        <w:t>[77]</w:t>
      </w:r>
      <w:r w:rsidR="00F77B26" w:rsidRPr="00585C97">
        <w:fldChar w:fldCharType="end"/>
      </w:r>
      <w:r w:rsidRPr="00585C97">
        <w:t xml:space="preserve"> untersucht, ob Greifgesten und soziale Gesten anhand ihrer Bewegungsmerkmale unterschieden werden können. Dabei wird untersucht, welche Eigenschaften von Hand- und Armbewegungen für die Erkennung und Klassifikation von Gesten relevant sind.</w:t>
      </w:r>
    </w:p>
    <w:p w14:paraId="3D8C7F31" w14:textId="77777777" w:rsidR="00F950FA" w:rsidRPr="00585C97" w:rsidRDefault="00F950FA" w:rsidP="00F950FA"/>
    <w:p w14:paraId="51F8590F" w14:textId="2CDD9215" w:rsidR="00F950FA" w:rsidRPr="00585C97" w:rsidRDefault="00F950FA" w:rsidP="00F950FA">
      <w:r w:rsidRPr="00585C97">
        <w:t xml:space="preserve">Für die Untersuchung werden die Bewegungen mit einem sensorbasierten Motion-Capture-Handschuh erfasst. Dadurch können dreidimensionale Positionen von Punkten </w:t>
      </w:r>
      <w:proofErr w:type="gramStart"/>
      <w:r w:rsidRPr="00585C97">
        <w:t>an Hand</w:t>
      </w:r>
      <w:proofErr w:type="gramEnd"/>
      <w:r w:rsidRPr="00585C97">
        <w:t xml:space="preserve">, Fingern und Arm bestimmt werden, siehe </w:t>
      </w:r>
      <w:r w:rsidRPr="00585C97">
        <w:fldChar w:fldCharType="begin"/>
      </w:r>
      <w:r w:rsidRPr="00585C97">
        <w:instrText xml:space="preserve"> REF _Ref237438210 \h </w:instrText>
      </w:r>
      <w:r w:rsidRPr="00585C97">
        <w:fldChar w:fldCharType="separate"/>
      </w:r>
      <w:r w:rsidRPr="00585C97">
        <w:t>Figure 7</w:t>
      </w:r>
      <w:r w:rsidRPr="00585C97">
        <w:fldChar w:fldCharType="end"/>
      </w:r>
      <w:r w:rsidRPr="00585C97">
        <w:t xml:space="preserve">. Aus diesen </w:t>
      </w:r>
      <w:r w:rsidR="00705F25">
        <w:t>Skelettdaten</w:t>
      </w:r>
      <w:r w:rsidRPr="00585C97">
        <w:t xml:space="preserve"> werden verschiedene kinematische Merkmale abgeleitet, darunter Position, Geschwindigkeit, Beschleunigung, Bewegungsrichtung und Veränderungen der Fingerposition. </w:t>
      </w:r>
    </w:p>
    <w:p w14:paraId="3F7D819F" w14:textId="77777777" w:rsidR="00F950FA" w:rsidRPr="00585C97" w:rsidRDefault="00F950FA" w:rsidP="00F950FA"/>
    <w:p w14:paraId="43B1075C" w14:textId="21A64D5B" w:rsidR="00F950FA" w:rsidRPr="00585C97" w:rsidRDefault="00F950FA" w:rsidP="00F950FA">
      <w:r w:rsidRPr="00585C97">
        <w:t xml:space="preserve">Die Autoren vergleichen die Einschätzungen menschlicher Versuchspersonen mit verschiedenen Verfahren des </w:t>
      </w:r>
      <w:proofErr w:type="spellStart"/>
      <w:r w:rsidR="008E0559" w:rsidRPr="00585C97">
        <w:t>Machine</w:t>
      </w:r>
      <w:proofErr w:type="spellEnd"/>
      <w:r w:rsidR="008E0559" w:rsidRPr="00585C97">
        <w:t xml:space="preserve"> </w:t>
      </w:r>
      <w:proofErr w:type="spellStart"/>
      <w:r w:rsidR="008E0559" w:rsidRPr="00585C97">
        <w:t>Learnings</w:t>
      </w:r>
      <w:proofErr w:type="spellEnd"/>
      <w:r w:rsidR="008E0559" w:rsidRPr="00585C97">
        <w:t xml:space="preserve">. </w:t>
      </w:r>
      <w:r w:rsidRPr="00585C97">
        <w:t>Die Ergebnisse zeigen, dass sich Greifgesten anhand der untersuchten Bewegungsmerkmale von Nicht-Greifgesten unterscheiden lassen. Dabei liefern insbesondere die Position und Bewegung der Finger relevante Informationen. Auch die untersuchten Verfahren des maschinellen Lernens können die von den Versuchspersonen vorgenommene Einteilung weitgehend nachvollziehen. Die Klassifikation sozialer Gesten erweist sich dagegen als schwieriger, da deren Bedeutung stärker vom jeweiligen Kontext abhängt.</w:t>
      </w:r>
    </w:p>
    <w:p w14:paraId="79742C4F" w14:textId="77777777" w:rsidR="00F950FA" w:rsidRPr="00585C97" w:rsidRDefault="00F950FA" w:rsidP="00F950FA"/>
    <w:p w14:paraId="55D411D5" w14:textId="48C9B29C" w:rsidR="00F950FA" w:rsidRPr="00585C97" w:rsidRDefault="00F950FA" w:rsidP="00F950FA">
      <w:r w:rsidRPr="00585C97">
        <w:t xml:space="preserve">Die Arbeit zeigt damit, </w:t>
      </w:r>
      <w:r w:rsidR="00950685" w:rsidRPr="00585C97">
        <w:t>dass und wie</w:t>
      </w:r>
      <w:r w:rsidRPr="00585C97">
        <w:t xml:space="preserve"> kinematische Merkmale </w:t>
      </w:r>
      <w:r w:rsidR="00950685" w:rsidRPr="00585C97">
        <w:t>von</w:t>
      </w:r>
      <w:r w:rsidRPr="00585C97">
        <w:t xml:space="preserve"> Hand und Finger</w:t>
      </w:r>
      <w:r w:rsidR="00950685" w:rsidRPr="00585C97">
        <w:t xml:space="preserve">n </w:t>
      </w:r>
      <w:r w:rsidRPr="00585C97">
        <w:t xml:space="preserve">für die Erkennung von Greifgesten verwendet werden können. </w:t>
      </w:r>
      <w:r w:rsidR="00950685" w:rsidRPr="00585C97">
        <w:t>Ihre KI</w:t>
      </w:r>
      <w:r w:rsidR="001A5E69">
        <w:t>-</w:t>
      </w:r>
      <w:r w:rsidR="00950685" w:rsidRPr="00585C97">
        <w:t>Klassifikatoren erreichen eine Genauigkeit von über 90%</w:t>
      </w:r>
      <w:r w:rsidR="001A5E69">
        <w:t xml:space="preserve"> bei der Erkennung von Greifgesten</w:t>
      </w:r>
      <w:r w:rsidR="00950685" w:rsidRPr="00585C97">
        <w:t>.</w:t>
      </w:r>
    </w:p>
    <w:p w14:paraId="1FF751C0" w14:textId="77777777" w:rsidR="00950685" w:rsidRPr="00585C97" w:rsidRDefault="00950685" w:rsidP="00F950FA"/>
    <w:p w14:paraId="05C81BDF" w14:textId="77777777" w:rsidR="00F950FA" w:rsidRPr="00585C97" w:rsidRDefault="00F950FA" w:rsidP="00F950FA">
      <w:pPr>
        <w:keepNext/>
        <w:jc w:val="center"/>
      </w:pPr>
      <w:r w:rsidRPr="00585C97">
        <w:rPr>
          <w:noProof/>
        </w:rPr>
        <w:lastRenderedPageBreak/>
        <w:drawing>
          <wp:inline distT="0" distB="0" distL="0" distR="0" wp14:anchorId="05E8D7AB" wp14:editId="1F23CC3A">
            <wp:extent cx="4348412" cy="1830732"/>
            <wp:effectExtent l="0" t="0" r="0" b="0"/>
            <wp:docPr id="36432379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352011" cy="1832247"/>
                    </a:xfrm>
                    <a:prstGeom prst="rect">
                      <a:avLst/>
                    </a:prstGeom>
                    <a:noFill/>
                  </pic:spPr>
                </pic:pic>
              </a:graphicData>
            </a:graphic>
          </wp:inline>
        </w:drawing>
      </w:r>
    </w:p>
    <w:p w14:paraId="4FC748FA" w14:textId="0BF0708C" w:rsidR="00F950FA" w:rsidRPr="001718D7" w:rsidRDefault="00F950FA" w:rsidP="00F950FA">
      <w:pPr>
        <w:pStyle w:val="Beschriftung"/>
        <w:jc w:val="center"/>
        <w:rPr>
          <w:lang w:val="en-US"/>
        </w:rPr>
      </w:pPr>
      <w:bookmarkStart w:id="125" w:name="_Ref237438210"/>
      <w:bookmarkStart w:id="126" w:name="_Toc239338444"/>
      <w:r w:rsidRPr="003F5121">
        <w:rPr>
          <w:lang w:val="en-US"/>
        </w:rPr>
        <w:t xml:space="preserve">Figure </w:t>
      </w:r>
      <w:r w:rsidR="00FE675F">
        <w:fldChar w:fldCharType="begin"/>
      </w:r>
      <w:r w:rsidR="00FE675F" w:rsidRPr="003F5121">
        <w:rPr>
          <w:lang w:val="en-US"/>
        </w:rPr>
        <w:instrText xml:space="preserve"> SEQ Figure \* ARABIC </w:instrText>
      </w:r>
      <w:r w:rsidR="00FE675F">
        <w:fldChar w:fldCharType="separate"/>
      </w:r>
      <w:r w:rsidR="005315BE">
        <w:rPr>
          <w:noProof/>
          <w:lang w:val="en-US"/>
        </w:rPr>
        <w:t>19</w:t>
      </w:r>
      <w:r w:rsidR="00FE675F">
        <w:fldChar w:fldCharType="end"/>
      </w:r>
      <w:bookmarkEnd w:id="125"/>
      <w:r w:rsidRPr="003F5121">
        <w:rPr>
          <w:lang w:val="en-US"/>
        </w:rPr>
        <w:t xml:space="preserve"> - </w:t>
      </w:r>
      <w:r w:rsidR="008165EC" w:rsidRPr="003F5121">
        <w:rPr>
          <w:lang w:val="en-US"/>
        </w:rPr>
        <w:t>L</w:t>
      </w:r>
      <w:r w:rsidRPr="003F5121">
        <w:rPr>
          <w:lang w:val="en-US"/>
        </w:rPr>
        <w:t xml:space="preserve">andmarks des Motion-Capture-Systems </w:t>
      </w:r>
      <w:r w:rsidR="00F77B26" w:rsidRPr="00585C97">
        <w:fldChar w:fldCharType="begin"/>
      </w:r>
      <w:r w:rsidR="00A60310">
        <w:rPr>
          <w:lang w:val="en-US"/>
        </w:rPr>
        <w:instrText xml:space="preserve"> ADDIN ZOTERO_ITEM CSL_CITATION {"citationID":"eV51uGln","properties":{"formattedCitation":"[77]","plainCitation":"[77]","noteIndex":0},"citationItems":[{"id":130,"uris":["http://zotero.org/users/20567757/items/5AUUGWZH"],"itemData":{"id":130,"type":"article-journal","abstract":"The affective motion of humans conveys messages that other humans perceive and understand without conventional linguistic processing. This ability to classify human movement into meaningful gestures or segments plays also a critical role in creating social interaction between humans and robots. In the research presented here, grasping and social gesture recognition by humans and four machine learning techniques (k-Nearest Neighbor, Locality-Sensitive Hashing Forest, Random Forest and Support Vector Machine) is assessed by using human classification data as a reference for evaluating the classification performance of machine learning techniques for thirty hand/arm gestures. The gestures are rated according to the extent of grasping motion on one task and the extent to which the same gestures are perceived as social according to another task. The results indicate that humans clearly rate differently according to the two different tasks. The machine learning techniques provide a similar classification of the actions according to grasping kinematics and social quality. Furthermore, there is a strong association between gesture kinematics and judgments of grasping and the social quality of the hand/arm gestures. Our results support previous research on intention-from-movement understanding that demonstrates the reliance on kinematic information for perceiving the social aspects and intentions in different grasping actions as well as communicative point-light actions.","container-title":"Frontiers in Robotics and AI","DOI":"10.3389/frobt.2021.699505","ISSN":"2296-9144","journalAbbreviation":"Front. Robot. AI","language":"English","publisher":"Frontiers","source":"Frontiers","title":"Kinematic-Based Classification of Social Gestures and Grasping by Humans and Machine Learning Techniques","URL":"https://www.frontiersin.org/journals/robotics-and-ai/articles/10.3389/frobt.2021.699505/full","volume":"8","author":[{"family":"Hemeren","given":"Paul"},{"family":"Veto","given":"Peter"},{"family":"Thill","given":"Serge"},{"family":"Li","given":"Cai"},{"family":"Sun","given":"Jiong"}],"accessed":{"date-parts":[["2026",8,12]]},"issued":{"date-parts":[["2021",10,15]]}}}],"schema":"https://github.com/citation-style-language/schema/raw/master/csl-citation.json"} </w:instrText>
      </w:r>
      <w:r w:rsidR="00F77B26" w:rsidRPr="00585C97">
        <w:fldChar w:fldCharType="separate"/>
      </w:r>
      <w:bookmarkEnd w:id="126"/>
      <w:r w:rsidR="00A60310" w:rsidRPr="00A60310">
        <w:rPr>
          <w:lang w:val="en-US"/>
        </w:rPr>
        <w:t>[77]</w:t>
      </w:r>
      <w:r w:rsidR="00F77B26" w:rsidRPr="00585C97">
        <w:fldChar w:fldCharType="end"/>
      </w:r>
    </w:p>
    <w:p w14:paraId="15C88BC0" w14:textId="77777777" w:rsidR="007E7C0A" w:rsidRDefault="007E7C0A" w:rsidP="007E7C0A">
      <w:pPr>
        <w:rPr>
          <w:lang w:val="en-US"/>
        </w:rPr>
      </w:pPr>
    </w:p>
    <w:p w14:paraId="317246B4" w14:textId="320B96BD" w:rsidR="007E7C0A" w:rsidRDefault="007E7C0A" w:rsidP="007E7C0A">
      <w:pPr>
        <w:pStyle w:val="berschrift2"/>
      </w:pPr>
      <w:bookmarkStart w:id="127" w:name="_Toc242780597"/>
      <w:r w:rsidRPr="007E7C0A">
        <w:t>Gestensteuerung von Multimediasystemen</w:t>
      </w:r>
      <w:bookmarkEnd w:id="127"/>
    </w:p>
    <w:p w14:paraId="4E04B389" w14:textId="1DAC1C77" w:rsidR="00BD6FAD" w:rsidRDefault="0034523A" w:rsidP="00BD6FAD">
      <w:r>
        <w:t xml:space="preserve">In Multimediasystemen können Gesten beispielsweise zur Steuerung einer Wiedergabe, zur Anpassung von Lautstärke oder zur Bedienung einer Benutzeroberfläche </w:t>
      </w:r>
      <w:r w:rsidR="001B2E30">
        <w:t>dienlich sein</w:t>
      </w:r>
      <w:r>
        <w:t>.</w:t>
      </w:r>
      <w:r w:rsidR="00BD6FAD">
        <w:t xml:space="preserve"> </w:t>
      </w:r>
    </w:p>
    <w:p w14:paraId="16C003B7" w14:textId="77777777" w:rsidR="001B2E30" w:rsidRDefault="001B2E30" w:rsidP="00BD6FAD"/>
    <w:p w14:paraId="62F84E41" w14:textId="099AAE59" w:rsidR="0034523A" w:rsidRDefault="00BD6FAD" w:rsidP="00BD6FAD">
      <w:r>
        <w:t xml:space="preserve">Der </w:t>
      </w:r>
      <w:r w:rsidRPr="00BD6FAD">
        <w:t>wissenschaftlicher Artikel</w:t>
      </w:r>
      <w:r>
        <w:t xml:space="preserve"> </w:t>
      </w:r>
      <w:r>
        <w:fldChar w:fldCharType="begin"/>
      </w:r>
      <w:r w:rsidR="00A60310">
        <w:instrText xml:space="preserve"> ADDIN ZOTERO_ITEM CSL_CITATION {"citationID":"sM3DffHs","properties":{"unsorted":false,"formattedCitation":"[78]","plainCitation":"[78]","noteIndex":0},"citationItems":[{"id":313,"uris":["http://zotero.org/users/20567757/items/35J4VN79"],"itemData":{"id":313,"type":"article-journal","abstract":"In this article, we propose a Hand Gesture Recognition (HGR) system based on a novel deep transformer (DT) neural network for media player control. The extracted hand skeleton features are processed by separate transformers for each finger in isolation to better identify the finger characteristics to drive the following classification. The achieved HGR accuracy (0.853) outperforms state-of-the-art HGR approaches when tested on the popular NVIDIA dataset. Moreover, we conducted a subjective assessment involving 30 people to evaluate the Quality of Experience (QoE) provided by the proposed DT-HGR for controlling a media player application compared with two traditional input devices, i.e., mouse and keyboard. The assessment participants were asked to evaluate objective (accuracy) and subjective (physical fatigue, usability, pragmatic quality, and hedonic quality) measurements. We found that (i) the accuracy of DT-HGR is very high (91.67%), only slightly lower than that of traditional alternative interaction modalities; and that (ii) the perceived quality for DT-HGR in terms of satisfaction, comfort, and interactivity is very high, with an average Mean Opinion Score (MOS) value as high as 4.4, whereas the alternative approaches did not reach 3.8, which encourages a more pervasive adoption of the natural gesture interaction.","container-title":"ACM Transactions on Multimedia Computing, Communications, and Applications","DOI":"10.1145/3638560","issue":"5","page":"1-22","publisher":"Association for Computing Machinery","source":"dl.acm.org (Atypon)","title":"Controlling Media Player with Hands: A Transformer Approach and a Quality of Experience Assessment","title-short":"Controlling Media Player with Hands","volume":"20","author":[{"family":"Floris","given":"Alessandro"},{"literal":"https://orcid.org/0000-0002-8745-1327"},{"literal":"View Profile"},{"family":"Porcu","given":"Simone"},{"literal":"https://orcid.org/0000-0003-0792-1200"},{"literal":"View Profile"},{"family":"Atzori","given":"Luigi"},{"literal":"https://orcid.org/0000-0003-1350-3574"},{"literal":"View Profile"}],"issued":{"date-parts":[["2024",1,22]]}}}],"schema":"https://github.com/citation-style-language/schema/raw/master/csl-citation.json"} </w:instrText>
      </w:r>
      <w:r>
        <w:fldChar w:fldCharType="separate"/>
      </w:r>
      <w:r w:rsidR="00A60310" w:rsidRPr="00A60310">
        <w:t>[78]</w:t>
      </w:r>
      <w:r>
        <w:fldChar w:fldCharType="end"/>
      </w:r>
      <w:r w:rsidR="0034523A">
        <w:t xml:space="preserve"> untersuch</w:t>
      </w:r>
      <w:r>
        <w:t>t</w:t>
      </w:r>
      <w:r w:rsidR="0034523A">
        <w:t xml:space="preserve"> eine gestenbasierte Steuerung für eine Media-Player-Anwendung. Das System erkennt Handgesten und ordnet diese den Steuerfunktionen des Players zu. Die Autoren vergleichen die Gestensteuerung mit Maus und Tastatur hinsichtlich Erkennungsgenauigkeit, physischer Ermüdung, Benutzerfreundlichkeit, pragmatischer Qualität und hedonischer Qualität. </w:t>
      </w:r>
      <w:r w:rsidR="001B2E30">
        <w:t>Ihre</w:t>
      </w:r>
      <w:r w:rsidR="0034523A">
        <w:t xml:space="preserve"> Studie </w:t>
      </w:r>
      <w:r w:rsidR="001B2E30">
        <w:t>ergibt</w:t>
      </w:r>
      <w:r w:rsidR="0034523A">
        <w:t>, dass Gestensteuerung eine funktionsfähige Alternative zu klassischen Eingabegeräten für die Mediensteuerung darstellen kann.</w:t>
      </w:r>
      <w:r w:rsidR="000C69A9">
        <w:t xml:space="preserve"> </w:t>
      </w:r>
    </w:p>
    <w:p w14:paraId="6889AAED" w14:textId="77777777" w:rsidR="00BD6FAD" w:rsidRDefault="00BD6FAD" w:rsidP="00BD6FAD"/>
    <w:p w14:paraId="589738E7" w14:textId="37532F35" w:rsidR="00CE0CB9" w:rsidRDefault="0034523A" w:rsidP="00BD6FAD">
      <w:r>
        <w:t xml:space="preserve">Die erfassten Gesten werden in dem System über Handskelettdaten repräsentiert. Aus diesen Daten werden Merkmale der einzelnen Finger extrahiert. Jeder Finger wird dabei </w:t>
      </w:r>
      <w:r w:rsidR="001B2E30">
        <w:t>durch ein separate</w:t>
      </w:r>
      <w:r w:rsidR="00677201">
        <w:t xml:space="preserve">n </w:t>
      </w:r>
      <w:r>
        <w:t>Transformer</w:t>
      </w:r>
      <w:r w:rsidR="00677201">
        <w:t xml:space="preserve"> (siehe </w:t>
      </w:r>
      <w:r w:rsidR="00677201">
        <w:fldChar w:fldCharType="begin"/>
      </w:r>
      <w:r w:rsidR="00677201">
        <w:instrText xml:space="preserve"> REF _Ref242727304 \r \h </w:instrText>
      </w:r>
      <w:r w:rsidR="00677201">
        <w:fldChar w:fldCharType="separate"/>
      </w:r>
      <w:r w:rsidR="00677201">
        <w:t>2.14</w:t>
      </w:r>
      <w:r w:rsidR="00677201">
        <w:fldChar w:fldCharType="end"/>
      </w:r>
      <w:r w:rsidR="00677201">
        <w:t xml:space="preserve"> - </w:t>
      </w:r>
      <w:r w:rsidR="00677201" w:rsidRPr="00677201">
        <w:rPr>
          <w:rStyle w:val="KapitelReferenzZchn"/>
        </w:rPr>
        <w:fldChar w:fldCharType="begin"/>
      </w:r>
      <w:r w:rsidR="00677201" w:rsidRPr="00677201">
        <w:rPr>
          <w:rStyle w:val="KapitelReferenzZchn"/>
        </w:rPr>
        <w:instrText xml:space="preserve"> REF _Ref242727304 \h </w:instrText>
      </w:r>
      <w:r w:rsidR="00677201">
        <w:rPr>
          <w:rStyle w:val="KapitelReferenzZchn"/>
        </w:rPr>
        <w:instrText xml:space="preserve"> \* MERGEFORMAT </w:instrText>
      </w:r>
      <w:r w:rsidR="00677201" w:rsidRPr="00677201">
        <w:rPr>
          <w:rStyle w:val="KapitelReferenzZchn"/>
        </w:rPr>
      </w:r>
      <w:r w:rsidR="00677201" w:rsidRPr="00677201">
        <w:rPr>
          <w:rStyle w:val="KapitelReferenzZchn"/>
        </w:rPr>
        <w:fldChar w:fldCharType="separate"/>
      </w:r>
      <w:r w:rsidR="00677201" w:rsidRPr="00677201">
        <w:rPr>
          <w:rStyle w:val="KapitelReferenzZchn"/>
        </w:rPr>
        <w:t>Transformer</w:t>
      </w:r>
      <w:r w:rsidR="00677201" w:rsidRPr="00677201">
        <w:rPr>
          <w:rStyle w:val="KapitelReferenzZchn"/>
        </w:rPr>
        <w:fldChar w:fldCharType="end"/>
      </w:r>
      <w:r w:rsidR="00677201">
        <w:t>)</w:t>
      </w:r>
      <w:r>
        <w:t xml:space="preserve"> verarbeitet, um fingerbezogene Eigenschaften zu erfassen. Anschließend erfolgt eine Klassifikation der Gesten. </w:t>
      </w:r>
      <w:r w:rsidR="00CE0CB9">
        <w:t>Der Artikel</w:t>
      </w:r>
      <w:r w:rsidR="00CE0CB9" w:rsidRPr="00CE0CB9">
        <w:t xml:space="preserve"> zeigt </w:t>
      </w:r>
      <w:r w:rsidR="00CE0CB9">
        <w:t xml:space="preserve">damit </w:t>
      </w:r>
      <w:r w:rsidR="00CE0CB9" w:rsidRPr="00CE0CB9">
        <w:t>ein konkretes Beispiel für eine landmarkenbasierte, KI-gestützte Gestenerkennung zur Mediensteuerung</w:t>
      </w:r>
      <w:r w:rsidR="00CE0CB9">
        <w:t>.</w:t>
      </w:r>
    </w:p>
    <w:p w14:paraId="4F09E162" w14:textId="77777777" w:rsidR="00CE0CB9" w:rsidRDefault="00CE0CB9" w:rsidP="00BD6FAD"/>
    <w:p w14:paraId="67CF6DEA" w14:textId="3DFCD156" w:rsidR="0034523A" w:rsidRPr="0034523A" w:rsidRDefault="0034523A" w:rsidP="0034523A">
      <w:r>
        <w:t xml:space="preserve">Das Verfahren erreicht </w:t>
      </w:r>
      <w:r w:rsidR="00CE0CB9">
        <w:t>in</w:t>
      </w:r>
      <w:r>
        <w:t xml:space="preserve"> </w:t>
      </w:r>
      <w:r w:rsidR="00CE0CB9">
        <w:t xml:space="preserve">einer </w:t>
      </w:r>
      <w:r>
        <w:t xml:space="preserve">Nutzerstudie mit 30 Personen </w:t>
      </w:r>
      <w:r w:rsidR="00CE0CB9">
        <w:t>eine</w:t>
      </w:r>
      <w:r>
        <w:t xml:space="preserve"> </w:t>
      </w:r>
      <w:r w:rsidR="00CE0CB9">
        <w:t>Erkennungsg</w:t>
      </w:r>
      <w:r>
        <w:t>enauigkeit von 91,67% und einen mittleren Mean Opinion Score</w:t>
      </w:r>
      <w:r w:rsidR="00CE0CB9">
        <w:t>, also eine Nutzerbewertung</w:t>
      </w:r>
      <w:r>
        <w:t xml:space="preserve"> von 4,4</w:t>
      </w:r>
      <w:r w:rsidR="00646EFD">
        <w:t xml:space="preserve"> </w:t>
      </w:r>
      <w:r w:rsidR="00CE0CB9">
        <w:t>aus</w:t>
      </w:r>
      <w:r w:rsidR="00646EFD">
        <w:t xml:space="preserve"> 5</w:t>
      </w:r>
      <w:r w:rsidR="00CE0CB9">
        <w:t xml:space="preserve"> Punkten</w:t>
      </w:r>
      <w:r>
        <w:t>.</w:t>
      </w:r>
    </w:p>
    <w:p w14:paraId="604CC094" w14:textId="01C3D468" w:rsidR="008165EC" w:rsidRPr="00585C97" w:rsidRDefault="002E4FB0" w:rsidP="000E7A5E">
      <w:pPr>
        <w:pStyle w:val="berschrift2"/>
        <w:rPr>
          <w:noProof/>
        </w:rPr>
      </w:pPr>
      <w:bookmarkStart w:id="128" w:name="_Toc242780598"/>
      <w:r>
        <w:rPr>
          <w:noProof/>
        </w:rPr>
        <w:t>Gestenstererungen mit MediaPipe</w:t>
      </w:r>
      <w:bookmarkEnd w:id="128"/>
      <w:r>
        <w:rPr>
          <w:noProof/>
        </w:rPr>
        <w:t xml:space="preserve"> </w:t>
      </w:r>
    </w:p>
    <w:p w14:paraId="7542DB6A" w14:textId="671A4C71" w:rsidR="002E4FB0" w:rsidRPr="00BF7E7E" w:rsidRDefault="00BF7E7E" w:rsidP="002E4FB0">
      <w:pPr>
        <w:rPr>
          <w:i/>
          <w:iCs/>
          <w:color w:val="4F81BD" w:themeColor="accent1"/>
          <w:lang w:val="en-US"/>
        </w:rPr>
      </w:pPr>
      <w:r>
        <w:rPr>
          <w:rStyle w:val="IntensiveHervorhebung"/>
          <w:lang w:val="en-US"/>
        </w:rPr>
        <w:t>“</w:t>
      </w:r>
      <w:r w:rsidR="002E4FB0" w:rsidRPr="00C15C4F">
        <w:rPr>
          <w:rStyle w:val="IntensiveHervorhebung"/>
          <w:lang w:val="en-US"/>
        </w:rPr>
        <w:t>Vision Robotic Arm Gesture Recognition</w:t>
      </w:r>
      <w:r>
        <w:rPr>
          <w:rStyle w:val="IntensiveHervorhebung"/>
          <w:lang w:val="en-US"/>
        </w:rPr>
        <w:t>”</w:t>
      </w:r>
    </w:p>
    <w:p w14:paraId="20E85863" w14:textId="1F55F44C" w:rsidR="002E4FB0" w:rsidRPr="00585C97" w:rsidRDefault="00BF7E7E" w:rsidP="002E4FB0">
      <w:r>
        <w:t>Im</w:t>
      </w:r>
      <w:r w:rsidR="002E4FB0" w:rsidRPr="00585C97">
        <w:t xml:space="preserve"> Projekt </w:t>
      </w:r>
      <w:r w:rsidRPr="005F5D5D">
        <w:rPr>
          <w:noProof/>
        </w:rPr>
        <w:fldChar w:fldCharType="begin"/>
      </w:r>
      <w:r>
        <w:rPr>
          <w:noProof/>
        </w:rPr>
        <w:instrText xml:space="preserve"> ADDIN ZOTERO_ITEM CSL_CITATION {"citationID":"RSfqdXSu","properties":{"formattedCitation":"[68]","plainCitation":"[68]","noteIndex":0},"citationItems":[{"id":31,"uris":["http://zotero.org/users/20567757/items/TST8DPRS"],"itemData":{"id":31,"type":"software","abstract":"A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F5D5D">
        <w:rPr>
          <w:noProof/>
        </w:rPr>
        <w:fldChar w:fldCharType="separate"/>
      </w:r>
      <w:r w:rsidRPr="00BF7E7E">
        <w:t>[68]</w:t>
      </w:r>
      <w:r w:rsidRPr="005F5D5D">
        <w:rPr>
          <w:noProof/>
        </w:rPr>
        <w:fldChar w:fldCharType="end"/>
      </w:r>
      <w:r>
        <w:rPr>
          <w:noProof/>
        </w:rPr>
        <w:t xml:space="preserve"> </w:t>
      </w:r>
      <w:r w:rsidR="002E4FB0" w:rsidRPr="00585C97">
        <w:t xml:space="preserve">der </w:t>
      </w:r>
      <w:hyperlink r:id="rId59" w:history="1">
        <w:r w:rsidR="002E4FB0" w:rsidRPr="00585C97">
          <w:t>University of Modena and Reggio Emilia</w:t>
        </w:r>
      </w:hyperlink>
      <w:r>
        <w:t xml:space="preserve">, </w:t>
      </w:r>
      <w:r w:rsidR="002E4FB0" w:rsidRPr="00585C97">
        <w:t>werden Ellenbogenwinkel, Schulterwinkel</w:t>
      </w:r>
      <w:r w:rsidR="00BF692E">
        <w:t xml:space="preserve"> </w:t>
      </w:r>
      <w:r w:rsidR="002E4FB0" w:rsidRPr="00585C97">
        <w:t xml:space="preserve">und Handöffnungsgrad </w:t>
      </w:r>
      <w:r w:rsidR="00BF692E">
        <w:t xml:space="preserve">rein </w:t>
      </w:r>
      <w:r w:rsidR="002E4FB0" w:rsidRPr="00585C97">
        <w:t>bildlich erkannt und ausgewertet</w:t>
      </w:r>
      <w:r w:rsidR="00BF692E">
        <w:t xml:space="preserve">. Die Armwinkel und der Handöffnungsgerad werden dann auf einen simulierten Roboterarm übertragen, siehe </w:t>
      </w:r>
      <w:r w:rsidR="00BF692E">
        <w:fldChar w:fldCharType="begin"/>
      </w:r>
      <w:r w:rsidR="00BF692E">
        <w:instrText xml:space="preserve"> REF _Ref242177147 \h </w:instrText>
      </w:r>
      <w:r w:rsidR="00BF692E">
        <w:fldChar w:fldCharType="separate"/>
      </w:r>
      <w:r w:rsidR="00BF692E" w:rsidRPr="00BF692E">
        <w:t xml:space="preserve">Figure </w:t>
      </w:r>
      <w:r w:rsidR="00BF692E" w:rsidRPr="00BF692E">
        <w:rPr>
          <w:noProof/>
        </w:rPr>
        <w:t>21</w:t>
      </w:r>
      <w:r w:rsidR="00BF692E">
        <w:fldChar w:fldCharType="end"/>
      </w:r>
      <w:r w:rsidR="004365F1">
        <w:t xml:space="preserve">. </w:t>
      </w:r>
      <w:r w:rsidR="002E4FB0" w:rsidRPr="00585C97">
        <w:t xml:space="preserve">Im Projekt </w:t>
      </w:r>
      <w:r w:rsidR="00BF692E">
        <w:t>werden unter anderem</w:t>
      </w:r>
      <w:r w:rsidR="002E4FB0" w:rsidRPr="00585C97">
        <w:t xml:space="preserve"> folgende Komponenten genutzt:</w:t>
      </w:r>
    </w:p>
    <w:p w14:paraId="0C939094" w14:textId="77777777" w:rsidR="002E4FB0" w:rsidRPr="00585C97" w:rsidRDefault="002E4FB0" w:rsidP="002E4FB0"/>
    <w:p w14:paraId="656E3D46" w14:textId="59A42BA8" w:rsidR="00BF692E" w:rsidRDefault="00BF692E" w:rsidP="00BF692E">
      <w:pPr>
        <w:pStyle w:val="Stichpunkte1"/>
      </w:pPr>
      <w:r>
        <w:lastRenderedPageBreak/>
        <w:t>Python 3 – als Programmiersprache</w:t>
      </w:r>
    </w:p>
    <w:p w14:paraId="109E6A7E" w14:textId="77777777" w:rsidR="00BF692E" w:rsidRDefault="00BF692E" w:rsidP="00BF692E">
      <w:pPr>
        <w:pStyle w:val="Stichpunkte1"/>
        <w:numPr>
          <w:ilvl w:val="0"/>
          <w:numId w:val="0"/>
        </w:numPr>
        <w:ind w:left="720" w:hanging="360"/>
      </w:pPr>
    </w:p>
    <w:p w14:paraId="09483D06" w14:textId="02659B5A" w:rsidR="00BF692E" w:rsidRPr="00585C97" w:rsidRDefault="00BF692E" w:rsidP="00BF692E">
      <w:pPr>
        <w:pStyle w:val="Stichpunkte1"/>
      </w:pPr>
      <w:hyperlink r:id="rId60" w:history="1">
        <w:r w:rsidRPr="00585C97">
          <w:t>MediaPipe</w:t>
        </w:r>
      </w:hyperlink>
      <w:r w:rsidRPr="00585C97">
        <w:t xml:space="preserve"> – </w:t>
      </w:r>
      <w:r>
        <w:t>zur Erkennung von Körper- und Hand-Landmarks</w:t>
      </w:r>
    </w:p>
    <w:p w14:paraId="68142982" w14:textId="77777777" w:rsidR="002E4FB0" w:rsidRPr="00585C97" w:rsidRDefault="002E4FB0" w:rsidP="002E4FB0">
      <w:pPr>
        <w:pStyle w:val="Listenabsatz"/>
      </w:pPr>
    </w:p>
    <w:p w14:paraId="688953C4" w14:textId="7AA19219" w:rsidR="002E4FB0" w:rsidRPr="00585C97" w:rsidRDefault="002E4FB0" w:rsidP="002E4FB0">
      <w:pPr>
        <w:pStyle w:val="Listenabsatz"/>
        <w:numPr>
          <w:ilvl w:val="0"/>
          <w:numId w:val="31"/>
        </w:numPr>
      </w:pPr>
      <w:r w:rsidRPr="00344C62">
        <w:t>ROS</w:t>
      </w:r>
      <w:r w:rsidRPr="00585C97">
        <w:t xml:space="preserve"> – </w:t>
      </w:r>
      <w:r w:rsidR="00BF692E">
        <w:t xml:space="preserve">für die Kommunikation der Programmteile </w:t>
      </w:r>
    </w:p>
    <w:p w14:paraId="775F637C" w14:textId="77777777" w:rsidR="002E4FB0" w:rsidRPr="00585C97" w:rsidRDefault="002E4FB0" w:rsidP="002E4FB0">
      <w:pPr>
        <w:pStyle w:val="Listenabsatz"/>
      </w:pPr>
    </w:p>
    <w:p w14:paraId="217891B9" w14:textId="7C9766B0" w:rsidR="002E4FB0" w:rsidRPr="00585C97" w:rsidRDefault="002E4FB0" w:rsidP="002E4FB0">
      <w:pPr>
        <w:pStyle w:val="Listenabsatz"/>
        <w:numPr>
          <w:ilvl w:val="0"/>
          <w:numId w:val="31"/>
        </w:numPr>
      </w:pPr>
      <w:hyperlink r:id="rId61" w:history="1">
        <w:proofErr w:type="spellStart"/>
        <w:r w:rsidRPr="00585C97">
          <w:rPr>
            <w:rStyle w:val="Hyperlink"/>
          </w:rPr>
          <w:t>Gazebo</w:t>
        </w:r>
        <w:proofErr w:type="spellEnd"/>
      </w:hyperlink>
      <w:r w:rsidR="00BF7E7E">
        <w:t xml:space="preserve"> </w:t>
      </w:r>
      <w:r w:rsidR="00BF7E7E">
        <w:fldChar w:fldCharType="begin"/>
      </w:r>
      <w:r w:rsidR="00BF7E7E">
        <w:instrText xml:space="preserve"> ADDIN ZOTERO_ITEM CSL_CITATION {"citationID":"jeh5eBDs","properties":{"unsorted":false,"formattedCitation":"[79]","plainCitation":"[79]","noteIndex":0},"citationItems":[{"id":325,"uris":["http://zotero.org/users/20567757/items/WYI7Q5HH"],"itemData":{"id":325,"type":"webpage","title":"Gazebo","URL":"https://gazebosim.org/home","accessed":{"date-parts":[["2026",10,13]]}}}],"schema":"https://github.com/citation-style-language/schema/raw/master/csl-citation.json"} </w:instrText>
      </w:r>
      <w:r w:rsidR="00BF7E7E">
        <w:fldChar w:fldCharType="separate"/>
      </w:r>
      <w:r w:rsidR="00BF7E7E" w:rsidRPr="00BF7E7E">
        <w:t>[79]</w:t>
      </w:r>
      <w:r w:rsidR="00BF7E7E">
        <w:fldChar w:fldCharType="end"/>
      </w:r>
      <w:r w:rsidRPr="00585C97">
        <w:t xml:space="preserve"> – zur Robotersimulation </w:t>
      </w:r>
    </w:p>
    <w:p w14:paraId="297B1B7C" w14:textId="77777777" w:rsidR="002E4FB0" w:rsidRPr="00585C97" w:rsidRDefault="002E4FB0" w:rsidP="002E4FB0">
      <w:pPr>
        <w:pStyle w:val="Listenabsatz"/>
      </w:pPr>
    </w:p>
    <w:p w14:paraId="72DA1D24" w14:textId="6EE83566" w:rsidR="002E4FB0" w:rsidRPr="00585C97" w:rsidRDefault="00BF692E" w:rsidP="002E4FB0">
      <w:pPr>
        <w:pStyle w:val="Listenabsatz"/>
        <w:numPr>
          <w:ilvl w:val="0"/>
          <w:numId w:val="31"/>
        </w:numPr>
      </w:pPr>
      <w:r>
        <w:t>eine</w:t>
      </w:r>
      <w:r w:rsidR="002E4FB0" w:rsidRPr="00585C97">
        <w:t xml:space="preserve"> RGB-Webcam – Kamera ist </w:t>
      </w:r>
      <w:r>
        <w:t>waagerecht</w:t>
      </w:r>
      <w:r w:rsidR="002E4FB0" w:rsidRPr="00585C97">
        <w:t xml:space="preserve"> und stationär positioniert </w:t>
      </w:r>
    </w:p>
    <w:p w14:paraId="349CD7A7" w14:textId="77777777" w:rsidR="002E4FB0" w:rsidRPr="00585C97" w:rsidRDefault="002E4FB0" w:rsidP="002E4FB0">
      <w:pPr>
        <w:pStyle w:val="Listenabsatz"/>
      </w:pPr>
    </w:p>
    <w:p w14:paraId="0009F8F7" w14:textId="295E6638" w:rsidR="002E4FB0" w:rsidRPr="00585C97" w:rsidRDefault="00BF692E" w:rsidP="002E4FB0">
      <w:pPr>
        <w:pStyle w:val="Listenabsatz"/>
        <w:numPr>
          <w:ilvl w:val="0"/>
          <w:numId w:val="31"/>
        </w:numPr>
      </w:pPr>
      <w:r>
        <w:t xml:space="preserve">ein </w:t>
      </w:r>
      <w:r w:rsidR="002E4FB0" w:rsidRPr="00585C97">
        <w:t xml:space="preserve">Computer mit </w:t>
      </w:r>
      <w:r w:rsidR="002E4FB0" w:rsidRPr="00BF7E7E">
        <w:t>Linux Ubuntu</w:t>
      </w:r>
      <w:r w:rsidR="002E4FB0" w:rsidRPr="00585C97">
        <w:t xml:space="preserve"> – als Recheneinheit</w:t>
      </w:r>
    </w:p>
    <w:p w14:paraId="19A0C04C" w14:textId="77777777" w:rsidR="002E4FB0" w:rsidRPr="00585C97" w:rsidRDefault="002E4FB0" w:rsidP="002E4FB0"/>
    <w:p w14:paraId="46FDEFAA" w14:textId="46FB5DEE" w:rsidR="002E4FB0" w:rsidRPr="00585C97" w:rsidRDefault="002E4FB0" w:rsidP="002E4FB0">
      <w:r w:rsidRPr="00585C97">
        <w:t xml:space="preserve">Die Gestensteuerung läuft in Echtzeit, erreicht allerdings nur 3 - 5 FPS auf einem nicht definierten Desktop Computer. Das Projekt ist ausführlich dokumentiert mit Python Code auf </w:t>
      </w:r>
      <w:hyperlink r:id="rId62" w:history="1">
        <w:r w:rsidRPr="00585C97">
          <w:rPr>
            <w:rStyle w:val="Hyperlink"/>
          </w:rPr>
          <w:t>GitHub</w:t>
        </w:r>
      </w:hyperlink>
      <w:r w:rsidR="00BF692E">
        <w:t xml:space="preserve"> </w:t>
      </w:r>
      <w:r w:rsidR="00BF692E" w:rsidRPr="005F5D5D">
        <w:rPr>
          <w:noProof/>
        </w:rPr>
        <w:fldChar w:fldCharType="begin"/>
      </w:r>
      <w:r w:rsidR="00A60310">
        <w:rPr>
          <w:noProof/>
        </w:rPr>
        <w:instrText xml:space="preserve"> ADDIN ZOTERO_ITEM CSL_CITATION {"citationID":"l6bq3Nms","properties":{"formattedCitation":"[68]","plainCitation":"[68]","noteIndex":0},"citationItems":[{"id":31,"uris":["http://zotero.org/users/20567757/items/TST8DPRS"],"itemData":{"id":31,"type":"software","abstract":"A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00BF692E" w:rsidRPr="005F5D5D">
        <w:rPr>
          <w:noProof/>
        </w:rPr>
        <w:fldChar w:fldCharType="separate"/>
      </w:r>
      <w:r w:rsidR="00A60310" w:rsidRPr="00A60310">
        <w:t>[68]</w:t>
      </w:r>
      <w:r w:rsidR="00BF692E" w:rsidRPr="005F5D5D">
        <w:rPr>
          <w:noProof/>
        </w:rPr>
        <w:fldChar w:fldCharType="end"/>
      </w:r>
      <w:r w:rsidRPr="00585C97">
        <w:t xml:space="preserve"> zu finden.</w:t>
      </w:r>
    </w:p>
    <w:p w14:paraId="16E01BE7" w14:textId="77777777" w:rsidR="002E4FB0" w:rsidRDefault="002E4FB0" w:rsidP="002E4FB0"/>
    <w:p w14:paraId="6143ED3E" w14:textId="77777777" w:rsidR="00BF7E7E" w:rsidRPr="00585C97" w:rsidRDefault="00BF7E7E" w:rsidP="00BF7E7E">
      <w:r w:rsidRPr="00585C97">
        <w:rPr>
          <w:noProof/>
        </w:rPr>
        <w:drawing>
          <wp:inline distT="0" distB="0" distL="0" distR="0" wp14:anchorId="13924189" wp14:editId="6CE8EE59">
            <wp:extent cx="5400040" cy="2488565"/>
            <wp:effectExtent l="0" t="0" r="0" b="6985"/>
            <wp:docPr id="19286552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55220" name=""/>
                    <pic:cNvPicPr/>
                  </pic:nvPicPr>
                  <pic:blipFill>
                    <a:blip r:embed="rId63"/>
                    <a:stretch>
                      <a:fillRect/>
                    </a:stretch>
                  </pic:blipFill>
                  <pic:spPr>
                    <a:xfrm>
                      <a:off x="0" y="0"/>
                      <a:ext cx="5400040" cy="2488565"/>
                    </a:xfrm>
                    <a:prstGeom prst="rect">
                      <a:avLst/>
                    </a:prstGeom>
                  </pic:spPr>
                </pic:pic>
              </a:graphicData>
            </a:graphic>
          </wp:inline>
        </w:drawing>
      </w:r>
    </w:p>
    <w:p w14:paraId="05F14289" w14:textId="5A018A94" w:rsidR="00BF7E7E" w:rsidRPr="003F5121" w:rsidRDefault="00BF7E7E" w:rsidP="00BF7E7E">
      <w:pPr>
        <w:pStyle w:val="Beschriftung"/>
        <w:jc w:val="center"/>
        <w:rPr>
          <w:lang w:val="en-US"/>
        </w:rPr>
      </w:pPr>
      <w:bookmarkStart w:id="129" w:name="_Ref242177147"/>
      <w:bookmarkStart w:id="130" w:name="_Toc239338446"/>
      <w:r w:rsidRPr="003F5121">
        <w:rPr>
          <w:lang w:val="en-US"/>
        </w:rPr>
        <w:t xml:space="preserve">Figure </w:t>
      </w:r>
      <w:r>
        <w:fldChar w:fldCharType="begin"/>
      </w:r>
      <w:r w:rsidRPr="003F5121">
        <w:rPr>
          <w:lang w:val="en-US"/>
        </w:rPr>
        <w:instrText xml:space="preserve"> SEQ Figure \* ARABIC </w:instrText>
      </w:r>
      <w:r>
        <w:fldChar w:fldCharType="separate"/>
      </w:r>
      <w:r w:rsidR="005315BE">
        <w:rPr>
          <w:noProof/>
          <w:lang w:val="en-US"/>
        </w:rPr>
        <w:t>20</w:t>
      </w:r>
      <w:r>
        <w:fldChar w:fldCharType="end"/>
      </w:r>
      <w:bookmarkEnd w:id="129"/>
      <w:r w:rsidRPr="003F5121">
        <w:rPr>
          <w:lang w:val="en-US"/>
        </w:rPr>
        <w:t xml:space="preserve"> - </w:t>
      </w:r>
      <w:r w:rsidRPr="003F5121">
        <w:rPr>
          <w:rStyle w:val="Buchtitel"/>
          <w:lang w:val="en-US"/>
        </w:rPr>
        <w:t>Vision Robotic Arm Gesture Recognition</w:t>
      </w:r>
      <w:bookmarkEnd w:id="130"/>
      <w:r>
        <w:rPr>
          <w:rStyle w:val="Buchtitel"/>
          <w:lang w:val="en-US"/>
        </w:rPr>
        <w:t xml:space="preserve"> </w:t>
      </w:r>
      <w:r w:rsidRPr="005F5D5D">
        <w:rPr>
          <w:noProof/>
        </w:rPr>
        <w:fldChar w:fldCharType="begin"/>
      </w:r>
      <w:r>
        <w:rPr>
          <w:noProof/>
          <w:lang w:val="en-US"/>
        </w:rPr>
        <w:instrText xml:space="preserve"> ADDIN ZOTERO_ITEM CSL_CITATION {"citationID":"iPuFmVrO","properties":{"formattedCitation":"[68]","plainCitation":"[68]","noteIndex":0},"citationItems":[{"id":31,"uris":["http://zotero.org/users/20567757/items/TST8DPRS"],"itemData":{"id":31,"type":"software","abstract":"A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F5D5D">
        <w:rPr>
          <w:noProof/>
        </w:rPr>
        <w:fldChar w:fldCharType="separate"/>
      </w:r>
      <w:r w:rsidRPr="00A60310">
        <w:rPr>
          <w:lang w:val="en-US"/>
        </w:rPr>
        <w:t>[68]</w:t>
      </w:r>
      <w:r w:rsidRPr="005F5D5D">
        <w:rPr>
          <w:noProof/>
        </w:rPr>
        <w:fldChar w:fldCharType="end"/>
      </w:r>
    </w:p>
    <w:p w14:paraId="0FCFFFB1" w14:textId="77777777" w:rsidR="00BF7E7E" w:rsidRPr="00BF7E7E" w:rsidRDefault="00BF7E7E" w:rsidP="002E4FB0">
      <w:pPr>
        <w:rPr>
          <w:lang w:val="en-US"/>
        </w:rPr>
      </w:pPr>
    </w:p>
    <w:p w14:paraId="2E9B37B3" w14:textId="77777777" w:rsidR="002E4FB0" w:rsidRPr="00BF7E7E" w:rsidRDefault="002E4FB0" w:rsidP="002E4FB0">
      <w:pPr>
        <w:rPr>
          <w:lang w:val="en-US"/>
        </w:rPr>
      </w:pPr>
    </w:p>
    <w:p w14:paraId="65335E65" w14:textId="1456B29A" w:rsidR="002E4FB0" w:rsidRPr="00BF7E7E" w:rsidRDefault="00BF7E7E" w:rsidP="002E4FB0">
      <w:pPr>
        <w:rPr>
          <w:i/>
          <w:iCs/>
          <w:color w:val="4F81BD" w:themeColor="accent1"/>
        </w:rPr>
      </w:pPr>
      <w:r>
        <w:rPr>
          <w:rStyle w:val="IntensiveHervorhebung"/>
        </w:rPr>
        <w:t>“</w:t>
      </w:r>
      <w:proofErr w:type="spellStart"/>
      <w:r w:rsidR="002E4FB0" w:rsidRPr="000E7A5E">
        <w:rPr>
          <w:rStyle w:val="IntensiveHervorhebung"/>
        </w:rPr>
        <w:t>GestureBot</w:t>
      </w:r>
      <w:proofErr w:type="spellEnd"/>
      <w:r w:rsidR="002E4FB0" w:rsidRPr="000E7A5E">
        <w:rPr>
          <w:rStyle w:val="IntensiveHervorhebung"/>
        </w:rPr>
        <w:t xml:space="preserve"> Vision System</w:t>
      </w:r>
      <w:r>
        <w:rPr>
          <w:rStyle w:val="IntensiveHervorhebung"/>
        </w:rPr>
        <w:t>“</w:t>
      </w:r>
      <w:r w:rsidRPr="000E7A5E">
        <w:rPr>
          <w:rStyle w:val="IntensiveHervorhebung"/>
        </w:rPr>
        <w:t xml:space="preserve"> </w:t>
      </w:r>
    </w:p>
    <w:p w14:paraId="7EB94718" w14:textId="73135127" w:rsidR="002E4FB0" w:rsidRPr="00585C97" w:rsidRDefault="00BF7E7E" w:rsidP="002E4FB0">
      <w:r>
        <w:rPr>
          <w:rStyle w:val="IntensiveHervorhebung"/>
        </w:rPr>
        <w:fldChar w:fldCharType="begin"/>
      </w:r>
      <w:r>
        <w:rPr>
          <w:rStyle w:val="IntensiveHervorhebung"/>
        </w:rPr>
        <w:instrText xml:space="preserve"> ADDIN ZOTERO_ITEM CSL_CITATION {"citationID":"h1OzNeXF","properties":{"unsorted":false,"formattedCitation":"[80]","plainCitation":"[80]","noteIndex":0},"citationItems":[{"id":259,"uris":["http://zotero.org/users/20567757/items/SQD62IKP"],"itemData":{"id":259,"type":"software","abstract":"Comprehensive MediaPipe-based computer vision system for robotics applications, specifically designed for the GestureBot platform running on Raspberry Pi 5. Features real-time object detection, gesture recognition, hand/pose tracking, and seamless integration with ROS 2 Navigation stack for autonomous robot control through intuitive hand gestures.","genre":"Python","license":"MIT","note":"original-date: 2025-08-09T12:30:00Z","source":"GitHub","title":"mvipin/gesturebot","URL":"https://github.com/mvipin/gesturebot","author":[{"family":"Mehta","given":"Vipin"}],"accessed":{"date-parts":[["2026",10,6]]},"issued":{"date-parts":[["2026",7,3]]}}}],"schema":"https://github.com/citation-style-language/schema/raw/master/csl-citation.json"} </w:instrText>
      </w:r>
      <w:r>
        <w:rPr>
          <w:rStyle w:val="IntensiveHervorhebung"/>
        </w:rPr>
        <w:fldChar w:fldCharType="separate"/>
      </w:r>
      <w:r w:rsidRPr="00BF7E7E">
        <w:t>[80]</w:t>
      </w:r>
      <w:r>
        <w:rPr>
          <w:rStyle w:val="IntensiveHervorhebung"/>
        </w:rPr>
        <w:fldChar w:fldCharType="end"/>
      </w:r>
      <w:r w:rsidR="002E4FB0" w:rsidRPr="00585C97">
        <w:t xml:space="preserve"> ist ein Projekt in dem ein Roboter menschliche Körperpositionen, Handgesten und Gegenstände im Raum erkennt</w:t>
      </w:r>
      <w:r w:rsidR="000E0881">
        <w:t xml:space="preserve">, siehe </w:t>
      </w:r>
      <w:r w:rsidR="000E0881">
        <w:fldChar w:fldCharType="begin"/>
      </w:r>
      <w:r w:rsidR="000E0881">
        <w:instrText xml:space="preserve"> REF _Ref242178042 \h </w:instrText>
      </w:r>
      <w:r w:rsidR="000E0881">
        <w:fldChar w:fldCharType="separate"/>
      </w:r>
      <w:r w:rsidR="000E0881" w:rsidRPr="00585C97">
        <w:t xml:space="preserve">Figure </w:t>
      </w:r>
      <w:r w:rsidR="000E0881">
        <w:rPr>
          <w:noProof/>
        </w:rPr>
        <w:t>23</w:t>
      </w:r>
      <w:r w:rsidR="000E0881">
        <w:fldChar w:fldCharType="end"/>
      </w:r>
      <w:r w:rsidR="002E4FB0" w:rsidRPr="00585C97">
        <w:t xml:space="preserve">. Mittels </w:t>
      </w:r>
      <w:r w:rsidR="00BF692E">
        <w:t>Körper- und Handgesten</w:t>
      </w:r>
      <w:r w:rsidR="002E4FB0" w:rsidRPr="00585C97">
        <w:t xml:space="preserve"> lässt sich</w:t>
      </w:r>
      <w:r w:rsidR="00BF692E">
        <w:t xml:space="preserve"> der Roboter</w:t>
      </w:r>
      <w:r w:rsidR="002E4FB0" w:rsidRPr="00585C97">
        <w:t xml:space="preserve"> auch</w:t>
      </w:r>
      <w:r w:rsidR="00BF692E">
        <w:t xml:space="preserve"> </w:t>
      </w:r>
      <w:r w:rsidR="002E4FB0" w:rsidRPr="00585C97">
        <w:t>steuern. Genutzt werden u.a. folgende Komponenten:</w:t>
      </w:r>
    </w:p>
    <w:p w14:paraId="24E94DF8" w14:textId="77777777" w:rsidR="002E4FB0" w:rsidRDefault="002E4FB0" w:rsidP="002E4FB0"/>
    <w:p w14:paraId="01EEF2F1" w14:textId="2AE2875D" w:rsidR="000E0881" w:rsidRDefault="000E0881" w:rsidP="000E0881">
      <w:pPr>
        <w:pStyle w:val="Stichpunkte1"/>
      </w:pPr>
      <w:r>
        <w:t>Python 3 – als Programmiersprache</w:t>
      </w:r>
    </w:p>
    <w:p w14:paraId="6199B626" w14:textId="77777777" w:rsidR="000E0881" w:rsidRDefault="000E0881" w:rsidP="000E0881">
      <w:pPr>
        <w:pStyle w:val="Stichpunkte1"/>
        <w:numPr>
          <w:ilvl w:val="0"/>
          <w:numId w:val="0"/>
        </w:numPr>
        <w:ind w:left="720" w:hanging="360"/>
      </w:pPr>
    </w:p>
    <w:p w14:paraId="4580D767" w14:textId="77777777" w:rsidR="000E0881" w:rsidRPr="00585C97" w:rsidRDefault="000E0881" w:rsidP="000E0881">
      <w:pPr>
        <w:pStyle w:val="Stichpunkte1"/>
      </w:pPr>
      <w:hyperlink r:id="rId64" w:history="1">
        <w:r w:rsidRPr="00585C97">
          <w:t>MediaPipe</w:t>
        </w:r>
      </w:hyperlink>
      <w:r w:rsidRPr="00585C97">
        <w:t xml:space="preserve"> – </w:t>
      </w:r>
      <w:r>
        <w:t>zur Erkennung von Körper- und Hand-Landmarks</w:t>
      </w:r>
    </w:p>
    <w:p w14:paraId="702D222F" w14:textId="3DA6464A" w:rsidR="000E0881" w:rsidRDefault="000E0881" w:rsidP="000E0881">
      <w:pPr>
        <w:pStyle w:val="Stichpunkte1"/>
        <w:numPr>
          <w:ilvl w:val="0"/>
          <w:numId w:val="0"/>
        </w:numPr>
        <w:ind w:left="720"/>
      </w:pPr>
    </w:p>
    <w:p w14:paraId="26427F9B" w14:textId="0022D60A" w:rsidR="000E0881" w:rsidRDefault="000E0881" w:rsidP="000E0881">
      <w:pPr>
        <w:pStyle w:val="Stichpunkte1"/>
      </w:pPr>
      <w:r w:rsidRPr="00585C97">
        <w:t>ROS 2 – zur Robotersteuerung, -navigation und Kommunikation</w:t>
      </w:r>
    </w:p>
    <w:p w14:paraId="125BCAF3" w14:textId="77777777" w:rsidR="002E4FB0" w:rsidRPr="00585C97" w:rsidRDefault="002E4FB0" w:rsidP="000E0881"/>
    <w:p w14:paraId="66859794" w14:textId="27C69CD4" w:rsidR="002E4FB0" w:rsidRPr="00585C97" w:rsidRDefault="002E4FB0" w:rsidP="002E4FB0">
      <w:pPr>
        <w:pStyle w:val="Listenabsatz"/>
        <w:numPr>
          <w:ilvl w:val="0"/>
          <w:numId w:val="31"/>
        </w:numPr>
      </w:pPr>
      <w:r w:rsidRPr="00F965C4">
        <w:t xml:space="preserve">Raspberry Pi </w:t>
      </w:r>
      <w:proofErr w:type="spellStart"/>
      <w:r w:rsidRPr="00F965C4">
        <w:t>Camera</w:t>
      </w:r>
      <w:proofErr w:type="spellEnd"/>
      <w:r w:rsidRPr="00F965C4">
        <w:t xml:space="preserve"> Module 3</w:t>
      </w:r>
      <w:r w:rsidRPr="00585C97">
        <w:t xml:space="preserve"> (IMX708, 640×480 @ 30 FPS) – als mobile waagerechte </w:t>
      </w:r>
      <w:r w:rsidR="000E0881">
        <w:t>RGB-</w:t>
      </w:r>
      <w:r w:rsidRPr="00585C97">
        <w:t xml:space="preserve">Kamera </w:t>
      </w:r>
    </w:p>
    <w:p w14:paraId="2E14F7A9" w14:textId="77777777" w:rsidR="002E4FB0" w:rsidRPr="00585C97" w:rsidRDefault="002E4FB0" w:rsidP="002E4FB0">
      <w:pPr>
        <w:pStyle w:val="Listenabsatz"/>
      </w:pPr>
    </w:p>
    <w:p w14:paraId="577206EB" w14:textId="30A4423E" w:rsidR="000E0881" w:rsidRPr="00585C97" w:rsidRDefault="000E0881" w:rsidP="000E0881">
      <w:pPr>
        <w:pStyle w:val="Listenabsatz"/>
        <w:numPr>
          <w:ilvl w:val="0"/>
          <w:numId w:val="31"/>
        </w:numPr>
      </w:pPr>
      <w:r w:rsidRPr="00F965C4">
        <w:t xml:space="preserve">Raspberry Pi 5 </w:t>
      </w:r>
      <w:r w:rsidR="00F965C4">
        <w:t>-</w:t>
      </w:r>
      <w:r w:rsidRPr="00F965C4">
        <w:t xml:space="preserve"> 8 GB</w:t>
      </w:r>
      <w:r w:rsidRPr="00585C97">
        <w:t xml:space="preserve"> mit </w:t>
      </w:r>
      <w:r w:rsidRPr="00F965C4">
        <w:t>Ubuntu 24.04 LTS (Nobel) für Raspberry Pi</w:t>
      </w:r>
      <w:r w:rsidRPr="00585C97">
        <w:t xml:space="preserve"> – als Recheneinheit </w:t>
      </w:r>
    </w:p>
    <w:p w14:paraId="15FFD2AC" w14:textId="77777777" w:rsidR="002E4FB0" w:rsidRPr="00585C97" w:rsidRDefault="002E4FB0" w:rsidP="002E4FB0"/>
    <w:p w14:paraId="6407D2E8" w14:textId="05B74EAB" w:rsidR="002E4FB0" w:rsidRDefault="002E4FB0" w:rsidP="002E4FB0">
      <w:r w:rsidRPr="00585C97">
        <w:t xml:space="preserve">In dem Projekt wurde die </w:t>
      </w:r>
      <w:r w:rsidR="000E0881">
        <w:t xml:space="preserve">Hand- und </w:t>
      </w:r>
      <w:r w:rsidRPr="00585C97">
        <w:t>Pose-</w:t>
      </w:r>
      <w:r w:rsidR="000E0881">
        <w:t>Erkennung</w:t>
      </w:r>
      <w:r w:rsidRPr="00585C97">
        <w:t xml:space="preserve"> von MediaPipe mit 3 - 7 FPS auf einem Raspberry Pi 5 mit 8GB RAM betreiben. Das Projekt ist samt Code auf </w:t>
      </w:r>
      <w:hyperlink r:id="rId65" w:anchor="5-navigation-integration" w:history="1">
        <w:proofErr w:type="spellStart"/>
        <w:r w:rsidRPr="00585C97">
          <w:rPr>
            <w:rStyle w:val="Hyperlink"/>
          </w:rPr>
          <w:t>GitHab</w:t>
        </w:r>
        <w:proofErr w:type="spellEnd"/>
      </w:hyperlink>
      <w:r w:rsidR="000E0881" w:rsidRPr="000E7A5E">
        <w:rPr>
          <w:rStyle w:val="IntensiveHervorhebung"/>
        </w:rPr>
        <w:t xml:space="preserve"> </w:t>
      </w:r>
      <w:r w:rsidR="000E0881">
        <w:rPr>
          <w:rStyle w:val="IntensiveHervorhebung"/>
        </w:rPr>
        <w:fldChar w:fldCharType="begin"/>
      </w:r>
      <w:r w:rsidR="00BF7E7E">
        <w:rPr>
          <w:rStyle w:val="IntensiveHervorhebung"/>
        </w:rPr>
        <w:instrText xml:space="preserve"> ADDIN ZOTERO_ITEM CSL_CITATION {"citationID":"UhyU6ZvE","properties":{"unsorted":false,"formattedCitation":"[80]","plainCitation":"[80]","noteIndex":0},"citationItems":[{"id":259,"uris":["http://zotero.org/users/20567757/items/SQD62IKP"],"itemData":{"id":259,"type":"software","abstract":"Comprehensive MediaPipe-based computer vision system for robotics applications, specifically designed for the GestureBot platform running on Raspberry Pi 5. Features real-time object detection, gesture recognition, hand/pose tracking, and seamless integration with ROS 2 Navigation stack for autonomous robot control through intuitive hand gestures.","genre":"Python","license":"MIT","note":"original-date: 2025-08-09T12:30:00Z","source":"GitHub","title":"mvipin/gesturebot","URL":"https://github.com/mvipin/gesturebot","author":[{"family":"Mehta","given":"Vipin"}],"accessed":{"date-parts":[["2026",10,6]]},"issued":{"date-parts":[["2026",7,3]]}}}],"schema":"https://github.com/citation-style-language/schema/raw/master/csl-citation.json"} </w:instrText>
      </w:r>
      <w:r w:rsidR="000E0881">
        <w:rPr>
          <w:rStyle w:val="IntensiveHervorhebung"/>
        </w:rPr>
        <w:fldChar w:fldCharType="separate"/>
      </w:r>
      <w:r w:rsidR="00BF7E7E" w:rsidRPr="00BF7E7E">
        <w:t>[80]</w:t>
      </w:r>
      <w:r w:rsidR="000E0881">
        <w:rPr>
          <w:rStyle w:val="IntensiveHervorhebung"/>
        </w:rPr>
        <w:fldChar w:fldCharType="end"/>
      </w:r>
      <w:r w:rsidRPr="00585C97">
        <w:t>.</w:t>
      </w:r>
    </w:p>
    <w:p w14:paraId="2D073208" w14:textId="77777777" w:rsidR="00BF7E7E" w:rsidRDefault="00BF7E7E" w:rsidP="002E4FB0"/>
    <w:p w14:paraId="5A158CA2" w14:textId="77777777" w:rsidR="00BF7E7E" w:rsidRPr="00585C97" w:rsidRDefault="00BF7E7E" w:rsidP="00BF7E7E">
      <w:pPr>
        <w:keepNext/>
        <w:jc w:val="center"/>
      </w:pPr>
      <w:r w:rsidRPr="00585C97">
        <w:rPr>
          <w:noProof/>
        </w:rPr>
        <w:drawing>
          <wp:anchor distT="0" distB="0" distL="114300" distR="114300" simplePos="0" relativeHeight="251668480" behindDoc="0" locked="0" layoutInCell="1" allowOverlap="1" wp14:anchorId="14837F13" wp14:editId="13AEAEDB">
            <wp:simplePos x="0" y="0"/>
            <wp:positionH relativeFrom="margin">
              <wp:posOffset>339090</wp:posOffset>
            </wp:positionH>
            <wp:positionV relativeFrom="paragraph">
              <wp:posOffset>52705</wp:posOffset>
            </wp:positionV>
            <wp:extent cx="2800350" cy="2107333"/>
            <wp:effectExtent l="0" t="0" r="0" b="7620"/>
            <wp:wrapNone/>
            <wp:docPr id="2085443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4367" name=""/>
                    <pic:cNvPicPr/>
                  </pic:nvPicPr>
                  <pic:blipFill>
                    <a:blip r:embed="rId66">
                      <a:extLst>
                        <a:ext uri="{28A0092B-C50C-407E-A947-70E740481C1C}">
                          <a14:useLocalDpi xmlns:a14="http://schemas.microsoft.com/office/drawing/2010/main" val="0"/>
                        </a:ext>
                      </a:extLst>
                    </a:blip>
                    <a:stretch>
                      <a:fillRect/>
                    </a:stretch>
                  </pic:blipFill>
                  <pic:spPr>
                    <a:xfrm>
                      <a:off x="0" y="0"/>
                      <a:ext cx="2800350" cy="2107333"/>
                    </a:xfrm>
                    <a:prstGeom prst="rect">
                      <a:avLst/>
                    </a:prstGeom>
                  </pic:spPr>
                </pic:pic>
              </a:graphicData>
            </a:graphic>
            <wp14:sizeRelH relativeFrom="margin">
              <wp14:pctWidth>0</wp14:pctWidth>
            </wp14:sizeRelH>
            <wp14:sizeRelV relativeFrom="margin">
              <wp14:pctHeight>0</wp14:pctHeight>
            </wp14:sizeRelV>
          </wp:anchor>
        </w:drawing>
      </w:r>
      <w:r w:rsidRPr="00585C97">
        <w:rPr>
          <w:noProof/>
        </w:rPr>
        <w:drawing>
          <wp:inline distT="0" distB="0" distL="0" distR="0" wp14:anchorId="2F76CED1" wp14:editId="7BE8F7CC">
            <wp:extent cx="2771616" cy="2105025"/>
            <wp:effectExtent l="0" t="0" r="0" b="0"/>
            <wp:docPr id="6637672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67266" name=""/>
                    <pic:cNvPicPr/>
                  </pic:nvPicPr>
                  <pic:blipFill>
                    <a:blip r:embed="rId67"/>
                    <a:stretch>
                      <a:fillRect/>
                    </a:stretch>
                  </pic:blipFill>
                  <pic:spPr>
                    <a:xfrm>
                      <a:off x="0" y="0"/>
                      <a:ext cx="2773517" cy="2106469"/>
                    </a:xfrm>
                    <a:prstGeom prst="rect">
                      <a:avLst/>
                    </a:prstGeom>
                  </pic:spPr>
                </pic:pic>
              </a:graphicData>
            </a:graphic>
          </wp:inline>
        </w:drawing>
      </w:r>
      <w:r w:rsidRPr="00585C97">
        <w:rPr>
          <w:noProof/>
        </w:rPr>
        <w:drawing>
          <wp:inline distT="0" distB="0" distL="0" distR="0" wp14:anchorId="33773F14" wp14:editId="00BBA063">
            <wp:extent cx="1800540" cy="4295955"/>
            <wp:effectExtent l="0" t="0" r="9525" b="0"/>
            <wp:docPr id="1013863870" name="Grafik 19" descr="GestureBot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estureBot Hardwar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02694" cy="4301095"/>
                    </a:xfrm>
                    <a:prstGeom prst="rect">
                      <a:avLst/>
                    </a:prstGeom>
                    <a:noFill/>
                    <a:ln>
                      <a:noFill/>
                    </a:ln>
                  </pic:spPr>
                </pic:pic>
              </a:graphicData>
            </a:graphic>
          </wp:inline>
        </w:drawing>
      </w:r>
    </w:p>
    <w:p w14:paraId="2C0349A2" w14:textId="486AC5C4" w:rsidR="00BF7E7E" w:rsidRPr="00A44C45" w:rsidRDefault="00BF7E7E" w:rsidP="00F965C4">
      <w:pPr>
        <w:pStyle w:val="Beschriftung"/>
        <w:jc w:val="center"/>
        <w:rPr>
          <w:lang w:val="en-US"/>
        </w:rPr>
      </w:pPr>
      <w:bookmarkStart w:id="131" w:name="_Ref242178042"/>
      <w:bookmarkStart w:id="132" w:name="_Toc239338448"/>
      <w:r w:rsidRPr="00A44C45">
        <w:rPr>
          <w:lang w:val="en-US"/>
        </w:rPr>
        <w:t xml:space="preserve">Figure </w:t>
      </w:r>
      <w:r>
        <w:fldChar w:fldCharType="begin"/>
      </w:r>
      <w:r w:rsidRPr="00A44C45">
        <w:rPr>
          <w:lang w:val="en-US"/>
        </w:rPr>
        <w:instrText xml:space="preserve"> SEQ Figure \* ARABIC </w:instrText>
      </w:r>
      <w:r>
        <w:fldChar w:fldCharType="separate"/>
      </w:r>
      <w:r w:rsidR="005315BE">
        <w:rPr>
          <w:noProof/>
          <w:lang w:val="en-US"/>
        </w:rPr>
        <w:t>21</w:t>
      </w:r>
      <w:r>
        <w:rPr>
          <w:noProof/>
        </w:rPr>
        <w:fldChar w:fldCharType="end"/>
      </w:r>
      <w:bookmarkEnd w:id="131"/>
      <w:r w:rsidRPr="00A44C45">
        <w:rPr>
          <w:lang w:val="en-US"/>
        </w:rPr>
        <w:t xml:space="preserve"> - </w:t>
      </w:r>
      <w:proofErr w:type="spellStart"/>
      <w:r w:rsidRPr="00A44C45">
        <w:rPr>
          <w:rStyle w:val="Buchtitel"/>
          <w:lang w:val="en-US"/>
        </w:rPr>
        <w:t>GestureBot</w:t>
      </w:r>
      <w:proofErr w:type="spellEnd"/>
      <w:r w:rsidRPr="00A44C45">
        <w:rPr>
          <w:rStyle w:val="Buchtitel"/>
          <w:lang w:val="en-US"/>
        </w:rPr>
        <w:t xml:space="preserve"> Vision System</w:t>
      </w:r>
      <w:bookmarkEnd w:id="132"/>
      <w:r w:rsidRPr="00A44C45">
        <w:rPr>
          <w:rStyle w:val="IntensiveHervorhebung"/>
          <w:lang w:val="en-US"/>
        </w:rPr>
        <w:t xml:space="preserve"> </w:t>
      </w:r>
      <w:r w:rsidRPr="00BF7E7E">
        <w:rPr>
          <w:rStyle w:val="IntensiveHervorhebung"/>
        </w:rPr>
        <w:fldChar w:fldCharType="begin"/>
      </w:r>
      <w:r w:rsidR="00B10B93" w:rsidRPr="00A44C45">
        <w:rPr>
          <w:rStyle w:val="IntensiveHervorhebung"/>
          <w:lang w:val="en-US"/>
        </w:rPr>
        <w:instrText xml:space="preserve"> ADDIN ZOTERO_ITEM CSL_CITATION {"citationID":"ciANT60v","properties":{"unsorted":false,"formattedCitation":"[80]","plainCitation":"[80]","noteIndex":0},"citationItems":[{"id":259,"uris":["http://zotero.org/users/20567757/items/SQD62IKP"],"itemData":{"id":259,"type":"software","abstract":"Comprehensive MediaPipe-based computer vision system for robotics applications, specifically designed for the GestureBot platform running on Raspberry Pi 5. Features real-time object detection, gesture recognition, hand/pose tracking, and seamless integration with ROS 2 Navigation stack for autonomous robot control through intuitive hand gestures.","genre":"Python","license":"MIT","note":"original-date: 2025-08-09T12:30:00Z","source":"GitHub","title":"mvipin/gesturebot","URL":"https://github.com/mvipin/gesturebot","author":[{"family":"Mehta","given":"Vipin"}],"accessed":{"date-parts":[["2026",10,6]]},"issued":{"date-parts":[["2026",7,3]]}}}],"schema":"https://github.com/citation-style-language/schema/raw/master/csl-citation.json"} </w:instrText>
      </w:r>
      <w:r w:rsidRPr="00BF7E7E">
        <w:rPr>
          <w:rStyle w:val="IntensiveHervorhebung"/>
        </w:rPr>
        <w:fldChar w:fldCharType="separate"/>
      </w:r>
      <w:r w:rsidRPr="00A44C45">
        <w:rPr>
          <w:lang w:val="en-US"/>
        </w:rPr>
        <w:t>[80]</w:t>
      </w:r>
      <w:r w:rsidRPr="00BF7E7E">
        <w:rPr>
          <w:rStyle w:val="IntensiveHervorhebung"/>
        </w:rPr>
        <w:fldChar w:fldCharType="end"/>
      </w:r>
    </w:p>
    <w:p w14:paraId="289F8178" w14:textId="77777777" w:rsidR="000E0881" w:rsidRPr="00A44C45" w:rsidRDefault="000E0881" w:rsidP="002E4FB0">
      <w:pPr>
        <w:rPr>
          <w:lang w:val="en-US"/>
        </w:rPr>
      </w:pPr>
    </w:p>
    <w:p w14:paraId="4EE7A4B8" w14:textId="6EE794E2" w:rsidR="002E4FB0" w:rsidRPr="00F965C4" w:rsidRDefault="00F965C4" w:rsidP="00F965C4">
      <w:pPr>
        <w:rPr>
          <w:i/>
          <w:iCs/>
          <w:color w:val="4F81BD" w:themeColor="accent1"/>
          <w:lang w:val="en-US"/>
        </w:rPr>
      </w:pPr>
      <w:r w:rsidRPr="00F965C4">
        <w:rPr>
          <w:rStyle w:val="IntensiveHervorhebung"/>
          <w:lang w:val="en-US"/>
        </w:rPr>
        <w:t>“</w:t>
      </w:r>
      <w:r w:rsidR="002E4FB0" w:rsidRPr="00F965C4">
        <w:rPr>
          <w:rStyle w:val="IntensiveHervorhebung"/>
          <w:lang w:val="en-US"/>
        </w:rPr>
        <w:t>Control PIPER Arm with Hand Gestures</w:t>
      </w:r>
      <w:r>
        <w:rPr>
          <w:rStyle w:val="IntensiveHervorhebung"/>
          <w:lang w:val="en-US"/>
        </w:rPr>
        <w:t>”</w:t>
      </w:r>
      <w:r w:rsidR="002E4FB0" w:rsidRPr="00F965C4">
        <w:rPr>
          <w:rStyle w:val="IntensiveHervorhebung"/>
          <w:lang w:val="en-US"/>
        </w:rPr>
        <w:t xml:space="preserve"> </w:t>
      </w:r>
    </w:p>
    <w:p w14:paraId="27A70029" w14:textId="00B3C946" w:rsidR="002E4FB0" w:rsidRPr="00585C97" w:rsidRDefault="002E4FB0" w:rsidP="002E4FB0">
      <w:r w:rsidRPr="00585C97">
        <w:t>Das Projekt</w:t>
      </w:r>
      <w:r w:rsidR="00F965C4">
        <w:t xml:space="preserve"> </w:t>
      </w:r>
      <w:r w:rsidR="00F965C4" w:rsidRPr="000E7A5E">
        <w:rPr>
          <w:rStyle w:val="IntensiveHervorhebung"/>
        </w:rPr>
        <w:fldChar w:fldCharType="begin"/>
      </w:r>
      <w:r w:rsidR="00F965C4" w:rsidRPr="00F965C4">
        <w:rPr>
          <w:rStyle w:val="IntensiveHervorhebung"/>
        </w:rPr>
        <w:instrText xml:space="preserve"> ADDIN ZOTERO_ITEM CSL_CITATION {"citationID":"Ru9fxbl5","properties":{"formattedCitation":"[81]","plainCitation":"[81]","noteIndex":0},"citationItems":[{"id":138,"uris":["http://zotero.org/users/20567757/items/F5RUW3H3"],"itemData":{"id":138,"type":"webpage","abstract":"AgileX PiPER Robotic Arm Gesture Recognition and Position Mapping By AgileX Robotics.","container-title":"Hackster.io","language":"en","title":"Control PIPER Arm with Hand Gestures","URL":"https://www.hackster.io/agilexrobotics/control-piper-arm-with-hand-gestures-7c2779","accessed":{"date-parts":[["2026",8,13]]}}}],"schema":"https://github.com/citation-style-language/schema/raw/master/csl-citation.json"} </w:instrText>
      </w:r>
      <w:r w:rsidR="00F965C4" w:rsidRPr="000E7A5E">
        <w:rPr>
          <w:rStyle w:val="IntensiveHervorhebung"/>
        </w:rPr>
        <w:fldChar w:fldCharType="separate"/>
      </w:r>
      <w:r w:rsidR="00F965C4" w:rsidRPr="00F965C4">
        <w:t>[81]</w:t>
      </w:r>
      <w:r w:rsidR="00F965C4" w:rsidRPr="000E7A5E">
        <w:rPr>
          <w:rStyle w:val="IntensiveHervorhebung"/>
        </w:rPr>
        <w:fldChar w:fldCharType="end"/>
      </w:r>
      <w:r w:rsidRPr="00585C97">
        <w:t xml:space="preserve"> ist von der chinesischen Firma </w:t>
      </w:r>
      <w:hyperlink r:id="rId69" w:history="1">
        <w:proofErr w:type="spellStart"/>
        <w:r w:rsidRPr="00585C97">
          <w:rPr>
            <w:rStyle w:val="Hyperlink"/>
          </w:rPr>
          <w:t>AgileX</w:t>
        </w:r>
        <w:proofErr w:type="spellEnd"/>
        <w:r w:rsidRPr="00585C97">
          <w:rPr>
            <w:rStyle w:val="Hyperlink"/>
          </w:rPr>
          <w:t xml:space="preserve"> Robotics</w:t>
        </w:r>
      </w:hyperlink>
      <w:r w:rsidR="000E0881">
        <w:t xml:space="preserve"> </w:t>
      </w:r>
      <w:r w:rsidR="000E0881">
        <w:fldChar w:fldCharType="begin"/>
      </w:r>
      <w:r w:rsidR="00BF7E7E">
        <w:instrText xml:space="preserve"> ADDIN ZOTERO_ITEM CSL_CITATION {"citationID":"3073V4NL","properties":{"unsorted":false,"formattedCitation":"[82]","plainCitation":"[82]","noteIndex":0},"citationItems":[{"id":260,"uris":["http://zotero.org/users/20567757/items/PT69I935"],"itemData":{"id":260,"type":"webpage","abstract":"AgileX Robotics provides mobile robot chassis, UGVs, AGVs, robotic arms, humanoid arms, and embodied intelligence platforms to universities, research institutions, and industry partners worldwide, enabling robotics research, education, teleoperation, data collection, and real-world applications.","container-title":"Agilex Robotics","language":"en","title":"Mobile Robots, Robotic Arms, Embodied AI Solutions | Mobile the World","URL":"https://global.agilex.ai/","accessed":{"date-parts":[["2026",10,6]]},"issued":{"date-parts":[["2026",10,5]]}}}],"schema":"https://github.com/citation-style-language/schema/raw/master/csl-citation.json"} </w:instrText>
      </w:r>
      <w:r w:rsidR="000E0881">
        <w:fldChar w:fldCharType="separate"/>
      </w:r>
      <w:r w:rsidR="00BF7E7E" w:rsidRPr="00BF7E7E">
        <w:t>[82]</w:t>
      </w:r>
      <w:r w:rsidR="000E0881">
        <w:fldChar w:fldCharType="end"/>
      </w:r>
      <w:r w:rsidRPr="00585C97">
        <w:t xml:space="preserve">. Es dient zur Steuerung einer ihrer Roboterarme mittels Handbewegungen. Es wird eine Greifgeste und die Position sowie Ausrichtung der Hand im Raum </w:t>
      </w:r>
      <w:r w:rsidR="00A44C45" w:rsidRPr="00585C97">
        <w:t>ausgewertet,</w:t>
      </w:r>
      <w:r w:rsidR="00106E73">
        <w:t xml:space="preserve"> um den</w:t>
      </w:r>
      <w:r w:rsidRPr="00585C97">
        <w:t xml:space="preserve"> Arm </w:t>
      </w:r>
      <w:r w:rsidR="00106E73">
        <w:t xml:space="preserve">zu </w:t>
      </w:r>
      <w:r w:rsidRPr="00585C97">
        <w:t>steuer</w:t>
      </w:r>
      <w:r w:rsidR="00106E73">
        <w:t>n</w:t>
      </w:r>
      <w:r w:rsidRPr="00585C97">
        <w:t>. Es werden u.a. folgende Komponenten genutzt:</w:t>
      </w:r>
    </w:p>
    <w:p w14:paraId="4CBDEC27" w14:textId="77777777" w:rsidR="002E4FB0" w:rsidRDefault="002E4FB0" w:rsidP="002E4FB0"/>
    <w:p w14:paraId="625E2815" w14:textId="7DE5477A" w:rsidR="00106E73" w:rsidRDefault="00106E73" w:rsidP="00106E73">
      <w:pPr>
        <w:pStyle w:val="Stichpunkte1"/>
      </w:pPr>
      <w:r>
        <w:t>Python – als Programmiersprache</w:t>
      </w:r>
    </w:p>
    <w:p w14:paraId="51348B10" w14:textId="77777777" w:rsidR="00106E73" w:rsidRDefault="00106E73" w:rsidP="00106E73">
      <w:pPr>
        <w:pStyle w:val="Stichpunkte1"/>
        <w:numPr>
          <w:ilvl w:val="0"/>
          <w:numId w:val="0"/>
        </w:numPr>
        <w:ind w:left="720" w:hanging="360"/>
      </w:pPr>
    </w:p>
    <w:p w14:paraId="67C7D20E" w14:textId="3A5AC360" w:rsidR="00106E73" w:rsidRPr="00585C97" w:rsidRDefault="00106E73" w:rsidP="00106E73">
      <w:pPr>
        <w:pStyle w:val="Stichpunkte1"/>
      </w:pPr>
      <w:hyperlink r:id="rId70" w:history="1">
        <w:r w:rsidRPr="00585C97">
          <w:t>MediaPipe</w:t>
        </w:r>
      </w:hyperlink>
      <w:r w:rsidRPr="00585C97">
        <w:t xml:space="preserve"> – </w:t>
      </w:r>
      <w:r>
        <w:t>zur Erkennung von Hand-Landmarks</w:t>
      </w:r>
    </w:p>
    <w:p w14:paraId="77D25CD7" w14:textId="77777777" w:rsidR="00106E73" w:rsidRDefault="00106E73" w:rsidP="00106E73">
      <w:pPr>
        <w:pStyle w:val="Stichpunkte1"/>
        <w:numPr>
          <w:ilvl w:val="0"/>
          <w:numId w:val="0"/>
        </w:numPr>
        <w:ind w:left="720"/>
      </w:pPr>
    </w:p>
    <w:p w14:paraId="707155E0" w14:textId="1719EF51" w:rsidR="00106E73" w:rsidRPr="00585C97" w:rsidRDefault="00106E73" w:rsidP="002E4FB0">
      <w:pPr>
        <w:pStyle w:val="Stichpunkte1"/>
      </w:pPr>
      <w:r w:rsidRPr="00585C97">
        <w:t>ROS – zur Robotersteuerung</w:t>
      </w:r>
      <w:r>
        <w:t xml:space="preserve"> </w:t>
      </w:r>
      <w:r w:rsidRPr="00585C97">
        <w:t>und Kommunikation</w:t>
      </w:r>
    </w:p>
    <w:p w14:paraId="421FC599" w14:textId="77777777" w:rsidR="002E4FB0" w:rsidRPr="00585C97" w:rsidRDefault="002E4FB0" w:rsidP="002E4FB0">
      <w:pPr>
        <w:pStyle w:val="Listenabsatz"/>
      </w:pPr>
    </w:p>
    <w:p w14:paraId="6C1DCAD6" w14:textId="27BD7785" w:rsidR="00106E73" w:rsidRPr="00585C97" w:rsidRDefault="002E4FB0" w:rsidP="00106E73">
      <w:pPr>
        <w:pStyle w:val="Listenabsatz"/>
        <w:numPr>
          <w:ilvl w:val="0"/>
          <w:numId w:val="31"/>
        </w:numPr>
      </w:pPr>
      <w:r w:rsidRPr="00A44C45">
        <w:t>Intel RealSense D435</w:t>
      </w:r>
      <w:r w:rsidRPr="00585C97">
        <w:rPr>
          <w:rStyle w:val="IntensiverVerweis"/>
        </w:rPr>
        <w:t xml:space="preserve"> </w:t>
      </w:r>
      <w:r w:rsidRPr="00585C97">
        <w:t xml:space="preserve">(640×480 @ 30fps </w:t>
      </w:r>
      <w:proofErr w:type="spellStart"/>
      <w:r w:rsidRPr="00585C97">
        <w:t>with</w:t>
      </w:r>
      <w:proofErr w:type="spellEnd"/>
      <w:r w:rsidRPr="00585C97">
        <w:t xml:space="preserve"> </w:t>
      </w:r>
      <w:proofErr w:type="spellStart"/>
      <w:r w:rsidRPr="00585C97">
        <w:t>aligned</w:t>
      </w:r>
      <w:proofErr w:type="spellEnd"/>
      <w:r w:rsidRPr="00585C97">
        <w:t xml:space="preserve"> </w:t>
      </w:r>
      <w:proofErr w:type="spellStart"/>
      <w:r w:rsidRPr="00585C97">
        <w:t>depth</w:t>
      </w:r>
      <w:proofErr w:type="spellEnd"/>
      <w:r w:rsidRPr="00585C97">
        <w:t xml:space="preserve">/RGB) – </w:t>
      </w:r>
      <w:r w:rsidR="00106E73">
        <w:t>Tiefenk</w:t>
      </w:r>
      <w:r w:rsidR="00106E73" w:rsidRPr="00585C97">
        <w:t xml:space="preserve">amera ist </w:t>
      </w:r>
      <w:r w:rsidR="00106E73">
        <w:t>waagerecht</w:t>
      </w:r>
      <w:r w:rsidR="00106E73" w:rsidRPr="00585C97">
        <w:t xml:space="preserve"> und stationär positioniert </w:t>
      </w:r>
    </w:p>
    <w:p w14:paraId="229E46AC" w14:textId="4DFB6A94" w:rsidR="002E4FB0" w:rsidRPr="00585C97" w:rsidRDefault="002E4FB0" w:rsidP="00106E73">
      <w:pPr>
        <w:pStyle w:val="Listenabsatz"/>
      </w:pPr>
    </w:p>
    <w:p w14:paraId="2D0A0841" w14:textId="4CA61C13" w:rsidR="002E4FB0" w:rsidRPr="00585C97" w:rsidRDefault="002E4FB0" w:rsidP="002E4FB0">
      <w:pPr>
        <w:pStyle w:val="Listenabsatz"/>
        <w:numPr>
          <w:ilvl w:val="0"/>
          <w:numId w:val="31"/>
        </w:numPr>
      </w:pPr>
      <w:hyperlink r:id="rId71" w:history="1">
        <w:proofErr w:type="spellStart"/>
        <w:r w:rsidRPr="00585C97">
          <w:rPr>
            <w:rStyle w:val="Hyperlink"/>
          </w:rPr>
          <w:t>Orbbec</w:t>
        </w:r>
        <w:proofErr w:type="spellEnd"/>
        <w:r w:rsidRPr="00585C97">
          <w:rPr>
            <w:rStyle w:val="Hyperlink"/>
          </w:rPr>
          <w:t xml:space="preserve"> </w:t>
        </w:r>
        <w:proofErr w:type="spellStart"/>
        <w:r w:rsidRPr="00585C97">
          <w:rPr>
            <w:rStyle w:val="Hyperlink"/>
          </w:rPr>
          <w:t>Petrel</w:t>
        </w:r>
        <w:proofErr w:type="spellEnd"/>
      </w:hyperlink>
      <w:r w:rsidR="00A44C45">
        <w:t xml:space="preserve"> </w:t>
      </w:r>
      <w:r w:rsidR="00A44C45">
        <w:fldChar w:fldCharType="begin"/>
      </w:r>
      <w:r w:rsidR="00A44C45">
        <w:instrText xml:space="preserve"> ADDIN ZOTERO_ITEM CSL_CITATION {"citationID":"MY0r2aYa","properties":{"unsorted":false,"formattedCitation":"[83]","plainCitation":"[83]","noteIndex":0},"citationItems":[{"id":331,"uris":["http://zotero.org/users/20567757/items/YUW2CL2F"],"itemData":{"id":331,"type":"webpage","title":"Petrel-3D</w:instrText>
      </w:r>
      <w:r w:rsidR="00A44C45">
        <w:rPr>
          <w:rFonts w:ascii="SimSun" w:eastAsia="SimSun" w:hAnsi="SimSun" w:cs="SimSun" w:hint="eastAsia"/>
        </w:rPr>
        <w:instrText>结构光模组</w:instrText>
      </w:r>
      <w:r w:rsidR="00A44C45">
        <w:instrText>-</w:instrText>
      </w:r>
      <w:r w:rsidR="00A44C45">
        <w:rPr>
          <w:rFonts w:ascii="MS Mincho" w:eastAsia="MS Mincho" w:hAnsi="MS Mincho" w:cs="MS Mincho" w:hint="eastAsia"/>
        </w:rPr>
        <w:instrText>奥比中光官网</w:instrText>
      </w:r>
      <w:r w:rsidR="00A44C45">
        <w:instrText xml:space="preserve">","URL":"https://www.orbbec.com.cn/index/Product/info.html?cate=38&amp;id=28","accessed":{"date-parts":[["2026",10,13]]}}}],"schema":"https://github.com/citation-style-language/schema/raw/master/csl-citation.json"} </w:instrText>
      </w:r>
      <w:r w:rsidR="00A44C45">
        <w:fldChar w:fldCharType="separate"/>
      </w:r>
      <w:r w:rsidR="00A44C45" w:rsidRPr="00A44C45">
        <w:t>[83]</w:t>
      </w:r>
      <w:r w:rsidR="00A44C45">
        <w:fldChar w:fldCharType="end"/>
      </w:r>
      <w:r w:rsidRPr="00585C97">
        <w:t xml:space="preserve"> (640×400 @ 30fps </w:t>
      </w:r>
      <w:proofErr w:type="spellStart"/>
      <w:r w:rsidRPr="00585C97">
        <w:t>with</w:t>
      </w:r>
      <w:proofErr w:type="spellEnd"/>
      <w:r w:rsidRPr="00585C97">
        <w:t xml:space="preserve"> </w:t>
      </w:r>
      <w:proofErr w:type="spellStart"/>
      <w:r w:rsidRPr="00585C97">
        <w:t>aligned</w:t>
      </w:r>
      <w:proofErr w:type="spellEnd"/>
      <w:r w:rsidRPr="00585C97">
        <w:t xml:space="preserve"> </w:t>
      </w:r>
      <w:proofErr w:type="spellStart"/>
      <w:r w:rsidRPr="00585C97">
        <w:t>depth</w:t>
      </w:r>
      <w:proofErr w:type="spellEnd"/>
      <w:r w:rsidRPr="00585C97">
        <w:t xml:space="preserve">/RGB) – </w:t>
      </w:r>
      <w:r w:rsidR="00106E73">
        <w:t xml:space="preserve">gleichwertiges </w:t>
      </w:r>
      <w:r w:rsidRPr="00585C97">
        <w:t xml:space="preserve">alternatives Kameramodul zum </w:t>
      </w:r>
      <w:r w:rsidR="00106E73" w:rsidRPr="00585C97">
        <w:t>Einbauen</w:t>
      </w:r>
      <w:r w:rsidR="00106E73">
        <w:t xml:space="preserve"> im Endprodukt</w:t>
      </w:r>
    </w:p>
    <w:p w14:paraId="5AEFB476" w14:textId="77777777" w:rsidR="00106E73" w:rsidRDefault="00106E73" w:rsidP="00106E73">
      <w:pPr>
        <w:pStyle w:val="Listenabsatz"/>
      </w:pPr>
    </w:p>
    <w:p w14:paraId="32B73551" w14:textId="77777777" w:rsidR="00106E73" w:rsidRPr="00585C97" w:rsidRDefault="00106E73" w:rsidP="00106E73">
      <w:pPr>
        <w:pStyle w:val="Listenabsatz"/>
        <w:numPr>
          <w:ilvl w:val="0"/>
          <w:numId w:val="31"/>
        </w:numPr>
      </w:pPr>
      <w:r>
        <w:lastRenderedPageBreak/>
        <w:t>ein</w:t>
      </w:r>
      <w:r w:rsidRPr="00585C97">
        <w:t xml:space="preserve"> Computer mit Ubuntu – als Recheneinheit</w:t>
      </w:r>
    </w:p>
    <w:p w14:paraId="593F006C" w14:textId="77777777" w:rsidR="002E4FB0" w:rsidRPr="00585C97" w:rsidRDefault="002E4FB0" w:rsidP="00106E73">
      <w:pPr>
        <w:pStyle w:val="Stichpunkte1"/>
        <w:numPr>
          <w:ilvl w:val="0"/>
          <w:numId w:val="0"/>
        </w:numPr>
        <w:ind w:left="720"/>
      </w:pPr>
    </w:p>
    <w:p w14:paraId="5064CA62" w14:textId="489C634D" w:rsidR="002E4FB0" w:rsidRDefault="002E4FB0" w:rsidP="002E4FB0">
      <w:r w:rsidRPr="00585C97">
        <w:t>Hier wurde eine der genannten Tiefenkamera</w:t>
      </w:r>
      <w:r w:rsidR="00A44C45">
        <w:t>s</w:t>
      </w:r>
      <w:r w:rsidRPr="00585C97">
        <w:t xml:space="preserve"> in der Kombination mit MediaPipe verwendet. Dabei werden die Bildpositionen </w:t>
      </w:r>
      <w:proofErr w:type="gramStart"/>
      <w:r w:rsidRPr="00585C97">
        <w:t>der Landmarks</w:t>
      </w:r>
      <w:proofErr w:type="gramEnd"/>
      <w:r w:rsidRPr="00585C97">
        <w:t xml:space="preserve"> aus MediaPipe als </w:t>
      </w:r>
      <w:r w:rsidR="00A44C45" w:rsidRPr="00585C97">
        <w:t>Re</w:t>
      </w:r>
      <w:r w:rsidR="00A44C45">
        <w:t>fe</w:t>
      </w:r>
      <w:r w:rsidR="00A44C45" w:rsidRPr="00585C97">
        <w:t>renz</w:t>
      </w:r>
      <w:r w:rsidRPr="00585C97">
        <w:t xml:space="preserve"> genutzt, um die zugehörigen Tiefenwerte aus dem Tiefenbild zu beziehen. RGB- und Tiefenbild der Kamera müssen dafür synchronisiert (</w:t>
      </w:r>
      <w:proofErr w:type="spellStart"/>
      <w:r w:rsidRPr="00585C97">
        <w:t>aligned</w:t>
      </w:r>
      <w:proofErr w:type="spellEnd"/>
      <w:r w:rsidRPr="00585C97">
        <w:t>) sein</w:t>
      </w:r>
      <w:r w:rsidR="00A44C45">
        <w:t xml:space="preserve">, siehe dazu Abschnitt </w:t>
      </w:r>
      <w:r w:rsidR="00A44C45">
        <w:fldChar w:fldCharType="begin"/>
      </w:r>
      <w:r w:rsidR="00A44C45">
        <w:instrText xml:space="preserve"> REF _Ref242785105 \r \h </w:instrText>
      </w:r>
      <w:r w:rsidR="00A44C45">
        <w:fldChar w:fldCharType="separate"/>
      </w:r>
      <w:r w:rsidR="00A44C45">
        <w:t>2.12</w:t>
      </w:r>
      <w:r w:rsidR="00A44C45">
        <w:fldChar w:fldCharType="end"/>
      </w:r>
      <w:r w:rsidR="00A44C45">
        <w:t xml:space="preserve"> - </w:t>
      </w:r>
      <w:r w:rsidR="00A44C45" w:rsidRPr="00A44C45">
        <w:rPr>
          <w:rStyle w:val="KapitelReferenzZchn"/>
        </w:rPr>
        <w:fldChar w:fldCharType="begin"/>
      </w:r>
      <w:r w:rsidR="00A44C45" w:rsidRPr="00A44C45">
        <w:rPr>
          <w:rStyle w:val="KapitelReferenzZchn"/>
        </w:rPr>
        <w:instrText xml:space="preserve"> REF _Ref242785108 \h </w:instrText>
      </w:r>
      <w:r w:rsidR="00A44C45">
        <w:rPr>
          <w:rStyle w:val="KapitelReferenzZchn"/>
        </w:rPr>
        <w:instrText xml:space="preserve"> \* MERGEFORMAT </w:instrText>
      </w:r>
      <w:r w:rsidR="00A44C45" w:rsidRPr="00A44C45">
        <w:rPr>
          <w:rStyle w:val="KapitelReferenzZchn"/>
        </w:rPr>
      </w:r>
      <w:r w:rsidR="00A44C45" w:rsidRPr="00A44C45">
        <w:rPr>
          <w:rStyle w:val="KapitelReferenzZchn"/>
        </w:rPr>
        <w:fldChar w:fldCharType="separate"/>
      </w:r>
      <w:r w:rsidR="00A44C45" w:rsidRPr="00A44C45">
        <w:rPr>
          <w:rStyle w:val="KapitelReferenzZchn"/>
        </w:rPr>
        <w:t>Intel RealSense Tiefenkamera Treiber</w:t>
      </w:r>
      <w:r w:rsidR="00A44C45" w:rsidRPr="00A44C45">
        <w:rPr>
          <w:rStyle w:val="KapitelReferenzZchn"/>
        </w:rPr>
        <w:fldChar w:fldCharType="end"/>
      </w:r>
      <w:r w:rsidRPr="00585C97">
        <w:t>. Die Bildauflösung der Kameras ist in der Projektdokumentation geringer als auf den Herstellerseiten, denn diese kann über die Kameratreiber eingestellt werden.</w:t>
      </w:r>
      <w:r w:rsidR="00A44C45">
        <w:t xml:space="preserve"> </w:t>
      </w:r>
      <w:r w:rsidRPr="00585C97">
        <w:t xml:space="preserve">Das </w:t>
      </w:r>
      <w:r w:rsidR="00106E73" w:rsidRPr="00585C97">
        <w:t xml:space="preserve">chinesische </w:t>
      </w:r>
      <w:r w:rsidRPr="00585C97">
        <w:t xml:space="preserve">Projekt ist mit Code auf </w:t>
      </w:r>
      <w:hyperlink r:id="rId72" w:history="1">
        <w:r w:rsidRPr="00585C97">
          <w:rPr>
            <w:rStyle w:val="Hyperlink"/>
          </w:rPr>
          <w:t>GitHub</w:t>
        </w:r>
      </w:hyperlink>
      <w:r w:rsidR="00F827D5">
        <w:t xml:space="preserve"> </w:t>
      </w:r>
      <w:r w:rsidR="00F827D5">
        <w:fldChar w:fldCharType="begin"/>
      </w:r>
      <w:r w:rsidR="00A44C45">
        <w:instrText xml:space="preserve"> ADDIN ZOTERO_ITEM CSL_CITATION {"citationID":"NqtOD6S6","properties":{"unsorted":false,"formattedCitation":"[84]","plainCitation":"[84]","noteIndex":0},"citationItems":[{"id":262,"uris":["http://zotero.org/users/20567757/items/HT8XETTD"],"itemData":{"id":262,"type":"webpage","abstract":"Agilex College. Contribute to agilexrobotics/Agilex-College development by creating an account on GitHub.","container-title":"GitHub","language":"en","title":"Agilex-College/README.md at master · agilexrobotics/Agilex-College","URL":"https://github.com/agilexrobotics/Agilex-College/blob/master/README.md","author":[{"literal":"agilexrobotics"}],"accessed":{"date-parts":[["2026",10,6]]}}}],"schema":"https://github.com/citation-style-language/schema/raw/master/csl-citation.json"} </w:instrText>
      </w:r>
      <w:r w:rsidR="00F827D5">
        <w:fldChar w:fldCharType="separate"/>
      </w:r>
      <w:r w:rsidR="00A44C45" w:rsidRPr="00A44C45">
        <w:t>[84]</w:t>
      </w:r>
      <w:r w:rsidR="00F827D5">
        <w:fldChar w:fldCharType="end"/>
      </w:r>
      <w:r w:rsidRPr="00585C97">
        <w:t xml:space="preserve"> zu finden. Eine englische Projektdokumentation gibt es auf </w:t>
      </w:r>
      <w:hyperlink r:id="rId73" w:anchor="toc-installation-7" w:history="1">
        <w:r w:rsidRPr="00585C97">
          <w:rPr>
            <w:rStyle w:val="Hyperlink"/>
          </w:rPr>
          <w:t>hackster.io</w:t>
        </w:r>
      </w:hyperlink>
      <w:r w:rsidR="00F827D5">
        <w:t xml:space="preserve"> </w:t>
      </w:r>
      <w:r w:rsidR="00F827D5" w:rsidRPr="000E7A5E">
        <w:rPr>
          <w:rStyle w:val="IntensiveHervorhebung"/>
        </w:rPr>
        <w:fldChar w:fldCharType="begin"/>
      </w:r>
      <w:r w:rsidR="00BF7E7E">
        <w:rPr>
          <w:rStyle w:val="IntensiveHervorhebung"/>
        </w:rPr>
        <w:instrText xml:space="preserve"> ADDIN ZOTERO_ITEM CSL_CITATION {"citationID":"0x3rlChD","properties":{"formattedCitation":"[81]","plainCitation":"[81]","noteIndex":0},"citationItems":[{"id":138,"uris":["http://zotero.org/users/20567757/items/F5RUW3H3"],"itemData":{"id":138,"type":"webpage","abstract":"AgileX PiPER Robotic Arm Gesture Recognition and Position Mapping By AgileX Robotics.","container-title":"Hackster.io","language":"en","title":"Control PIPER Arm with Hand Gestures","URL":"https://www.hackster.io/agilexrobotics/control-piper-arm-with-hand-gestures-7c2779","accessed":{"date-parts":[["2026",8,13]]}}}],"schema":"https://github.com/citation-style-language/schema/raw/master/csl-citation.json"} </w:instrText>
      </w:r>
      <w:r w:rsidR="00F827D5" w:rsidRPr="000E7A5E">
        <w:rPr>
          <w:rStyle w:val="IntensiveHervorhebung"/>
        </w:rPr>
        <w:fldChar w:fldCharType="separate"/>
      </w:r>
      <w:r w:rsidR="00BF7E7E" w:rsidRPr="00BF7E7E">
        <w:t>[81]</w:t>
      </w:r>
      <w:r w:rsidR="00F827D5" w:rsidRPr="000E7A5E">
        <w:rPr>
          <w:rStyle w:val="IntensiveHervorhebung"/>
        </w:rPr>
        <w:fldChar w:fldCharType="end"/>
      </w:r>
      <w:r w:rsidRPr="00585C97">
        <w:t>.</w:t>
      </w:r>
    </w:p>
    <w:p w14:paraId="4E2D49F0" w14:textId="77777777" w:rsidR="000E7A5E" w:rsidRDefault="000E7A5E" w:rsidP="002E4FB0"/>
    <w:p w14:paraId="617C4D8E" w14:textId="77777777" w:rsidR="00F965C4" w:rsidRPr="00A44C45" w:rsidRDefault="00F965C4" w:rsidP="00F965C4">
      <w:pPr>
        <w:jc w:val="center"/>
        <w:rPr>
          <w:b/>
          <w:bCs/>
          <w:i/>
          <w:iCs/>
          <w:spacing w:val="5"/>
        </w:rPr>
      </w:pPr>
      <w:r w:rsidRPr="00585C97">
        <w:rPr>
          <w:noProof/>
        </w:rPr>
        <w:drawing>
          <wp:inline distT="0" distB="0" distL="0" distR="0" wp14:anchorId="4E9D626F" wp14:editId="06D62740">
            <wp:extent cx="1619250" cy="2791709"/>
            <wp:effectExtent l="0" t="0" r="0" b="8890"/>
            <wp:docPr id="2778507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50724" name=""/>
                    <pic:cNvPicPr/>
                  </pic:nvPicPr>
                  <pic:blipFill rotWithShape="1">
                    <a:blip r:embed="rId74"/>
                    <a:srcRect r="56273"/>
                    <a:stretch>
                      <a:fillRect/>
                    </a:stretch>
                  </pic:blipFill>
                  <pic:spPr bwMode="auto">
                    <a:xfrm>
                      <a:off x="0" y="0"/>
                      <a:ext cx="1635609" cy="2819913"/>
                    </a:xfrm>
                    <a:prstGeom prst="rect">
                      <a:avLst/>
                    </a:prstGeom>
                    <a:ln>
                      <a:noFill/>
                    </a:ln>
                    <a:extLst>
                      <a:ext uri="{53640926-AAD7-44D8-BBD7-CCE9431645EC}">
                        <a14:shadowObscured xmlns:a14="http://schemas.microsoft.com/office/drawing/2010/main"/>
                      </a:ext>
                    </a:extLst>
                  </pic:spPr>
                </pic:pic>
              </a:graphicData>
            </a:graphic>
          </wp:inline>
        </w:drawing>
      </w:r>
      <w:r w:rsidRPr="00A44C45">
        <w:t xml:space="preserve"> </w:t>
      </w:r>
      <w:r w:rsidRPr="00585C97">
        <w:rPr>
          <w:noProof/>
        </w:rPr>
        <w:drawing>
          <wp:inline distT="0" distB="0" distL="0" distR="0" wp14:anchorId="60AC7D71" wp14:editId="545544EC">
            <wp:extent cx="2609850" cy="2794667"/>
            <wp:effectExtent l="0" t="0" r="0" b="5715"/>
            <wp:docPr id="17649129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12914" name=""/>
                    <pic:cNvPicPr/>
                  </pic:nvPicPr>
                  <pic:blipFill>
                    <a:blip r:embed="rId75"/>
                    <a:stretch>
                      <a:fillRect/>
                    </a:stretch>
                  </pic:blipFill>
                  <pic:spPr>
                    <a:xfrm>
                      <a:off x="0" y="0"/>
                      <a:ext cx="2627904" cy="2813999"/>
                    </a:xfrm>
                    <a:prstGeom prst="rect">
                      <a:avLst/>
                    </a:prstGeom>
                  </pic:spPr>
                </pic:pic>
              </a:graphicData>
            </a:graphic>
          </wp:inline>
        </w:drawing>
      </w:r>
    </w:p>
    <w:p w14:paraId="78B83A31" w14:textId="2DFABE93" w:rsidR="00F965C4" w:rsidRPr="00C21D6F" w:rsidRDefault="00F965C4" w:rsidP="00F965C4">
      <w:pPr>
        <w:pStyle w:val="Beschriftung"/>
        <w:jc w:val="center"/>
      </w:pPr>
      <w:bookmarkStart w:id="133" w:name="_Toc239338449"/>
      <w:r w:rsidRPr="00C21D6F">
        <w:t xml:space="preserve">Figure </w:t>
      </w:r>
      <w:r>
        <w:fldChar w:fldCharType="begin"/>
      </w:r>
      <w:r w:rsidRPr="00C21D6F">
        <w:instrText xml:space="preserve"> SEQ Figure \* ARABIC </w:instrText>
      </w:r>
      <w:r>
        <w:fldChar w:fldCharType="separate"/>
      </w:r>
      <w:r w:rsidR="005315BE">
        <w:rPr>
          <w:noProof/>
        </w:rPr>
        <w:t>22</w:t>
      </w:r>
      <w:r>
        <w:fldChar w:fldCharType="end"/>
      </w:r>
      <w:r w:rsidRPr="00C21D6F">
        <w:t xml:space="preserve"> - </w:t>
      </w:r>
      <w:r w:rsidRPr="00C21D6F">
        <w:rPr>
          <w:rStyle w:val="Buchtitel"/>
        </w:rPr>
        <w:t xml:space="preserve">Control PIPER Arm </w:t>
      </w:r>
      <w:proofErr w:type="spellStart"/>
      <w:r w:rsidRPr="00C21D6F">
        <w:rPr>
          <w:rStyle w:val="Buchtitel"/>
        </w:rPr>
        <w:t>with</w:t>
      </w:r>
      <w:proofErr w:type="spellEnd"/>
      <w:r w:rsidRPr="00C21D6F">
        <w:rPr>
          <w:rStyle w:val="Buchtitel"/>
        </w:rPr>
        <w:t xml:space="preserve"> Hand </w:t>
      </w:r>
      <w:proofErr w:type="spellStart"/>
      <w:r w:rsidRPr="00C21D6F">
        <w:rPr>
          <w:rStyle w:val="Buchtitel"/>
        </w:rPr>
        <w:t>Gestures</w:t>
      </w:r>
      <w:bookmarkEnd w:id="133"/>
      <w:proofErr w:type="spellEnd"/>
      <w:r w:rsidRPr="00C21D6F">
        <w:rPr>
          <w:rStyle w:val="Buchtitel"/>
        </w:rPr>
        <w:t xml:space="preserve"> </w:t>
      </w:r>
      <w:r w:rsidRPr="00F965C4">
        <w:rPr>
          <w:rStyle w:val="IntensiveHervorhebung"/>
        </w:rPr>
        <w:fldChar w:fldCharType="begin"/>
      </w:r>
      <w:r w:rsidR="00B10B93" w:rsidRPr="00C21D6F">
        <w:rPr>
          <w:rStyle w:val="IntensiveHervorhebung"/>
        </w:rPr>
        <w:instrText xml:space="preserve"> ADDIN ZOTERO_ITEM CSL_CITATION {"citationID":"eE0n4c5h","properties":{"formattedCitation":"[81]","plainCitation":"[81]","noteIndex":0},"citationItems":[{"id":138,"uris":["http://zotero.org/users/20567757/items/F5RUW3H3"],"itemData":{"id":138,"type":"webpage","abstract":"AgileX PiPER Robotic Arm Gesture Recognition and Position Mapping By AgileX Robotics.","container-title":"Hackster.io","language":"en","title":"Control PIPER Arm with Hand Gestures","URL":"https://www.hackster.io/agilexrobotics/control-piper-arm-with-hand-gestures-7c2779","accessed":{"date-parts":[["2026",8,13]]}}}],"schema":"https://github.com/citation-style-language/schema/raw/master/csl-citation.json"} </w:instrText>
      </w:r>
      <w:r w:rsidRPr="00F965C4">
        <w:rPr>
          <w:rStyle w:val="IntensiveHervorhebung"/>
        </w:rPr>
        <w:fldChar w:fldCharType="separate"/>
      </w:r>
      <w:r w:rsidRPr="00C21D6F">
        <w:t>[81]</w:t>
      </w:r>
      <w:r w:rsidRPr="00F965C4">
        <w:rPr>
          <w:rStyle w:val="IntensiveHervorhebung"/>
        </w:rPr>
        <w:fldChar w:fldCharType="end"/>
      </w:r>
    </w:p>
    <w:p w14:paraId="033CE618" w14:textId="77777777" w:rsidR="00F965C4" w:rsidRPr="00C21D6F" w:rsidRDefault="00F965C4" w:rsidP="002E4FB0"/>
    <w:p w14:paraId="1828B179" w14:textId="77777777" w:rsidR="000E7A5E" w:rsidRPr="00C21D6F" w:rsidRDefault="000E7A5E" w:rsidP="002E4FB0"/>
    <w:p w14:paraId="0B3A668A" w14:textId="354C8845" w:rsidR="002E4FB0" w:rsidRPr="00F827D5" w:rsidRDefault="00B10B93" w:rsidP="00F827D5">
      <w:pPr>
        <w:rPr>
          <w:i/>
          <w:iCs/>
          <w:color w:val="4F81BD" w:themeColor="accent1"/>
        </w:rPr>
      </w:pPr>
      <w:r>
        <w:rPr>
          <w:rStyle w:val="IntensiveHervorhebung"/>
        </w:rPr>
        <w:t>“</w:t>
      </w:r>
      <w:proofErr w:type="spellStart"/>
      <w:r w:rsidR="002E4FB0" w:rsidRPr="000E7A5E">
        <w:rPr>
          <w:rStyle w:val="IntensiveHervorhebung"/>
        </w:rPr>
        <w:t>Robotic</w:t>
      </w:r>
      <w:proofErr w:type="spellEnd"/>
      <w:r w:rsidR="002E4FB0" w:rsidRPr="000E7A5E">
        <w:rPr>
          <w:rStyle w:val="IntensiveHervorhebung"/>
        </w:rPr>
        <w:t xml:space="preserve"> Arm Control</w:t>
      </w:r>
      <w:r>
        <w:rPr>
          <w:rStyle w:val="IntensiveHervorhebung"/>
        </w:rPr>
        <w:t>“</w:t>
      </w:r>
    </w:p>
    <w:p w14:paraId="5A7C760D" w14:textId="74D61C4C" w:rsidR="002E4FB0" w:rsidRDefault="002E4FB0" w:rsidP="002E4FB0">
      <w:r w:rsidRPr="00585C97">
        <w:t xml:space="preserve">Auch </w:t>
      </w:r>
      <w:r w:rsidR="00F827D5">
        <w:t xml:space="preserve">in </w:t>
      </w:r>
      <w:r w:rsidR="00B10B93">
        <w:t>dem</w:t>
      </w:r>
      <w:r w:rsidR="00F827D5">
        <w:t xml:space="preserve"> Projekt</w:t>
      </w:r>
      <w:r w:rsidR="00B10B93" w:rsidRPr="000E7A5E">
        <w:rPr>
          <w:rStyle w:val="IntensiveHervorhebung"/>
        </w:rPr>
        <w:t xml:space="preserve"> </w:t>
      </w:r>
      <w:r w:rsidR="00B10B93" w:rsidRPr="000E7A5E">
        <w:rPr>
          <w:rStyle w:val="IntensiveHervorhebung"/>
        </w:rPr>
        <w:fldChar w:fldCharType="begin"/>
      </w:r>
      <w:r w:rsidR="00B10B93">
        <w:rPr>
          <w:rStyle w:val="IntensiveHervorhebung"/>
        </w:rPr>
        <w:instrText xml:space="preserve"> ADDIN ZOTERO_ITEM CSL_CITATION {"citationID":"TYAJw9BH","properties":{"formattedCitation":"[67]","plainCitation":"[67]","noteIndex":0},"citationItems":[{"id":32,"uris":["http://zotero.org/users/20567757/items/IRNCNZMQ"],"itemData":{"id":32,"type":"software","abstract":"Controlling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00B10B93" w:rsidRPr="000E7A5E">
        <w:rPr>
          <w:rStyle w:val="IntensiveHervorhebung"/>
        </w:rPr>
        <w:fldChar w:fldCharType="separate"/>
      </w:r>
      <w:r w:rsidR="00B10B93" w:rsidRPr="00A60310">
        <w:t>[67]</w:t>
      </w:r>
      <w:r w:rsidR="00B10B93" w:rsidRPr="000E7A5E">
        <w:rPr>
          <w:rStyle w:val="IntensiveHervorhebung"/>
        </w:rPr>
        <w:fldChar w:fldCharType="end"/>
      </w:r>
      <w:r w:rsidRPr="00585C97">
        <w:t xml:space="preserve"> wird ein Arm-Roboter gesteuert, er soll den menschlichen Arm nachahm</w:t>
      </w:r>
      <w:r w:rsidR="00514053">
        <w:t>en</w:t>
      </w:r>
      <w:r w:rsidRPr="00585C97">
        <w:t>. Mehrere Armwinkel werden</w:t>
      </w:r>
      <w:r w:rsidR="00F827D5">
        <w:t xml:space="preserve"> erkannt,</w:t>
      </w:r>
      <w:r w:rsidRPr="00585C97">
        <w:t xml:space="preserve"> berechnet und auf den Roboter übersetzt. </w:t>
      </w:r>
      <w:r w:rsidR="004365F1">
        <w:t xml:space="preserve">Die Winkel werden nur im bildlichen 2D-Raum ausgewertet. </w:t>
      </w:r>
      <w:r w:rsidRPr="00585C97">
        <w:t xml:space="preserve">Auch </w:t>
      </w:r>
      <w:r w:rsidR="00F827D5">
        <w:t>eine</w:t>
      </w:r>
      <w:r w:rsidRPr="00585C97">
        <w:t xml:space="preserve"> Greifgeste der </w:t>
      </w:r>
      <w:r w:rsidR="00F827D5">
        <w:t xml:space="preserve">menschlichen </w:t>
      </w:r>
      <w:r w:rsidRPr="00585C97">
        <w:t>Hand wird</w:t>
      </w:r>
      <w:r w:rsidR="004365F1">
        <w:t xml:space="preserve"> auf den Roboter</w:t>
      </w:r>
      <w:r w:rsidRPr="00585C97">
        <w:t xml:space="preserve"> </w:t>
      </w:r>
      <w:r w:rsidR="00514053">
        <w:t>übertragen</w:t>
      </w:r>
      <w:r w:rsidRPr="00585C97">
        <w:t>. Es wird u.a. folgendes genutzt:</w:t>
      </w:r>
    </w:p>
    <w:p w14:paraId="66C0B0D7" w14:textId="77777777" w:rsidR="00514053" w:rsidRDefault="00514053" w:rsidP="002E4FB0"/>
    <w:p w14:paraId="6E46C595" w14:textId="43DB1CD0" w:rsidR="00514053" w:rsidRPr="00585C97" w:rsidRDefault="00514053" w:rsidP="00514053">
      <w:pPr>
        <w:pStyle w:val="Stichpunkte1"/>
      </w:pPr>
      <w:r>
        <w:t xml:space="preserve">Python 3 – als Programmiersprache </w:t>
      </w:r>
    </w:p>
    <w:p w14:paraId="73C9BA38" w14:textId="77777777" w:rsidR="002E4FB0" w:rsidRPr="00585C97" w:rsidRDefault="002E4FB0" w:rsidP="002E4FB0"/>
    <w:p w14:paraId="1CF9ECF5" w14:textId="240AC5BF" w:rsidR="002E4FB0" w:rsidRPr="00585C97" w:rsidRDefault="00F827D5" w:rsidP="00F827D5">
      <w:pPr>
        <w:pStyle w:val="Stichpunkte1"/>
      </w:pPr>
      <w:hyperlink r:id="rId76" w:history="1">
        <w:r w:rsidRPr="00585C97">
          <w:t>MediaPipe</w:t>
        </w:r>
      </w:hyperlink>
      <w:r w:rsidRPr="00585C97">
        <w:t xml:space="preserve"> – </w:t>
      </w:r>
      <w:r>
        <w:t xml:space="preserve">zur Erkennung von </w:t>
      </w:r>
      <w:r w:rsidR="004365F1">
        <w:t xml:space="preserve">Körper- und </w:t>
      </w:r>
      <w:r>
        <w:t>Hand-Landmarks</w:t>
      </w:r>
    </w:p>
    <w:p w14:paraId="3B043B29" w14:textId="77777777" w:rsidR="002E4FB0" w:rsidRPr="00585C97" w:rsidRDefault="002E4FB0" w:rsidP="002E4FB0">
      <w:pPr>
        <w:pStyle w:val="Listenabsatz"/>
      </w:pPr>
    </w:p>
    <w:p w14:paraId="00847992" w14:textId="246BDF13" w:rsidR="00F827D5" w:rsidRPr="00585C97" w:rsidRDefault="00F827D5" w:rsidP="00F827D5">
      <w:pPr>
        <w:pStyle w:val="Listenabsatz"/>
        <w:numPr>
          <w:ilvl w:val="0"/>
          <w:numId w:val="31"/>
        </w:numPr>
      </w:pPr>
      <w:r>
        <w:t xml:space="preserve">eine </w:t>
      </w:r>
      <w:r w:rsidR="002E4FB0" w:rsidRPr="00585C97">
        <w:t xml:space="preserve">Webcam – als </w:t>
      </w:r>
      <w:r>
        <w:t>RGB-</w:t>
      </w:r>
      <w:r w:rsidR="002E4FB0" w:rsidRPr="00585C97">
        <w:t xml:space="preserve">Kamera, </w:t>
      </w:r>
      <w:r>
        <w:t>waagerecht</w:t>
      </w:r>
      <w:r w:rsidRPr="00585C97">
        <w:t xml:space="preserve"> und stationär positioniert </w:t>
      </w:r>
    </w:p>
    <w:p w14:paraId="4B2FE769" w14:textId="753889D0" w:rsidR="00F827D5" w:rsidRDefault="00F827D5" w:rsidP="00F827D5">
      <w:pPr>
        <w:pStyle w:val="Listenabsatz"/>
      </w:pPr>
    </w:p>
    <w:p w14:paraId="347B67F6" w14:textId="51589384" w:rsidR="002E4FB0" w:rsidRDefault="00F827D5" w:rsidP="00F827D5">
      <w:pPr>
        <w:pStyle w:val="Stichpunkte1"/>
      </w:pPr>
      <w:r>
        <w:t xml:space="preserve">ein </w:t>
      </w:r>
      <w:r w:rsidRPr="00585C97">
        <w:t>Raspberry Pi – als Recheneinheit</w:t>
      </w:r>
    </w:p>
    <w:p w14:paraId="3CF60117" w14:textId="77777777" w:rsidR="00F827D5" w:rsidRPr="00585C97" w:rsidRDefault="00F827D5" w:rsidP="00F827D5">
      <w:pPr>
        <w:pStyle w:val="Stichpunkte1"/>
        <w:numPr>
          <w:ilvl w:val="0"/>
          <w:numId w:val="0"/>
        </w:numPr>
      </w:pPr>
    </w:p>
    <w:p w14:paraId="24F5A6F4" w14:textId="42C7D6D6" w:rsidR="002E4FB0" w:rsidRDefault="002E4FB0" w:rsidP="002E4FB0">
      <w:r w:rsidRPr="00585C97">
        <w:t>Es gibt keine Angaben zur Performance. Aus dem Code geht hervor das es sich um eine Echtzeit Anwendung handelt, in welcher das gesamte Webcam Bild zyklisch eingelesen wird.</w:t>
      </w:r>
      <w:r w:rsidR="00F827D5">
        <w:t xml:space="preserve"> </w:t>
      </w:r>
      <w:r w:rsidRPr="00585C97">
        <w:t xml:space="preserve">Das Projekt ist übersichtlich dokumentiert und </w:t>
      </w:r>
      <w:r w:rsidR="00514053">
        <w:t>quelloffen</w:t>
      </w:r>
      <w:r w:rsidRPr="00585C97">
        <w:t xml:space="preserve"> auf </w:t>
      </w:r>
      <w:hyperlink r:id="rId77" w:history="1">
        <w:r w:rsidRPr="00585C97">
          <w:rPr>
            <w:rStyle w:val="Hyperlink"/>
          </w:rPr>
          <w:t>GitHub</w:t>
        </w:r>
      </w:hyperlink>
      <w:r w:rsidR="00F827D5">
        <w:t xml:space="preserve"> </w:t>
      </w:r>
      <w:r w:rsidR="00F827D5" w:rsidRPr="000E7A5E">
        <w:rPr>
          <w:rStyle w:val="IntensiveHervorhebung"/>
        </w:rPr>
        <w:fldChar w:fldCharType="begin"/>
      </w:r>
      <w:r w:rsidR="00A60310">
        <w:rPr>
          <w:rStyle w:val="IntensiveHervorhebung"/>
        </w:rPr>
        <w:instrText xml:space="preserve"> ADDIN ZOTERO_ITEM CSL_CITATION {"citationID":"Ccm6ANqQ","properties":{"formattedCitation":"[67]","plainCitation":"[67]","noteIndex":0},"citationItems":[{"id":32,"uris":["http://zotero.org/users/20567757/items/IRNCNZMQ"],"itemData":{"id":32,"type":"software","abstract":"Controlling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00F827D5" w:rsidRPr="000E7A5E">
        <w:rPr>
          <w:rStyle w:val="IntensiveHervorhebung"/>
        </w:rPr>
        <w:fldChar w:fldCharType="separate"/>
      </w:r>
      <w:r w:rsidR="00A60310" w:rsidRPr="00A60310">
        <w:t>[67]</w:t>
      </w:r>
      <w:r w:rsidR="00F827D5" w:rsidRPr="000E7A5E">
        <w:rPr>
          <w:rStyle w:val="IntensiveHervorhebung"/>
        </w:rPr>
        <w:fldChar w:fldCharType="end"/>
      </w:r>
      <w:r w:rsidRPr="00585C97">
        <w:t>.</w:t>
      </w:r>
    </w:p>
    <w:p w14:paraId="52DDD2BD" w14:textId="501AE938" w:rsidR="002E4FB0" w:rsidRDefault="00E82B55" w:rsidP="002E4FB0">
      <w:pPr>
        <w:pStyle w:val="berschrift2"/>
      </w:pPr>
      <w:r>
        <w:lastRenderedPageBreak/>
        <w:t>Gestenerkennung ohne KI</w:t>
      </w:r>
    </w:p>
    <w:p w14:paraId="18DD51C8" w14:textId="5C5228CF" w:rsidR="00A122A7" w:rsidRPr="00A122A7" w:rsidRDefault="00A122A7" w:rsidP="00A122A7">
      <w:r w:rsidRPr="00A122A7">
        <w:t xml:space="preserve">Eine </w:t>
      </w:r>
      <w:r>
        <w:t xml:space="preserve">Pose- oder </w:t>
      </w:r>
      <w:r w:rsidRPr="00A122A7">
        <w:t>Gestenerkennung ohne KI basiert ausschließlich auf klassischer Bildverarbeitung. Dabei werden relevante Merkmale wie Farbflächen, Konturen, Formen oder Bewegungsmuster direkt aus den Bilddaten extrahiert. Anschließend werden diese Merkmale mithilfe geometrischer Berechnungen und festgelegter Regeln ausgewertet, um eine Geste</w:t>
      </w:r>
      <w:r>
        <w:t xml:space="preserve"> oder Pose</w:t>
      </w:r>
      <w:r w:rsidRPr="00A122A7">
        <w:t xml:space="preserve"> </w:t>
      </w:r>
      <w:r>
        <w:t>zu</w:t>
      </w:r>
      <w:r w:rsidRPr="00A122A7">
        <w:t xml:space="preserve"> erkennen.</w:t>
      </w:r>
    </w:p>
    <w:p w14:paraId="160C5FDB" w14:textId="77777777" w:rsidR="002E4FB0" w:rsidRPr="00585C97" w:rsidRDefault="002E4FB0" w:rsidP="002E4FB0"/>
    <w:p w14:paraId="61354D65" w14:textId="1D413242" w:rsidR="002E4FB0" w:rsidRPr="00B10B93" w:rsidRDefault="00B10B93" w:rsidP="004365F1">
      <w:pPr>
        <w:rPr>
          <w:i/>
          <w:iCs/>
          <w:color w:val="4F81BD" w:themeColor="accent1"/>
          <w:lang w:val="en-US"/>
        </w:rPr>
      </w:pPr>
      <w:bookmarkStart w:id="134" w:name="_Ref237879366"/>
      <w:r>
        <w:rPr>
          <w:rStyle w:val="IntensiveHervorhebung"/>
          <w:lang w:val="en-US"/>
        </w:rPr>
        <w:t>“</w:t>
      </w:r>
      <w:r w:rsidR="002E4FB0" w:rsidRPr="00C15C4F">
        <w:rPr>
          <w:rStyle w:val="IntensiveHervorhebung"/>
          <w:lang w:val="en-US"/>
        </w:rPr>
        <w:t>Mimic Robot - ECE5725 Spring 2019 Final Project - Mark Li (mkl53) and Serena Krech (sk2282)</w:t>
      </w:r>
      <w:r>
        <w:rPr>
          <w:rStyle w:val="IntensiveHervorhebung"/>
          <w:lang w:val="en-US"/>
        </w:rPr>
        <w:t>”</w:t>
      </w:r>
      <w:r w:rsidR="002E4FB0" w:rsidRPr="00C15C4F">
        <w:rPr>
          <w:rStyle w:val="IntensiveHervorhebung"/>
          <w:lang w:val="en-US"/>
        </w:rPr>
        <w:t xml:space="preserve"> </w:t>
      </w:r>
      <w:bookmarkEnd w:id="134"/>
    </w:p>
    <w:p w14:paraId="54E6FF32" w14:textId="78E0D7FB" w:rsidR="002E4FB0" w:rsidRPr="00585C97" w:rsidRDefault="00B10B93" w:rsidP="002E4FB0">
      <w:r>
        <w:t xml:space="preserve">In </w:t>
      </w:r>
      <w:r w:rsidRPr="000E7A5E">
        <w:rPr>
          <w:rStyle w:val="IntensiveHervorhebung"/>
        </w:rPr>
        <w:fldChar w:fldCharType="begin"/>
      </w:r>
      <w:r w:rsidR="00A44C45">
        <w:rPr>
          <w:rStyle w:val="IntensiveHervorhebung"/>
        </w:rPr>
        <w:instrText xml:space="preserve"> ADDIN ZOTERO_ITEM CSL_CITATION {"citationID":"5XX530Ke","properties":{"formattedCitation":"[85]","plainCitation":"[85]","noteIndex":0},"citationItems":[{"id":43,"uris":["http://zotero.org/users/20567757/items/9CTHAUIF"],"itemData":{"id":43,"type":"webpage","title":"Mimic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0E7A5E">
        <w:rPr>
          <w:rStyle w:val="IntensiveHervorhebung"/>
        </w:rPr>
        <w:fldChar w:fldCharType="separate"/>
      </w:r>
      <w:r w:rsidR="00A44C45" w:rsidRPr="00A44C45">
        <w:t>[85]</w:t>
      </w:r>
      <w:r w:rsidRPr="000E7A5E">
        <w:rPr>
          <w:rStyle w:val="IntensiveHervorhebung"/>
        </w:rPr>
        <w:fldChar w:fldCharType="end"/>
      </w:r>
      <w:r w:rsidR="002E4FB0" w:rsidRPr="00585C97">
        <w:t xml:space="preserve"> werden zweidimensionale Bewegungen von beiden Armen mittels klassischer Bildverarbeitung und geometrischen Berechnungen erkannt. Das Projekt nutzt keine KI-Anwendungen. Hände und Gesicht werden farblich über eine Hautsegmentierung erkannt</w:t>
      </w:r>
      <w:r w:rsidR="004365F1">
        <w:t>.</w:t>
      </w:r>
      <w:r w:rsidR="002E4FB0" w:rsidRPr="00585C97">
        <w:t xml:space="preserve"> </w:t>
      </w:r>
      <w:r w:rsidR="004365F1">
        <w:t>D</w:t>
      </w:r>
      <w:r w:rsidR="002E4FB0" w:rsidRPr="00585C97">
        <w:t>er Oberkörper wird ebenfalls mittels Farbdifferenz bildlich segmentiert. Dazu wurde im Hintergrund der Person ein wei</w:t>
      </w:r>
      <w:r w:rsidR="00514053">
        <w:t>ß</w:t>
      </w:r>
      <w:r w:rsidR="002E4FB0" w:rsidRPr="00585C97">
        <w:t xml:space="preserve">es Laken gespannt. Aus geometrisch berechneten Verbindungsgeraden dieser segmentierten Bereiche, werden </w:t>
      </w:r>
      <w:r w:rsidR="004365F1">
        <w:t>zweidimensionale</w:t>
      </w:r>
      <w:r w:rsidR="002E4FB0" w:rsidRPr="00585C97">
        <w:t xml:space="preserve"> Armwinkel berechnet. Diese Winkel werden in Echtzeit auf vier Servomotoren eines kleinen Roboters übertragen. Genutzt wir</w:t>
      </w:r>
      <w:r w:rsidR="00514053">
        <w:t>d</w:t>
      </w:r>
      <w:r w:rsidR="002E4FB0" w:rsidRPr="00585C97">
        <w:t xml:space="preserve"> unter anderem: </w:t>
      </w:r>
    </w:p>
    <w:p w14:paraId="3CD90365" w14:textId="77777777" w:rsidR="002E4FB0" w:rsidRPr="00585C97" w:rsidRDefault="002E4FB0" w:rsidP="002E4FB0"/>
    <w:p w14:paraId="6C64188C" w14:textId="3CE872E5" w:rsidR="002E4FB0" w:rsidRDefault="004365F1" w:rsidP="002E4FB0">
      <w:pPr>
        <w:pStyle w:val="Listenabsatz"/>
        <w:numPr>
          <w:ilvl w:val="0"/>
          <w:numId w:val="31"/>
        </w:numPr>
      </w:pPr>
      <w:r w:rsidRPr="00585C97">
        <w:t>Python</w:t>
      </w:r>
      <w:r>
        <w:t xml:space="preserve"> 3 –</w:t>
      </w:r>
      <w:r w:rsidR="00514053">
        <w:t xml:space="preserve"> </w:t>
      </w:r>
      <w:r>
        <w:t>Programmiersprache</w:t>
      </w:r>
    </w:p>
    <w:p w14:paraId="44A76CC2" w14:textId="77777777" w:rsidR="004365F1" w:rsidRDefault="004365F1" w:rsidP="004365F1">
      <w:pPr>
        <w:pStyle w:val="Listenabsatz"/>
      </w:pPr>
    </w:p>
    <w:p w14:paraId="52A6C2EC" w14:textId="50B62DDA" w:rsidR="004365F1" w:rsidRDefault="004365F1" w:rsidP="002E4FB0">
      <w:pPr>
        <w:pStyle w:val="Listenabsatz"/>
        <w:numPr>
          <w:ilvl w:val="0"/>
          <w:numId w:val="31"/>
        </w:numPr>
      </w:pPr>
      <w:proofErr w:type="spellStart"/>
      <w:r w:rsidRPr="00585C97">
        <w:t>OpenCV</w:t>
      </w:r>
      <w:proofErr w:type="spellEnd"/>
      <w:r>
        <w:t xml:space="preserve"> </w:t>
      </w:r>
      <w:r w:rsidRPr="00585C97">
        <w:t>–</w:t>
      </w:r>
      <w:r w:rsidR="00514053">
        <w:t xml:space="preserve"> </w:t>
      </w:r>
      <w:r w:rsidRPr="00585C97">
        <w:t>Bildverarbeitung</w:t>
      </w:r>
    </w:p>
    <w:p w14:paraId="7D50BFDF" w14:textId="77777777" w:rsidR="004365F1" w:rsidRDefault="004365F1" w:rsidP="004365F1">
      <w:pPr>
        <w:pStyle w:val="Listenabsatz"/>
      </w:pPr>
    </w:p>
    <w:p w14:paraId="6D6DE241" w14:textId="30EAF9E8" w:rsidR="004365F1" w:rsidRDefault="004365F1" w:rsidP="002E4FB0">
      <w:pPr>
        <w:pStyle w:val="Listenabsatz"/>
        <w:numPr>
          <w:ilvl w:val="0"/>
          <w:numId w:val="31"/>
        </w:numPr>
      </w:pPr>
      <w:hyperlink r:id="rId78" w:history="1">
        <w:proofErr w:type="spellStart"/>
        <w:r w:rsidRPr="00585C97">
          <w:rPr>
            <w:rStyle w:val="Hyperlink"/>
          </w:rPr>
          <w:t>multiprocessing</w:t>
        </w:r>
        <w:proofErr w:type="spellEnd"/>
      </w:hyperlink>
      <w:r w:rsidR="00B10B93">
        <w:t xml:space="preserve"> </w:t>
      </w:r>
      <w:r w:rsidR="00B10B93">
        <w:fldChar w:fldCharType="begin"/>
      </w:r>
      <w:r w:rsidR="00A44C45">
        <w:instrText xml:space="preserve"> ADDIN ZOTERO_ITEM CSL_CITATION {"citationID":"FOdo9Xwg","properties":{"unsorted":false,"formattedCitation":"[86]","plainCitation":"[86]","noteIndex":0},"citationItems":[{"id":329,"uris":["http://zotero.org/users/20567757/items/NCP28TTK"],"itemData":{"id":329,"type":"webpage","abstract":"Source code: Lib/multiprocessing/ Availability: not Android, not iOS, not WASI. This module is not supported on mobile platforms or WebAssembly platforms. Introduction: multiprocessing is a package...","container-title":"Python documentation","language":"en","title":"multiprocessing — Process-based parallelism","URL":"https://docs.python.org/3/library/multiprocessing.html","accessed":{"date-parts":[["2026",10,13]]}}}],"schema":"https://github.com/citation-style-language/schema/raw/master/csl-citation.json"} </w:instrText>
      </w:r>
      <w:r w:rsidR="00B10B93">
        <w:fldChar w:fldCharType="separate"/>
      </w:r>
      <w:r w:rsidR="00A44C45" w:rsidRPr="00A44C45">
        <w:t>[86]</w:t>
      </w:r>
      <w:r w:rsidR="00B10B93">
        <w:fldChar w:fldCharType="end"/>
      </w:r>
      <w:r w:rsidRPr="00585C97">
        <w:t xml:space="preserve"> – Prozess Parallelisierung (Rechenoptimierung)</w:t>
      </w:r>
    </w:p>
    <w:p w14:paraId="628874E8" w14:textId="77777777" w:rsidR="004365F1" w:rsidRDefault="004365F1" w:rsidP="004365F1">
      <w:pPr>
        <w:pStyle w:val="Listenabsatz"/>
      </w:pPr>
    </w:p>
    <w:p w14:paraId="7DD41F1E" w14:textId="2D2A414E" w:rsidR="004365F1" w:rsidRPr="00585C97" w:rsidRDefault="004365F1" w:rsidP="004365F1">
      <w:pPr>
        <w:pStyle w:val="Listenabsatz"/>
        <w:numPr>
          <w:ilvl w:val="0"/>
          <w:numId w:val="31"/>
        </w:numPr>
      </w:pPr>
      <w:hyperlink r:id="rId79" w:history="1">
        <w:proofErr w:type="spellStart"/>
        <w:r w:rsidRPr="00585C97">
          <w:rPr>
            <w:rStyle w:val="Hyperlink"/>
          </w:rPr>
          <w:t>Cython</w:t>
        </w:r>
        <w:proofErr w:type="spellEnd"/>
      </w:hyperlink>
      <w:r w:rsidR="00B10B93">
        <w:t xml:space="preserve"> </w:t>
      </w:r>
      <w:r w:rsidR="00B10B93" w:rsidRPr="00585C97">
        <w:fldChar w:fldCharType="begin"/>
      </w:r>
      <w:r w:rsidR="00A44C45">
        <w:instrText xml:space="preserve"> ADDIN ZOTERO_ITEM CSL_CITATION {"citationID":"v8TAlko6","properties":{"unsorted":false,"formattedCitation":"[87]","plainCitation":"[87]","noteIndex":0},"citationItems":[{"id":154,"uris":["http://zotero.org/users/20567757/items/XKE5CTB6"],"itemData":{"id":154,"type":"webpage","title":"Basic Tutorial — Cython 3.3.0b1 documentation","URL":"https://cython.readthedocs.io/en/latest/src/tutorial/cython_tutorial.html","accessed":{"date-parts":[["2026",8,13]]}}}],"schema":"https://github.com/citation-style-language/schema/raw/master/csl-citation.json"} </w:instrText>
      </w:r>
      <w:r w:rsidR="00B10B93" w:rsidRPr="00585C97">
        <w:fldChar w:fldCharType="separate"/>
      </w:r>
      <w:r w:rsidR="00A44C45" w:rsidRPr="00A44C45">
        <w:t>[87]</w:t>
      </w:r>
      <w:r w:rsidR="00B10B93" w:rsidRPr="00585C97">
        <w:fldChar w:fldCharType="end"/>
      </w:r>
      <w:r w:rsidRPr="00585C97">
        <w:t xml:space="preserve"> – Rechenoptimierung</w:t>
      </w:r>
      <w:r>
        <w:t>, genauer zur Umsetzung von C-Datentypen in Python</w:t>
      </w:r>
    </w:p>
    <w:p w14:paraId="570EB16A" w14:textId="77777777" w:rsidR="002E4FB0" w:rsidRPr="00585C97" w:rsidRDefault="002E4FB0" w:rsidP="002E4FB0">
      <w:pPr>
        <w:pStyle w:val="Listenabsatz"/>
      </w:pPr>
    </w:p>
    <w:p w14:paraId="69B90167" w14:textId="334E1455" w:rsidR="002E4FB0" w:rsidRDefault="002E4FB0" w:rsidP="002E4FB0">
      <w:pPr>
        <w:pStyle w:val="Listenabsatz"/>
        <w:numPr>
          <w:ilvl w:val="0"/>
          <w:numId w:val="31"/>
        </w:numPr>
      </w:pPr>
      <w:r w:rsidRPr="00585C97">
        <w:t>Pi Cam –</w:t>
      </w:r>
      <w:r w:rsidR="00514053">
        <w:t xml:space="preserve"> </w:t>
      </w:r>
      <w:r w:rsidR="004365F1">
        <w:t>RGB-</w:t>
      </w:r>
      <w:r w:rsidRPr="00585C97">
        <w:t>Kamera</w:t>
      </w:r>
      <w:r w:rsidR="00514053">
        <w:t xml:space="preserve">, stationär und waagerecht </w:t>
      </w:r>
    </w:p>
    <w:p w14:paraId="2B201D18" w14:textId="77777777" w:rsidR="004365F1" w:rsidRDefault="004365F1" w:rsidP="004365F1">
      <w:pPr>
        <w:pStyle w:val="Listenabsatz"/>
      </w:pPr>
    </w:p>
    <w:p w14:paraId="07F3B9C0" w14:textId="56F176CC" w:rsidR="002E4FB0" w:rsidRPr="00585C97" w:rsidRDefault="004365F1" w:rsidP="004365F1">
      <w:pPr>
        <w:pStyle w:val="Listenabsatz"/>
        <w:numPr>
          <w:ilvl w:val="0"/>
          <w:numId w:val="31"/>
        </w:numPr>
      </w:pPr>
      <w:r>
        <w:t xml:space="preserve">ein </w:t>
      </w:r>
      <w:r w:rsidRPr="00585C97">
        <w:t>Raspberry Pi –</w:t>
      </w:r>
      <w:r w:rsidR="00514053">
        <w:t xml:space="preserve"> </w:t>
      </w:r>
      <w:r w:rsidRPr="00585C97">
        <w:t xml:space="preserve">Recheneinheit  </w:t>
      </w:r>
    </w:p>
    <w:p w14:paraId="55FF5963" w14:textId="77777777" w:rsidR="002E4FB0" w:rsidRPr="00585C97" w:rsidRDefault="002E4FB0" w:rsidP="002E4FB0"/>
    <w:p w14:paraId="2690AD35" w14:textId="0C85D6DE" w:rsidR="002E4FB0" w:rsidRPr="00585C97" w:rsidRDefault="002E4FB0" w:rsidP="004365F1">
      <w:r w:rsidRPr="00585C97">
        <w:t xml:space="preserve">Zu bemerken ist die hohe Performance von vollen 30 FPS (Grenze der Kamera) auf einem Raspberry Pi. Die Echtzeit Performance in </w:t>
      </w:r>
      <w:r w:rsidR="004365F1">
        <w:t>allen hier</w:t>
      </w:r>
      <w:r w:rsidRPr="00585C97">
        <w:t xml:space="preserve"> gefundenen KI</w:t>
      </w:r>
      <w:r w:rsidR="00514053">
        <w:t>-</w:t>
      </w:r>
      <w:r w:rsidRPr="00585C97">
        <w:t>gestützte</w:t>
      </w:r>
      <w:r w:rsidR="00514053">
        <w:t>n</w:t>
      </w:r>
      <w:r w:rsidRPr="00585C97">
        <w:t xml:space="preserve"> Projekte</w:t>
      </w:r>
      <w:r w:rsidR="00514053">
        <w:t>n</w:t>
      </w:r>
      <w:r w:rsidRPr="00585C97">
        <w:t xml:space="preserve"> ist deutlich geringer. Um diese Performance zu erreichen, </w:t>
      </w:r>
      <w:r w:rsidR="004365F1">
        <w:t xml:space="preserve">werden Berechnungen mit C-Datentypen gemacht, dafür </w:t>
      </w:r>
      <w:r w:rsidRPr="00585C97">
        <w:t xml:space="preserve">wird die Python Library </w:t>
      </w:r>
      <w:proofErr w:type="spellStart"/>
      <w:r w:rsidRPr="00585C97">
        <w:t>Cython</w:t>
      </w:r>
      <w:proofErr w:type="spellEnd"/>
      <w:r w:rsidRPr="00585C97">
        <w:t xml:space="preserve"> genutzt</w:t>
      </w:r>
      <w:r w:rsidR="004365F1">
        <w:t>.</w:t>
      </w:r>
      <w:r w:rsidRPr="00585C97">
        <w:t xml:space="preserve"> </w:t>
      </w:r>
    </w:p>
    <w:p w14:paraId="17518A2C" w14:textId="77777777" w:rsidR="002E4FB0" w:rsidRPr="00585C97" w:rsidRDefault="002E4FB0" w:rsidP="002E4FB0"/>
    <w:p w14:paraId="04F567AA" w14:textId="62528DFA" w:rsidR="00514053" w:rsidRDefault="002E4FB0" w:rsidP="004365F1">
      <w:r w:rsidRPr="00585C97">
        <w:t xml:space="preserve">Zudem wurde mit </w:t>
      </w:r>
      <w:proofErr w:type="spellStart"/>
      <w:r w:rsidRPr="00B10B93">
        <w:rPr>
          <w:rStyle w:val="SchwacheHervorhebung"/>
        </w:rPr>
        <w:t>multiprocessing</w:t>
      </w:r>
      <w:proofErr w:type="spellEnd"/>
      <w:r w:rsidRPr="00585C97">
        <w:t xml:space="preserve"> eine parallele Prozessverarbeitung</w:t>
      </w:r>
      <w:r w:rsidR="007B53B8">
        <w:t xml:space="preserve"> </w:t>
      </w:r>
      <w:r w:rsidRPr="00585C97">
        <w:t xml:space="preserve">der </w:t>
      </w:r>
      <w:r w:rsidR="004365F1">
        <w:t xml:space="preserve">einzelnen </w:t>
      </w:r>
      <w:r w:rsidRPr="00585C97">
        <w:t>Frame</w:t>
      </w:r>
      <w:r w:rsidR="00514053">
        <w:t>s</w:t>
      </w:r>
      <w:r w:rsidRPr="00585C97">
        <w:t xml:space="preserve"> implementiert. Der rechenintensive Teil der Bildverarbeitung wird dabei auf alle vier Prozessorkerne des Raspberry Pis aufgeteilt. </w:t>
      </w:r>
      <w:r w:rsidR="00514053">
        <w:t>Me</w:t>
      </w:r>
      <w:r w:rsidR="007B53B8">
        <w:t>h</w:t>
      </w:r>
      <w:r w:rsidR="00514053">
        <w:t>r dazu i</w:t>
      </w:r>
      <w:r w:rsidR="007B53B8">
        <w:t xml:space="preserve">m Abschnitt </w:t>
      </w:r>
      <w:r w:rsidR="007B53B8">
        <w:fldChar w:fldCharType="begin"/>
      </w:r>
      <w:r w:rsidR="007B53B8">
        <w:instrText xml:space="preserve"> REF _Ref242786141 \r \h </w:instrText>
      </w:r>
      <w:r w:rsidR="007B53B8">
        <w:fldChar w:fldCharType="separate"/>
      </w:r>
      <w:r w:rsidR="007B53B8">
        <w:t>4.6</w:t>
      </w:r>
      <w:r w:rsidR="007B53B8">
        <w:fldChar w:fldCharType="end"/>
      </w:r>
      <w:r w:rsidR="007B53B8">
        <w:t xml:space="preserve">, Absatz </w:t>
      </w:r>
      <w:r w:rsidR="007B53B8">
        <w:fldChar w:fldCharType="begin"/>
      </w:r>
      <w:r w:rsidR="007B53B8">
        <w:instrText xml:space="preserve"> REF multithreading_optional \h </w:instrText>
      </w:r>
      <w:r w:rsidR="007B53B8">
        <w:fldChar w:fldCharType="separate"/>
      </w:r>
      <w:r w:rsidR="007B53B8" w:rsidRPr="00935837">
        <w:rPr>
          <w:rStyle w:val="IntensiveHervorhebung"/>
        </w:rPr>
        <w:t>Multithreading</w:t>
      </w:r>
      <w:r w:rsidR="007B53B8">
        <w:rPr>
          <w:rStyle w:val="IntensiveHervorhebung"/>
        </w:rPr>
        <w:t xml:space="preserve"> (optional)</w:t>
      </w:r>
      <w:r w:rsidR="007B53B8">
        <w:fldChar w:fldCharType="end"/>
      </w:r>
      <w:r w:rsidR="007B53B8">
        <w:t>.</w:t>
      </w:r>
    </w:p>
    <w:p w14:paraId="1F5E7675" w14:textId="77777777" w:rsidR="00514053" w:rsidRDefault="00514053" w:rsidP="004365F1"/>
    <w:p w14:paraId="5FD58E2A" w14:textId="1E96EF13" w:rsidR="004365F1" w:rsidRPr="00585C97" w:rsidRDefault="004365F1" w:rsidP="004365F1">
      <w:r w:rsidRPr="00585C97">
        <w:t xml:space="preserve">Das Projekt ist ausführlich dokumentiert und samt Code </w:t>
      </w:r>
      <w:r>
        <w:t>auf</w:t>
      </w:r>
      <w:r w:rsidRPr="00585C97">
        <w:t xml:space="preserve"> </w:t>
      </w:r>
      <w:hyperlink r:id="rId80" w:history="1">
        <w:r w:rsidRPr="004365F1">
          <w:rPr>
            <w:rStyle w:val="Hyperlink"/>
          </w:rPr>
          <w:t>courses.ec</w:t>
        </w:r>
        <w:r>
          <w:rPr>
            <w:rStyle w:val="Hyperlink"/>
          </w:rPr>
          <w:t>e.</w:t>
        </w:r>
        <w:r w:rsidRPr="004365F1">
          <w:rPr>
            <w:rStyle w:val="Hyperlink"/>
          </w:rPr>
          <w:t>cornell.edu</w:t>
        </w:r>
      </w:hyperlink>
      <w:r w:rsidRPr="00585C97">
        <w:t xml:space="preserve"> </w:t>
      </w:r>
      <w:r w:rsidRPr="000E7A5E">
        <w:rPr>
          <w:rStyle w:val="IntensiveHervorhebung"/>
        </w:rPr>
        <w:fldChar w:fldCharType="begin"/>
      </w:r>
      <w:r w:rsidR="00A44C45">
        <w:rPr>
          <w:rStyle w:val="IntensiveHervorhebung"/>
        </w:rPr>
        <w:instrText xml:space="preserve"> ADDIN ZOTERO_ITEM CSL_CITATION {"citationID":"RWJSqzOr","properties":{"formattedCitation":"[85]","plainCitation":"[85]","noteIndex":0},"citationItems":[{"id":43,"uris":["http://zotero.org/users/20567757/items/9CTHAUIF"],"itemData":{"id":43,"type":"webpage","title":"Mimic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0E7A5E">
        <w:rPr>
          <w:rStyle w:val="IntensiveHervorhebung"/>
        </w:rPr>
        <w:fldChar w:fldCharType="separate"/>
      </w:r>
      <w:r w:rsidR="00A44C45" w:rsidRPr="00A44C45">
        <w:t>[85]</w:t>
      </w:r>
      <w:r w:rsidRPr="000E7A5E">
        <w:rPr>
          <w:rStyle w:val="IntensiveHervorhebung"/>
        </w:rPr>
        <w:fldChar w:fldCharType="end"/>
      </w:r>
      <w:r>
        <w:rPr>
          <w:rStyle w:val="IntensiveHervorhebung"/>
        </w:rPr>
        <w:t xml:space="preserve"> </w:t>
      </w:r>
      <w:r w:rsidRPr="00585C97">
        <w:t>zu finden.</w:t>
      </w:r>
    </w:p>
    <w:p w14:paraId="0A5CBCE3" w14:textId="77777777" w:rsidR="002E4FB0" w:rsidRDefault="002E4FB0" w:rsidP="002E4FB0"/>
    <w:p w14:paraId="5A6498FD" w14:textId="77777777" w:rsidR="00F965C4" w:rsidRPr="00585C97" w:rsidRDefault="00F965C4" w:rsidP="00F965C4">
      <w:pPr>
        <w:jc w:val="center"/>
      </w:pPr>
      <w:r w:rsidRPr="00585C97">
        <w:rPr>
          <w:noProof/>
        </w:rPr>
        <w:lastRenderedPageBreak/>
        <w:drawing>
          <wp:inline distT="0" distB="0" distL="0" distR="0" wp14:anchorId="2CD66E5E" wp14:editId="3954E64A">
            <wp:extent cx="2089150" cy="2181225"/>
            <wp:effectExtent l="0" t="0" r="6350" b="9525"/>
            <wp:docPr id="1281606217" name="Grafik 21" descr="Robot in initial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obot in initial position"/>
                    <pic:cNvPicPr>
                      <a:picLocks noChangeAspect="1" noChangeArrowheads="1"/>
                    </pic:cNvPicPr>
                  </pic:nvPicPr>
                  <pic:blipFill rotWithShape="1">
                    <a:blip r:embed="rId81">
                      <a:extLst>
                        <a:ext uri="{28A0092B-C50C-407E-A947-70E740481C1C}">
                          <a14:useLocalDpi xmlns:a14="http://schemas.microsoft.com/office/drawing/2010/main" val="0"/>
                        </a:ext>
                      </a:extLst>
                    </a:blip>
                    <a:srcRect l="31204" r="14328"/>
                    <a:stretch>
                      <a:fillRect/>
                    </a:stretch>
                  </pic:blipFill>
                  <pic:spPr bwMode="auto">
                    <a:xfrm>
                      <a:off x="0" y="0"/>
                      <a:ext cx="2094186" cy="2186483"/>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09136C12" wp14:editId="49259115">
            <wp:extent cx="2314575" cy="2204812"/>
            <wp:effectExtent l="0" t="0" r="0" b="5080"/>
            <wp:docPr id="615493456" name="Grafik 24" descr="Robot in initial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obot in initial position"/>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10281" r="10985"/>
                    <a:stretch>
                      <a:fillRect/>
                    </a:stretch>
                  </pic:blipFill>
                  <pic:spPr bwMode="auto">
                    <a:xfrm>
                      <a:off x="0" y="0"/>
                      <a:ext cx="2319029" cy="2209055"/>
                    </a:xfrm>
                    <a:prstGeom prst="rect">
                      <a:avLst/>
                    </a:prstGeom>
                    <a:noFill/>
                    <a:ln>
                      <a:noFill/>
                    </a:ln>
                    <a:extLst>
                      <a:ext uri="{53640926-AAD7-44D8-BBD7-CCE9431645EC}">
                        <a14:shadowObscured xmlns:a14="http://schemas.microsoft.com/office/drawing/2010/main"/>
                      </a:ext>
                    </a:extLst>
                  </pic:spPr>
                </pic:pic>
              </a:graphicData>
            </a:graphic>
          </wp:inline>
        </w:drawing>
      </w:r>
    </w:p>
    <w:p w14:paraId="604E09AF" w14:textId="722DEAD9" w:rsidR="00F965C4" w:rsidRPr="003F5121" w:rsidRDefault="00F965C4" w:rsidP="00F965C4">
      <w:pPr>
        <w:pStyle w:val="Beschriftung"/>
        <w:jc w:val="center"/>
        <w:rPr>
          <w:lang w:val="en-US"/>
        </w:rPr>
      </w:pPr>
      <w:bookmarkStart w:id="135" w:name="_Toc239338452"/>
      <w:r w:rsidRPr="003F5121">
        <w:rPr>
          <w:lang w:val="en-US"/>
        </w:rPr>
        <w:t xml:space="preserve">Figure </w:t>
      </w:r>
      <w:r>
        <w:fldChar w:fldCharType="begin"/>
      </w:r>
      <w:r w:rsidRPr="003F5121">
        <w:rPr>
          <w:lang w:val="en-US"/>
        </w:rPr>
        <w:instrText xml:space="preserve"> SEQ Figure \* ARABIC </w:instrText>
      </w:r>
      <w:r>
        <w:fldChar w:fldCharType="separate"/>
      </w:r>
      <w:r w:rsidR="005315BE">
        <w:rPr>
          <w:noProof/>
          <w:lang w:val="en-US"/>
        </w:rPr>
        <w:t>23</w:t>
      </w:r>
      <w:r>
        <w:fldChar w:fldCharType="end"/>
      </w:r>
      <w:r w:rsidRPr="003F5121">
        <w:rPr>
          <w:lang w:val="en-US"/>
        </w:rPr>
        <w:t xml:space="preserve"> - </w:t>
      </w:r>
      <w:r w:rsidRPr="003F5121">
        <w:rPr>
          <w:rStyle w:val="Buchtitel"/>
          <w:lang w:val="en-US"/>
        </w:rPr>
        <w:t xml:space="preserve">Mimic Robot </w:t>
      </w:r>
      <w:bookmarkEnd w:id="135"/>
      <w:r w:rsidRPr="00F965C4">
        <w:rPr>
          <w:rStyle w:val="IntensiveHervorhebung"/>
          <w:lang w:val="en-US"/>
        </w:rPr>
        <w:t xml:space="preserve"> </w:t>
      </w:r>
      <w:r w:rsidRPr="00F965C4">
        <w:rPr>
          <w:rStyle w:val="IntensiveHervorhebung"/>
        </w:rPr>
        <w:fldChar w:fldCharType="begin"/>
      </w:r>
      <w:r w:rsidR="00A44C45">
        <w:rPr>
          <w:rStyle w:val="IntensiveHervorhebung"/>
          <w:lang w:val="en-US"/>
        </w:rPr>
        <w:instrText xml:space="preserve"> ADDIN ZOTERO_ITEM CSL_CITATION {"citationID":"STwlyez0","properties":{"formattedCitation":"[85]","plainCitation":"[85]","noteIndex":0},"citationItems":[{"id":43,"uris":["http://zotero.org/users/20567757/items/9CTHAUIF"],"itemData":{"id":43,"type":"webpage","title":"Mimic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F965C4">
        <w:rPr>
          <w:rStyle w:val="IntensiveHervorhebung"/>
        </w:rPr>
        <w:fldChar w:fldCharType="separate"/>
      </w:r>
      <w:r w:rsidR="00A44C45" w:rsidRPr="00A44C45">
        <w:rPr>
          <w:lang w:val="en-US"/>
        </w:rPr>
        <w:t>[85]</w:t>
      </w:r>
      <w:r w:rsidRPr="00F965C4">
        <w:rPr>
          <w:rStyle w:val="IntensiveHervorhebung"/>
        </w:rPr>
        <w:fldChar w:fldCharType="end"/>
      </w:r>
    </w:p>
    <w:p w14:paraId="4D0DF695" w14:textId="77777777" w:rsidR="00F965C4" w:rsidRPr="00F965C4" w:rsidRDefault="00F965C4" w:rsidP="002E4FB0">
      <w:pPr>
        <w:rPr>
          <w:lang w:val="en-US"/>
        </w:rPr>
      </w:pPr>
    </w:p>
    <w:p w14:paraId="22C6F75B" w14:textId="77777777" w:rsidR="002E4FB0" w:rsidRPr="00F965C4" w:rsidRDefault="002E4FB0" w:rsidP="002E4FB0">
      <w:pPr>
        <w:rPr>
          <w:lang w:val="en-US"/>
        </w:rPr>
      </w:pPr>
    </w:p>
    <w:p w14:paraId="69837A05" w14:textId="700519FC" w:rsidR="002E4FB0" w:rsidRPr="00F965C4" w:rsidRDefault="00B10B93" w:rsidP="002E4FB0">
      <w:pPr>
        <w:rPr>
          <w:i/>
          <w:iCs/>
          <w:color w:val="4F81BD" w:themeColor="accent1"/>
          <w:lang w:val="en-US"/>
        </w:rPr>
      </w:pPr>
      <w:r>
        <w:rPr>
          <w:rStyle w:val="IntensiveHervorhebung"/>
          <w:lang w:val="en-US"/>
        </w:rPr>
        <w:t>“</w:t>
      </w:r>
      <w:r w:rsidR="002E4FB0" w:rsidRPr="00C15C4F">
        <w:rPr>
          <w:rStyle w:val="IntensiveHervorhebung"/>
          <w:lang w:val="en-US"/>
        </w:rPr>
        <w:t xml:space="preserve">Vision-based arm gesture recognition for a long-range human–robot </w:t>
      </w:r>
      <w:proofErr w:type="gramStart"/>
      <w:r w:rsidR="002E4FB0" w:rsidRPr="00C15C4F">
        <w:rPr>
          <w:rStyle w:val="IntensiveHervorhebung"/>
          <w:lang w:val="en-US"/>
        </w:rPr>
        <w:t>interaction</w:t>
      </w:r>
      <w:r>
        <w:rPr>
          <w:rStyle w:val="IntensiveHervorhebung"/>
          <w:lang w:val="en-US"/>
        </w:rPr>
        <w:t>“</w:t>
      </w:r>
      <w:proofErr w:type="gramEnd"/>
    </w:p>
    <w:p w14:paraId="73ED1371" w14:textId="1F835FB5" w:rsidR="002E4FB0" w:rsidRPr="00585C97" w:rsidRDefault="002E4FB0" w:rsidP="002E4FB0">
      <w:r w:rsidRPr="00585C97">
        <w:t>Das Paper</w:t>
      </w:r>
      <w:r w:rsidR="00F965C4">
        <w:t xml:space="preserve"> </w:t>
      </w:r>
      <w:r w:rsidR="00F965C4" w:rsidRPr="000E7A5E">
        <w:rPr>
          <w:rStyle w:val="IntensiveHervorhebung"/>
        </w:rPr>
        <w:fldChar w:fldCharType="begin"/>
      </w:r>
      <w:r w:rsidR="00A44C45">
        <w:rPr>
          <w:rStyle w:val="IntensiveHervorhebung"/>
        </w:rPr>
        <w:instrText xml:space="preserve"> ADDIN ZOTERO_ITEM CSL_CITATION {"citationID":"3vN6EJsL","properties":{"unsorted":false,"formattedCitation":"[88]","plainCitation":"[88]","noteIndex":0},"citationItems":[{"id":156,"uris":["http://zotero.org/users/20567757/items/CJQRFXT6"],"itemData":{"id":156,"type":"article-journal","abstract":"This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00F965C4" w:rsidRPr="000E7A5E">
        <w:rPr>
          <w:rStyle w:val="IntensiveHervorhebung"/>
        </w:rPr>
        <w:fldChar w:fldCharType="separate"/>
      </w:r>
      <w:r w:rsidR="00A44C45" w:rsidRPr="00A44C45">
        <w:t>[88]</w:t>
      </w:r>
      <w:r w:rsidR="00F965C4" w:rsidRPr="000E7A5E">
        <w:rPr>
          <w:rStyle w:val="IntensiveHervorhebung"/>
        </w:rPr>
        <w:fldChar w:fldCharType="end"/>
      </w:r>
      <w:r w:rsidRPr="00585C97">
        <w:t xml:space="preserve"> beschreibt ein Projekt in welchen klassische Bildverarbeitung zur Gestenerkennung genutzt wird. Erkannt werden vier verschiedene Gesten, teilweise sind diese dynamisch.</w:t>
      </w:r>
      <w:r w:rsidR="00F965C4">
        <w:t xml:space="preserve"> Siehe </w:t>
      </w:r>
      <w:r w:rsidR="00F965C4">
        <w:fldChar w:fldCharType="begin"/>
      </w:r>
      <w:r w:rsidR="00F965C4">
        <w:instrText xml:space="preserve"> REF _Ref242783445 \h </w:instrText>
      </w:r>
      <w:r w:rsidR="00F965C4">
        <w:fldChar w:fldCharType="separate"/>
      </w:r>
      <w:r w:rsidR="00F965C4" w:rsidRPr="00A44C45">
        <w:t xml:space="preserve">Figure </w:t>
      </w:r>
      <w:r w:rsidR="00F965C4" w:rsidRPr="00A44C45">
        <w:rPr>
          <w:noProof/>
        </w:rPr>
        <w:t>24</w:t>
      </w:r>
      <w:r w:rsidR="00F965C4">
        <w:fldChar w:fldCharType="end"/>
      </w:r>
      <w:r w:rsidR="00F965C4">
        <w:t>.</w:t>
      </w:r>
    </w:p>
    <w:p w14:paraId="4E766DAE" w14:textId="77777777" w:rsidR="002E4FB0" w:rsidRPr="00585C97" w:rsidRDefault="002E4FB0" w:rsidP="002E4FB0"/>
    <w:p w14:paraId="305A970F" w14:textId="77777777" w:rsidR="002E4FB0" w:rsidRPr="00585C97" w:rsidRDefault="002E4FB0" w:rsidP="002E4FB0">
      <w:r w:rsidRPr="00585C97">
        <w:t>Für die Erkennung wird ein 320 x 240 Pixel großes Livebild einer undefinierten 2D-Kamera verarbeitet. Die Person befindet sich ca. in 5 Meter Entfernung. Die vier Gesten werden laut der Autoren zu über 97 % richtig erkannt. Dafür werden die folgenden Merkmale durch klassische Bildverarbeitung gewonnen:</w:t>
      </w:r>
    </w:p>
    <w:p w14:paraId="1E61F50A" w14:textId="77777777" w:rsidR="002E4FB0" w:rsidRPr="00585C97" w:rsidRDefault="002E4FB0" w:rsidP="002E4FB0"/>
    <w:p w14:paraId="2F024B43" w14:textId="7EE28B98" w:rsidR="002E4FB0" w:rsidRPr="007B53B8" w:rsidRDefault="002E4FB0" w:rsidP="002E4FB0">
      <w:pPr>
        <w:pStyle w:val="Listenabsatz"/>
        <w:numPr>
          <w:ilvl w:val="0"/>
          <w:numId w:val="31"/>
        </w:numPr>
        <w:rPr>
          <w:lang w:val="en-US"/>
        </w:rPr>
      </w:pPr>
      <w:r w:rsidRPr="007B53B8">
        <w:rPr>
          <w:lang w:val="en-US"/>
        </w:rPr>
        <w:t>Position der Person –</w:t>
      </w:r>
      <w:r w:rsidR="00C21D6F">
        <w:rPr>
          <w:lang w:val="en-US"/>
        </w:rPr>
        <w:t xml:space="preserve"> </w:t>
      </w:r>
      <w:hyperlink r:id="rId83" w:history="1">
        <w:r w:rsidRPr="007B53B8">
          <w:rPr>
            <w:rStyle w:val="Hyperlink"/>
            <w:lang w:val="en-US"/>
          </w:rPr>
          <w:t>Mean-shift</w:t>
        </w:r>
        <w:r w:rsidR="007B53B8" w:rsidRPr="007B53B8">
          <w:rPr>
            <w:rStyle w:val="Hyperlink"/>
            <w:lang w:val="en-US"/>
          </w:rPr>
          <w:t>-</w:t>
        </w:r>
        <w:r w:rsidRPr="007B53B8">
          <w:rPr>
            <w:rStyle w:val="Hyperlink"/>
            <w:lang w:val="en-US"/>
          </w:rPr>
          <w:t>Tracking</w:t>
        </w:r>
      </w:hyperlink>
      <w:r w:rsidRPr="007B53B8">
        <w:rPr>
          <w:lang w:val="en-US"/>
        </w:rPr>
        <w:t xml:space="preserve"> </w:t>
      </w:r>
      <w:r w:rsidR="007B53B8">
        <w:fldChar w:fldCharType="begin"/>
      </w:r>
      <w:r w:rsidR="00C21D6F">
        <w:rPr>
          <w:lang w:val="en-US"/>
        </w:rPr>
        <w:instrText xml:space="preserve"> ADDIN ZOTERO_ITEM CSL_CITATION {"citationID":"CltGRDBe","properties":{"unsorted":false,"formattedCitation":"[89]","plainCitation":"[89]","noteIndex":0},"citationItems":[{"id":334,"uris":["http://zotero.org/users/20567757/items/HVBBCGXH"],"itemData":{"id":334,"type":"report","title":"Mean-Shift Tracker","URL":"https://www.cs.cmu.edu/~16385/s17/Slides/15.2_Tracking__Mean_Shift.pdf"}}],"schema":"https://github.com/citation-style-language/schema/raw/master/csl-citation.json"} </w:instrText>
      </w:r>
      <w:r w:rsidR="007B53B8">
        <w:fldChar w:fldCharType="separate"/>
      </w:r>
      <w:r w:rsidR="00C21D6F" w:rsidRPr="00C21D6F">
        <w:rPr>
          <w:lang w:val="en-US"/>
        </w:rPr>
        <w:t>[89]</w:t>
      </w:r>
      <w:r w:rsidR="007B53B8">
        <w:fldChar w:fldCharType="end"/>
      </w:r>
    </w:p>
    <w:p w14:paraId="44C9820C" w14:textId="77777777" w:rsidR="009D3D7A" w:rsidRPr="007B53B8" w:rsidRDefault="009D3D7A" w:rsidP="009D3D7A">
      <w:pPr>
        <w:pStyle w:val="Listenabsatz"/>
        <w:rPr>
          <w:lang w:val="en-US"/>
        </w:rPr>
      </w:pPr>
    </w:p>
    <w:p w14:paraId="060E1FE3" w14:textId="01F13A16" w:rsidR="002E4FB0" w:rsidRDefault="002E4FB0" w:rsidP="002E4FB0">
      <w:pPr>
        <w:pStyle w:val="Listenabsatz"/>
        <w:numPr>
          <w:ilvl w:val="0"/>
          <w:numId w:val="31"/>
        </w:numPr>
      </w:pPr>
      <w:r w:rsidRPr="00585C97">
        <w:t xml:space="preserve">Gesichtslage </w:t>
      </w:r>
      <w:r w:rsidR="00E82B55">
        <w:t xml:space="preserve">nah dran </w:t>
      </w:r>
      <w:r w:rsidRPr="00585C97">
        <w:t>–</w:t>
      </w:r>
      <w:r w:rsidR="00A122A7">
        <w:t xml:space="preserve"> </w:t>
      </w:r>
      <w:r w:rsidRPr="00585C97">
        <w:t xml:space="preserve">Gesichtserkennung </w:t>
      </w:r>
      <w:r w:rsidR="00E82B55">
        <w:t>über Merkmale also Muster</w:t>
      </w:r>
      <w:r w:rsidRPr="00585C97">
        <w:t xml:space="preserve"> </w:t>
      </w:r>
    </w:p>
    <w:p w14:paraId="53FD567B" w14:textId="77777777" w:rsidR="00E82B55" w:rsidRDefault="00E82B55" w:rsidP="00E82B55">
      <w:pPr>
        <w:pStyle w:val="Listenabsatz"/>
      </w:pPr>
    </w:p>
    <w:p w14:paraId="498D53BA" w14:textId="6F883527" w:rsidR="00E82B55" w:rsidRDefault="00E82B55" w:rsidP="00E82B55">
      <w:pPr>
        <w:pStyle w:val="Listenabsatz"/>
        <w:numPr>
          <w:ilvl w:val="0"/>
          <w:numId w:val="31"/>
        </w:numPr>
      </w:pPr>
      <w:r w:rsidRPr="00585C97">
        <w:t xml:space="preserve">Gesichtslage </w:t>
      </w:r>
      <w:r>
        <w:t xml:space="preserve">weit weg </w:t>
      </w:r>
      <w:r w:rsidRPr="00585C97">
        <w:t>–</w:t>
      </w:r>
      <w:r w:rsidR="00A122A7">
        <w:t xml:space="preserve"> </w:t>
      </w:r>
      <w:r w:rsidRPr="00585C97">
        <w:t xml:space="preserve">Gesichtserkennung </w:t>
      </w:r>
      <w:r>
        <w:t>über H</w:t>
      </w:r>
      <w:r w:rsidRPr="00E82B55">
        <w:t>autsegmentierung</w:t>
      </w:r>
      <w:r>
        <w:t xml:space="preserve"> und Formerkennung </w:t>
      </w:r>
    </w:p>
    <w:p w14:paraId="7D732BC9" w14:textId="77777777" w:rsidR="009D3D7A" w:rsidRPr="00585C97" w:rsidRDefault="009D3D7A" w:rsidP="009D3D7A">
      <w:pPr>
        <w:pStyle w:val="Listenabsatz"/>
      </w:pPr>
    </w:p>
    <w:p w14:paraId="66E9F312" w14:textId="77777777" w:rsidR="002E4FB0" w:rsidRDefault="002E4FB0" w:rsidP="002E4FB0">
      <w:pPr>
        <w:pStyle w:val="Listenabsatz"/>
        <w:numPr>
          <w:ilvl w:val="0"/>
          <w:numId w:val="31"/>
        </w:numPr>
      </w:pPr>
      <w:r w:rsidRPr="00585C97">
        <w:t xml:space="preserve">Omega-Form – typisch menschliche Formen werden abgeglichen </w:t>
      </w:r>
    </w:p>
    <w:p w14:paraId="72840750" w14:textId="77777777" w:rsidR="009D3D7A" w:rsidRPr="00585C97" w:rsidRDefault="009D3D7A" w:rsidP="009D3D7A"/>
    <w:p w14:paraId="381EEECD" w14:textId="3A351812" w:rsidR="002E4FB0" w:rsidRDefault="002E4FB0" w:rsidP="002E4FB0">
      <w:pPr>
        <w:pStyle w:val="Listenabsatz"/>
        <w:numPr>
          <w:ilvl w:val="0"/>
          <w:numId w:val="31"/>
        </w:numPr>
      </w:pPr>
      <w:r w:rsidRPr="00585C97">
        <w:t xml:space="preserve">Bewegungsmuster der Arme – </w:t>
      </w:r>
      <w:r w:rsidRPr="00C21D6F">
        <w:t>Background Subtraktion</w:t>
      </w:r>
      <w:r w:rsidRPr="00585C97">
        <w:t xml:space="preserve"> </w:t>
      </w:r>
      <w:r w:rsidR="00C21D6F">
        <w:t xml:space="preserve">(siehe Abschnitt </w:t>
      </w:r>
      <w:r w:rsidR="00C21D6F">
        <w:fldChar w:fldCharType="begin"/>
      </w:r>
      <w:r w:rsidR="00C21D6F">
        <w:instrText xml:space="preserve"> REF _Ref242273010 \r \h </w:instrText>
      </w:r>
      <w:r w:rsidR="00C21D6F">
        <w:fldChar w:fldCharType="separate"/>
      </w:r>
      <w:r w:rsidR="00C21D6F">
        <w:t>2.8</w:t>
      </w:r>
      <w:r w:rsidR="00C21D6F">
        <w:fldChar w:fldCharType="end"/>
      </w:r>
      <w:r w:rsidR="00C21D6F">
        <w:t>)</w:t>
      </w:r>
    </w:p>
    <w:p w14:paraId="4F365999" w14:textId="77777777" w:rsidR="009D3D7A" w:rsidRPr="00585C97" w:rsidRDefault="009D3D7A" w:rsidP="009D3D7A"/>
    <w:p w14:paraId="15BC1294" w14:textId="77777777" w:rsidR="002E4FB0" w:rsidRPr="00585C97" w:rsidRDefault="002E4FB0" w:rsidP="002E4FB0">
      <w:pPr>
        <w:pStyle w:val="Listenabsatz"/>
        <w:numPr>
          <w:ilvl w:val="0"/>
          <w:numId w:val="31"/>
        </w:numPr>
      </w:pPr>
      <w:r w:rsidRPr="00585C97">
        <w:t xml:space="preserve">Form der Armblöcke – Abgleich mit Formvorlagen </w:t>
      </w:r>
    </w:p>
    <w:p w14:paraId="6B218504" w14:textId="77777777" w:rsidR="002E4FB0" w:rsidRPr="00585C97" w:rsidRDefault="002E4FB0" w:rsidP="002E4FB0"/>
    <w:p w14:paraId="7FF8CEB4" w14:textId="77777777" w:rsidR="002E4FB0" w:rsidRPr="00585C97" w:rsidRDefault="002E4FB0" w:rsidP="002E4FB0">
      <w:r w:rsidRPr="00585C97">
        <w:t>Für eine stabile Lokalisierung des Menschen im Bild, werden Gesichtserkennung, Mean-Shift-Farbtracking und die Erkennung der Omega-Körperform kombiniert. Das Gesicht liefert einen Referenzpunkt für die Bestimmung des Oberkörpers und der Armregion. Anschließend werden Position, Form und Bewegung des Arms analysiert, um die definierten Gesten zu klassifizieren.</w:t>
      </w:r>
    </w:p>
    <w:p w14:paraId="071ED118" w14:textId="77777777" w:rsidR="002E4FB0" w:rsidRPr="00585C97" w:rsidRDefault="002E4FB0" w:rsidP="002E4FB0"/>
    <w:p w14:paraId="44484961" w14:textId="7271E806" w:rsidR="002E4FB0" w:rsidRPr="00585C97" w:rsidRDefault="002E4FB0" w:rsidP="002E4FB0">
      <w:r w:rsidRPr="00585C97">
        <w:t xml:space="preserve">Die Klassifikation der Gesten erfolgt regelbasiert anhand der erkannten Armregion. Nach der Segmentierung des Arms werden dessen Position, Form und Bewegung über mehrere Videoframes analysiert. Die Stoppgeste wird </w:t>
      </w:r>
      <w:r w:rsidR="00A122A7">
        <w:t xml:space="preserve">beispielsweise </w:t>
      </w:r>
      <w:r w:rsidRPr="00585C97">
        <w:t xml:space="preserve">durch </w:t>
      </w:r>
      <w:r w:rsidR="00A122A7">
        <w:t>das</w:t>
      </w:r>
      <w:r w:rsidRPr="00585C97">
        <w:t xml:space="preserve"> </w:t>
      </w:r>
      <w:r w:rsidR="00A122A7">
        <w:t>Anheben</w:t>
      </w:r>
      <w:r w:rsidRPr="00585C97">
        <w:t xml:space="preserve"> und</w:t>
      </w:r>
      <w:r w:rsidR="00A122A7">
        <w:t xml:space="preserve"> anschließende </w:t>
      </w:r>
      <w:r w:rsidRPr="00585C97">
        <w:t>halte</w:t>
      </w:r>
      <w:r w:rsidR="00A122A7">
        <w:t>n des Armes in einer bestimmten Position erkannt</w:t>
      </w:r>
      <w:r w:rsidRPr="00585C97">
        <w:t>.</w:t>
      </w:r>
    </w:p>
    <w:p w14:paraId="6F163D39" w14:textId="173E775E" w:rsidR="00F965C4" w:rsidRPr="00585C97" w:rsidRDefault="00F965C4" w:rsidP="00F965C4">
      <w:pPr>
        <w:jc w:val="center"/>
      </w:pPr>
    </w:p>
    <w:p w14:paraId="4337A706" w14:textId="24F67580" w:rsidR="00F965C4" w:rsidRPr="00585C97" w:rsidRDefault="00F965C4" w:rsidP="00F965C4">
      <w:pPr>
        <w:pStyle w:val="Beschriftung"/>
        <w:jc w:val="center"/>
        <w:rPr>
          <w:rStyle w:val="Buchtitel"/>
        </w:rPr>
      </w:pPr>
    </w:p>
    <w:p w14:paraId="2433E8E7" w14:textId="77777777" w:rsidR="002E4FB0" w:rsidRPr="00585C97" w:rsidRDefault="002E4FB0" w:rsidP="002E4FB0"/>
    <w:p w14:paraId="2C16B343" w14:textId="0FD3B06C" w:rsidR="00F965C4" w:rsidRPr="00585C97" w:rsidRDefault="00F965C4" w:rsidP="00F965C4">
      <w:pPr>
        <w:jc w:val="center"/>
      </w:pPr>
      <w:r w:rsidRPr="00585C97">
        <w:rPr>
          <w:noProof/>
        </w:rPr>
        <w:drawing>
          <wp:inline distT="0" distB="0" distL="0" distR="0" wp14:anchorId="40A9E9C3" wp14:editId="5179A459">
            <wp:extent cx="3973884" cy="2999105"/>
            <wp:effectExtent l="0" t="0" r="7620" b="0"/>
            <wp:docPr id="16235598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59805" name=""/>
                    <pic:cNvPicPr/>
                  </pic:nvPicPr>
                  <pic:blipFill>
                    <a:blip r:embed="rId84"/>
                    <a:stretch>
                      <a:fillRect/>
                    </a:stretch>
                  </pic:blipFill>
                  <pic:spPr>
                    <a:xfrm>
                      <a:off x="0" y="0"/>
                      <a:ext cx="3980743" cy="3004282"/>
                    </a:xfrm>
                    <a:prstGeom prst="rect">
                      <a:avLst/>
                    </a:prstGeom>
                  </pic:spPr>
                </pic:pic>
              </a:graphicData>
            </a:graphic>
          </wp:inline>
        </w:drawing>
      </w:r>
      <w:r w:rsidRPr="00585C97">
        <w:rPr>
          <w:noProof/>
        </w:rPr>
        <w:drawing>
          <wp:inline distT="0" distB="0" distL="0" distR="0" wp14:anchorId="4723D5EF" wp14:editId="1E0E8F8E">
            <wp:extent cx="3983421" cy="1311966"/>
            <wp:effectExtent l="0" t="0" r="0" b="2540"/>
            <wp:docPr id="8685262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26228" name=""/>
                    <pic:cNvPicPr/>
                  </pic:nvPicPr>
                  <pic:blipFill rotWithShape="1">
                    <a:blip r:embed="rId85"/>
                    <a:srcRect t="2763" b="7149"/>
                    <a:stretch>
                      <a:fillRect/>
                    </a:stretch>
                  </pic:blipFill>
                  <pic:spPr bwMode="auto">
                    <a:xfrm>
                      <a:off x="0" y="0"/>
                      <a:ext cx="4018372" cy="1323477"/>
                    </a:xfrm>
                    <a:prstGeom prst="rect">
                      <a:avLst/>
                    </a:prstGeom>
                    <a:ln>
                      <a:noFill/>
                    </a:ln>
                    <a:extLst>
                      <a:ext uri="{53640926-AAD7-44D8-BBD7-CCE9431645EC}">
                        <a14:shadowObscured xmlns:a14="http://schemas.microsoft.com/office/drawing/2010/main"/>
                      </a:ext>
                    </a:extLst>
                  </pic:spPr>
                </pic:pic>
              </a:graphicData>
            </a:graphic>
          </wp:inline>
        </w:drawing>
      </w:r>
    </w:p>
    <w:p w14:paraId="7DE7CCD4" w14:textId="12A840B7" w:rsidR="00F965C4" w:rsidRPr="003F5121" w:rsidRDefault="00F965C4" w:rsidP="00F965C4">
      <w:pPr>
        <w:pStyle w:val="Beschriftung"/>
        <w:jc w:val="center"/>
        <w:rPr>
          <w:rStyle w:val="Buchtitel"/>
          <w:lang w:val="en-US"/>
        </w:rPr>
      </w:pPr>
      <w:bookmarkStart w:id="136" w:name="_Ref242783445"/>
      <w:bookmarkStart w:id="137" w:name="_Toc239338454"/>
      <w:r w:rsidRPr="003F5121">
        <w:rPr>
          <w:lang w:val="en-US"/>
        </w:rPr>
        <w:t xml:space="preserve">Figure </w:t>
      </w:r>
      <w:r>
        <w:fldChar w:fldCharType="begin"/>
      </w:r>
      <w:r w:rsidRPr="003F5121">
        <w:rPr>
          <w:lang w:val="en-US"/>
        </w:rPr>
        <w:instrText xml:space="preserve"> SEQ Figure \* ARABIC </w:instrText>
      </w:r>
      <w:r>
        <w:fldChar w:fldCharType="separate"/>
      </w:r>
      <w:r w:rsidR="005315BE">
        <w:rPr>
          <w:noProof/>
          <w:lang w:val="en-US"/>
        </w:rPr>
        <w:t>24</w:t>
      </w:r>
      <w:r>
        <w:fldChar w:fldCharType="end"/>
      </w:r>
      <w:bookmarkEnd w:id="136"/>
      <w:r w:rsidRPr="003F5121">
        <w:rPr>
          <w:lang w:val="en-US"/>
        </w:rPr>
        <w:t xml:space="preserve"> – </w:t>
      </w:r>
      <w:r w:rsidRPr="003F5121">
        <w:rPr>
          <w:rStyle w:val="Buchtitel"/>
          <w:lang w:val="en-US"/>
        </w:rPr>
        <w:t xml:space="preserve">Vision-based arm gesture recognition </w:t>
      </w:r>
      <w:r w:rsidRPr="00585C97">
        <w:fldChar w:fldCharType="begin"/>
      </w:r>
      <w:r w:rsidR="00A44C45">
        <w:rPr>
          <w:lang w:val="en-US"/>
        </w:rPr>
        <w:instrText xml:space="preserve"> ADDIN ZOTERO_ITEM CSL_CITATION {"citationID":"U2Sh2vos","properties":{"unsorted":false,"formattedCitation":"[88]","plainCitation":"[88]","noteIndex":0},"citationItems":[{"id":156,"uris":["http://zotero.org/users/20567757/items/CJQRFXT6"],"itemData":{"id":156,"type":"article-journal","abstract":"This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Pr="00585C97">
        <w:fldChar w:fldCharType="separate"/>
      </w:r>
      <w:r w:rsidR="00A44C45" w:rsidRPr="00A44C45">
        <w:rPr>
          <w:lang w:val="en-US"/>
        </w:rPr>
        <w:t>[88]</w:t>
      </w:r>
      <w:r w:rsidRPr="00585C97">
        <w:fldChar w:fldCharType="end"/>
      </w:r>
      <w:bookmarkEnd w:id="137"/>
    </w:p>
    <w:p w14:paraId="2FEAC222" w14:textId="77777777" w:rsidR="002E4FB0" w:rsidRPr="00F965C4" w:rsidRDefault="002E4FB0" w:rsidP="002E4FB0">
      <w:pPr>
        <w:rPr>
          <w:lang w:val="en-US"/>
        </w:rPr>
      </w:pPr>
    </w:p>
    <w:p w14:paraId="6B0D0AE2" w14:textId="6100011E" w:rsidR="002E4FB0" w:rsidRPr="00585C97" w:rsidRDefault="002E4FB0" w:rsidP="000E7A5E">
      <w:pPr>
        <w:pStyle w:val="berschrift2"/>
      </w:pPr>
      <w:bookmarkStart w:id="138" w:name="_Toc242780600"/>
      <w:r>
        <w:t>Gestenerkennung mit einer Tiefenkamera</w:t>
      </w:r>
      <w:bookmarkEnd w:id="138"/>
      <w:r>
        <w:t xml:space="preserve"> </w:t>
      </w:r>
    </w:p>
    <w:p w14:paraId="49950809" w14:textId="36445D7F" w:rsidR="006E42EE" w:rsidRPr="00B10B93" w:rsidRDefault="00B10B93" w:rsidP="008165EC">
      <w:pPr>
        <w:rPr>
          <w:i/>
          <w:iCs/>
          <w:color w:val="4F81BD" w:themeColor="accent1"/>
          <w:lang w:val="en-US"/>
        </w:rPr>
      </w:pPr>
      <w:proofErr w:type="gramStart"/>
      <w:r>
        <w:rPr>
          <w:rStyle w:val="IntensiveHervorhebung"/>
          <w:lang w:val="en-US"/>
        </w:rPr>
        <w:t>”</w:t>
      </w:r>
      <w:r w:rsidR="008165EC" w:rsidRPr="00C15C4F">
        <w:rPr>
          <w:rStyle w:val="IntensiveHervorhebung"/>
          <w:lang w:val="en-US"/>
        </w:rPr>
        <w:t>Gesture</w:t>
      </w:r>
      <w:proofErr w:type="gramEnd"/>
      <w:r w:rsidR="008165EC" w:rsidRPr="00C15C4F">
        <w:rPr>
          <w:rStyle w:val="IntensiveHervorhebung"/>
          <w:lang w:val="en-US"/>
        </w:rPr>
        <w:t xml:space="preserve"> Controlled Robotic Arm Using Kinect (Simulink Support </w:t>
      </w:r>
      <w:proofErr w:type="gramStart"/>
      <w:r w:rsidR="008165EC" w:rsidRPr="00C15C4F">
        <w:rPr>
          <w:rStyle w:val="IntensiveHervorhebung"/>
          <w:lang w:val="en-US"/>
        </w:rPr>
        <w:t>For</w:t>
      </w:r>
      <w:proofErr w:type="gramEnd"/>
      <w:r w:rsidR="008165EC" w:rsidRPr="00C15C4F">
        <w:rPr>
          <w:rStyle w:val="IntensiveHervorhebung"/>
          <w:lang w:val="en-US"/>
        </w:rPr>
        <w:t xml:space="preserve"> Kinect) and Arduino</w:t>
      </w:r>
      <w:r>
        <w:rPr>
          <w:rStyle w:val="IntensiveHervorhebung"/>
          <w:lang w:val="en-US"/>
        </w:rPr>
        <w:t>”</w:t>
      </w:r>
    </w:p>
    <w:p w14:paraId="21E60BE4" w14:textId="40030692" w:rsidR="008165EC" w:rsidRDefault="008165EC" w:rsidP="008165EC">
      <w:r w:rsidRPr="00585C97">
        <w:t>I</w:t>
      </w:r>
      <w:r w:rsidR="00F965C4">
        <w:t xml:space="preserve">m </w:t>
      </w:r>
      <w:r w:rsidRPr="00585C97">
        <w:t>Projekt</w:t>
      </w:r>
      <w:r w:rsidR="00F965C4">
        <w:t xml:space="preserve"> </w:t>
      </w:r>
      <w:r w:rsidR="00F965C4" w:rsidRPr="00F965C4">
        <w:rPr>
          <w:rStyle w:val="IntensiveHervorhebung"/>
        </w:rPr>
        <w:t xml:space="preserve"> </w:t>
      </w:r>
      <w:r w:rsidR="00F965C4" w:rsidRPr="000E7A5E">
        <w:rPr>
          <w:rStyle w:val="IntensiveHervorhebung"/>
        </w:rPr>
        <w:fldChar w:fldCharType="begin"/>
      </w:r>
      <w:r w:rsidR="00C21D6F">
        <w:rPr>
          <w:rStyle w:val="IntensiveHervorhebung"/>
        </w:rPr>
        <w:instrText xml:space="preserve"> ADDIN ZOTERO_ITEM CSL_CITATION {"citationID":"2SXN1REm","properties":{"formattedCitation":"[90]","plainCitation":"[90]","noteIndex":0},"citationItems":[{"id":132,"uris":["http://zotero.org/users/20567757/items/3BDAKUQF"],"itemData":{"id":132,"type":"webpage","abstract":"This is a Simulink Model to Control a Robotic Arm By Gestures that are captured using Kinect Sensor.","language":"en","title":"Gesture Controlled Robotic Arm Using Kinect (Simulink Support For Kinect) and Arduino","URL":"https://de.mathworks.com/matlabcentral/fileexchange/58189-gesture-controlled-robotic-arm-using-kinect-simulink-support-for-kinect-and-arduino","accessed":{"date-parts":[["2026",8,12]]},"issued":{"date-parts":[["2026",8,12]]}}}],"schema":"https://github.com/citation-style-language/schema/raw/master/csl-citation.json"} </w:instrText>
      </w:r>
      <w:r w:rsidR="00F965C4" w:rsidRPr="000E7A5E">
        <w:rPr>
          <w:rStyle w:val="IntensiveHervorhebung"/>
        </w:rPr>
        <w:fldChar w:fldCharType="separate"/>
      </w:r>
      <w:r w:rsidR="00C21D6F" w:rsidRPr="00C21D6F">
        <w:t>[90]</w:t>
      </w:r>
      <w:r w:rsidR="00F965C4" w:rsidRPr="000E7A5E">
        <w:rPr>
          <w:rStyle w:val="IntensiveHervorhebung"/>
        </w:rPr>
        <w:fldChar w:fldCharType="end"/>
      </w:r>
      <w:r w:rsidRPr="00585C97">
        <w:t xml:space="preserve"> werden an verschieden</w:t>
      </w:r>
      <w:r w:rsidR="009A7E8C">
        <w:t>en</w:t>
      </w:r>
      <w:r w:rsidRPr="00585C97">
        <w:t xml:space="preserve"> Gel</w:t>
      </w:r>
      <w:r w:rsidR="00533FD8" w:rsidRPr="00585C97">
        <w:t>e</w:t>
      </w:r>
      <w:r w:rsidRPr="00585C97">
        <w:t>nken des menschlichen Arms, die Winkel erfasst</w:t>
      </w:r>
      <w:r w:rsidR="00347B3C">
        <w:t xml:space="preserve">, </w:t>
      </w:r>
      <w:r w:rsidRPr="00585C97">
        <w:t>ausgewertet</w:t>
      </w:r>
      <w:r w:rsidR="00347B3C">
        <w:t xml:space="preserve"> und simulativ dargestellt, siehe </w:t>
      </w:r>
      <w:r w:rsidR="00347B3C">
        <w:fldChar w:fldCharType="begin"/>
      </w:r>
      <w:r w:rsidR="00347B3C">
        <w:instrText xml:space="preserve"> REF _Ref242184078 \h </w:instrText>
      </w:r>
      <w:r w:rsidR="00347B3C">
        <w:fldChar w:fldCharType="separate"/>
      </w:r>
      <w:r w:rsidR="00347B3C" w:rsidRPr="00347B3C">
        <w:t xml:space="preserve">Figure </w:t>
      </w:r>
      <w:r w:rsidR="00347B3C" w:rsidRPr="00347B3C">
        <w:rPr>
          <w:noProof/>
        </w:rPr>
        <w:t>20</w:t>
      </w:r>
      <w:r w:rsidR="00347B3C">
        <w:fldChar w:fldCharType="end"/>
      </w:r>
      <w:r w:rsidRPr="00585C97">
        <w:t xml:space="preserve">. Es </w:t>
      </w:r>
      <w:r w:rsidR="00347B3C">
        <w:t>werden</w:t>
      </w:r>
      <w:r w:rsidRPr="00585C97">
        <w:t xml:space="preserve"> </w:t>
      </w:r>
      <w:r w:rsidR="00742CD9">
        <w:t xml:space="preserve">u.a. </w:t>
      </w:r>
      <w:r w:rsidRPr="00585C97">
        <w:t xml:space="preserve">die </w:t>
      </w:r>
      <w:r w:rsidR="00742CD9">
        <w:t>folgenden Komponenten genutzt</w:t>
      </w:r>
      <w:r w:rsidRPr="00585C97">
        <w:t xml:space="preserve">: </w:t>
      </w:r>
    </w:p>
    <w:p w14:paraId="16FB14E7" w14:textId="77777777" w:rsidR="009A7E8C" w:rsidRDefault="009A7E8C" w:rsidP="008165EC"/>
    <w:p w14:paraId="47E4E56A" w14:textId="0CFC0745" w:rsidR="009A7E8C" w:rsidRDefault="009A7E8C" w:rsidP="009A7E8C">
      <w:pPr>
        <w:pStyle w:val="Stichpunkte1"/>
      </w:pPr>
      <w:r>
        <w:t xml:space="preserve">MATLAB – als Programmiersprache </w:t>
      </w:r>
    </w:p>
    <w:p w14:paraId="23B8F274" w14:textId="77777777" w:rsidR="00347B3C" w:rsidRPr="00585C97" w:rsidRDefault="00347B3C" w:rsidP="009A7E8C"/>
    <w:p w14:paraId="5676C838" w14:textId="73092788" w:rsidR="00347B3C" w:rsidRPr="00585C97" w:rsidRDefault="00347B3C" w:rsidP="009A7E8C">
      <w:pPr>
        <w:pStyle w:val="Stichpunkte1"/>
      </w:pPr>
      <w:hyperlink r:id="rId86" w:history="1">
        <w:r w:rsidRPr="00585C97">
          <w:t>MATLAB Simulink</w:t>
        </w:r>
      </w:hyperlink>
      <w:r w:rsidRPr="00585C97">
        <w:t xml:space="preserve"> – für die Pose-</w:t>
      </w:r>
      <w:r>
        <w:t>Schätzung</w:t>
      </w:r>
      <w:r w:rsidRPr="00585C97">
        <w:t xml:space="preserve">  </w:t>
      </w:r>
    </w:p>
    <w:p w14:paraId="1162F057" w14:textId="77F41E9D" w:rsidR="008165EC" w:rsidRPr="00585C97" w:rsidRDefault="008165EC" w:rsidP="009A7E8C">
      <w:pPr>
        <w:pStyle w:val="Stichpunkte1"/>
        <w:numPr>
          <w:ilvl w:val="0"/>
          <w:numId w:val="0"/>
        </w:numPr>
        <w:ind w:left="720"/>
      </w:pPr>
    </w:p>
    <w:p w14:paraId="06E5F559" w14:textId="2C7AF174" w:rsidR="008165EC" w:rsidRPr="00585C97" w:rsidRDefault="008165EC" w:rsidP="009A7E8C">
      <w:pPr>
        <w:pStyle w:val="Stichpunkte1"/>
      </w:pPr>
      <w:hyperlink r:id="rId87" w:history="1">
        <w:r w:rsidRPr="00585C97">
          <w:t>Microsoft Kinect V1</w:t>
        </w:r>
      </w:hyperlink>
      <w:r w:rsidRPr="00585C97">
        <w:t xml:space="preserve"> – als </w:t>
      </w:r>
      <w:r w:rsidR="00742CD9">
        <w:t>Tiefenkamera</w:t>
      </w:r>
      <w:r w:rsidRPr="00585C97">
        <w:t xml:space="preserve">, </w:t>
      </w:r>
      <w:r w:rsidR="00742CD9">
        <w:t>waagerecht</w:t>
      </w:r>
      <w:r w:rsidRPr="00585C97">
        <w:t xml:space="preserve"> und stationär </w:t>
      </w:r>
      <w:r w:rsidR="00742CD9">
        <w:t>ausgerichtet</w:t>
      </w:r>
    </w:p>
    <w:p w14:paraId="2AF1CAD0" w14:textId="77777777" w:rsidR="00533FD8" w:rsidRPr="00585C97" w:rsidRDefault="00533FD8" w:rsidP="009A7E8C"/>
    <w:p w14:paraId="3F0211A0" w14:textId="4B75851E" w:rsidR="008165EC" w:rsidRPr="00585C97" w:rsidRDefault="008165EC" w:rsidP="009A7E8C">
      <w:pPr>
        <w:pStyle w:val="Stichpunkte1"/>
      </w:pPr>
      <w:r w:rsidRPr="00585C97">
        <w:t xml:space="preserve"> </w:t>
      </w:r>
      <w:r w:rsidR="00347B3C">
        <w:t xml:space="preserve">ein </w:t>
      </w:r>
      <w:r w:rsidRPr="00585C97">
        <w:t>Windows 7 Notebook</w:t>
      </w:r>
      <w:r w:rsidR="00533FD8" w:rsidRPr="00585C97">
        <w:t xml:space="preserve"> – als Recheneinheit </w:t>
      </w:r>
    </w:p>
    <w:p w14:paraId="6FCE290A" w14:textId="77777777" w:rsidR="00533FD8" w:rsidRPr="00585C97" w:rsidRDefault="00533FD8" w:rsidP="009A7E8C">
      <w:pPr>
        <w:ind w:firstLine="708"/>
      </w:pPr>
    </w:p>
    <w:p w14:paraId="4D6B0D1A" w14:textId="1861E45A" w:rsidR="008165EC" w:rsidRPr="00585C97" w:rsidRDefault="008165EC" w:rsidP="009A7E8C">
      <w:pPr>
        <w:pStyle w:val="Stichpunkte1"/>
      </w:pPr>
      <w:r w:rsidRPr="00585C97">
        <w:t xml:space="preserve"> </w:t>
      </w:r>
      <w:r w:rsidR="00347B3C">
        <w:t xml:space="preserve">ein </w:t>
      </w:r>
      <w:hyperlink r:id="rId88" w:history="1">
        <w:r w:rsidRPr="00585C97">
          <w:t>Arduino</w:t>
        </w:r>
      </w:hyperlink>
      <w:r w:rsidRPr="00585C97">
        <w:t xml:space="preserve"> – für die Robotersteuerung</w:t>
      </w:r>
    </w:p>
    <w:p w14:paraId="18037A9B" w14:textId="77777777" w:rsidR="008165EC" w:rsidRPr="00585C97" w:rsidRDefault="008165EC" w:rsidP="008165EC"/>
    <w:p w14:paraId="2453F2D3" w14:textId="4BCCA5C6" w:rsidR="00533FD8" w:rsidRDefault="004B11EA" w:rsidP="008165EC">
      <w:r>
        <w:lastRenderedPageBreak/>
        <w:t>Im</w:t>
      </w:r>
      <w:r w:rsidR="006E42EE" w:rsidRPr="00585C97">
        <w:t xml:space="preserve"> Projekt</w:t>
      </w:r>
      <w:r w:rsidR="008165EC" w:rsidRPr="00585C97">
        <w:t xml:space="preserve"> </w:t>
      </w:r>
      <w:r>
        <w:t>konnten, mit einer</w:t>
      </w:r>
      <w:r w:rsidR="006E42EE" w:rsidRPr="00585C97">
        <w:t xml:space="preserve"> </w:t>
      </w:r>
      <w:r w:rsidR="008165EC" w:rsidRPr="00585C97">
        <w:t>VGA-Farbbildauflösung</w:t>
      </w:r>
      <w:r>
        <w:t xml:space="preserve"> (</w:t>
      </w:r>
      <w:r w:rsidRPr="004B11EA">
        <w:t>640 × 480</w:t>
      </w:r>
      <w:r>
        <w:t>p)</w:t>
      </w:r>
      <w:r w:rsidR="008165EC" w:rsidRPr="00585C97">
        <w:t xml:space="preserve"> </w:t>
      </w:r>
      <w:r w:rsidR="006E42EE" w:rsidRPr="00585C97">
        <w:t>und ein</w:t>
      </w:r>
      <w:r>
        <w:t>er</w:t>
      </w:r>
      <w:r w:rsidR="006E42EE" w:rsidRPr="00585C97">
        <w:t xml:space="preserve"> </w:t>
      </w:r>
      <w:r>
        <w:t>etwas geringeren</w:t>
      </w:r>
      <w:r w:rsidR="006E42EE" w:rsidRPr="00585C97">
        <w:t xml:space="preserve"> Tiefenbild</w:t>
      </w:r>
      <w:r>
        <w:t>auflösung,</w:t>
      </w:r>
      <w:r w:rsidR="006E42EE" w:rsidRPr="00585C97">
        <w:t xml:space="preserve"> </w:t>
      </w:r>
      <w:r>
        <w:t>die</w:t>
      </w:r>
      <w:r w:rsidR="008165EC" w:rsidRPr="00585C97">
        <w:t xml:space="preserve"> Arm</w:t>
      </w:r>
      <w:r>
        <w:t>-</w:t>
      </w:r>
      <w:r w:rsidR="008165EC" w:rsidRPr="00585C97">
        <w:t xml:space="preserve"> und Hand</w:t>
      </w:r>
      <w:r>
        <w:t>-A</w:t>
      </w:r>
      <w:r w:rsidR="008165EC" w:rsidRPr="00585C97">
        <w:t>bwi</w:t>
      </w:r>
      <w:r>
        <w:t>n</w:t>
      </w:r>
      <w:r w:rsidR="008165EC" w:rsidRPr="00585C97">
        <w:t>k</w:t>
      </w:r>
      <w:r>
        <w:t>elung</w:t>
      </w:r>
      <w:r w:rsidR="008165EC" w:rsidRPr="00585C97">
        <w:t>en</w:t>
      </w:r>
      <w:r w:rsidR="006E42EE" w:rsidRPr="00585C97">
        <w:t xml:space="preserve">, </w:t>
      </w:r>
      <w:r w:rsidR="008165EC" w:rsidRPr="00585C97">
        <w:t xml:space="preserve">in alle drei Dimensionen zuverlässig </w:t>
      </w:r>
      <w:r>
        <w:t>erkannt werden</w:t>
      </w:r>
      <w:r w:rsidR="008165EC" w:rsidRPr="00585C97">
        <w:t>.</w:t>
      </w:r>
      <w:r w:rsidR="00347B3C">
        <w:t xml:space="preserve"> </w:t>
      </w:r>
      <w:r w:rsidR="008165EC" w:rsidRPr="00585C97">
        <w:t xml:space="preserve">Das Projekt lässt sich dokumentiert </w:t>
      </w:r>
      <w:r w:rsidR="006E42EE" w:rsidRPr="00585C97">
        <w:t>mit</w:t>
      </w:r>
      <w:r w:rsidR="007912A0" w:rsidRPr="00585C97">
        <w:t xml:space="preserve"> seiner</w:t>
      </w:r>
      <w:r w:rsidR="006E42EE" w:rsidRPr="00585C97">
        <w:t xml:space="preserve"> Software-Implementation</w:t>
      </w:r>
      <w:r w:rsidR="008165EC" w:rsidRPr="00585C97">
        <w:t xml:space="preserve"> auf der </w:t>
      </w:r>
      <w:hyperlink r:id="rId89" w:history="1">
        <w:r w:rsidR="008165EC" w:rsidRPr="00585C97">
          <w:rPr>
            <w:rStyle w:val="Hyperlink"/>
          </w:rPr>
          <w:t>MATLAB Communit</w:t>
        </w:r>
        <w:r>
          <w:rPr>
            <w:rStyle w:val="Hyperlink"/>
          </w:rPr>
          <w:t>y</w:t>
        </w:r>
        <w:r w:rsidR="006E42EE" w:rsidRPr="00585C97">
          <w:rPr>
            <w:rStyle w:val="Hyperlink"/>
          </w:rPr>
          <w:t xml:space="preserve"> Seite</w:t>
        </w:r>
      </w:hyperlink>
      <w:r w:rsidR="008165EC" w:rsidRPr="00585C97">
        <w:t xml:space="preserve"> </w:t>
      </w:r>
      <w:r w:rsidR="00347B3C" w:rsidRPr="000E7A5E">
        <w:rPr>
          <w:rStyle w:val="IntensiveHervorhebung"/>
        </w:rPr>
        <w:fldChar w:fldCharType="begin"/>
      </w:r>
      <w:r w:rsidR="00C21D6F">
        <w:rPr>
          <w:rStyle w:val="IntensiveHervorhebung"/>
        </w:rPr>
        <w:instrText xml:space="preserve"> ADDIN ZOTERO_ITEM CSL_CITATION {"citationID":"Eaa4KCto","properties":{"formattedCitation":"[90]","plainCitation":"[90]","noteIndex":0},"citationItems":[{"id":132,"uris":["http://zotero.org/users/20567757/items/3BDAKUQF"],"itemData":{"id":132,"type":"webpage","abstract":"This is a Simulink Model to Control a Robotic Arm By Gestures that are captured using Kinect Sensor.","language":"en","title":"Gesture Controlled Robotic Arm Using Kinect (Simulink Support For Kinect) and Arduino","URL":"https://de.mathworks.com/matlabcentral/fileexchange/58189-gesture-controlled-robotic-arm-using-kinect-simulink-support-for-kinect-and-arduino","accessed":{"date-parts":[["2026",8,12]]},"issued":{"date-parts":[["2026",8,12]]}}}],"schema":"https://github.com/citation-style-language/schema/raw/master/csl-citation.json"} </w:instrText>
      </w:r>
      <w:r w:rsidR="00347B3C" w:rsidRPr="000E7A5E">
        <w:rPr>
          <w:rStyle w:val="IntensiveHervorhebung"/>
        </w:rPr>
        <w:fldChar w:fldCharType="separate"/>
      </w:r>
      <w:r w:rsidR="00C21D6F" w:rsidRPr="00C21D6F">
        <w:t>[90]</w:t>
      </w:r>
      <w:r w:rsidR="00347B3C" w:rsidRPr="000E7A5E">
        <w:rPr>
          <w:rStyle w:val="IntensiveHervorhebung"/>
        </w:rPr>
        <w:fldChar w:fldCharType="end"/>
      </w:r>
      <w:r w:rsidR="00347B3C">
        <w:rPr>
          <w:rStyle w:val="IntensiveHervorhebung"/>
        </w:rPr>
        <w:t xml:space="preserve"> </w:t>
      </w:r>
      <w:r w:rsidR="008165EC" w:rsidRPr="00585C97">
        <w:t>finden.</w:t>
      </w:r>
    </w:p>
    <w:p w14:paraId="1798AB9E" w14:textId="77777777" w:rsidR="00F965C4" w:rsidRDefault="00F965C4" w:rsidP="008165EC"/>
    <w:p w14:paraId="317CD020" w14:textId="77777777" w:rsidR="00F965C4" w:rsidRPr="00585C97" w:rsidRDefault="00F965C4" w:rsidP="00F965C4">
      <w:pPr>
        <w:keepNext/>
        <w:jc w:val="center"/>
      </w:pPr>
      <w:r w:rsidRPr="00585C97">
        <w:rPr>
          <w:noProof/>
        </w:rPr>
        <w:drawing>
          <wp:inline distT="0" distB="0" distL="0" distR="0" wp14:anchorId="3CF72609" wp14:editId="4895E9CE">
            <wp:extent cx="4839872" cy="2528515"/>
            <wp:effectExtent l="0" t="0" r="0" b="5715"/>
            <wp:docPr id="3914664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66471" name=""/>
                    <pic:cNvPicPr/>
                  </pic:nvPicPr>
                  <pic:blipFill rotWithShape="1">
                    <a:blip r:embed="rId90"/>
                    <a:srcRect l="3543" t="5213" r="7389" b="6202"/>
                    <a:stretch>
                      <a:fillRect/>
                    </a:stretch>
                  </pic:blipFill>
                  <pic:spPr bwMode="auto">
                    <a:xfrm>
                      <a:off x="0" y="0"/>
                      <a:ext cx="4860229" cy="2539150"/>
                    </a:xfrm>
                    <a:prstGeom prst="rect">
                      <a:avLst/>
                    </a:prstGeom>
                    <a:ln>
                      <a:noFill/>
                    </a:ln>
                    <a:extLst>
                      <a:ext uri="{53640926-AAD7-44D8-BBD7-CCE9431645EC}">
                        <a14:shadowObscured xmlns:a14="http://schemas.microsoft.com/office/drawing/2010/main"/>
                      </a:ext>
                    </a:extLst>
                  </pic:spPr>
                </pic:pic>
              </a:graphicData>
            </a:graphic>
          </wp:inline>
        </w:drawing>
      </w:r>
    </w:p>
    <w:p w14:paraId="304805F6" w14:textId="5A8A2160" w:rsidR="00F965C4" w:rsidRPr="00F965C4" w:rsidRDefault="00F965C4" w:rsidP="00F965C4">
      <w:pPr>
        <w:pStyle w:val="Beschriftung"/>
        <w:jc w:val="center"/>
        <w:rPr>
          <w:lang w:val="en-US"/>
        </w:rPr>
      </w:pPr>
      <w:bookmarkStart w:id="139" w:name="_Ref242184078"/>
      <w:bookmarkStart w:id="140" w:name="_Toc239338445"/>
      <w:r w:rsidRPr="003F5121">
        <w:rPr>
          <w:lang w:val="en-US"/>
        </w:rPr>
        <w:t xml:space="preserve">Figure </w:t>
      </w:r>
      <w:r>
        <w:fldChar w:fldCharType="begin"/>
      </w:r>
      <w:r w:rsidRPr="003F5121">
        <w:rPr>
          <w:lang w:val="en-US"/>
        </w:rPr>
        <w:instrText xml:space="preserve"> SEQ Figure \* ARABIC </w:instrText>
      </w:r>
      <w:r>
        <w:fldChar w:fldCharType="separate"/>
      </w:r>
      <w:r w:rsidR="005315BE">
        <w:rPr>
          <w:noProof/>
          <w:lang w:val="en-US"/>
        </w:rPr>
        <w:t>25</w:t>
      </w:r>
      <w:r>
        <w:fldChar w:fldCharType="end"/>
      </w:r>
      <w:bookmarkEnd w:id="139"/>
      <w:r w:rsidRPr="003F5121">
        <w:rPr>
          <w:lang w:val="en-US"/>
        </w:rPr>
        <w:t xml:space="preserve"> - Gesture Controlled Robotic Arm </w:t>
      </w:r>
      <w:bookmarkEnd w:id="140"/>
      <w:r w:rsidRPr="00F965C4">
        <w:rPr>
          <w:rStyle w:val="IntensiveHervorhebung"/>
        </w:rPr>
        <w:fldChar w:fldCharType="begin"/>
      </w:r>
      <w:r w:rsidR="00C21D6F">
        <w:rPr>
          <w:rStyle w:val="IntensiveHervorhebung"/>
          <w:lang w:val="en-US"/>
        </w:rPr>
        <w:instrText xml:space="preserve"> ADDIN ZOTERO_ITEM CSL_CITATION {"citationID":"yPl5pCKA","properties":{"formattedCitation":"[90]","plainCitation":"[90]","noteIndex":0},"citationItems":[{"id":132,"uris":["http://zotero.org/users/20567757/items/3BDAKUQF"],"itemData":{"id":132,"type":"webpage","abstract":"This is a Simulink Model to Control a Robotic Arm By Gestures that are captured using Kinect Sensor.","language":"en","title":"Gesture Controlled Robotic Arm Using Kinect (Simulink Support For Kinect) and Arduino","URL":"https://de.mathworks.com/matlabcentral/fileexchange/58189-gesture-controlled-robotic-arm-using-kinect-simulink-support-for-kinect-and-arduino","accessed":{"date-parts":[["2026",8,12]]},"issued":{"date-parts":[["2026",8,12]]}}}],"schema":"https://github.com/citation-style-language/schema/raw/master/csl-citation.json"} </w:instrText>
      </w:r>
      <w:r w:rsidRPr="00F965C4">
        <w:rPr>
          <w:rStyle w:val="IntensiveHervorhebung"/>
        </w:rPr>
        <w:fldChar w:fldCharType="separate"/>
      </w:r>
      <w:r w:rsidR="00C21D6F" w:rsidRPr="00C21D6F">
        <w:rPr>
          <w:lang w:val="en-US"/>
        </w:rPr>
        <w:t>[90]</w:t>
      </w:r>
      <w:r w:rsidRPr="00F965C4">
        <w:rPr>
          <w:rStyle w:val="IntensiveHervorhebung"/>
        </w:rPr>
        <w:fldChar w:fldCharType="end"/>
      </w:r>
    </w:p>
    <w:p w14:paraId="5C9CC7F0" w14:textId="7C1276C3" w:rsidR="008165EC" w:rsidRPr="00585C97" w:rsidRDefault="000E7A5E" w:rsidP="008165EC">
      <w:pPr>
        <w:pStyle w:val="berschrift2"/>
      </w:pPr>
      <w:bookmarkStart w:id="141" w:name="_Ref242621981"/>
      <w:bookmarkStart w:id="142" w:name="_Toc242780601"/>
      <w:r>
        <w:t xml:space="preserve">Halsungsanalyse mit </w:t>
      </w:r>
      <w:proofErr w:type="spellStart"/>
      <w:r>
        <w:t>OpenPose</w:t>
      </w:r>
      <w:bookmarkEnd w:id="141"/>
      <w:bookmarkEnd w:id="142"/>
      <w:proofErr w:type="spellEnd"/>
    </w:p>
    <w:p w14:paraId="725679FB" w14:textId="7F0513CA" w:rsidR="004B11EA" w:rsidRDefault="00347B3C" w:rsidP="008165EC">
      <w:bookmarkStart w:id="143" w:name="_Ref237866928"/>
      <w:r w:rsidRPr="00347B3C">
        <w:rPr>
          <w:rStyle w:val="SchwacheHervorhebung"/>
        </w:rPr>
        <w:t>Sports2D</w:t>
      </w:r>
      <w:bookmarkEnd w:id="143"/>
      <w:r>
        <w:rPr>
          <w:rStyle w:val="IntensiveHervorhebung"/>
        </w:rPr>
        <w:t xml:space="preserve"> </w:t>
      </w:r>
      <w:r>
        <w:t xml:space="preserve">ist ein open source Programm, welches im Paper </w:t>
      </w:r>
      <w:r>
        <w:fldChar w:fldCharType="begin"/>
      </w:r>
      <w:r w:rsidR="00C21D6F">
        <w:instrText xml:space="preserve"> ADDIN ZOTERO_ITEM CSL_CITATION {"citationID":"SOhLQZed","properties":{"unsorted":false,"formattedCitation":"[91]","plainCitation":"[91]","noteIndex":0},"citationItems":[{"id":265,"uris":["http://zotero.org/users/20567757/items/AWLYNTEI"],"itemData":{"id":265,"type":"article-journal","abstract":"Sports2D provides a user-friendly solution for automatic and real-time analysis of multi-person human movement from a video or a webcam. This Python package uses 2D markerless pose estimation to detect joint coordinates from videos, and then computes 2D joint and segment angles.","container-title":"Journal of Open Source Software","DOI":"10.21105/joss.06849","ISSN":"2475-9066","issue":"101","journalAbbreviation":"JOSS","language":"en","license":"http://creativecommons.org/licenses/by/4.0/","page":"6849","source":"DOI.org (Crossref)","title":"Sports2D: Compute 2D human pose and angles from a videoor a webcam","title-short":"Sports2D","volume":"9","author":[{"family":"Pagnon","given":"David"},{"family":"Kim","given":"HunMin"}],"issued":{"date-parts":[["2024",9,24]]}}}],"schema":"https://github.com/citation-style-language/schema/raw/master/csl-citation.json"} </w:instrText>
      </w:r>
      <w:r>
        <w:fldChar w:fldCharType="separate"/>
      </w:r>
      <w:r w:rsidR="00C21D6F" w:rsidRPr="00C21D6F">
        <w:t>[91]</w:t>
      </w:r>
      <w:r>
        <w:fldChar w:fldCharType="end"/>
      </w:r>
      <w:r>
        <w:t xml:space="preserve"> dokumentiert ist.</w:t>
      </w:r>
      <w:r w:rsidRPr="00585C97">
        <w:t xml:space="preserve"> </w:t>
      </w:r>
      <w:r>
        <w:t xml:space="preserve">Es </w:t>
      </w:r>
      <w:r w:rsidR="008165EC" w:rsidRPr="00585C97">
        <w:t xml:space="preserve">erkennt </w:t>
      </w:r>
      <w:r w:rsidR="004B11EA">
        <w:t>eine Vielzahl von</w:t>
      </w:r>
      <w:r w:rsidR="008165EC" w:rsidRPr="00585C97">
        <w:t xml:space="preserve"> Gelenkwinkel</w:t>
      </w:r>
      <w:r w:rsidR="004B11EA">
        <w:t>n</w:t>
      </w:r>
      <w:r w:rsidR="008165EC" w:rsidRPr="00585C97">
        <w:t xml:space="preserve"> von mehreren Menschen </w:t>
      </w:r>
      <w:r w:rsidR="009722BC" w:rsidRPr="00585C97">
        <w:t>aus Video</w:t>
      </w:r>
      <w:r w:rsidR="004B11EA">
        <w:t>daten</w:t>
      </w:r>
      <w:r w:rsidR="009722BC" w:rsidRPr="00585C97">
        <w:t xml:space="preserve"> oder Livestreams, siehe </w:t>
      </w:r>
      <w:r w:rsidR="009722BC" w:rsidRPr="00585C97">
        <w:fldChar w:fldCharType="begin"/>
      </w:r>
      <w:r w:rsidR="009722BC" w:rsidRPr="00585C97">
        <w:instrText xml:space="preserve"> REF _Ref237458592 \h </w:instrText>
      </w:r>
      <w:r w:rsidR="009722BC" w:rsidRPr="00585C97">
        <w:fldChar w:fldCharType="separate"/>
      </w:r>
      <w:r w:rsidR="009722BC" w:rsidRPr="00585C97">
        <w:t>Figure 9</w:t>
      </w:r>
      <w:r w:rsidR="009722BC" w:rsidRPr="00585C97">
        <w:fldChar w:fldCharType="end"/>
      </w:r>
      <w:r w:rsidR="008165EC" w:rsidRPr="00585C97">
        <w:t xml:space="preserve">. Es kommt ohne grafische Bedienoberfläche (GUI) daher und ist mit den drei gängigen Betriebssystemen: Windows, Linux und Mac OS kompatibel. </w:t>
      </w:r>
      <w:r w:rsidR="007912A0" w:rsidRPr="00585C97">
        <w:t>Die Pese-</w:t>
      </w:r>
      <w:r>
        <w:t>Schätzung</w:t>
      </w:r>
      <w:r w:rsidR="007912A0" w:rsidRPr="00585C97">
        <w:t xml:space="preserve"> </w:t>
      </w:r>
      <w:r w:rsidR="008165EC" w:rsidRPr="00585C97">
        <w:t xml:space="preserve">basiert auf </w:t>
      </w:r>
      <w:proofErr w:type="spellStart"/>
      <w:r w:rsidR="008165EC" w:rsidRPr="00347B3C">
        <w:t>OpenPose</w:t>
      </w:r>
      <w:proofErr w:type="spellEnd"/>
      <w:r>
        <w:t xml:space="preserve"> (siehe </w:t>
      </w:r>
      <w:r>
        <w:fldChar w:fldCharType="begin"/>
      </w:r>
      <w:r>
        <w:instrText xml:space="preserve"> REF _Ref242184517 \r \h </w:instrText>
      </w:r>
      <w:r>
        <w:fldChar w:fldCharType="separate"/>
      </w:r>
      <w:r>
        <w:t>2.6</w:t>
      </w:r>
      <w:r>
        <w:fldChar w:fldCharType="end"/>
      </w:r>
      <w:r>
        <w:t xml:space="preserve"> - </w:t>
      </w:r>
      <w:r w:rsidRPr="00347B3C">
        <w:rPr>
          <w:rStyle w:val="KapitelReferenzZchn"/>
        </w:rPr>
        <w:fldChar w:fldCharType="begin"/>
      </w:r>
      <w:r w:rsidRPr="00347B3C">
        <w:rPr>
          <w:rStyle w:val="KapitelReferenzZchn"/>
        </w:rPr>
        <w:instrText xml:space="preserve"> REF _Ref242184517 \h </w:instrText>
      </w:r>
      <w:r>
        <w:rPr>
          <w:rStyle w:val="KapitelReferenzZchn"/>
        </w:rPr>
        <w:instrText xml:space="preserve"> \* MERGEFORMAT </w:instrText>
      </w:r>
      <w:r w:rsidRPr="00347B3C">
        <w:rPr>
          <w:rStyle w:val="KapitelReferenzZchn"/>
        </w:rPr>
      </w:r>
      <w:r w:rsidRPr="00347B3C">
        <w:rPr>
          <w:rStyle w:val="KapitelReferenzZchn"/>
        </w:rPr>
        <w:fldChar w:fldCharType="separate"/>
      </w:r>
      <w:proofErr w:type="spellStart"/>
      <w:r w:rsidRPr="00347B3C">
        <w:rPr>
          <w:rStyle w:val="KapitelReferenzZchn"/>
        </w:rPr>
        <w:t>OpenPose</w:t>
      </w:r>
      <w:proofErr w:type="spellEnd"/>
      <w:r w:rsidRPr="00347B3C">
        <w:rPr>
          <w:rStyle w:val="KapitelReferenzZchn"/>
        </w:rPr>
        <w:fldChar w:fldCharType="end"/>
      </w:r>
      <w:r>
        <w:t>)</w:t>
      </w:r>
      <w:r w:rsidR="008165EC" w:rsidRPr="00585C97">
        <w:t xml:space="preserve"> und ist in Python 3 geschrieben. Die Winkelerkennung ist rein zweidimensional, tiefe wird nicht berücksichtigt. Es bietet, neben der Winkelanalyse noch weitere Funktionen für Datenanalyse und Simulationen</w:t>
      </w:r>
      <w:r w:rsidR="004B11EA">
        <w:t xml:space="preserve"> auf der Basis der Skeletterkennung und Pose-Schätzung</w:t>
      </w:r>
      <w:r w:rsidR="008165EC" w:rsidRPr="00585C97">
        <w:t xml:space="preserve">. </w:t>
      </w:r>
    </w:p>
    <w:p w14:paraId="1ABBA10D" w14:textId="77777777" w:rsidR="004B11EA" w:rsidRDefault="004B11EA" w:rsidP="008165EC"/>
    <w:p w14:paraId="6CC08874" w14:textId="53606FFD" w:rsidR="004B11EA" w:rsidRDefault="008165EC" w:rsidP="008165EC">
      <w:r w:rsidRPr="00585C97">
        <w:t xml:space="preserve">Auch gibt es eine Anbindung für ein </w:t>
      </w:r>
      <w:r w:rsidR="004B11EA" w:rsidRPr="00585C97">
        <w:t>System,</w:t>
      </w:r>
      <w:r w:rsidRPr="00585C97">
        <w:t xml:space="preserve"> welche</w:t>
      </w:r>
      <w:r w:rsidR="004B11EA">
        <w:t>s</w:t>
      </w:r>
      <w:r w:rsidRPr="00585C97">
        <w:t xml:space="preserve"> mehrere Kameras also Livestreams unterstützt, das</w:t>
      </w:r>
      <w:r w:rsidR="00BB6E4A" w:rsidRPr="00585C97">
        <w:t xml:space="preserve"> soll</w:t>
      </w:r>
      <w:r w:rsidRPr="00585C97">
        <w:t xml:space="preserve"> das Problem mit der fehlenden Tiefenerkennung</w:t>
      </w:r>
      <w:r w:rsidR="00BB6E4A" w:rsidRPr="00585C97">
        <w:t xml:space="preserve"> lösen und Verdeckungen Umgehen</w:t>
      </w:r>
      <w:r w:rsidRPr="00585C97">
        <w:t xml:space="preserve">. </w:t>
      </w:r>
    </w:p>
    <w:p w14:paraId="6AC7D828" w14:textId="77777777" w:rsidR="004B11EA" w:rsidRDefault="004B11EA" w:rsidP="008165EC"/>
    <w:p w14:paraId="6F6E1338" w14:textId="2364341B" w:rsidR="008165EC" w:rsidRDefault="00347B3C" w:rsidP="008165EC">
      <w:r>
        <w:t>D</w:t>
      </w:r>
      <w:r w:rsidR="00BB6E4A" w:rsidRPr="00585C97">
        <w:t>as Projekt ist im Web</w:t>
      </w:r>
      <w:r w:rsidR="004B11EA">
        <w:t>browser</w:t>
      </w:r>
      <w:r w:rsidR="00BB6E4A" w:rsidRPr="00585C97">
        <w:t xml:space="preserve"> nutzbar oder nach dem Download auf dem eigenen Computer</w:t>
      </w:r>
      <w:r>
        <w:t>.</w:t>
      </w:r>
      <w:r w:rsidR="00BB6E4A" w:rsidRPr="00585C97">
        <w:t xml:space="preserve"> </w:t>
      </w:r>
      <w:r>
        <w:t>A</w:t>
      </w:r>
      <w:r w:rsidR="00BB6E4A" w:rsidRPr="00585C97">
        <w:t xml:space="preserve">ngaben </w:t>
      </w:r>
      <w:r w:rsidR="004B11EA">
        <w:t>zur</w:t>
      </w:r>
      <w:r w:rsidR="00BB6E4A" w:rsidRPr="00585C97">
        <w:t xml:space="preserve"> Echtzeit Performens gibt es keine. </w:t>
      </w:r>
      <w:r w:rsidR="008165EC" w:rsidRPr="00585C97">
        <w:t xml:space="preserve">Das Programm ist ausführlich dokumentiert </w:t>
      </w:r>
      <w:r w:rsidR="00BB6E4A" w:rsidRPr="00585C97">
        <w:t xml:space="preserve">und samt Code </w:t>
      </w:r>
      <w:r w:rsidR="008165EC" w:rsidRPr="00585C97">
        <w:t xml:space="preserve">auf </w:t>
      </w:r>
      <w:hyperlink r:id="rId91" w:history="1">
        <w:r w:rsidR="008165EC" w:rsidRPr="00585C97">
          <w:rPr>
            <w:rStyle w:val="Hyperlink"/>
          </w:rPr>
          <w:t>GitHub</w:t>
        </w:r>
      </w:hyperlink>
      <w:r w:rsidR="008165EC" w:rsidRPr="00585C97">
        <w:t xml:space="preserve"> </w:t>
      </w:r>
      <w:r w:rsidR="00276A6F">
        <w:fldChar w:fldCharType="begin"/>
      </w:r>
      <w:r w:rsidR="00C21D6F">
        <w:instrText xml:space="preserve"> ADDIN ZOTERO_ITEM CSL_CITATION {"citationID":"hwKYnFWZ","properties":{"unsorted":false,"formattedCitation":"[92]","plainCitation":"[92]","noteIndex":0},"citationItems":[{"id":270,"uris":["http://zotero.org/users/20567757/items/FQ6C7MTB"],"itemData":{"id":270,"type":"software","title":"Soprts2D","URL":"https://github.com/davidpagnon/Sports2D/tree/main"}}],"schema":"https://github.com/citation-style-language/schema/raw/master/csl-citation.json"} </w:instrText>
      </w:r>
      <w:r w:rsidR="00276A6F">
        <w:fldChar w:fldCharType="separate"/>
      </w:r>
      <w:r w:rsidR="00C21D6F" w:rsidRPr="00C21D6F">
        <w:t>[92]</w:t>
      </w:r>
      <w:r w:rsidR="00276A6F">
        <w:fldChar w:fldCharType="end"/>
      </w:r>
      <w:r>
        <w:t xml:space="preserve"> </w:t>
      </w:r>
      <w:r w:rsidR="008165EC" w:rsidRPr="00585C97">
        <w:t xml:space="preserve">zu finden. </w:t>
      </w:r>
    </w:p>
    <w:p w14:paraId="1C0AE102" w14:textId="77777777" w:rsidR="00F965C4" w:rsidRPr="00585C97" w:rsidRDefault="00F965C4" w:rsidP="00F965C4">
      <w:r w:rsidRPr="00585C97">
        <w:rPr>
          <w:noProof/>
        </w:rPr>
        <w:lastRenderedPageBreak/>
        <w:drawing>
          <wp:inline distT="0" distB="0" distL="0" distR="0" wp14:anchorId="4D187027" wp14:editId="38342613">
            <wp:extent cx="5400040" cy="3099435"/>
            <wp:effectExtent l="0" t="0" r="0" b="5715"/>
            <wp:docPr id="1596410227"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400040" cy="3099435"/>
                    </a:xfrm>
                    <a:prstGeom prst="rect">
                      <a:avLst/>
                    </a:prstGeom>
                    <a:noFill/>
                    <a:ln>
                      <a:noFill/>
                    </a:ln>
                  </pic:spPr>
                </pic:pic>
              </a:graphicData>
            </a:graphic>
          </wp:inline>
        </w:drawing>
      </w:r>
    </w:p>
    <w:p w14:paraId="0D221598" w14:textId="5AA15195" w:rsidR="00F965C4" w:rsidRPr="00585C97" w:rsidRDefault="00F965C4" w:rsidP="00F965C4">
      <w:pPr>
        <w:pStyle w:val="Beschriftung"/>
        <w:jc w:val="center"/>
      </w:pPr>
      <w:bookmarkStart w:id="144" w:name="_Ref237458592"/>
      <w:bookmarkStart w:id="145" w:name="_Ref237458588"/>
      <w:bookmarkStart w:id="146" w:name="_Toc239338447"/>
      <w:r w:rsidRPr="00585C97">
        <w:t xml:space="preserve">Figure </w:t>
      </w:r>
      <w:r w:rsidR="005315BE">
        <w:fldChar w:fldCharType="begin"/>
      </w:r>
      <w:r w:rsidR="005315BE">
        <w:instrText xml:space="preserve"> SEQ Figure \* ARABIC </w:instrText>
      </w:r>
      <w:r w:rsidR="005315BE">
        <w:fldChar w:fldCharType="separate"/>
      </w:r>
      <w:r w:rsidR="005315BE">
        <w:rPr>
          <w:noProof/>
        </w:rPr>
        <w:t>26</w:t>
      </w:r>
      <w:r w:rsidR="005315BE">
        <w:rPr>
          <w:noProof/>
        </w:rPr>
        <w:fldChar w:fldCharType="end"/>
      </w:r>
      <w:bookmarkEnd w:id="144"/>
      <w:r w:rsidRPr="00585C97">
        <w:t xml:space="preserve"> - </w:t>
      </w:r>
      <w:r w:rsidRPr="00585C97">
        <w:rPr>
          <w:rStyle w:val="Buchtitel"/>
        </w:rPr>
        <w:t>Sports2D</w:t>
      </w:r>
      <w:bookmarkEnd w:id="145"/>
      <w:bookmarkEnd w:id="146"/>
      <w:r>
        <w:rPr>
          <w:rStyle w:val="Buchtitel"/>
        </w:rPr>
        <w:t xml:space="preserve"> </w:t>
      </w:r>
      <w:r>
        <w:fldChar w:fldCharType="begin"/>
      </w:r>
      <w:r w:rsidR="00C21D6F">
        <w:instrText xml:space="preserve"> ADDIN ZOTERO_ITEM CSL_CITATION {"citationID":"Wxl4lLTP","properties":{"unsorted":false,"formattedCitation":"[91]","plainCitation":"[91]","noteIndex":0},"citationItems":[{"id":265,"uris":["http://zotero.org/users/20567757/items/AWLYNTEI"],"itemData":{"id":265,"type":"article-journal","abstract":"Sports2D provides a user-friendly solution for automatic and real-time analysis of multi-person human movement from a video or a webcam. This Python package uses 2D markerless pose estimation to detect joint coordinates from videos, and then computes 2D joint and segment angles.","container-title":"Journal of Open Source Software","DOI":"10.21105/joss.06849","ISSN":"2475-9066","issue":"101","journalAbbreviation":"JOSS","language":"en","license":"http://creativecommons.org/licenses/by/4.0/","page":"6849","source":"DOI.org (Crossref)","title":"Sports2D: Compute 2D human pose and angles from a videoor a webcam","title-short":"Sports2D","volume":"9","author":[{"family":"Pagnon","given":"David"},{"family":"Kim","given":"HunMin"}],"issued":{"date-parts":[["2024",9,24]]}}}],"schema":"https://github.com/citation-style-language/schema/raw/master/csl-citation.json"} </w:instrText>
      </w:r>
      <w:r>
        <w:fldChar w:fldCharType="separate"/>
      </w:r>
      <w:r w:rsidR="00C21D6F" w:rsidRPr="00C21D6F">
        <w:t>[91]</w:t>
      </w:r>
      <w:r>
        <w:fldChar w:fldCharType="end"/>
      </w:r>
    </w:p>
    <w:p w14:paraId="6CE43AFD" w14:textId="5C82D6B6" w:rsidR="008165EC" w:rsidRDefault="000E7A5E" w:rsidP="000E7A5E">
      <w:pPr>
        <w:pStyle w:val="berschrift2"/>
      </w:pPr>
      <w:bookmarkStart w:id="147" w:name="_Toc242780602"/>
      <w:r>
        <w:t xml:space="preserve">Gestensteuerungen mit Nvidia </w:t>
      </w:r>
      <w:proofErr w:type="spellStart"/>
      <w:r>
        <w:t>JetPack</w:t>
      </w:r>
      <w:bookmarkEnd w:id="147"/>
      <w:proofErr w:type="spellEnd"/>
    </w:p>
    <w:p w14:paraId="11AF33AE" w14:textId="36A18E9B" w:rsidR="00AE02FF" w:rsidRDefault="008D1FF4" w:rsidP="00AE02FF">
      <w:r>
        <w:t>Alle</w:t>
      </w:r>
      <w:r w:rsidRPr="008D1FF4">
        <w:t xml:space="preserve"> </w:t>
      </w:r>
      <w:r w:rsidR="00AE02FF" w:rsidRPr="00585C97">
        <w:t>Mi</w:t>
      </w:r>
      <w:r>
        <w:t>k</w:t>
      </w:r>
      <w:r w:rsidR="00AE02FF" w:rsidRPr="00585C97">
        <w:t xml:space="preserve">rocomputer </w:t>
      </w:r>
      <w:r>
        <w:t>der</w:t>
      </w:r>
      <w:r w:rsidR="00AE02FF" w:rsidRPr="00585C97">
        <w:t xml:space="preserve"> </w:t>
      </w:r>
      <w:r w:rsidRPr="008D1FF4">
        <w:rPr>
          <w:rStyle w:val="SchwacheHervorhebung"/>
        </w:rPr>
        <w:t>Jetson</w:t>
      </w:r>
      <w:r w:rsidRPr="00585C97">
        <w:t xml:space="preserve"> </w:t>
      </w:r>
      <w:r>
        <w:t xml:space="preserve">Serie von </w:t>
      </w:r>
      <w:r w:rsidR="00AE02FF" w:rsidRPr="008D1FF4">
        <w:t>NVIDIA</w:t>
      </w:r>
      <w:r>
        <w:t xml:space="preserve">, werden mit der NVIDIA </w:t>
      </w:r>
      <w:r w:rsidR="00AE02FF" w:rsidRPr="00585C97">
        <w:t xml:space="preserve">eigenen Firmware </w:t>
      </w:r>
      <w:hyperlink r:id="rId93" w:history="1">
        <w:proofErr w:type="spellStart"/>
        <w:r w:rsidR="00AE02FF" w:rsidRPr="000815FA">
          <w:rPr>
            <w:rStyle w:val="Hyperlink"/>
          </w:rPr>
          <w:t>Jet</w:t>
        </w:r>
        <w:r w:rsidR="000815FA" w:rsidRPr="000815FA">
          <w:rPr>
            <w:rStyle w:val="Hyperlink"/>
          </w:rPr>
          <w:t>P</w:t>
        </w:r>
        <w:r w:rsidR="00AE02FF" w:rsidRPr="000815FA">
          <w:rPr>
            <w:rStyle w:val="Hyperlink"/>
          </w:rPr>
          <w:t>ack</w:t>
        </w:r>
        <w:proofErr w:type="spellEnd"/>
      </w:hyperlink>
      <w:r w:rsidR="00AE02FF" w:rsidRPr="00585C97">
        <w:t xml:space="preserve"> </w:t>
      </w:r>
      <w:r w:rsidR="00F965C4" w:rsidRPr="00585C97">
        <w:fldChar w:fldCharType="begin"/>
      </w:r>
      <w:r w:rsidR="00C21D6F">
        <w:instrText xml:space="preserve"> ADDIN ZOTERO_ITEM CSL_CITATION {"citationID":"aM5PFjcO","properties":{"formattedCitation":"[93]","plainCitation":"[93]","noteIndex":0},"citationItems":[{"id":144,"uris":["http://zotero.org/users/20567757/items/CFKMFF6D"],"itemData":{"id":144,"type":"webpage","abstract":"Enables cutting-edge robotics and generative AI at the edge.","container-title":"NVIDIA Developer","language":"en-US","title":"NVIDIA JetPack Software Stack","URL":"https://developer.nvidia.com/embedded/jetpack","accessed":{"date-parts":[["2026",8,13]]}}}],"schema":"https://github.com/citation-style-language/schema/raw/master/csl-citation.json"} </w:instrText>
      </w:r>
      <w:r w:rsidR="00F965C4" w:rsidRPr="00585C97">
        <w:fldChar w:fldCharType="separate"/>
      </w:r>
      <w:r w:rsidR="00C21D6F" w:rsidRPr="00C21D6F">
        <w:t>[93]</w:t>
      </w:r>
      <w:r w:rsidR="00F965C4" w:rsidRPr="00585C97">
        <w:fldChar w:fldCharType="end"/>
      </w:r>
      <w:r w:rsidR="00F965C4" w:rsidRPr="00585C97">
        <w:t xml:space="preserve"> </w:t>
      </w:r>
      <w:r w:rsidR="00AE02FF" w:rsidRPr="00585C97">
        <w:t xml:space="preserve">betrieben, diese basiert auf Linux. </w:t>
      </w:r>
      <w:proofErr w:type="spellStart"/>
      <w:r w:rsidR="00AE02FF" w:rsidRPr="00585C97">
        <w:t>JetPack</w:t>
      </w:r>
      <w:proofErr w:type="spellEnd"/>
      <w:r w:rsidR="00AE02FF" w:rsidRPr="00585C97">
        <w:t xml:space="preserve"> kommt mit eigenen Software Tools daher, welche die Performance verbessern und an das eigene Ökosystem anpassen. </w:t>
      </w:r>
      <w:r w:rsidR="00AE02FF">
        <w:t>Diese</w:t>
      </w:r>
      <w:r w:rsidR="00AE02FF" w:rsidRPr="00585C97">
        <w:t xml:space="preserve"> beschleunigen insbesondere Berechnungen, die für KI-Anwendungen, Bildverarbeitung und Robotersteuerung genutzt werden. </w:t>
      </w:r>
    </w:p>
    <w:p w14:paraId="3B13EE33" w14:textId="77777777" w:rsidR="00AE02FF" w:rsidRPr="00AE02FF" w:rsidRDefault="00AE02FF" w:rsidP="00AE02FF"/>
    <w:p w14:paraId="49AFDC3A" w14:textId="7945B55F" w:rsidR="008165EC" w:rsidRPr="00F965C4" w:rsidRDefault="00F965C4" w:rsidP="000E7A5E">
      <w:pPr>
        <w:rPr>
          <w:i/>
          <w:iCs/>
          <w:color w:val="4F81BD" w:themeColor="accent1"/>
        </w:rPr>
      </w:pPr>
      <w:r>
        <w:rPr>
          <w:rStyle w:val="IntensiveHervorhebung"/>
        </w:rPr>
        <w:t>“</w:t>
      </w:r>
      <w:r w:rsidR="008165EC" w:rsidRPr="000E7A5E">
        <w:rPr>
          <w:rStyle w:val="IntensiveHervorhebung"/>
        </w:rPr>
        <w:t>Gestensteuerung eines Roboters auf dem Nvidia Jetson Nano</w:t>
      </w:r>
      <w:r>
        <w:rPr>
          <w:rStyle w:val="IntensiveHervorhebung"/>
        </w:rPr>
        <w:t>“</w:t>
      </w:r>
    </w:p>
    <w:p w14:paraId="7AA0848B" w14:textId="087E7990" w:rsidR="008165EC" w:rsidRPr="00585C97" w:rsidRDefault="00EE2AB7" w:rsidP="000E7A5E">
      <w:r w:rsidRPr="00585C97">
        <w:t>I</w:t>
      </w:r>
      <w:r w:rsidR="00F965C4">
        <w:t xml:space="preserve">m </w:t>
      </w:r>
      <w:r w:rsidRPr="00585C97">
        <w:t>Projekt</w:t>
      </w:r>
      <w:r w:rsidR="00F965C4">
        <w:t xml:space="preserve"> </w:t>
      </w:r>
      <w:r w:rsidR="00F965C4" w:rsidRPr="000E7A5E">
        <w:rPr>
          <w:rStyle w:val="IntensiveHervorhebung"/>
        </w:rPr>
        <w:fldChar w:fldCharType="begin"/>
      </w:r>
      <w:r w:rsidR="00C21D6F">
        <w:rPr>
          <w:rStyle w:val="IntensiveHervorhebung"/>
        </w:rPr>
        <w:instrText xml:space="preserve"> ADDIN ZOTERO_ITEM CSL_CITATION {"citationID":"fYDodsd6","properties":{"formattedCitation":"[94]","plainCitation":"[94]","noteIndex":0},"citationItems":[{"id":146,"uris":["http://zotero.org/users/20567757/items/25H92YGK"],"itemData":{"id":146,"type":"post-weblog","abstract":"In diesem Video wird ein Teil der Installation der quelloffenen ComputerVision Bibliothek OpenCV in der aktuellen Version 4.1.2 auf dem Nvidia Jetson Nano gezeigt. Die Version ist erst seit kurzem freigegeben und wird noch nicht auf der Hauptseite von opencv.org angezeigt, findet sich aber unter https://github.com/opencv/opencv/tree/4.1.2. Nach erfolgreichem kompilieren wird anhand eines simplen Beispiels gezeigt,","language":"de","title":"Gestensteuerung eines Roboters auf dem Nvidia Jetson Nano | Künstliche Intelligenz, 3D-Druck, Open Source und Linux","URL":"https://blog.georgmill.de/2019/10/17/gestensteuerung-eines-roboters-auf-dem-nvidia-jetson-nano/","author":[{"family":"Georg","given":""}],"accessed":{"date-parts":[["2026",8,13]]},"issued":{"date-parts":[["2019",10,17]]}}}],"schema":"https://github.com/citation-style-language/schema/raw/master/csl-citation.json"} </w:instrText>
      </w:r>
      <w:r w:rsidR="00F965C4" w:rsidRPr="000E7A5E">
        <w:rPr>
          <w:rStyle w:val="IntensiveHervorhebung"/>
        </w:rPr>
        <w:fldChar w:fldCharType="separate"/>
      </w:r>
      <w:r w:rsidR="00C21D6F" w:rsidRPr="00C21D6F">
        <w:t>[94]</w:t>
      </w:r>
      <w:r w:rsidR="00F965C4" w:rsidRPr="000E7A5E">
        <w:rPr>
          <w:rStyle w:val="IntensiveHervorhebung"/>
        </w:rPr>
        <w:fldChar w:fldCharType="end"/>
      </w:r>
      <w:r w:rsidRPr="00585C97">
        <w:t xml:space="preserve"> </w:t>
      </w:r>
      <w:r w:rsidR="008165EC" w:rsidRPr="00585C97">
        <w:t>werden verschiedene Handgesten bildlich erkannt</w:t>
      </w:r>
      <w:r w:rsidRPr="00585C97">
        <w:t>.</w:t>
      </w:r>
      <w:r w:rsidR="008165EC" w:rsidRPr="00585C97">
        <w:t xml:space="preserve"> </w:t>
      </w:r>
      <w:r w:rsidRPr="00585C97">
        <w:t>Es wird</w:t>
      </w:r>
      <w:r w:rsidR="008165EC" w:rsidRPr="00585C97">
        <w:t xml:space="preserve"> eine eindimensionale Roboterbewegung mit einigen der Gesten gesteuert</w:t>
      </w:r>
      <w:r w:rsidR="0092014F">
        <w:t xml:space="preserve">, siehe </w:t>
      </w:r>
      <w:r w:rsidR="0092014F">
        <w:fldChar w:fldCharType="begin"/>
      </w:r>
      <w:r w:rsidR="0092014F">
        <w:instrText xml:space="preserve"> REF _Ref242186382 \h </w:instrText>
      </w:r>
      <w:r w:rsidR="0092014F">
        <w:fldChar w:fldCharType="separate"/>
      </w:r>
      <w:r w:rsidR="0092014F" w:rsidRPr="00585C97">
        <w:t xml:space="preserve">Figure </w:t>
      </w:r>
      <w:r w:rsidR="0092014F">
        <w:rPr>
          <w:noProof/>
        </w:rPr>
        <w:t>25</w:t>
      </w:r>
      <w:r w:rsidR="0092014F">
        <w:fldChar w:fldCharType="end"/>
      </w:r>
      <w:r w:rsidR="008165EC" w:rsidRPr="00585C97">
        <w:t xml:space="preserve">. </w:t>
      </w:r>
      <w:r w:rsidR="0092014F">
        <w:t>Das</w:t>
      </w:r>
      <w:r w:rsidR="008165EC" w:rsidRPr="00585C97">
        <w:t xml:space="preserve"> Setup besteht u.a. aus:</w:t>
      </w:r>
    </w:p>
    <w:p w14:paraId="7B09C2C7" w14:textId="77777777" w:rsidR="008165EC" w:rsidRPr="00585C97" w:rsidRDefault="008165EC" w:rsidP="000E7A5E"/>
    <w:p w14:paraId="408236EB" w14:textId="346669E3" w:rsidR="008165EC" w:rsidRDefault="0092014F" w:rsidP="000E7A5E">
      <w:pPr>
        <w:pStyle w:val="Listenabsatz"/>
        <w:numPr>
          <w:ilvl w:val="0"/>
          <w:numId w:val="31"/>
        </w:numPr>
      </w:pPr>
      <w:r w:rsidRPr="00585C97">
        <w:t>Python 3</w:t>
      </w:r>
      <w:r>
        <w:t xml:space="preserve"> – als Programmiersprache </w:t>
      </w:r>
    </w:p>
    <w:p w14:paraId="2AC48546" w14:textId="77777777" w:rsidR="0092014F" w:rsidRDefault="0092014F" w:rsidP="0092014F"/>
    <w:p w14:paraId="0EF207C5" w14:textId="510C47C2" w:rsidR="0092014F" w:rsidRDefault="0092014F" w:rsidP="0092014F">
      <w:pPr>
        <w:pStyle w:val="Listenabsatz"/>
        <w:numPr>
          <w:ilvl w:val="0"/>
          <w:numId w:val="31"/>
        </w:numPr>
      </w:pPr>
      <w:proofErr w:type="spellStart"/>
      <w:r w:rsidRPr="00585C97">
        <w:t>OpenCV</w:t>
      </w:r>
      <w:proofErr w:type="spellEnd"/>
      <w:r w:rsidRPr="00585C97">
        <w:t xml:space="preserve"> – für </w:t>
      </w:r>
      <w:r>
        <w:t xml:space="preserve">die </w:t>
      </w:r>
      <w:r w:rsidRPr="00585C97">
        <w:t xml:space="preserve">Bildverarbeitung </w:t>
      </w:r>
    </w:p>
    <w:p w14:paraId="2F021AF7" w14:textId="77777777" w:rsidR="0092014F" w:rsidRDefault="0092014F" w:rsidP="0092014F">
      <w:pPr>
        <w:pStyle w:val="Listenabsatz"/>
      </w:pPr>
    </w:p>
    <w:p w14:paraId="76518EF2" w14:textId="6A1B9614" w:rsidR="0092014F" w:rsidRPr="00585C97" w:rsidRDefault="0092014F" w:rsidP="0092014F">
      <w:pPr>
        <w:pStyle w:val="Stichpunkte1"/>
      </w:pPr>
      <w:r w:rsidRPr="00355603">
        <w:t>TSM</w:t>
      </w:r>
      <w:r w:rsidR="008D1FF4">
        <w:t xml:space="preserve"> (siehe auch Abschnitt </w:t>
      </w:r>
      <w:r w:rsidR="008D1FF4">
        <w:fldChar w:fldCharType="begin"/>
      </w:r>
      <w:r w:rsidR="008D1FF4">
        <w:instrText xml:space="preserve"> REF _Ref242104507 \r \h </w:instrText>
      </w:r>
      <w:r w:rsidR="008D1FF4">
        <w:fldChar w:fldCharType="separate"/>
      </w:r>
      <w:r w:rsidR="008D1FF4">
        <w:t>2.12</w:t>
      </w:r>
      <w:r w:rsidR="008D1FF4">
        <w:fldChar w:fldCharType="end"/>
      </w:r>
      <w:r w:rsidR="008D1FF4">
        <w:t>)</w:t>
      </w:r>
      <w:r w:rsidRPr="00585C97">
        <w:t xml:space="preserve"> – für neuronale Recheneffizienz und Gestenklassifizierung</w:t>
      </w:r>
    </w:p>
    <w:p w14:paraId="1FB04DB2" w14:textId="77777777" w:rsidR="00EE2AB7" w:rsidRDefault="00EE2AB7" w:rsidP="000E7A5E">
      <w:pPr>
        <w:pStyle w:val="Listenabsatz"/>
      </w:pPr>
    </w:p>
    <w:p w14:paraId="72555DE0" w14:textId="75391B05" w:rsidR="0092014F" w:rsidRPr="00585C97" w:rsidRDefault="0092014F" w:rsidP="0092014F">
      <w:pPr>
        <w:pStyle w:val="Listenabsatz"/>
        <w:numPr>
          <w:ilvl w:val="0"/>
          <w:numId w:val="31"/>
        </w:numPr>
      </w:pPr>
      <w:r w:rsidRPr="000815FA">
        <w:t>NVIDIA CUDA</w:t>
      </w:r>
      <w:r w:rsidRPr="00585C97">
        <w:t xml:space="preserve"> – zur Hardwarebeschleunigung</w:t>
      </w:r>
    </w:p>
    <w:p w14:paraId="57B5BEE1" w14:textId="77777777" w:rsidR="0092014F" w:rsidRPr="00585C97" w:rsidRDefault="0092014F" w:rsidP="000E7A5E">
      <w:pPr>
        <w:pStyle w:val="Listenabsatz"/>
      </w:pPr>
    </w:p>
    <w:p w14:paraId="715301B3" w14:textId="72F33255" w:rsidR="00EE2AB7" w:rsidRPr="00585C97" w:rsidRDefault="008165EC" w:rsidP="0092014F">
      <w:pPr>
        <w:pStyle w:val="Listenabsatz"/>
        <w:numPr>
          <w:ilvl w:val="0"/>
          <w:numId w:val="31"/>
        </w:numPr>
      </w:pPr>
      <w:r w:rsidRPr="00585C97">
        <w:t xml:space="preserve">Android Smartphone mit </w:t>
      </w:r>
      <w:hyperlink r:id="rId94" w:history="1">
        <w:r w:rsidRPr="00585C97">
          <w:rPr>
            <w:rStyle w:val="Hyperlink"/>
          </w:rPr>
          <w:t>IP Webcam</w:t>
        </w:r>
      </w:hyperlink>
      <w:r w:rsidRPr="00585C97">
        <w:t xml:space="preserve"> </w:t>
      </w:r>
      <w:r w:rsidR="00355603">
        <w:fldChar w:fldCharType="begin"/>
      </w:r>
      <w:r w:rsidR="00C21D6F">
        <w:instrText xml:space="preserve"> ADDIN ZOTERO_ITEM CSL_CITATION {"citationID":"rP31X65A","properties":{"unsorted":false,"formattedCitation":"[95]","plainCitation":"[95]","noteIndex":0},"citationItems":[{"id":273,"uris":["http://zotero.org/users/20567757/items/AI5GRUXE"],"itemData":{"id":273,"type":"webpage","abstract":"Dein Android als Überwachungskamera","container-title":"Uptodown","language":"de","title":"IP Webcam (Android)","URL":"https://ip-webcam.de.uptodown.com/android","author":[{"family":"SL","given":"Uptodown Technologies"}],"accessed":{"date-parts":[["2026",10,6]]}}}],"schema":"https://github.com/citation-style-language/schema/raw/master/csl-citation.json"} </w:instrText>
      </w:r>
      <w:r w:rsidR="00355603">
        <w:fldChar w:fldCharType="separate"/>
      </w:r>
      <w:r w:rsidR="00C21D6F" w:rsidRPr="00C21D6F">
        <w:t>[95]</w:t>
      </w:r>
      <w:r w:rsidR="00355603">
        <w:fldChar w:fldCharType="end"/>
      </w:r>
      <w:r w:rsidR="00355603">
        <w:t xml:space="preserve"> </w:t>
      </w:r>
      <w:r w:rsidRPr="00585C97">
        <w:t xml:space="preserve">– </w:t>
      </w:r>
      <w:r w:rsidR="00092FCC" w:rsidRPr="00585C97">
        <w:t xml:space="preserve">als </w:t>
      </w:r>
      <w:r w:rsidRPr="00585C97">
        <w:t>Kamera</w:t>
      </w:r>
      <w:r w:rsidR="00092FCC" w:rsidRPr="00585C97">
        <w:t xml:space="preserve">, stationär und </w:t>
      </w:r>
      <w:r w:rsidR="0092014F">
        <w:t>waagerecht</w:t>
      </w:r>
      <w:r w:rsidR="00092FCC" w:rsidRPr="00585C97">
        <w:t xml:space="preserve"> </w:t>
      </w:r>
    </w:p>
    <w:p w14:paraId="2CB6DE38" w14:textId="5729D29D" w:rsidR="002D6CA9" w:rsidRDefault="002D6CA9" w:rsidP="000E7A5E">
      <w:pPr>
        <w:pStyle w:val="Listenabsatz"/>
      </w:pPr>
    </w:p>
    <w:p w14:paraId="0A556E7B" w14:textId="39FDDC7A" w:rsidR="0092014F" w:rsidRPr="00585C97" w:rsidRDefault="0092014F" w:rsidP="0092014F">
      <w:pPr>
        <w:pStyle w:val="Stichpunkte1"/>
      </w:pPr>
      <w:r w:rsidRPr="000815FA">
        <w:t>NVIDIA Jetson Nano</w:t>
      </w:r>
      <w:r w:rsidRPr="00585C97">
        <w:t xml:space="preserve"> mit </w:t>
      </w:r>
      <w:proofErr w:type="spellStart"/>
      <w:r w:rsidRPr="000815FA">
        <w:t>JetPack</w:t>
      </w:r>
      <w:proofErr w:type="spellEnd"/>
      <w:r w:rsidR="000815FA">
        <w:t xml:space="preserve"> </w:t>
      </w:r>
      <w:r w:rsidRPr="00585C97">
        <w:t>– als Recheneinheit</w:t>
      </w:r>
    </w:p>
    <w:p w14:paraId="7A30BAFE" w14:textId="5D992A15" w:rsidR="008165EC" w:rsidRPr="00585C97" w:rsidRDefault="008165EC" w:rsidP="000E7A5E"/>
    <w:p w14:paraId="45D499DF" w14:textId="7FFA3915" w:rsidR="008165EC" w:rsidRPr="00AE02FF" w:rsidRDefault="00AE02FF" w:rsidP="000E7A5E">
      <w:pPr>
        <w:rPr>
          <w:i/>
          <w:iCs/>
          <w:color w:val="4F81BD" w:themeColor="accent1"/>
        </w:rPr>
      </w:pPr>
      <w:r>
        <w:t>Es werden</w:t>
      </w:r>
      <w:r w:rsidR="008165EC" w:rsidRPr="00585C97">
        <w:t xml:space="preserve"> 13 FPS </w:t>
      </w:r>
      <w:r w:rsidR="009D03DD" w:rsidRPr="00585C97">
        <w:t xml:space="preserve">mit </w:t>
      </w:r>
      <w:r w:rsidR="008D1FF4">
        <w:t>einer</w:t>
      </w:r>
      <w:r w:rsidR="008165EC" w:rsidRPr="00585C97">
        <w:t xml:space="preserve"> </w:t>
      </w:r>
      <w:r w:rsidR="009D03DD" w:rsidRPr="00585C97">
        <w:t>Echtzeit</w:t>
      </w:r>
      <w:r w:rsidR="008165EC" w:rsidRPr="00585C97">
        <w:t xml:space="preserve"> Gestensteuerung</w:t>
      </w:r>
      <w:r>
        <w:t xml:space="preserve"> </w:t>
      </w:r>
      <w:r w:rsidRPr="00585C97">
        <w:t>erreicht</w:t>
      </w:r>
      <w:r w:rsidR="008165EC" w:rsidRPr="00585C97">
        <w:t xml:space="preserve">. Dokumentiert ist </w:t>
      </w:r>
      <w:r>
        <w:t>das</w:t>
      </w:r>
      <w:r w:rsidR="008165EC" w:rsidRPr="00585C97">
        <w:t xml:space="preserve"> Projekt </w:t>
      </w:r>
      <w:r w:rsidR="009D03DD" w:rsidRPr="00585C97">
        <w:t xml:space="preserve">auf </w:t>
      </w:r>
      <w:hyperlink r:id="rId95" w:history="1">
        <w:r w:rsidRPr="00AE02FF">
          <w:rPr>
            <w:rStyle w:val="Hyperlink"/>
          </w:rPr>
          <w:t>blog.georgmill.de</w:t>
        </w:r>
      </w:hyperlink>
      <w:r>
        <w:t xml:space="preserve"> </w:t>
      </w:r>
      <w:r w:rsidRPr="000E7A5E">
        <w:rPr>
          <w:rStyle w:val="IntensiveHervorhebung"/>
        </w:rPr>
        <w:fldChar w:fldCharType="begin"/>
      </w:r>
      <w:r w:rsidR="00C21D6F">
        <w:rPr>
          <w:rStyle w:val="IntensiveHervorhebung"/>
        </w:rPr>
        <w:instrText xml:space="preserve"> ADDIN ZOTERO_ITEM CSL_CITATION {"citationID":"boryy68c","properties":{"formattedCitation":"[94]","plainCitation":"[94]","noteIndex":0},"citationItems":[{"id":146,"uris":["http://zotero.org/users/20567757/items/25H92YGK"],"itemData":{"id":146,"type":"post-weblog","abstract":"In diesem Video wird ein Teil der Installation der quelloffenen ComputerVision Bibliothek OpenCV in der aktuellen Version 4.1.2 auf dem Nvidia Jetson Nano gezeigt. Die Version ist erst seit kurzem freigegeben und wird noch nicht auf der Hauptseite von opencv.org angezeigt, findet sich aber unter https://github.com/opencv/opencv/tree/4.1.2. Nach erfolgreichem kompilieren wird anhand eines simplen Beispiels gezeigt,","language":"de","title":"Gestensteuerung eines Roboters auf dem Nvidia Jetson Nano | Künstliche Intelligenz, 3D-Druck, Open Source und Linux","URL":"https://blog.georgmill.de/2019/10/17/gestensteuerung-eines-roboters-auf-dem-nvidia-jetson-nano/","author":[{"family":"Georg","given":""}],"accessed":{"date-parts":[["2026",8,13]]},"issued":{"date-parts":[["2019",10,17]]}}}],"schema":"https://github.com/citation-style-language/schema/raw/master/csl-citation.json"} </w:instrText>
      </w:r>
      <w:r w:rsidRPr="000E7A5E">
        <w:rPr>
          <w:rStyle w:val="IntensiveHervorhebung"/>
        </w:rPr>
        <w:fldChar w:fldCharType="separate"/>
      </w:r>
      <w:r w:rsidR="00C21D6F" w:rsidRPr="00C21D6F">
        <w:t>[94]</w:t>
      </w:r>
      <w:r w:rsidRPr="000E7A5E">
        <w:rPr>
          <w:rStyle w:val="IntensiveHervorhebung"/>
        </w:rPr>
        <w:fldChar w:fldCharType="end"/>
      </w:r>
      <w:r w:rsidRPr="00AE02FF">
        <w:t>.</w:t>
      </w:r>
    </w:p>
    <w:p w14:paraId="4B3FB77C" w14:textId="77777777" w:rsidR="008165EC" w:rsidRDefault="008165EC" w:rsidP="000E7A5E"/>
    <w:p w14:paraId="3CA90B01" w14:textId="77777777" w:rsidR="00F965C4" w:rsidRPr="00585C97" w:rsidRDefault="00F965C4" w:rsidP="00F965C4">
      <w:pPr>
        <w:jc w:val="center"/>
      </w:pPr>
      <w:r w:rsidRPr="00585C97">
        <w:rPr>
          <w:noProof/>
        </w:rPr>
        <w:lastRenderedPageBreak/>
        <w:drawing>
          <wp:inline distT="0" distB="0" distL="0" distR="0" wp14:anchorId="7F922077" wp14:editId="1E14004F">
            <wp:extent cx="3355451" cy="2758015"/>
            <wp:effectExtent l="0" t="0" r="0" b="4445"/>
            <wp:docPr id="17166669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66928" name=""/>
                    <pic:cNvPicPr/>
                  </pic:nvPicPr>
                  <pic:blipFill rotWithShape="1">
                    <a:blip r:embed="rId96"/>
                    <a:srcRect l="19226" t="24858" b="7734"/>
                    <a:stretch>
                      <a:fillRect/>
                    </a:stretch>
                  </pic:blipFill>
                  <pic:spPr bwMode="auto">
                    <a:xfrm>
                      <a:off x="0" y="0"/>
                      <a:ext cx="3363076" cy="2764282"/>
                    </a:xfrm>
                    <a:prstGeom prst="rect">
                      <a:avLst/>
                    </a:prstGeom>
                    <a:ln>
                      <a:noFill/>
                    </a:ln>
                    <a:extLst>
                      <a:ext uri="{53640926-AAD7-44D8-BBD7-CCE9431645EC}">
                        <a14:shadowObscured xmlns:a14="http://schemas.microsoft.com/office/drawing/2010/main"/>
                      </a:ext>
                    </a:extLst>
                  </pic:spPr>
                </pic:pic>
              </a:graphicData>
            </a:graphic>
          </wp:inline>
        </w:drawing>
      </w:r>
    </w:p>
    <w:p w14:paraId="28B77451" w14:textId="7022225E" w:rsidR="00F965C4" w:rsidRDefault="00F965C4" w:rsidP="00F965C4">
      <w:pPr>
        <w:pStyle w:val="Beschriftung"/>
        <w:jc w:val="center"/>
      </w:pPr>
      <w:bookmarkStart w:id="148" w:name="_Ref242186382"/>
      <w:bookmarkStart w:id="149" w:name="_Toc239338450"/>
      <w:r w:rsidRPr="00585C97">
        <w:t xml:space="preserve">Figure </w:t>
      </w:r>
      <w:r w:rsidR="005315BE">
        <w:fldChar w:fldCharType="begin"/>
      </w:r>
      <w:r w:rsidR="005315BE">
        <w:instrText xml:space="preserve"> SEQ Figure \* ARABIC </w:instrText>
      </w:r>
      <w:r w:rsidR="005315BE">
        <w:fldChar w:fldCharType="separate"/>
      </w:r>
      <w:r w:rsidR="005315BE">
        <w:rPr>
          <w:noProof/>
        </w:rPr>
        <w:t>27</w:t>
      </w:r>
      <w:r w:rsidR="005315BE">
        <w:rPr>
          <w:noProof/>
        </w:rPr>
        <w:fldChar w:fldCharType="end"/>
      </w:r>
      <w:bookmarkEnd w:id="148"/>
      <w:r w:rsidRPr="00585C97">
        <w:t xml:space="preserve"> - </w:t>
      </w:r>
      <w:r w:rsidRPr="00585C97">
        <w:rPr>
          <w:rStyle w:val="Buchtitel"/>
        </w:rPr>
        <w:t>Gestensteuerung eines Roboters auf dem Nvidia Jetson Nano</w:t>
      </w:r>
      <w:bookmarkEnd w:id="149"/>
      <w:r>
        <w:rPr>
          <w:rStyle w:val="Buchtitel"/>
        </w:rPr>
        <w:t xml:space="preserve"> </w:t>
      </w:r>
      <w:r w:rsidRPr="000E7A5E">
        <w:rPr>
          <w:rStyle w:val="IntensiveHervorhebung"/>
        </w:rPr>
        <w:fldChar w:fldCharType="begin"/>
      </w:r>
      <w:r w:rsidR="00C21D6F">
        <w:rPr>
          <w:rStyle w:val="IntensiveHervorhebung"/>
        </w:rPr>
        <w:instrText xml:space="preserve"> ADDIN ZOTERO_ITEM CSL_CITATION {"citationID":"ds4Usvuz","properties":{"formattedCitation":"[94]","plainCitation":"[94]","noteIndex":0},"citationItems":[{"id":146,"uris":["http://zotero.org/users/20567757/items/25H92YGK"],"itemData":{"id":146,"type":"post-weblog","abstract":"In diesem Video wird ein Teil der Installation der quelloffenen ComputerVision Bibliothek OpenCV in der aktuellen Version 4.1.2 auf dem Nvidia Jetson Nano gezeigt. Die Version ist erst seit kurzem freigegeben und wird noch nicht auf der Hauptseite von opencv.org angezeigt, findet sich aber unter https://github.com/opencv/opencv/tree/4.1.2. Nach erfolgreichem kompilieren wird anhand eines simplen Beispiels gezeigt,","language":"de","title":"Gestensteuerung eines Roboters auf dem Nvidia Jetson Nano | Künstliche Intelligenz, 3D-Druck, Open Source und Linux","URL":"https://blog.georgmill.de/2019/10/17/gestensteuerung-eines-roboters-auf-dem-nvidia-jetson-nano/","author":[{"family":"Georg","given":""}],"accessed":{"date-parts":[["2026",8,13]]},"issued":{"date-parts":[["2019",10,17]]}}}],"schema":"https://github.com/citation-style-language/schema/raw/master/csl-citation.json"} </w:instrText>
      </w:r>
      <w:r w:rsidRPr="000E7A5E">
        <w:rPr>
          <w:rStyle w:val="IntensiveHervorhebung"/>
        </w:rPr>
        <w:fldChar w:fldCharType="separate"/>
      </w:r>
      <w:r w:rsidR="00C21D6F" w:rsidRPr="00C21D6F">
        <w:rPr>
          <w:sz w:val="24"/>
        </w:rPr>
        <w:t>[94]</w:t>
      </w:r>
      <w:r w:rsidRPr="000E7A5E">
        <w:rPr>
          <w:rStyle w:val="IntensiveHervorhebung"/>
        </w:rPr>
        <w:fldChar w:fldCharType="end"/>
      </w:r>
    </w:p>
    <w:p w14:paraId="393EC966" w14:textId="77777777" w:rsidR="00355603" w:rsidRPr="00585C97" w:rsidRDefault="00355603" w:rsidP="000E7A5E"/>
    <w:p w14:paraId="487CB639" w14:textId="2B5C1626" w:rsidR="008165EC" w:rsidRPr="000815FA" w:rsidRDefault="00F965C4" w:rsidP="000E7A5E">
      <w:pPr>
        <w:rPr>
          <w:i/>
          <w:iCs/>
          <w:color w:val="4F81BD" w:themeColor="accent1"/>
        </w:rPr>
      </w:pPr>
      <w:r>
        <w:rPr>
          <w:rStyle w:val="IntensiveHervorhebung"/>
        </w:rPr>
        <w:t>“</w:t>
      </w:r>
      <w:r w:rsidR="008165EC" w:rsidRPr="000E7A5E">
        <w:rPr>
          <w:rStyle w:val="IntensiveHervorhebung"/>
        </w:rPr>
        <w:t xml:space="preserve">Echtzeit Bewegungsklassifizierung mithilfe von Zeitfaltungsnetzen auf Basis von Gelenkerkennung mit </w:t>
      </w:r>
      <w:proofErr w:type="spellStart"/>
      <w:r w:rsidR="008165EC" w:rsidRPr="000E7A5E">
        <w:rPr>
          <w:rStyle w:val="IntensiveHervorhebung"/>
        </w:rPr>
        <w:t>Tf</w:t>
      </w:r>
      <w:proofErr w:type="spellEnd"/>
      <w:r w:rsidR="008165EC" w:rsidRPr="000E7A5E">
        <w:rPr>
          <w:rStyle w:val="IntensiveHervorhebung"/>
        </w:rPr>
        <w:t>-Pose</w:t>
      </w:r>
      <w:r>
        <w:rPr>
          <w:rStyle w:val="IntensiveHervorhebung"/>
        </w:rPr>
        <w:t>“</w:t>
      </w:r>
      <w:r w:rsidR="008165EC" w:rsidRPr="000E7A5E">
        <w:rPr>
          <w:rStyle w:val="IntensiveHervorhebung"/>
        </w:rPr>
        <w:t xml:space="preserve"> </w:t>
      </w:r>
    </w:p>
    <w:p w14:paraId="73677EF2" w14:textId="016395BA" w:rsidR="008165EC" w:rsidRDefault="000815FA" w:rsidP="000E7A5E">
      <w:r w:rsidRPr="000815FA">
        <w:t>Die Implementierung</w:t>
      </w:r>
      <w:r w:rsidR="00F965C4">
        <w:t xml:space="preserve"> </w:t>
      </w:r>
      <w:r w:rsidR="00F965C4" w:rsidRPr="000E7A5E">
        <w:rPr>
          <w:rStyle w:val="IntensiveHervorhebung"/>
        </w:rPr>
        <w:fldChar w:fldCharType="begin"/>
      </w:r>
      <w:r w:rsidR="00C21D6F">
        <w:rPr>
          <w:rStyle w:val="IntensiveHervorhebung"/>
        </w:rPr>
        <w:instrText xml:space="preserve"> ADDIN ZOTERO_ITEM CSL_CITATION {"citationID":"jhTB8Bn0","properties":{"formattedCitation":"[96]","plainCitation":"[96]","noteIndex":0},"citationItems":[{"id":149,"uris":["http://zotero.org/users/20567757/items/XSFIMT2Y"],"itemData":{"id":149,"type":"software","genre":"Python","note":"original-date: 2021-01-28T15:06:43Z","source":"GitHub","title":"Pol-Zeimet/Gestenerkennung_auf_Skelettdaten_mit_CNN","URL":"https://github.com/Pol-Zeimet/Gestenerkennung_auf_Skelettdaten_mit_CNN","author":[{"family":"Zeimet","given":"Pol"}],"accessed":{"date-parts":[["2026",8,13]]},"issued":{"date-parts":[["2021",2,3]]}}}],"schema":"https://github.com/citation-style-language/schema/raw/master/csl-citation.json"} </w:instrText>
      </w:r>
      <w:r w:rsidR="00F965C4" w:rsidRPr="000E7A5E">
        <w:rPr>
          <w:rStyle w:val="IntensiveHervorhebung"/>
        </w:rPr>
        <w:fldChar w:fldCharType="separate"/>
      </w:r>
      <w:r w:rsidR="00C21D6F" w:rsidRPr="00C21D6F">
        <w:t>[96]</w:t>
      </w:r>
      <w:r w:rsidR="00F965C4" w:rsidRPr="000E7A5E">
        <w:rPr>
          <w:rStyle w:val="IntensiveHervorhebung"/>
        </w:rPr>
        <w:fldChar w:fldCharType="end"/>
      </w:r>
      <w:r w:rsidRPr="000815FA">
        <w:t xml:space="preserve"> erkennt Bewegungsmuster anhand von Gelenkpunkten und einer zusätzlichen KI-Klassifizierung. Hierzu werden sowohl die Positionen als auch deren zeitliche Änderungen ausgewertet. Für die Klassifizierung kommt ein 3D-CNN zum Einsatz</w:t>
      </w:r>
      <w:r>
        <w:t xml:space="preserve">, siehe auch </w:t>
      </w:r>
      <w:r>
        <w:fldChar w:fldCharType="begin"/>
      </w:r>
      <w:r>
        <w:instrText xml:space="preserve"> REF _Ref242104507 \r \h </w:instrText>
      </w:r>
      <w:r>
        <w:fldChar w:fldCharType="separate"/>
      </w:r>
      <w:r>
        <w:t>2.12</w:t>
      </w:r>
      <w:r>
        <w:fldChar w:fldCharType="end"/>
      </w:r>
      <w:r>
        <w:t xml:space="preserve"> - </w:t>
      </w:r>
      <w:r w:rsidRPr="00AE02FF">
        <w:rPr>
          <w:rStyle w:val="KapitelReferenzZchn"/>
        </w:rPr>
        <w:fldChar w:fldCharType="begin"/>
      </w:r>
      <w:r w:rsidRPr="00AE02FF">
        <w:rPr>
          <w:rStyle w:val="KapitelReferenzZchn"/>
        </w:rPr>
        <w:instrText xml:space="preserve"> REF _Ref242104507 \h </w:instrText>
      </w:r>
      <w:r>
        <w:rPr>
          <w:rStyle w:val="KapitelReferenzZchn"/>
        </w:rPr>
        <w:instrText xml:space="preserve"> \* MERGEFORMAT </w:instrText>
      </w:r>
      <w:r w:rsidRPr="00AE02FF">
        <w:rPr>
          <w:rStyle w:val="KapitelReferenzZchn"/>
        </w:rPr>
      </w:r>
      <w:r w:rsidRPr="00AE02FF">
        <w:rPr>
          <w:rStyle w:val="KapitelReferenzZchn"/>
        </w:rPr>
        <w:fldChar w:fldCharType="separate"/>
      </w:r>
      <w:proofErr w:type="spellStart"/>
      <w:r w:rsidRPr="00AE02FF">
        <w:rPr>
          <w:rStyle w:val="KapitelReferenzZchn"/>
        </w:rPr>
        <w:t>Convolutional</w:t>
      </w:r>
      <w:proofErr w:type="spellEnd"/>
      <w:r w:rsidRPr="00AE02FF">
        <w:rPr>
          <w:rStyle w:val="KapitelReferenzZchn"/>
        </w:rPr>
        <w:t xml:space="preserve"> </w:t>
      </w:r>
      <w:proofErr w:type="spellStart"/>
      <w:r w:rsidRPr="00AE02FF">
        <w:rPr>
          <w:rStyle w:val="KapitelReferenzZchn"/>
        </w:rPr>
        <w:t>Neural</w:t>
      </w:r>
      <w:proofErr w:type="spellEnd"/>
      <w:r w:rsidRPr="00AE02FF">
        <w:rPr>
          <w:rStyle w:val="KapitelReferenzZchn"/>
        </w:rPr>
        <w:t xml:space="preserve"> Networks</w:t>
      </w:r>
      <w:r w:rsidRPr="00AE02FF">
        <w:rPr>
          <w:rStyle w:val="KapitelReferenzZchn"/>
        </w:rPr>
        <w:fldChar w:fldCharType="end"/>
      </w:r>
      <w:r w:rsidR="008165EC" w:rsidRPr="00585C97">
        <w:t>. Genutzt wir</w:t>
      </w:r>
      <w:r w:rsidR="008D1FF4">
        <w:t>d</w:t>
      </w:r>
      <w:r w:rsidR="008165EC" w:rsidRPr="00585C97">
        <w:t xml:space="preserve"> u.a. folgendes:</w:t>
      </w:r>
    </w:p>
    <w:p w14:paraId="37FC8CE9" w14:textId="77777777" w:rsidR="00022AC4" w:rsidRPr="00585C97" w:rsidRDefault="00022AC4" w:rsidP="00022AC4"/>
    <w:p w14:paraId="0EB7CEC2" w14:textId="505DE8B3" w:rsidR="00022AC4" w:rsidRDefault="00022AC4" w:rsidP="00022AC4">
      <w:pPr>
        <w:pStyle w:val="Listenabsatz"/>
        <w:numPr>
          <w:ilvl w:val="0"/>
          <w:numId w:val="31"/>
        </w:numPr>
      </w:pPr>
      <w:r w:rsidRPr="00585C97">
        <w:t>Python 3</w:t>
      </w:r>
      <w:r>
        <w:t xml:space="preserve"> – als Programmiersprache</w:t>
      </w:r>
    </w:p>
    <w:p w14:paraId="3AF4CB72" w14:textId="77777777" w:rsidR="00022AC4" w:rsidRDefault="00022AC4" w:rsidP="00022AC4">
      <w:pPr>
        <w:pStyle w:val="Listenabsatz"/>
      </w:pPr>
    </w:p>
    <w:p w14:paraId="6EB6947E" w14:textId="28FBD4AB" w:rsidR="00022AC4" w:rsidRPr="00585C97" w:rsidRDefault="00022AC4" w:rsidP="00022AC4">
      <w:pPr>
        <w:pStyle w:val="Listenabsatz"/>
        <w:numPr>
          <w:ilvl w:val="0"/>
          <w:numId w:val="31"/>
        </w:numPr>
      </w:pPr>
      <w:r w:rsidRPr="00022AC4">
        <w:t>T</w:t>
      </w:r>
      <w:r>
        <w:t>F-Pose</w:t>
      </w:r>
      <w:r w:rsidR="008D1FF4">
        <w:t xml:space="preserve"> (siehe dazu auch Abschnitt </w:t>
      </w:r>
      <w:r w:rsidR="008D1FF4">
        <w:fldChar w:fldCharType="begin"/>
      </w:r>
      <w:r w:rsidR="008D1FF4">
        <w:instrText xml:space="preserve"> REF _Ref242184517 \r \h </w:instrText>
      </w:r>
      <w:r w:rsidR="008D1FF4">
        <w:fldChar w:fldCharType="separate"/>
      </w:r>
      <w:r w:rsidR="008D1FF4">
        <w:t>2.5</w:t>
      </w:r>
      <w:r w:rsidR="008D1FF4">
        <w:fldChar w:fldCharType="end"/>
      </w:r>
      <w:r w:rsidR="008D1FF4">
        <w:t>)</w:t>
      </w:r>
      <w:r w:rsidRPr="00585C97">
        <w:t xml:space="preserve"> – zur Erkennung der Gelenkspunkte </w:t>
      </w:r>
    </w:p>
    <w:p w14:paraId="6D6B9B69" w14:textId="77777777" w:rsidR="00022AC4" w:rsidRPr="00585C97" w:rsidRDefault="00022AC4" w:rsidP="00022AC4"/>
    <w:p w14:paraId="5435EBE0" w14:textId="2A83090D" w:rsidR="00022AC4" w:rsidRPr="00585C97" w:rsidRDefault="00022AC4" w:rsidP="00022AC4">
      <w:pPr>
        <w:pStyle w:val="Listenabsatz"/>
        <w:numPr>
          <w:ilvl w:val="0"/>
          <w:numId w:val="31"/>
        </w:numPr>
      </w:pPr>
      <w:proofErr w:type="spellStart"/>
      <w:r w:rsidRPr="00022AC4">
        <w:t>TensorFlow</w:t>
      </w:r>
      <w:proofErr w:type="spellEnd"/>
      <w:r w:rsidRPr="00585C97">
        <w:t xml:space="preserve"> und </w:t>
      </w:r>
      <w:hyperlink r:id="rId97" w:history="1">
        <w:r w:rsidRPr="00585C97">
          <w:rPr>
            <w:rStyle w:val="Hyperlink"/>
          </w:rPr>
          <w:t>Keras</w:t>
        </w:r>
      </w:hyperlink>
      <w:r w:rsidR="008D1FF4">
        <w:t xml:space="preserve"> </w:t>
      </w:r>
      <w:r w:rsidR="008D1FF4">
        <w:fldChar w:fldCharType="begin"/>
      </w:r>
      <w:r w:rsidR="008D1FF4">
        <w:instrText xml:space="preserve"> ADDIN ZOTERO_ITEM CSL_CITATION {"citationID":"FYdJ0ZcP","properties":{"unsorted":false,"formattedCitation":"[97]","plainCitation":"[97]","noteIndex":0},"citationItems":[{"id":335,"uris":["http://zotero.org/users/20567757/items/EX9PAQ3V"],"itemData":{"id":335,"type":"webpage","abstract":"Multi-backend Keras","container-title":"PyPI","language":"de","title":"keras","URL":"https://pypi.org/project/keras/","accessed":{"date-parts":[["2026",10,13]]},"issued":{"date-parts":[["2026",7,29]]}}}],"schema":"https://github.com/citation-style-language/schema/raw/master/csl-citation.json"} </w:instrText>
      </w:r>
      <w:r w:rsidR="008D1FF4">
        <w:fldChar w:fldCharType="separate"/>
      </w:r>
      <w:r w:rsidR="008D1FF4" w:rsidRPr="008D1FF4">
        <w:t>[97]</w:t>
      </w:r>
      <w:r w:rsidR="008D1FF4">
        <w:fldChar w:fldCharType="end"/>
      </w:r>
      <w:r w:rsidR="008D1FF4">
        <w:t xml:space="preserve"> </w:t>
      </w:r>
      <w:r w:rsidRPr="00585C97">
        <w:t xml:space="preserve">– zur Pose-Klassifizierung </w:t>
      </w:r>
    </w:p>
    <w:p w14:paraId="33A6DD66" w14:textId="77777777" w:rsidR="00022AC4" w:rsidRPr="00585C97" w:rsidRDefault="00022AC4" w:rsidP="00022AC4"/>
    <w:p w14:paraId="647E0CBD" w14:textId="7426369E" w:rsidR="008165EC" w:rsidRDefault="00022AC4" w:rsidP="000E7A5E">
      <w:pPr>
        <w:pStyle w:val="Listenabsatz"/>
        <w:numPr>
          <w:ilvl w:val="0"/>
          <w:numId w:val="31"/>
        </w:numPr>
      </w:pPr>
      <w:proofErr w:type="spellStart"/>
      <w:r w:rsidRPr="00585C97">
        <w:t>TensorRT</w:t>
      </w:r>
      <w:proofErr w:type="spellEnd"/>
      <w:r w:rsidRPr="00585C97">
        <w:t xml:space="preserve"> – zur Inferenzbeschleunigung </w:t>
      </w:r>
    </w:p>
    <w:p w14:paraId="34204EED" w14:textId="77777777" w:rsidR="008D1FF4" w:rsidRPr="00585C97" w:rsidRDefault="008D1FF4" w:rsidP="008D1FF4"/>
    <w:p w14:paraId="52BB8E31" w14:textId="72371C79" w:rsidR="008165EC" w:rsidRPr="00585C97" w:rsidRDefault="008165EC" w:rsidP="000E7A5E">
      <w:pPr>
        <w:pStyle w:val="Listenabsatz"/>
        <w:numPr>
          <w:ilvl w:val="0"/>
          <w:numId w:val="31"/>
        </w:numPr>
      </w:pPr>
      <w:r w:rsidRPr="000815FA">
        <w:t>NVIDIA Jetson TX2</w:t>
      </w:r>
      <w:r w:rsidRPr="00585C97">
        <w:t xml:space="preserve"> mit </w:t>
      </w:r>
      <w:proofErr w:type="spellStart"/>
      <w:r w:rsidRPr="00585C97">
        <w:t>Jatpack</w:t>
      </w:r>
      <w:proofErr w:type="spellEnd"/>
      <w:r w:rsidRPr="00585C97">
        <w:t xml:space="preserve"> 4.2 – </w:t>
      </w:r>
      <w:r w:rsidR="00985402" w:rsidRPr="00585C97">
        <w:t xml:space="preserve">als </w:t>
      </w:r>
      <w:r w:rsidRPr="00585C97">
        <w:t xml:space="preserve">Recheneinheit </w:t>
      </w:r>
    </w:p>
    <w:p w14:paraId="5C9F6446" w14:textId="77777777" w:rsidR="00985402" w:rsidRPr="00585C97" w:rsidRDefault="00985402" w:rsidP="000E7A5E">
      <w:pPr>
        <w:pStyle w:val="Listenabsatz"/>
      </w:pPr>
    </w:p>
    <w:p w14:paraId="004ADE59" w14:textId="34098C63" w:rsidR="008165EC" w:rsidRPr="00585C97" w:rsidRDefault="000815FA" w:rsidP="000E7A5E">
      <w:pPr>
        <w:pStyle w:val="Listenabsatz"/>
        <w:numPr>
          <w:ilvl w:val="0"/>
          <w:numId w:val="31"/>
        </w:numPr>
      </w:pPr>
      <w:r>
        <w:t xml:space="preserve">eine </w:t>
      </w:r>
      <w:r w:rsidR="008165EC" w:rsidRPr="000815FA">
        <w:t>Intel RealSense</w:t>
      </w:r>
      <w:r w:rsidR="008165EC" w:rsidRPr="00585C97">
        <w:t xml:space="preserve"> – </w:t>
      </w:r>
      <w:r w:rsidR="00985402" w:rsidRPr="00585C97">
        <w:t>als Tiefenk</w:t>
      </w:r>
      <w:r w:rsidR="008165EC" w:rsidRPr="00585C97">
        <w:t>amera</w:t>
      </w:r>
    </w:p>
    <w:p w14:paraId="74BB17A3" w14:textId="77777777" w:rsidR="008165EC" w:rsidRPr="00585C97" w:rsidRDefault="008165EC" w:rsidP="000E7A5E"/>
    <w:p w14:paraId="517DF6E7" w14:textId="23F311A2" w:rsidR="00730269" w:rsidRPr="00754A1B" w:rsidRDefault="000815FA" w:rsidP="000E7A5E">
      <w:pPr>
        <w:rPr>
          <w:i/>
          <w:iCs/>
          <w:color w:val="4F81BD" w:themeColor="accent1"/>
        </w:rPr>
      </w:pPr>
      <w:r w:rsidRPr="000815FA">
        <w:t>Die Bewegungs- und Klassifizierungsprozesse werden mit einer Bildrate von etwa 7–8 FPS ausgeführt. Für die Anbindung der RealSense-Kamera an das Python-System war aufgrund der damaligen fehlenden ARM-Kompatibilität</w:t>
      </w:r>
      <w:r>
        <w:t xml:space="preserve"> (siehe dazu </w:t>
      </w:r>
      <w:r>
        <w:fldChar w:fldCharType="begin"/>
      </w:r>
      <w:r>
        <w:instrText xml:space="preserve"> REF _Ref242188633 \r \h </w:instrText>
      </w:r>
      <w:r>
        <w:fldChar w:fldCharType="separate"/>
      </w:r>
      <w:r>
        <w:t>2.10</w:t>
      </w:r>
      <w:r>
        <w:fldChar w:fldCharType="end"/>
      </w:r>
      <w:r>
        <w:t xml:space="preserve"> - </w:t>
      </w:r>
      <w:r w:rsidRPr="000815FA">
        <w:rPr>
          <w:rStyle w:val="KapitelReferenzZchn"/>
        </w:rPr>
        <w:fldChar w:fldCharType="begin"/>
      </w:r>
      <w:r w:rsidRPr="000815FA">
        <w:rPr>
          <w:rStyle w:val="KapitelReferenzZchn"/>
        </w:rPr>
        <w:instrText xml:space="preserve"> REF _Ref242188633 \h </w:instrText>
      </w:r>
      <w:r>
        <w:rPr>
          <w:rStyle w:val="KapitelReferenzZchn"/>
        </w:rPr>
        <w:instrText xml:space="preserve"> \* MERGEFORMAT </w:instrText>
      </w:r>
      <w:r w:rsidRPr="000815FA">
        <w:rPr>
          <w:rStyle w:val="KapitelReferenzZchn"/>
        </w:rPr>
      </w:r>
      <w:r w:rsidRPr="000815FA">
        <w:rPr>
          <w:rStyle w:val="KapitelReferenzZchn"/>
        </w:rPr>
        <w:fldChar w:fldCharType="separate"/>
      </w:r>
      <w:r w:rsidRPr="000815FA">
        <w:rPr>
          <w:rStyle w:val="KapitelReferenzZchn"/>
        </w:rPr>
        <w:t>ABI-Kompatibilität</w:t>
      </w:r>
      <w:r w:rsidRPr="000815FA">
        <w:rPr>
          <w:rStyle w:val="KapitelReferenzZchn"/>
        </w:rPr>
        <w:fldChar w:fldCharType="end"/>
      </w:r>
      <w:r>
        <w:t xml:space="preserve">) </w:t>
      </w:r>
      <w:r w:rsidRPr="000815FA">
        <w:t xml:space="preserve">ein </w:t>
      </w:r>
      <w:r w:rsidR="005F2DC9">
        <w:t>selbst erstellter</w:t>
      </w:r>
      <w:r w:rsidRPr="000815FA">
        <w:t xml:space="preserve"> Wrapper erforderlich.</w:t>
      </w:r>
      <w:r>
        <w:t xml:space="preserve"> </w:t>
      </w:r>
      <w:r w:rsidR="00730269" w:rsidRPr="00585C97">
        <w:t xml:space="preserve">Das Projekt ist dokumentiert auf </w:t>
      </w:r>
      <w:hyperlink r:id="rId98" w:history="1">
        <w:r w:rsidR="00730269" w:rsidRPr="00585C97">
          <w:rPr>
            <w:rStyle w:val="Hyperlink"/>
          </w:rPr>
          <w:t>GitHub</w:t>
        </w:r>
      </w:hyperlink>
      <w:r>
        <w:t xml:space="preserve"> </w:t>
      </w:r>
      <w:r w:rsidRPr="000E7A5E">
        <w:rPr>
          <w:rStyle w:val="IntensiveHervorhebung"/>
        </w:rPr>
        <w:fldChar w:fldCharType="begin"/>
      </w:r>
      <w:r w:rsidR="00C21D6F">
        <w:rPr>
          <w:rStyle w:val="IntensiveHervorhebung"/>
        </w:rPr>
        <w:instrText xml:space="preserve"> ADDIN ZOTERO_ITEM CSL_CITATION {"citationID":"YEUR96hG","properties":{"formattedCitation":"[96]","plainCitation":"[96]","noteIndex":0},"citationItems":[{"id":149,"uris":["http://zotero.org/users/20567757/items/XSFIMT2Y"],"itemData":{"id":149,"type":"software","genre":"Python","note":"original-date: 2021-01-28T15:06:43Z","source":"GitHub","title":"Pol-Zeimet/Gestenerkennung_auf_Skelettdaten_mit_CNN","URL":"https://github.com/Pol-Zeimet/Gestenerkennung_auf_Skelettdaten_mit_CNN","author":[{"family":"Zeimet","given":"Pol"}],"accessed":{"date-parts":[["2026",8,13]]},"issued":{"date-parts":[["2021",2,3]]}}}],"schema":"https://github.com/citation-style-language/schema/raw/master/csl-citation.json"} </w:instrText>
      </w:r>
      <w:r w:rsidRPr="000E7A5E">
        <w:rPr>
          <w:rStyle w:val="IntensiveHervorhebung"/>
        </w:rPr>
        <w:fldChar w:fldCharType="separate"/>
      </w:r>
      <w:r w:rsidR="00C21D6F" w:rsidRPr="00C21D6F">
        <w:t>[96]</w:t>
      </w:r>
      <w:r w:rsidRPr="000E7A5E">
        <w:rPr>
          <w:rStyle w:val="IntensiveHervorhebung"/>
        </w:rPr>
        <w:fldChar w:fldCharType="end"/>
      </w:r>
      <w:r w:rsidR="00730269" w:rsidRPr="00585C97">
        <w:t>.</w:t>
      </w:r>
    </w:p>
    <w:p w14:paraId="61AF7418" w14:textId="26794C18" w:rsidR="008165EC" w:rsidRDefault="0031071B" w:rsidP="000E7A5E">
      <w:pPr>
        <w:pStyle w:val="berschrift2"/>
      </w:pPr>
      <w:bookmarkStart w:id="150" w:name="_Toc242780603"/>
      <w:r w:rsidRPr="0031071B">
        <w:t>Relevanz für die Arbeit</w:t>
      </w:r>
      <w:bookmarkEnd w:id="150"/>
    </w:p>
    <w:p w14:paraId="79B6A73E" w14:textId="20BBEB26" w:rsidR="00E93E64" w:rsidRDefault="00E93E64" w:rsidP="0031071B">
      <w:r>
        <w:t>In diesem Abschnitt werden Informationen aus den bisherigen Abschnitten dieses Kapitels</w:t>
      </w:r>
      <w:r w:rsidR="00E82CB1">
        <w:t xml:space="preserve"> </w:t>
      </w:r>
      <w:r w:rsidR="009D2233">
        <w:t>(</w:t>
      </w:r>
      <w:r w:rsidR="00E82CB1" w:rsidRPr="00E82CB1">
        <w:rPr>
          <w:rStyle w:val="KapitelReferenzZchn"/>
        </w:rPr>
        <w:fldChar w:fldCharType="begin"/>
      </w:r>
      <w:r w:rsidR="00E82CB1" w:rsidRPr="00E82CB1">
        <w:rPr>
          <w:rStyle w:val="KapitelReferenzZchn"/>
        </w:rPr>
        <w:instrText xml:space="preserve"> REF _Ref242351739 \h </w:instrText>
      </w:r>
      <w:r w:rsidR="00E82CB1">
        <w:rPr>
          <w:rStyle w:val="KapitelReferenzZchn"/>
        </w:rPr>
        <w:instrText xml:space="preserve"> \* MERGEFORMAT </w:instrText>
      </w:r>
      <w:r w:rsidR="00E82CB1" w:rsidRPr="00E82CB1">
        <w:rPr>
          <w:rStyle w:val="KapitelReferenzZchn"/>
        </w:rPr>
      </w:r>
      <w:r w:rsidR="00E82CB1" w:rsidRPr="00E82CB1">
        <w:rPr>
          <w:rStyle w:val="KapitelReferenzZchn"/>
        </w:rPr>
        <w:fldChar w:fldCharType="separate"/>
      </w:r>
      <w:r w:rsidR="00E82CB1" w:rsidRPr="00E82CB1">
        <w:rPr>
          <w:rStyle w:val="KapitelReferenzZchn"/>
        </w:rPr>
        <w:t>Stand der Technik</w:t>
      </w:r>
      <w:r w:rsidR="00E82CB1" w:rsidRPr="00E82CB1">
        <w:rPr>
          <w:rStyle w:val="KapitelReferenzZchn"/>
        </w:rPr>
        <w:fldChar w:fldCharType="end"/>
      </w:r>
      <w:r w:rsidR="009D2233">
        <w:t xml:space="preserve">) </w:t>
      </w:r>
      <w:r>
        <w:t xml:space="preserve">zusammengetragen. Die Informationen dienen als </w:t>
      </w:r>
      <w:r>
        <w:lastRenderedPageBreak/>
        <w:t>Grundlage für die Konzeptionierung der Gestensteuerung der vorliegenden Arbeit</w:t>
      </w:r>
      <w:r w:rsidR="00E82CB1">
        <w:t>. Es soll je ein Konzept mit und ohne KI-Anwendungen erstellt werden.</w:t>
      </w:r>
    </w:p>
    <w:p w14:paraId="020180D6" w14:textId="77777777" w:rsidR="00E82CB1" w:rsidRDefault="00E82CB1" w:rsidP="0031071B"/>
    <w:p w14:paraId="68EF0D8C" w14:textId="77777777" w:rsidR="00E47DB1" w:rsidRPr="00E47DB1" w:rsidRDefault="00E47DB1" w:rsidP="00E47DB1">
      <w:pPr>
        <w:pStyle w:val="Stichpunkte1"/>
        <w:numPr>
          <w:ilvl w:val="0"/>
          <w:numId w:val="0"/>
        </w:numPr>
        <w:rPr>
          <w:i/>
          <w:iCs/>
          <w:color w:val="4F81BD" w:themeColor="accent1"/>
        </w:rPr>
      </w:pPr>
      <w:r w:rsidRPr="00E47DB1">
        <w:rPr>
          <w:rStyle w:val="IntensiveHervorhebung"/>
        </w:rPr>
        <w:t xml:space="preserve">Generelles </w:t>
      </w:r>
    </w:p>
    <w:p w14:paraId="35E7B5A3" w14:textId="1F28143A" w:rsidR="00E47DB1" w:rsidRDefault="00E47DB1" w:rsidP="00E47DB1">
      <w:pPr>
        <w:pStyle w:val="Stichpunkte1"/>
        <w:numPr>
          <w:ilvl w:val="0"/>
          <w:numId w:val="0"/>
        </w:numPr>
      </w:pPr>
      <w:r>
        <w:t>Das</w:t>
      </w:r>
      <w:r w:rsidRPr="00585C97">
        <w:t xml:space="preserve"> Survey </w:t>
      </w:r>
      <w:r w:rsidRPr="00585C97">
        <w:fldChar w:fldCharType="begin"/>
      </w:r>
      <w:r w:rsidR="00A60310">
        <w:instrText xml:space="preserve"> ADDIN ZOTERO_ITEM CSL_CITATION {"citationID":"fufbgeqq","properties":{"formattedCitation":"[72]","plainCitation":"[72]","noteIndex":0},"citationItems":[{"id":116,"uris":["http://zotero.org/users/20567757/items/M3AWNQVT"],"itemData":{"id":116,"type":"article-journal","abstract":"Hand gesture recognition has become an important research area, driven by the growing demand for human-computer interaction in fields such as sign language recognition, virtual and augmented reality, and robotics. Despite the rapid growth of the field, there are few surveys that comprehensively cover recent research developments, available solutions, and benchmark datasets. This survey addresses this gap by examining the latest advancements in hand gesture and 3D hand pose recognition from various types of camera input data including RGB images, depth images, and videos from monocular or multiview cameras, examining the differing methodological requirements of each approach. Furthermore, an overview of widely used datasets is provided, detailing their main characteristics and application domains. Finally, open challenges such as achieving robust recognition in real-world environments, handling occlusions, ensuring generalization across diverse users, and addressing computational efficiency for real-time applications are highlighted to guide future research directions. By synthesizing the objectives, methodologies, and applications of recent studies, this survey offers valuable insights into current trends, challenges, and opportunities for future research in human hand gesture recognition.","container-title":"IEEE Access","DOI":"10.1109/ACCESS.2025.3593428","journalAbbreviation":"IEEE Access","page":"135373-135406","source":"ResearchGate","title":"Survey on Hand Gesture Recognition From Visual Input","volume":"13","author":[{"family":"Linardakis","given":"Manousos"},{"family":"Varlamis","given":"Iraklis"},{"family":"Papadopoulos","given":"Georgios"}],"issued":{"date-parts":[["2025",1,1]]}}}],"schema":"https://github.com/citation-style-language/schema/raw/master/csl-citation.json"} </w:instrText>
      </w:r>
      <w:r w:rsidRPr="00585C97">
        <w:fldChar w:fldCharType="separate"/>
      </w:r>
      <w:r w:rsidR="00A60310" w:rsidRPr="00A60310">
        <w:t>[72]</w:t>
      </w:r>
      <w:r w:rsidRPr="00585C97">
        <w:fldChar w:fldCharType="end"/>
      </w:r>
      <w:r w:rsidRPr="00585C97">
        <w:t xml:space="preserve"> </w:t>
      </w:r>
      <w:r>
        <w:t>ermöglicht eine genauere Zuordnung der zwei grundliegenden Gesten Informationen der vorliegenden Arbeit. Es unterscheide</w:t>
      </w:r>
      <w:r w:rsidR="00A74D69">
        <w:t>t</w:t>
      </w:r>
      <w:r>
        <w:t xml:space="preserve"> zwischen</w:t>
      </w:r>
      <w:r w:rsidRPr="00585C97">
        <w:t xml:space="preserve"> Gesten</w:t>
      </w:r>
      <w:r>
        <w:t>k</w:t>
      </w:r>
      <w:r w:rsidRPr="00585C97">
        <w:t>lassifizierung und Gesten</w:t>
      </w:r>
      <w:r>
        <w:t>s</w:t>
      </w:r>
      <w:r w:rsidRPr="00585C97">
        <w:t>chätzung</w:t>
      </w:r>
      <w:r>
        <w:t>.</w:t>
      </w:r>
      <w:r w:rsidRPr="00585C97">
        <w:t xml:space="preserve"> </w:t>
      </w:r>
      <w:r>
        <w:t>Eine</w:t>
      </w:r>
      <w:r w:rsidRPr="00585C97">
        <w:t xml:space="preserve"> Greifgeste </w:t>
      </w:r>
      <w:r>
        <w:t xml:space="preserve">wird durch </w:t>
      </w:r>
      <w:r w:rsidRPr="00585C97">
        <w:t>Klassifizierung</w:t>
      </w:r>
      <w:r>
        <w:t xml:space="preserve"> erkannt, die Hand ist entweder offen oder geschlossen. Ein Armwinkel bzw. eine </w:t>
      </w:r>
      <w:r w:rsidR="00F617D7">
        <w:t xml:space="preserve">dadurch </w:t>
      </w:r>
      <w:r>
        <w:t>referenzierte Raumrichtung entstammt einer Gestenschätzung. Der Armwinkel ist ein kontinuierlicher Wert berechnet aus mehreren geschätzten Körperpositionen.</w:t>
      </w:r>
    </w:p>
    <w:p w14:paraId="152FF8C5" w14:textId="77777777" w:rsidR="00E47DB1" w:rsidRDefault="00E47DB1" w:rsidP="00E47DB1"/>
    <w:p w14:paraId="6C676D23" w14:textId="493290EA" w:rsidR="00E47DB1" w:rsidRPr="00585C97" w:rsidRDefault="00E47DB1" w:rsidP="00E47DB1">
      <w:r w:rsidRPr="00585C97">
        <w:t xml:space="preserve">Die </w:t>
      </w:r>
      <w:r>
        <w:t xml:space="preserve">in der </w:t>
      </w:r>
      <w:r w:rsidRPr="00585C97">
        <w:t>Übersichtsarbeit</w:t>
      </w:r>
      <w:r>
        <w:t xml:space="preserve"> </w:t>
      </w:r>
      <w:r w:rsidRPr="00585C97">
        <w:fldChar w:fldCharType="begin"/>
      </w:r>
      <w:r w:rsidR="00A60310">
        <w:instrText xml:space="preserve"> ADDIN ZOTERO_ITEM CSL_CITATION {"citationID":"S6BKnksF","properties":{"formattedCitation":"[69]","plainCitation":"[69]","noteIndex":0},"citationItems":[{"id":114,"uris":["http://zotero.org/users/20567757/items/89CXJINW"],"itemData":{"id":114,"type":"article-journal","abstract":"Hand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Pr="00585C97">
        <w:fldChar w:fldCharType="separate"/>
      </w:r>
      <w:r w:rsidR="00A60310" w:rsidRPr="00A60310">
        <w:t>[69]</w:t>
      </w:r>
      <w:r w:rsidRPr="00585C97">
        <w:fldChar w:fldCharType="end"/>
      </w:r>
      <w:r>
        <w:t xml:space="preserve"> </w:t>
      </w:r>
      <w:r w:rsidRPr="00585C97">
        <w:t xml:space="preserve">genannten Genauigkeiten </w:t>
      </w:r>
      <w:r w:rsidR="00A74D69">
        <w:t xml:space="preserve">bei der Handgestenerkennung aus diversen </w:t>
      </w:r>
      <w:r w:rsidRPr="00585C97">
        <w:t>andere</w:t>
      </w:r>
      <w:r w:rsidR="00A74D69">
        <w:t>n</w:t>
      </w:r>
      <w:r w:rsidRPr="00585C97">
        <w:t xml:space="preserve"> Arbeiten lassen auf Erfolg </w:t>
      </w:r>
      <w:r w:rsidR="00A74D69">
        <w:t xml:space="preserve">für die Greifgestenerkennung </w:t>
      </w:r>
      <w:r w:rsidRPr="00585C97">
        <w:t xml:space="preserve">hoffen. Neben der Wahl der Erkennungsmethode wirft </w:t>
      </w:r>
      <w:r>
        <w:t>die</w:t>
      </w:r>
      <w:r w:rsidRPr="008A38EB">
        <w:t xml:space="preserve"> </w:t>
      </w:r>
      <w:r w:rsidR="00F954AC" w:rsidRPr="00585C97">
        <w:t>Übersichtsarbeit</w:t>
      </w:r>
      <w:r w:rsidR="00F954AC">
        <w:t xml:space="preserve"> </w:t>
      </w:r>
      <w:r w:rsidRPr="00585C97">
        <w:t>auch die Frage auf</w:t>
      </w:r>
      <w:r w:rsidR="00A74D69">
        <w:t>,</w:t>
      </w:r>
      <w:r w:rsidRPr="00585C97">
        <w:t xml:space="preserve"> wie sich die Genauigkeit oder der Erfolg</w:t>
      </w:r>
      <w:r w:rsidR="004654C7">
        <w:t xml:space="preserve"> einer Methodik zur Gestenerkennung</w:t>
      </w:r>
      <w:r w:rsidRPr="00585C97">
        <w:t xml:space="preserve"> am besten bestimmen und ggf. </w:t>
      </w:r>
      <w:r>
        <w:t>messen und</w:t>
      </w:r>
      <w:r w:rsidRPr="00585C97">
        <w:t xml:space="preserve"> vergleichen ließe.</w:t>
      </w:r>
    </w:p>
    <w:p w14:paraId="2DE3FC4C" w14:textId="77777777" w:rsidR="00E47DB1" w:rsidRDefault="00E47DB1" w:rsidP="0031071B"/>
    <w:p w14:paraId="3504622B" w14:textId="4EEA7B42" w:rsidR="00E82CB1" w:rsidRDefault="00E82CB1" w:rsidP="0031071B">
      <w:r>
        <w:t xml:space="preserve">Grundsätzlich </w:t>
      </w:r>
      <w:r w:rsidR="00A74D69">
        <w:t xml:space="preserve">ist </w:t>
      </w:r>
      <w:r>
        <w:t xml:space="preserve">bei der Recherche nach Pose- und </w:t>
      </w:r>
      <w:r w:rsidR="000611B5" w:rsidRPr="000611B5">
        <w:t>Gestenerkennung</w:t>
      </w:r>
      <w:r w:rsidR="000611B5">
        <w:t xml:space="preserve"> </w:t>
      </w:r>
      <w:r w:rsidR="00A74D69">
        <w:t>aufgefallen</w:t>
      </w:r>
      <w:r>
        <w:t xml:space="preserve">, dass der </w:t>
      </w:r>
      <w:r w:rsidR="00A74D69">
        <w:t>Trend</w:t>
      </w:r>
      <w:r>
        <w:t xml:space="preserve"> schon seit mehreren Jahren zu KI-gestützten Systemen hin geht. Insbesondere </w:t>
      </w:r>
      <w:r w:rsidR="004654C7">
        <w:t xml:space="preserve">die Verwendung von </w:t>
      </w:r>
      <w:r w:rsidRPr="00E82CB1">
        <w:t>Deep</w:t>
      </w:r>
      <w:r w:rsidR="00A74D69">
        <w:t>-</w:t>
      </w:r>
      <w:r w:rsidRPr="00E82CB1">
        <w:t>Learning</w:t>
      </w:r>
      <w:r w:rsidR="00A74D69">
        <w:t>-</w:t>
      </w:r>
      <w:r w:rsidR="000611B5" w:rsidRPr="000611B5">
        <w:t xml:space="preserve">Architekturen </w:t>
      </w:r>
      <w:r w:rsidR="004654C7">
        <w:t>wie CNNs</w:t>
      </w:r>
      <w:r w:rsidRPr="00E82CB1">
        <w:t xml:space="preserve"> </w:t>
      </w:r>
      <w:r>
        <w:t>und</w:t>
      </w:r>
      <w:r w:rsidR="004654C7">
        <w:t xml:space="preserve"> die Repräsentation </w:t>
      </w:r>
      <w:r w:rsidR="000611B5">
        <w:t>über skelettbasierte</w:t>
      </w:r>
      <w:r>
        <w:t xml:space="preserve"> Landmark-Modelle werden viel genutzt, wenn </w:t>
      </w:r>
      <w:r w:rsidR="000611B5">
        <w:t>Hände oder der gesamte Körper erkannt werden sollen</w:t>
      </w:r>
      <w:r>
        <w:t>.</w:t>
      </w:r>
    </w:p>
    <w:p w14:paraId="56D6D866" w14:textId="77777777" w:rsidR="00E82CB1" w:rsidRDefault="00E82CB1" w:rsidP="0031071B"/>
    <w:p w14:paraId="59B5F22A" w14:textId="51A327CB" w:rsidR="00AD4B2C" w:rsidRPr="00AD4B2C" w:rsidRDefault="00AD4B2C" w:rsidP="0031071B">
      <w:pPr>
        <w:rPr>
          <w:rStyle w:val="IntensiveHervorhebung"/>
        </w:rPr>
      </w:pPr>
      <w:r w:rsidRPr="00AD4B2C">
        <w:rPr>
          <w:rStyle w:val="IntensiveHervorhebung"/>
        </w:rPr>
        <w:t>MediaPipe</w:t>
      </w:r>
    </w:p>
    <w:p w14:paraId="20D83687" w14:textId="77777777" w:rsidR="00430355" w:rsidRDefault="0094681F" w:rsidP="00430355">
      <w:r>
        <w:t xml:space="preserve">Das Paper </w:t>
      </w:r>
      <w:r w:rsidRPr="00585C97">
        <w:fldChar w:fldCharType="begin"/>
      </w:r>
      <w:r w:rsidR="00A60310">
        <w:instrText xml:space="preserve"> ADDIN ZOTERO_ITEM CSL_CITATION {"citationID":"jZs12ukC","properties":{"formattedCitation":"[76]","plainCitation":"[76]","noteIndex":0},"citationItems":[{"id":118,"uris":["http://zotero.org/users/20567757/items/GBWYRCYK"],"itemData":{"id":118,"type":"article-journal","abstract":"Recent advances in computer vision and learning-based approaches have led to the emergence of markerless human pose estimation as a promising alternative to established motion capturing methods. Markerless methods offer several advantages, including low hardware requirements, affordability, fast setup, and reduced post-processing efforts. However, the accuracy of these methods and the speed at which poses are inferred tend to be lower when compared with marker-based optical motion capturing, which might restrict their range of applications. This study assessed the accuracy, precision, and inference speed of 11 different open source monocular markerless human pose estimators. For this we created Physio2.2M, a dataset comprising 2.2 million RGB frames of 25 unimpaired participants engaged in physical exercise paired with the corresponding ground truth measurements from an optical motion capture system using passive markers. The mean per joint position error between markerless human pose estimators and marker-based optical motion capturing was found to be in the range of 72 to 122 mm in 2D within the image plane and 146 to 249 mm in 3D when considering depth. The knee flexion angle was measured with a mean absolute error of $$9.3-21.9^{\\circ }$$in 2D and $$14.1-25.8^{\\circ }$$in 3D. The elbow flexion angle was measured with a mean absolute error of $$21.5-28.9^{\\circ }$$in 2D and $$16.3-26.0^{\\circ }$$in 3D. Some of the investigated 2D human pose estimators can achieve accuracies comparable to visual assessments. The inference speed of direct pose estimators ranged between 25 and 200 FPS and 2D-to-3D lifting methods achieved inference speeds of 117 to 9341 FPS. The accuracy and precision varied greatly between different pose estimators and between different image dimensions. This study offers a valuable comparison on the performance of different pose estimators in applications involving physical activities and highlights current limitations.","container-title":"Scientific Reports","DOI":"10.1038/s41598-025-22626-7","ISSN":"2045-2322","issue":"1","journalAbbreviation":"Sci Rep","language":"en","license":"2026 The Author(s)","page":"38767","publisher":"Nature Publishing Group","source":"www.nature.com","title":"Assessment of monocular human pose estimation models for clinical movement analysis","volume":"15","author":[{"family":"Rode","given":"David"},{"family":"Dunkel","given":"Annika"},{"family":"Willi","given":"Romina"},{"family":"Wolf","given":"Peter"},{"family":"Xiloyannis","given":"Michele"},{"family":"Riener","given":"Robert"}],"issued":{"date-parts":[["2025",11,5]]}}}],"schema":"https://github.com/citation-style-language/schema/raw/master/csl-citation.json"} </w:instrText>
      </w:r>
      <w:r w:rsidRPr="00585C97">
        <w:fldChar w:fldCharType="separate"/>
      </w:r>
      <w:r w:rsidR="00A60310" w:rsidRPr="00A60310">
        <w:t>[76]</w:t>
      </w:r>
      <w:r w:rsidRPr="00585C97">
        <w:fldChar w:fldCharType="end"/>
      </w:r>
      <w:r>
        <w:t xml:space="preserve"> beschreibt </w:t>
      </w:r>
      <w:proofErr w:type="spellStart"/>
      <w:r w:rsidRPr="00585C97">
        <w:t>BlazePose</w:t>
      </w:r>
      <w:proofErr w:type="spellEnd"/>
      <w:r>
        <w:t xml:space="preserve"> als Testsieger bei der Erkennung von körper-Landmarks über ein RGB-Sensor. Genauigkeit und Performanz </w:t>
      </w:r>
      <w:r w:rsidR="000611B5">
        <w:t>wurden betrachtet</w:t>
      </w:r>
      <w:r>
        <w:t xml:space="preserve">. </w:t>
      </w:r>
      <w:proofErr w:type="spellStart"/>
      <w:r w:rsidRPr="00585C97">
        <w:t>BlazePose</w:t>
      </w:r>
      <w:proofErr w:type="spellEnd"/>
      <w:r>
        <w:t xml:space="preserve"> steht hinter der Pose-Erkennung von MediaPipe.</w:t>
      </w:r>
    </w:p>
    <w:p w14:paraId="7E4972D6" w14:textId="3EE2E0D6" w:rsidR="00430355" w:rsidRDefault="0094681F" w:rsidP="00430355">
      <w:r>
        <w:t xml:space="preserve"> </w:t>
      </w:r>
    </w:p>
    <w:p w14:paraId="1D5D07D3" w14:textId="77777777" w:rsidR="00430355" w:rsidRDefault="00430355" w:rsidP="00430355">
      <w:r w:rsidRPr="00430355">
        <w:t xml:space="preserve">Ein großer Teil der Projekte, die Hand- oder Körpergesten oder deren Kombination erfolgreich erkennen, nutzt MediaPipe </w:t>
      </w:r>
      <w:r>
        <w:t>für die</w:t>
      </w:r>
      <w:r w:rsidRPr="00430355">
        <w:t xml:space="preserve"> zugrunde liegenden Skeletterkennung. Zudem erleichtert die umfangreiche Verfügbarkeit von Informationen und Lösungsansätzen zu MediaPipe im Internet die Fehlerprävention, Fehlersuche und das Debugging. </w:t>
      </w:r>
    </w:p>
    <w:p w14:paraId="615B9479" w14:textId="77777777" w:rsidR="00430355" w:rsidRDefault="00430355" w:rsidP="00430355"/>
    <w:p w14:paraId="3D9DF53B" w14:textId="03B8BDF2" w:rsidR="0094681F" w:rsidRDefault="00430355" w:rsidP="00430355">
      <w:r w:rsidRPr="00430355">
        <w:t>Diese Aspekte sprechen für die Verwendung von MediaPipe im KI-basierten Konzept.</w:t>
      </w:r>
    </w:p>
    <w:p w14:paraId="3516EE40" w14:textId="77777777" w:rsidR="00430355" w:rsidRDefault="00430355" w:rsidP="00430355"/>
    <w:p w14:paraId="20984AB5" w14:textId="4B9F59AE" w:rsidR="00812F39" w:rsidRDefault="00812F39" w:rsidP="00812F39">
      <w:r>
        <w:t xml:space="preserve">Das </w:t>
      </w:r>
      <w:r w:rsidRPr="00585C97">
        <w:t xml:space="preserve">Projekt </w:t>
      </w:r>
      <w:r w:rsidRPr="00585C97">
        <w:rPr>
          <w:noProof/>
        </w:rPr>
        <w:fldChar w:fldCharType="begin"/>
      </w:r>
      <w:r w:rsidR="00A60310">
        <w:rPr>
          <w:noProof/>
        </w:rPr>
        <w:instrText xml:space="preserve"> ADDIN ZOTERO_ITEM CSL_CITATION {"citationID":"gD3TpfoU","properties":{"formattedCitation":"[67]","plainCitation":"[67]","noteIndex":0},"citationItems":[{"id":32,"uris":["http://zotero.org/users/20567757/items/IRNCNZMQ"],"itemData":{"id":32,"type":"software","abstract":"Controlling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Pr="00585C97">
        <w:rPr>
          <w:noProof/>
        </w:rPr>
        <w:fldChar w:fldCharType="separate"/>
      </w:r>
      <w:r w:rsidR="00A60310" w:rsidRPr="00A60310">
        <w:t>[67]</w:t>
      </w:r>
      <w:r w:rsidRPr="00585C97">
        <w:rPr>
          <w:noProof/>
        </w:rPr>
        <w:fldChar w:fldCharType="end"/>
      </w:r>
      <w:r>
        <w:rPr>
          <w:noProof/>
        </w:rPr>
        <w:t xml:space="preserve"> </w:t>
      </w:r>
      <w:r w:rsidRPr="00585C97">
        <w:t xml:space="preserve">nutzt </w:t>
      </w:r>
      <w:r w:rsidR="00430355" w:rsidRPr="00585C97">
        <w:t>MediaPipe</w:t>
      </w:r>
      <w:r w:rsidRPr="00585C97">
        <w:t>, ist in einer klaren Struktur dokumentiert und besteht aus nur etwas über 300 Zeilen Python</w:t>
      </w:r>
      <w:r w:rsidR="00430355">
        <w:t>-C</w:t>
      </w:r>
      <w:r w:rsidRPr="00585C97">
        <w:t>ode. In diesem werden Armwinkel und eine Greifgeste erkannt. Das macht es attraktiv als Startpunkt für die Gestenerkennung der vorliegenden Arbeit. Einschränkend ist zu bemerken, dass in dem Projekt nur die zwei</w:t>
      </w:r>
      <w:r>
        <w:t>d</w:t>
      </w:r>
      <w:r w:rsidRPr="00585C97">
        <w:t>imension</w:t>
      </w:r>
      <w:r>
        <w:t>alen</w:t>
      </w:r>
      <w:r w:rsidRPr="00585C97">
        <w:t xml:space="preserve"> Bildkoordinaten berücksichtigt werden. </w:t>
      </w:r>
      <w:r>
        <w:t xml:space="preserve"> </w:t>
      </w:r>
    </w:p>
    <w:p w14:paraId="1B5330A4" w14:textId="77777777" w:rsidR="00F954AC" w:rsidRDefault="00F954AC" w:rsidP="00812F39"/>
    <w:p w14:paraId="3D7AAD77" w14:textId="2036BE6A" w:rsidR="00812F39" w:rsidRDefault="00812F39" w:rsidP="00812F39">
      <w:r w:rsidRPr="00812F39">
        <w:t xml:space="preserve">Auch im Projekt </w:t>
      </w:r>
      <w:r w:rsidRPr="00585C97">
        <w:rPr>
          <w:noProof/>
        </w:rPr>
        <w:fldChar w:fldCharType="begin"/>
      </w:r>
      <w:r w:rsidR="00A60310">
        <w:rPr>
          <w:noProof/>
        </w:rPr>
        <w:instrText xml:space="preserve"> ADDIN ZOTERO_ITEM CSL_CITATION {"citationID":"zTZZErXK","properties":{"formattedCitation":"[68]","plainCitation":"[68]","noteIndex":0},"citationItems":[{"id":31,"uris":["http://zotero.org/users/20567757/items/TST8DPRS"],"itemData":{"id":31,"type":"software","abstract":"A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rPr>
          <w:noProof/>
        </w:rPr>
        <w:fldChar w:fldCharType="separate"/>
      </w:r>
      <w:r w:rsidR="00A60310" w:rsidRPr="00A60310">
        <w:t>[68]</w:t>
      </w:r>
      <w:r w:rsidRPr="00585C97">
        <w:rPr>
          <w:noProof/>
        </w:rPr>
        <w:fldChar w:fldCharType="end"/>
      </w:r>
      <w:r>
        <w:rPr>
          <w:noProof/>
        </w:rPr>
        <w:t xml:space="preserve"> </w:t>
      </w:r>
      <w:r w:rsidRPr="00812F39">
        <w:t xml:space="preserve">werden verschiedene Armwinkel und eine Greifgeste mit Hilfe von MediaPipe erkannt. Die Methode zur Greifgestenerkennung ist etwas komplexer und robuster gegenüber Positions- und Distanzänderungen als die Methode </w:t>
      </w:r>
      <w:r>
        <w:rPr>
          <w:noProof/>
        </w:rPr>
        <w:t xml:space="preserve">aus </w:t>
      </w:r>
      <w:r w:rsidRPr="00585C97">
        <w:rPr>
          <w:noProof/>
        </w:rPr>
        <w:fldChar w:fldCharType="begin"/>
      </w:r>
      <w:r w:rsidR="00A60310">
        <w:rPr>
          <w:noProof/>
        </w:rPr>
        <w:instrText xml:space="preserve"> ADDIN ZOTERO_ITEM CSL_CITATION {"citationID":"BCofaraa","properties":{"formattedCitation":"[67]","plainCitation":"[67]","noteIndex":0},"citationItems":[{"id":32,"uris":["http://zotero.org/users/20567757/items/IRNCNZMQ"],"itemData":{"id":32,"type":"software","abstract":"Controlling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Pr="00585C97">
        <w:rPr>
          <w:noProof/>
        </w:rPr>
        <w:fldChar w:fldCharType="separate"/>
      </w:r>
      <w:r w:rsidR="00A60310" w:rsidRPr="00A60310">
        <w:t>[67]</w:t>
      </w:r>
      <w:r w:rsidRPr="00585C97">
        <w:rPr>
          <w:noProof/>
        </w:rPr>
        <w:fldChar w:fldCharType="end"/>
      </w:r>
      <w:r w:rsidR="00F762FB">
        <w:t>.</w:t>
      </w:r>
      <w:r w:rsidRPr="00812F39">
        <w:t xml:space="preserve"> </w:t>
      </w:r>
      <w:r w:rsidR="00F762FB">
        <w:t>Sie</w:t>
      </w:r>
      <w:r w:rsidRPr="00812F39">
        <w:t xml:space="preserve"> gibt einen Wert zwischen 0 und 100 aus welcher den Öffnungsgrad der Hand beschreibt</w:t>
      </w:r>
      <w:r w:rsidR="00FE3BA9">
        <w:t xml:space="preserve">, siehe </w:t>
      </w:r>
      <w:r w:rsidR="00FE3BA9">
        <w:fldChar w:fldCharType="begin"/>
      </w:r>
      <w:r w:rsidR="00FE3BA9">
        <w:instrText xml:space="preserve"> REF _Ref230790889 \h </w:instrText>
      </w:r>
      <w:r w:rsidR="00FE3BA9">
        <w:fldChar w:fldCharType="separate"/>
      </w:r>
      <w:r w:rsidR="00FE3BA9" w:rsidRPr="00585C97">
        <w:t xml:space="preserve">Figure </w:t>
      </w:r>
      <w:r w:rsidR="00FE3BA9">
        <w:rPr>
          <w:noProof/>
        </w:rPr>
        <w:t>29</w:t>
      </w:r>
      <w:r w:rsidR="00FE3BA9">
        <w:fldChar w:fldCharType="end"/>
      </w:r>
      <w:r w:rsidRPr="00812F39">
        <w:t xml:space="preserve">. </w:t>
      </w:r>
      <w:r>
        <w:t>Auch dieser Python-Code ist überschaubar strukturiert und ließe sich für den Einstieg Übernehmen.</w:t>
      </w:r>
    </w:p>
    <w:p w14:paraId="56070C4E" w14:textId="77777777" w:rsidR="00FE3BA9" w:rsidRPr="00585C97" w:rsidRDefault="00FE3BA9" w:rsidP="00FE3BA9">
      <w:pPr>
        <w:pStyle w:val="Stichpunkte1"/>
        <w:numPr>
          <w:ilvl w:val="0"/>
          <w:numId w:val="0"/>
        </w:numPr>
      </w:pPr>
    </w:p>
    <w:p w14:paraId="676FEC51" w14:textId="77777777" w:rsidR="00FE3BA9" w:rsidRPr="00585C97" w:rsidRDefault="00FE3BA9" w:rsidP="00FE3BA9">
      <w:pPr>
        <w:keepNext/>
        <w:jc w:val="center"/>
      </w:pPr>
      <w:r w:rsidRPr="00585C97">
        <w:rPr>
          <w:noProof/>
        </w:rPr>
        <w:lastRenderedPageBreak/>
        <w:drawing>
          <wp:inline distT="0" distB="0" distL="0" distR="0" wp14:anchorId="4BF050B1" wp14:editId="5D5486FE">
            <wp:extent cx="2619998" cy="1485900"/>
            <wp:effectExtent l="0" t="0" r="9525" b="0"/>
            <wp:docPr id="212850307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629387" cy="1491225"/>
                    </a:xfrm>
                    <a:prstGeom prst="rect">
                      <a:avLst/>
                    </a:prstGeom>
                    <a:noFill/>
                    <a:ln>
                      <a:noFill/>
                    </a:ln>
                  </pic:spPr>
                </pic:pic>
              </a:graphicData>
            </a:graphic>
          </wp:inline>
        </w:drawing>
      </w:r>
      <w:r w:rsidRPr="00585C97">
        <w:rPr>
          <w:noProof/>
        </w:rPr>
        <w:drawing>
          <wp:inline distT="0" distB="0" distL="0" distR="0" wp14:anchorId="0ECB9F4F" wp14:editId="34AB55CB">
            <wp:extent cx="2115047" cy="1481007"/>
            <wp:effectExtent l="0" t="0" r="0" b="5080"/>
            <wp:docPr id="103975362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37868" cy="1496987"/>
                    </a:xfrm>
                    <a:prstGeom prst="rect">
                      <a:avLst/>
                    </a:prstGeom>
                    <a:noFill/>
                    <a:ln>
                      <a:noFill/>
                    </a:ln>
                  </pic:spPr>
                </pic:pic>
              </a:graphicData>
            </a:graphic>
          </wp:inline>
        </w:drawing>
      </w:r>
    </w:p>
    <w:p w14:paraId="4BC9D36A" w14:textId="1BFE2F53" w:rsidR="00FE3BA9" w:rsidRPr="00585C97" w:rsidRDefault="00FE3BA9" w:rsidP="00FE3BA9">
      <w:pPr>
        <w:pStyle w:val="Beschriftung"/>
        <w:jc w:val="center"/>
      </w:pPr>
      <w:bookmarkStart w:id="151" w:name="_Ref230790889"/>
      <w:bookmarkStart w:id="152" w:name="_Toc239338464"/>
      <w:r w:rsidRPr="00585C97">
        <w:t xml:space="preserve">Figure </w:t>
      </w:r>
      <w:r w:rsidR="005315BE">
        <w:fldChar w:fldCharType="begin"/>
      </w:r>
      <w:r w:rsidR="005315BE">
        <w:instrText xml:space="preserve"> SEQ Figure \* ARABIC </w:instrText>
      </w:r>
      <w:r w:rsidR="005315BE">
        <w:fldChar w:fldCharType="separate"/>
      </w:r>
      <w:r w:rsidR="005315BE">
        <w:rPr>
          <w:noProof/>
        </w:rPr>
        <w:t>28</w:t>
      </w:r>
      <w:r w:rsidR="005315BE">
        <w:rPr>
          <w:noProof/>
        </w:rPr>
        <w:fldChar w:fldCharType="end"/>
      </w:r>
      <w:bookmarkEnd w:id="151"/>
      <w:r w:rsidRPr="00585C97">
        <w:t xml:space="preserve"> </w:t>
      </w:r>
      <w:r>
        <w:t>–</w:t>
      </w:r>
      <w:r w:rsidRPr="00585C97">
        <w:t xml:space="preserve"> Handöffnungsgrad</w:t>
      </w:r>
      <w:r>
        <w:t xml:space="preserve"> aus</w:t>
      </w:r>
      <w:r w:rsidRPr="00585C97">
        <w:t xml:space="preserve"> </w:t>
      </w:r>
      <w:r w:rsidRPr="00585C97">
        <w:fldChar w:fldCharType="begin"/>
      </w:r>
      <w:r w:rsidR="00A60310">
        <w:instrText xml:space="preserve"> ADDIN ZOTERO_ITEM CSL_CITATION {"citationID":"ypPaWjg5","properties":{"formattedCitation":"[68]","plainCitation":"[68]","noteIndex":0},"citationItems":[{"id":31,"uris":["http://zotero.org/users/20567757/items/TST8DPRS"],"itemData":{"id":31,"type":"software","abstract":"A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fldChar w:fldCharType="separate"/>
      </w:r>
      <w:bookmarkEnd w:id="152"/>
      <w:r w:rsidR="00A60310" w:rsidRPr="00A60310">
        <w:t>[68]</w:t>
      </w:r>
      <w:r w:rsidRPr="00585C97">
        <w:fldChar w:fldCharType="end"/>
      </w:r>
    </w:p>
    <w:p w14:paraId="18C06A3E" w14:textId="77777777" w:rsidR="00FE3BA9" w:rsidRPr="00585C97" w:rsidRDefault="00FE3BA9" w:rsidP="00FE3BA9"/>
    <w:p w14:paraId="734D6BFF" w14:textId="77777777" w:rsidR="00FE3BA9" w:rsidRDefault="00FE3BA9" w:rsidP="0031071B"/>
    <w:p w14:paraId="60C05D56" w14:textId="11517D38" w:rsidR="00AD4B2C" w:rsidRPr="00AD4B2C" w:rsidRDefault="00AD4B2C" w:rsidP="0031071B">
      <w:pPr>
        <w:rPr>
          <w:rStyle w:val="IntensiveHervorhebung"/>
        </w:rPr>
      </w:pPr>
      <w:r w:rsidRPr="00AD4B2C">
        <w:rPr>
          <w:rStyle w:val="IntensiveHervorhebung"/>
        </w:rPr>
        <w:t>Tiefen</w:t>
      </w:r>
      <w:r w:rsidR="00F762FB">
        <w:rPr>
          <w:rStyle w:val="IntensiveHervorhebung"/>
        </w:rPr>
        <w:t>informationen</w:t>
      </w:r>
    </w:p>
    <w:p w14:paraId="01E45AD9" w14:textId="734A9094" w:rsidR="00383B65" w:rsidRDefault="00383B65" w:rsidP="0031071B">
      <w:r>
        <w:t xml:space="preserve">Das Projekt </w:t>
      </w:r>
      <w:r w:rsidRPr="000E7A5E">
        <w:rPr>
          <w:rStyle w:val="IntensiveHervorhebung"/>
        </w:rPr>
        <w:fldChar w:fldCharType="begin"/>
      </w:r>
      <w:r w:rsidR="00BF7E7E">
        <w:rPr>
          <w:rStyle w:val="IntensiveHervorhebung"/>
        </w:rPr>
        <w:instrText xml:space="preserve"> ADDIN ZOTERO_ITEM CSL_CITATION {"citationID":"RoYp1mNI","properties":{"formattedCitation":"[81]","plainCitation":"[81]","noteIndex":0},"citationItems":[{"id":138,"uris":["http://zotero.org/users/20567757/items/F5RUW3H3"],"itemData":{"id":138,"type":"webpage","abstract":"AgileX PiPER Robotic Arm Gesture Recognition and Position Mapping By AgileX Robotics.","container-title":"Hackster.io","language":"en","title":"Control PIPER Arm with Hand Gestures","URL":"https://www.hackster.io/agilexrobotics/control-piper-arm-with-hand-gestures-7c2779","accessed":{"date-parts":[["2026",8,13]]}}}],"schema":"https://github.com/citation-style-language/schema/raw/master/csl-citation.json"} </w:instrText>
      </w:r>
      <w:r w:rsidRPr="000E7A5E">
        <w:rPr>
          <w:rStyle w:val="IntensiveHervorhebung"/>
        </w:rPr>
        <w:fldChar w:fldCharType="separate"/>
      </w:r>
      <w:r w:rsidR="00BF7E7E" w:rsidRPr="00BF7E7E">
        <w:t>[81]</w:t>
      </w:r>
      <w:r w:rsidRPr="000E7A5E">
        <w:rPr>
          <w:rStyle w:val="IntensiveHervorhebung"/>
        </w:rPr>
        <w:fldChar w:fldCharType="end"/>
      </w:r>
      <w:r>
        <w:rPr>
          <w:rStyle w:val="IntensiveHervorhebung"/>
        </w:rPr>
        <w:t xml:space="preserve"> </w:t>
      </w:r>
      <w:r>
        <w:t xml:space="preserve">kombiniert die Bildpositionen der von </w:t>
      </w:r>
      <w:r w:rsidR="00430355">
        <w:t>MediaPipe</w:t>
      </w:r>
      <w:r>
        <w:t xml:space="preserve"> geschätzten </w:t>
      </w:r>
      <w:r w:rsidRPr="00383B65">
        <w:t>Landmarks mi</w:t>
      </w:r>
      <w:r w:rsidR="00F762FB">
        <w:t>t</w:t>
      </w:r>
      <w:r w:rsidRPr="00383B65">
        <w:t xml:space="preserve"> den Tiefeninformationen aus einem synchronisierten Tiefenbild.</w:t>
      </w:r>
      <w:r>
        <w:t xml:space="preserve"> Es wird unteranderem eine Tiefenkamera von Intel RealSense genutzt</w:t>
      </w:r>
      <w:r w:rsidR="00F762FB">
        <w:t xml:space="preserve">. </w:t>
      </w:r>
      <w:r w:rsidR="00430355">
        <w:t>RealSense</w:t>
      </w:r>
      <w:r w:rsidR="00F762FB">
        <w:t xml:space="preserve"> Kameramodelle </w:t>
      </w:r>
      <w:r w:rsidR="00430355">
        <w:t xml:space="preserve">sind </w:t>
      </w:r>
      <w:r w:rsidR="003C5677">
        <w:t>zurzeit</w:t>
      </w:r>
      <w:r w:rsidR="00F762FB">
        <w:t xml:space="preserve"> </w:t>
      </w:r>
      <w:r w:rsidR="00430355" w:rsidRPr="00430355">
        <w:t>in Forschung und Robotik verbreitet</w:t>
      </w:r>
      <w:r w:rsidR="00430355">
        <w:t>.</w:t>
      </w:r>
    </w:p>
    <w:p w14:paraId="002FDF9C" w14:textId="542A9D60" w:rsidR="00383B65" w:rsidRDefault="00383B65" w:rsidP="0031071B">
      <w:r w:rsidRPr="00383B65">
        <w:t xml:space="preserve"> </w:t>
      </w:r>
    </w:p>
    <w:p w14:paraId="5D130A00" w14:textId="53AF7AC0" w:rsidR="00812F39" w:rsidRDefault="00812F39" w:rsidP="00812F39">
      <w:pPr>
        <w:pStyle w:val="Stichpunkte1"/>
        <w:numPr>
          <w:ilvl w:val="0"/>
          <w:numId w:val="0"/>
        </w:numPr>
      </w:pPr>
      <w:r w:rsidRPr="00585C97">
        <w:t>Die beiden Papers</w:t>
      </w:r>
      <w:r>
        <w:t xml:space="preserve"> </w:t>
      </w:r>
      <w:r w:rsidRPr="00585C97">
        <w:fldChar w:fldCharType="begin"/>
      </w:r>
      <w:r w:rsidR="00A60310">
        <w:instrText xml:space="preserve"> ADDIN ZOTERO_ITEM CSL_CITATION {"citationID":"hHF8v1dD","properties":{"formattedCitation":"[69]","plainCitation":"[69]","noteIndex":0},"citationItems":[{"id":114,"uris":["http://zotero.org/users/20567757/items/89CXJINW"],"itemData":{"id":114,"type":"article-journal","abstract":"Hand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Pr="00585C97">
        <w:fldChar w:fldCharType="separate"/>
      </w:r>
      <w:r w:rsidR="00A60310" w:rsidRPr="00A60310">
        <w:t>[69]</w:t>
      </w:r>
      <w:r w:rsidRPr="00585C97">
        <w:fldChar w:fldCharType="end"/>
      </w:r>
      <w:r>
        <w:t xml:space="preserve"> und </w:t>
      </w:r>
      <w:r w:rsidRPr="00585C97">
        <w:fldChar w:fldCharType="begin"/>
      </w:r>
      <w:r w:rsidR="00A60310">
        <w:instrText xml:space="preserve"> ADDIN ZOTERO_ITEM CSL_CITATION {"citationID":"xNY7A0Ad","properties":{"formattedCitation":"[72]","plainCitation":"[72]","noteIndex":0},"citationItems":[{"id":116,"uris":["http://zotero.org/users/20567757/items/M3AWNQVT"],"itemData":{"id":116,"type":"article-journal","abstract":"Hand gesture recognition has become an important research area, driven by the growing demand for human-computer interaction in fields such as sign language recognition, virtual and augmented reality, and robotics. Despite the rapid growth of the field, there are few surveys that comprehensively cover recent research developments, available solutions, and benchmark datasets. This survey addresses this gap by examining the latest advancements in hand gesture and 3D hand pose recognition from various types of camera input data including RGB images, depth images, and videos from monocular or multiview cameras, examining the differing methodological requirements of each approach. Furthermore, an overview of widely used datasets is provided, detailing their main characteristics and application domains. Finally, open challenges such as achieving robust recognition in real-world environments, handling occlusions, ensuring generalization across diverse users, and addressing computational efficiency for real-time applications are highlighted to guide future research directions. By synthesizing the objectives, methodologies, and applications of recent studies, this survey offers valuable insights into current trends, challenges, and opportunities for future research in human hand gesture recognition.","container-title":"IEEE Access","DOI":"10.1109/ACCESS.2025.3593428","journalAbbreviation":"IEEE Access","page":"135373-135406","source":"ResearchGate","title":"Survey on Hand Gesture Recognition From Visual Input","volume":"13","author":[{"family":"Linardakis","given":"Manousos"},{"family":"Varlamis","given":"Iraklis"},{"family":"Papadopoulos","given":"Georgios"}],"issued":{"date-parts":[["2025",1,1]]}}}],"schema":"https://github.com/citation-style-language/schema/raw/master/csl-citation.json"} </w:instrText>
      </w:r>
      <w:r w:rsidRPr="00585C97">
        <w:fldChar w:fldCharType="separate"/>
      </w:r>
      <w:r w:rsidR="00A60310" w:rsidRPr="00A60310">
        <w:t>[72]</w:t>
      </w:r>
      <w:r w:rsidRPr="00585C97">
        <w:fldChar w:fldCharType="end"/>
      </w:r>
      <w:r>
        <w:t xml:space="preserve"> </w:t>
      </w:r>
      <w:r w:rsidRPr="00585C97">
        <w:t xml:space="preserve">empfehlen bei </w:t>
      </w:r>
      <w:r>
        <w:t xml:space="preserve">räumlichen Informationen welche aus </w:t>
      </w:r>
      <w:r w:rsidRPr="00585C97">
        <w:t xml:space="preserve">RGB-Bildern </w:t>
      </w:r>
      <w:r>
        <w:t xml:space="preserve">gewonnen werden sollen, die </w:t>
      </w:r>
      <w:r w:rsidRPr="00585C97">
        <w:t xml:space="preserve">zusätzliche Verwendung </w:t>
      </w:r>
      <w:r>
        <w:t xml:space="preserve">eines Tiefenbildes, wenn das Ergebnis dreidimensional und genau werden soll. Die Schätzung der Zeigerichtung der geplanten Gestenerkennung unterliegt diesen Kriterien. </w:t>
      </w:r>
    </w:p>
    <w:p w14:paraId="36BEE42A" w14:textId="77777777" w:rsidR="00AD4B2C" w:rsidRDefault="00AD4B2C" w:rsidP="00812F39">
      <w:pPr>
        <w:pStyle w:val="Stichpunkte1"/>
        <w:numPr>
          <w:ilvl w:val="0"/>
          <w:numId w:val="0"/>
        </w:numPr>
      </w:pPr>
    </w:p>
    <w:p w14:paraId="78635794" w14:textId="7DFCC79B" w:rsidR="00AD4B2C" w:rsidRPr="00AD4B2C" w:rsidRDefault="00AD4B2C" w:rsidP="00812F39">
      <w:pPr>
        <w:pStyle w:val="Stichpunkte1"/>
        <w:numPr>
          <w:ilvl w:val="0"/>
          <w:numId w:val="0"/>
        </w:numPr>
        <w:rPr>
          <w:rStyle w:val="IntensiveHervorhebung"/>
        </w:rPr>
      </w:pPr>
      <w:r w:rsidRPr="00AD4B2C">
        <w:rPr>
          <w:rStyle w:val="IntensiveHervorhebung"/>
        </w:rPr>
        <w:t>Rauminformation</w:t>
      </w:r>
    </w:p>
    <w:p w14:paraId="3FB7AF26" w14:textId="796D1627" w:rsidR="00AD4B2C" w:rsidRPr="00585C97" w:rsidRDefault="00AD4B2C" w:rsidP="00AD4B2C">
      <w:r>
        <w:t>Die Zeigerichtung soll in der vorliegenden Arbeit in eine raum-referenzierende Information überführt werden</w:t>
      </w:r>
      <w:r w:rsidRPr="00585C97">
        <w:t xml:space="preserve">. </w:t>
      </w:r>
      <w:r>
        <w:t>Das</w:t>
      </w:r>
      <w:r w:rsidRPr="00585C97">
        <w:t xml:space="preserve"> Konzept </w:t>
      </w:r>
      <w:r>
        <w:t xml:space="preserve">aus </w:t>
      </w:r>
      <w:r w:rsidR="00130D3C">
        <w:t>dem</w:t>
      </w:r>
      <w:r w:rsidRPr="00585C97">
        <w:t xml:space="preserve"> Paper</w:t>
      </w:r>
      <w:r>
        <w:t xml:space="preserve"> </w:t>
      </w:r>
      <w:r w:rsidRPr="00585C97">
        <w:fldChar w:fldCharType="begin"/>
      </w:r>
      <w:r w:rsidR="00A60310">
        <w:instrText xml:space="preserve"> ADDIN ZOTERO_ITEM CSL_CITATION {"citationID":"dNjrdGeD","properties":{"formattedCitation":"[75]","plainCitation":"[75]","noteIndex":0},"citationItems":[{"id":112,"uris":["http://zotero.org/users/20567757/items/DNPBAJI5"],"itemData":{"id":112,"type":"book","abstract":"This paper implements a real-time hand gesture recognition algorithm based on the inexpensive Kinect sensor. The use of a depth sensor allows for complex 3D gestures where the system is robust to disturbing objects or persons in the background. A Haarlet-based hand gesture recognition system is implemented to detect hand gestures in any orientation, and more in particular pointing gestures while extracting the 3D pointing direction. The system is integrated on an interactive robot (based on ROS), allowing for real-time hand gesture interaction with the robot. Pointing gestures are translated into goals for the robot, telling him where to go. A demo scenario is presented where the robot looks for persons to interact with, asks for directions, and then detects a 3D pointing direction. The robot then explores his vicinity in the given direction and looks for a new person to interact with.","DOI":"10.1109/ROMAN.2011.6005195","note":"journalAbbreviation: Proceedings - IEEE International Workshop on Robot and Human Interactive Communication\npage: 362\ncontainer-title: Proceedings - IEEE International Workshop on Robot and Human Interactive Communication","number-of-pages":"357","source":"ResearchGate","title":"Real-time 3D hand gesture interaction with a robot for understanding directions from humans","author":[{"family":"Van den Bergh","given":"Michael"},{"family":"Carton","given":"Daniel"},{"family":"Nijs","given":"Roderick","non-dropping-particle":"de"},{"family":"Mitsou","given":"Nikos"},{"family":"Landsiedel","given":"Christian"},{"family":"Kühnlenz","given":"Kolja"},{"family":"Wollherr","given":"Dirk"},{"family":"Van Gool","given":"Luc"},{"family":"Buss","given":"Martin"}],"issued":{"date-parts":[["2011",9,3]]}}}],"schema":"https://github.com/citation-style-language/schema/raw/master/csl-citation.json"} </w:instrText>
      </w:r>
      <w:r w:rsidRPr="00585C97">
        <w:fldChar w:fldCharType="separate"/>
      </w:r>
      <w:r w:rsidR="00A60310" w:rsidRPr="00A60310">
        <w:t>[75]</w:t>
      </w:r>
      <w:r w:rsidRPr="00585C97">
        <w:fldChar w:fldCharType="end"/>
      </w:r>
      <w:r>
        <w:t xml:space="preserve"> kann dafür</w:t>
      </w:r>
      <w:r w:rsidRPr="00585C97">
        <w:t xml:space="preserve"> auf</w:t>
      </w:r>
      <w:r>
        <w:t>ge</w:t>
      </w:r>
      <w:r w:rsidRPr="00585C97">
        <w:t>gr</w:t>
      </w:r>
      <w:r>
        <w:t>iffen werden. In diesem wird eine</w:t>
      </w:r>
      <w:r w:rsidRPr="00585C97">
        <w:t xml:space="preserve"> erkannte menschliche Zeigegeste in eine räumliche Richtung überführt</w:t>
      </w:r>
      <w:r>
        <w:t xml:space="preserve"> und eine Position im Raum geschlussfolgert</w:t>
      </w:r>
      <w:r w:rsidRPr="00585C97">
        <w:t xml:space="preserve">. </w:t>
      </w:r>
      <w:r>
        <w:t>Hierfür</w:t>
      </w:r>
      <w:r w:rsidRPr="00585C97">
        <w:t xml:space="preserve"> </w:t>
      </w:r>
      <w:r>
        <w:t>wird Aus der Zeigegeste ein Richtungsvektor geschätzt und unter der Kenntnis der Positionen von Kamera und der zeigenden Hand eine Raumrichtung berechnet. Diese</w:t>
      </w:r>
      <w:r w:rsidR="00F762FB">
        <w:t xml:space="preserve"> wiederum</w:t>
      </w:r>
      <w:r>
        <w:t xml:space="preserve"> wird mit Hilfe der räumlichen Dimensionen in eine Raumposition überführt.</w:t>
      </w:r>
    </w:p>
    <w:p w14:paraId="6434DDD3" w14:textId="77777777" w:rsidR="00AD4B2C" w:rsidRDefault="00AD4B2C" w:rsidP="00812F39">
      <w:pPr>
        <w:pStyle w:val="Stichpunkte1"/>
        <w:numPr>
          <w:ilvl w:val="0"/>
          <w:numId w:val="0"/>
        </w:numPr>
      </w:pPr>
    </w:p>
    <w:p w14:paraId="476A12A7" w14:textId="016C5251" w:rsidR="00AD4B2C" w:rsidRPr="00AD4B2C" w:rsidRDefault="00AD4B2C" w:rsidP="00812F39">
      <w:pPr>
        <w:pStyle w:val="Stichpunkte1"/>
        <w:numPr>
          <w:ilvl w:val="0"/>
          <w:numId w:val="0"/>
        </w:numPr>
        <w:rPr>
          <w:rStyle w:val="IntensiveHervorhebung"/>
        </w:rPr>
      </w:pPr>
      <w:r w:rsidRPr="00AD4B2C">
        <w:rPr>
          <w:rStyle w:val="IntensiveHervorhebung"/>
        </w:rPr>
        <w:t>Klassische Bildverarbeitung</w:t>
      </w:r>
    </w:p>
    <w:p w14:paraId="0FB1A556" w14:textId="36CA36B3" w:rsidR="00AD4B2C" w:rsidRDefault="00AD4B2C" w:rsidP="00812F39">
      <w:pPr>
        <w:pStyle w:val="Stichpunkte1"/>
        <w:numPr>
          <w:ilvl w:val="0"/>
          <w:numId w:val="0"/>
        </w:numPr>
        <w:rPr>
          <w:noProof/>
        </w:rPr>
      </w:pPr>
      <w:r>
        <w:t xml:space="preserve">Das Projekt </w:t>
      </w:r>
      <w:r w:rsidRPr="00585C97">
        <w:rPr>
          <w:noProof/>
        </w:rPr>
        <w:fldChar w:fldCharType="begin"/>
      </w:r>
      <w:r w:rsidR="00A44C45">
        <w:rPr>
          <w:noProof/>
        </w:rPr>
        <w:instrText xml:space="preserve"> ADDIN ZOTERO_ITEM CSL_CITATION {"citationID":"Xn6KoZDo","properties":{"formattedCitation":"[85]","plainCitation":"[85]","noteIndex":0},"citationItems":[{"id":43,"uris":["http://zotero.org/users/20567757/items/9CTHAUIF"],"itemData":{"id":43,"type":"webpage","title":"Mimic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585C97">
        <w:rPr>
          <w:noProof/>
        </w:rPr>
        <w:fldChar w:fldCharType="separate"/>
      </w:r>
      <w:r w:rsidR="00A44C45" w:rsidRPr="00A44C45">
        <w:t>[85]</w:t>
      </w:r>
      <w:r w:rsidRPr="00585C97">
        <w:rPr>
          <w:noProof/>
        </w:rPr>
        <w:fldChar w:fldCharType="end"/>
      </w:r>
      <w:r>
        <w:rPr>
          <w:noProof/>
        </w:rPr>
        <w:t xml:space="preserve"> </w:t>
      </w:r>
      <w:r w:rsidRPr="00AD4B2C">
        <w:t xml:space="preserve">beschreibt ausführlich wie </w:t>
      </w:r>
      <w:r>
        <w:t xml:space="preserve">mit </w:t>
      </w:r>
      <w:r w:rsidR="00B136CF">
        <w:t xml:space="preserve">Geometrie und Bildverarbeitungsmethoden aus </w:t>
      </w:r>
      <w:proofErr w:type="spellStart"/>
      <w:r>
        <w:t>OpenCV</w:t>
      </w:r>
      <w:proofErr w:type="spellEnd"/>
      <w:r w:rsidR="00B136CF">
        <w:t>. Die Position</w:t>
      </w:r>
      <w:r w:rsidR="0061072C">
        <w:t>en</w:t>
      </w:r>
      <w:r w:rsidR="00B136CF">
        <w:t xml:space="preserve"> von K</w:t>
      </w:r>
      <w:r w:rsidR="00F762FB">
        <w:t>o</w:t>
      </w:r>
      <w:r w:rsidR="00B136CF">
        <w:t>pf, Händen, Ellenbogen und Schultern bestimmt w</w:t>
      </w:r>
      <w:r w:rsidR="0061072C">
        <w:t>erden</w:t>
      </w:r>
      <w:r w:rsidR="00B136CF">
        <w:t xml:space="preserve">. Weitergehend werden diese für Armwinkelberechnungen genutzt. </w:t>
      </w:r>
      <w:r w:rsidR="0061072C">
        <w:t>Das Programm</w:t>
      </w:r>
      <w:r w:rsidR="00B136CF">
        <w:t xml:space="preserve"> weist eine gute Performanz auf.</w:t>
      </w:r>
    </w:p>
    <w:p w14:paraId="54D7D98B" w14:textId="1D84A401" w:rsidR="00B136CF" w:rsidRDefault="00F762FB" w:rsidP="00F762FB">
      <w:pPr>
        <w:tabs>
          <w:tab w:val="left" w:pos="6120"/>
        </w:tabs>
      </w:pPr>
      <w:r>
        <w:tab/>
      </w:r>
    </w:p>
    <w:p w14:paraId="6F0DC38F" w14:textId="6D6D6DCB" w:rsidR="00AD4B2C" w:rsidRDefault="00F762FB" w:rsidP="00AD4B2C">
      <w:r>
        <w:t xml:space="preserve">Das </w:t>
      </w:r>
      <w:r w:rsidR="00AD4B2C">
        <w:t xml:space="preserve">Projekt </w:t>
      </w:r>
      <w:r>
        <w:t>aus dem</w:t>
      </w:r>
      <w:r w:rsidR="00AD4B2C">
        <w:t xml:space="preserve"> Paper </w:t>
      </w:r>
      <w:r w:rsidR="00AD4B2C" w:rsidRPr="000E7A5E">
        <w:rPr>
          <w:rStyle w:val="IntensiveHervorhebung"/>
        </w:rPr>
        <w:fldChar w:fldCharType="begin"/>
      </w:r>
      <w:r w:rsidR="00A44C45">
        <w:rPr>
          <w:rStyle w:val="IntensiveHervorhebung"/>
        </w:rPr>
        <w:instrText xml:space="preserve"> ADDIN ZOTERO_ITEM CSL_CITATION {"citationID":"avOoEXRb","properties":{"unsorted":false,"formattedCitation":"[88]","plainCitation":"[88]","noteIndex":0},"citationItems":[{"id":156,"uris":["http://zotero.org/users/20567757/items/CJQRFXT6"],"itemData":{"id":156,"type":"article-journal","abstract":"This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00AD4B2C" w:rsidRPr="000E7A5E">
        <w:rPr>
          <w:rStyle w:val="IntensiveHervorhebung"/>
        </w:rPr>
        <w:fldChar w:fldCharType="separate"/>
      </w:r>
      <w:r w:rsidR="00A44C45" w:rsidRPr="00A44C45">
        <w:t>[88]</w:t>
      </w:r>
      <w:r w:rsidR="00AD4B2C" w:rsidRPr="000E7A5E">
        <w:rPr>
          <w:rStyle w:val="IntensiveHervorhebung"/>
        </w:rPr>
        <w:fldChar w:fldCharType="end"/>
      </w:r>
      <w:r w:rsidR="00AD4B2C" w:rsidRPr="00585C97">
        <w:t xml:space="preserve"> </w:t>
      </w:r>
      <w:r w:rsidR="00B136CF">
        <w:t>kommt mit einer</w:t>
      </w:r>
      <w:r w:rsidR="00AD4B2C" w:rsidRPr="00585C97">
        <w:t xml:space="preserve"> Bildauflösung </w:t>
      </w:r>
      <w:r w:rsidR="00B136CF">
        <w:t xml:space="preserve">von nur </w:t>
      </w:r>
      <w:r w:rsidR="00B136CF" w:rsidRPr="00585C97">
        <w:t>320 x 240 Pixel</w:t>
      </w:r>
      <w:r w:rsidR="00181EEA">
        <w:t>n</w:t>
      </w:r>
      <w:r w:rsidR="00B136CF" w:rsidRPr="00585C97">
        <w:t xml:space="preserve"> </w:t>
      </w:r>
      <w:r w:rsidR="00B136CF">
        <w:t>aus</w:t>
      </w:r>
      <w:r w:rsidR="00AD4B2C" w:rsidRPr="00585C97">
        <w:t xml:space="preserve">, um </w:t>
      </w:r>
      <w:r w:rsidR="00AD4B2C">
        <w:t>Ganzkörperb</w:t>
      </w:r>
      <w:r w:rsidR="00AD4B2C" w:rsidRPr="00585C97">
        <w:t xml:space="preserve">ewegungen einer fünf Meter entfernten Person zu Klassifizieren. </w:t>
      </w:r>
      <w:r w:rsidR="00AD4B2C">
        <w:t>W</w:t>
      </w:r>
      <w:r w:rsidR="00AD4B2C" w:rsidRPr="00585C97">
        <w:t>eiterhin beschreibt das Paper ein komplexeres</w:t>
      </w:r>
      <w:r w:rsidR="00AD4B2C">
        <w:t xml:space="preserve"> mehrstufiges</w:t>
      </w:r>
      <w:r w:rsidR="00AD4B2C" w:rsidRPr="00585C97">
        <w:t xml:space="preserve"> Vorgehen</w:t>
      </w:r>
      <w:r w:rsidR="00B136CF">
        <w:t xml:space="preserve"> zur Gestenerkennung</w:t>
      </w:r>
      <w:r w:rsidR="00AD4B2C">
        <w:t xml:space="preserve">. </w:t>
      </w:r>
      <w:r w:rsidR="00B136CF">
        <w:t>Es</w:t>
      </w:r>
      <w:r w:rsidR="00AD4B2C">
        <w:t xml:space="preserve"> </w:t>
      </w:r>
      <w:r w:rsidR="00B136CF" w:rsidRPr="00585C97">
        <w:t xml:space="preserve">kombiniert </w:t>
      </w:r>
      <w:r w:rsidR="00AD4B2C" w:rsidRPr="00585C97">
        <w:t>mehrere klassische Verfahren zielführend.</w:t>
      </w:r>
      <w:r w:rsidR="00AD4B2C">
        <w:t xml:space="preserve"> Neben Bildformen werden hier</w:t>
      </w:r>
      <w:r w:rsidR="00181EEA">
        <w:t>für</w:t>
      </w:r>
      <w:r w:rsidR="00AD4B2C">
        <w:t xml:space="preserve"> auch Bewegungsmuster regelbasiert analysiert.</w:t>
      </w:r>
    </w:p>
    <w:p w14:paraId="67A8FF38" w14:textId="77777777" w:rsidR="00B136CF" w:rsidRDefault="00B136CF" w:rsidP="00AD4B2C"/>
    <w:p w14:paraId="48E06EA7" w14:textId="733E63D3" w:rsidR="00742CD9" w:rsidRPr="00585C97" w:rsidRDefault="00B136CF" w:rsidP="002E4FB0">
      <w:r>
        <w:t xml:space="preserve">An </w:t>
      </w:r>
      <w:r w:rsidRPr="00585C97">
        <w:rPr>
          <w:noProof/>
        </w:rPr>
        <w:fldChar w:fldCharType="begin"/>
      </w:r>
      <w:r w:rsidR="00A44C45">
        <w:rPr>
          <w:noProof/>
        </w:rPr>
        <w:instrText xml:space="preserve"> ADDIN ZOTERO_ITEM CSL_CITATION {"citationID":"Zk3jORyl","properties":{"formattedCitation":"[85]","plainCitation":"[85]","noteIndex":0},"citationItems":[{"id":43,"uris":["http://zotero.org/users/20567757/items/9CTHAUIF"],"itemData":{"id":43,"type":"webpage","title":"Mimic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585C97">
        <w:rPr>
          <w:noProof/>
        </w:rPr>
        <w:fldChar w:fldCharType="separate"/>
      </w:r>
      <w:r w:rsidR="00A44C45" w:rsidRPr="00A44C45">
        <w:t>[85]</w:t>
      </w:r>
      <w:r w:rsidRPr="00585C97">
        <w:rPr>
          <w:noProof/>
        </w:rPr>
        <w:fldChar w:fldCharType="end"/>
      </w:r>
      <w:r w:rsidRPr="00B136CF">
        <w:t xml:space="preserve"> </w:t>
      </w:r>
      <w:r>
        <w:t xml:space="preserve">und </w:t>
      </w:r>
      <w:r w:rsidRPr="000E7A5E">
        <w:rPr>
          <w:rStyle w:val="IntensiveHervorhebung"/>
        </w:rPr>
        <w:fldChar w:fldCharType="begin"/>
      </w:r>
      <w:r w:rsidR="00A44C45">
        <w:rPr>
          <w:rStyle w:val="IntensiveHervorhebung"/>
        </w:rPr>
        <w:instrText xml:space="preserve"> ADDIN ZOTERO_ITEM CSL_CITATION {"citationID":"mQ13vtlO","properties":{"unsorted":false,"formattedCitation":"[88]","plainCitation":"[88]","noteIndex":0},"citationItems":[{"id":156,"uris":["http://zotero.org/users/20567757/items/CJQRFXT6"],"itemData":{"id":156,"type":"article-journal","abstract":"This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Pr="000E7A5E">
        <w:rPr>
          <w:rStyle w:val="IntensiveHervorhebung"/>
        </w:rPr>
        <w:fldChar w:fldCharType="separate"/>
      </w:r>
      <w:r w:rsidR="00A44C45" w:rsidRPr="00A44C45">
        <w:t>[88]</w:t>
      </w:r>
      <w:r w:rsidRPr="000E7A5E">
        <w:rPr>
          <w:rStyle w:val="IntensiveHervorhebung"/>
        </w:rPr>
        <w:fldChar w:fldCharType="end"/>
      </w:r>
      <w:r w:rsidRPr="00B136CF">
        <w:t xml:space="preserve"> </w:t>
      </w:r>
      <w:r w:rsidR="00E47DB1">
        <w:t xml:space="preserve">kann sich in der vorliegenden Arbeit </w:t>
      </w:r>
      <w:r w:rsidR="00181EEA">
        <w:t>orientiert</w:t>
      </w:r>
      <w:r w:rsidR="00E47DB1">
        <w:t xml:space="preserve"> werden um ein Gestenerkennungskonzept mit rein klassischer Bildverarbeitung zu erstellen. Besonders </w:t>
      </w:r>
      <w:r w:rsidR="00E47DB1" w:rsidRPr="00585C97">
        <w:rPr>
          <w:noProof/>
        </w:rPr>
        <w:fldChar w:fldCharType="begin"/>
      </w:r>
      <w:r w:rsidR="00A44C45">
        <w:rPr>
          <w:noProof/>
        </w:rPr>
        <w:instrText xml:space="preserve"> ADDIN ZOTERO_ITEM CSL_CITATION {"citationID":"5IOS0bFr","properties":{"formattedCitation":"[85]","plainCitation":"[85]","noteIndex":0},"citationItems":[{"id":43,"uris":["http://zotero.org/users/20567757/items/9CTHAUIF"],"itemData":{"id":43,"type":"webpage","title":"Mimic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00E47DB1" w:rsidRPr="00585C97">
        <w:rPr>
          <w:noProof/>
        </w:rPr>
        <w:fldChar w:fldCharType="separate"/>
      </w:r>
      <w:r w:rsidR="00A44C45" w:rsidRPr="00A44C45">
        <w:t>[85]</w:t>
      </w:r>
      <w:r w:rsidR="00E47DB1" w:rsidRPr="00585C97">
        <w:rPr>
          <w:noProof/>
        </w:rPr>
        <w:fldChar w:fldCharType="end"/>
      </w:r>
      <w:r w:rsidR="00E47DB1">
        <w:rPr>
          <w:noProof/>
        </w:rPr>
        <w:t xml:space="preserve"> ist durch seine</w:t>
      </w:r>
      <w:r w:rsidR="00FE3BA9">
        <w:rPr>
          <w:noProof/>
        </w:rPr>
        <w:t>n</w:t>
      </w:r>
      <w:r w:rsidR="00E47DB1">
        <w:rPr>
          <w:noProof/>
        </w:rPr>
        <w:t xml:space="preserve"> Übersichtlichen Code als Ausgangspunkt atraktiv.</w:t>
      </w:r>
    </w:p>
    <w:p w14:paraId="4A75C4E0" w14:textId="5B76481B" w:rsidR="0031071B" w:rsidRDefault="00B5620A" w:rsidP="00B5620A">
      <w:pPr>
        <w:pStyle w:val="berschrift1"/>
      </w:pPr>
      <w:bookmarkStart w:id="153" w:name="_Toc242780604"/>
      <w:r w:rsidRPr="00B5620A">
        <w:lastRenderedPageBreak/>
        <w:t>Konzeption</w:t>
      </w:r>
      <w:r>
        <w:t xml:space="preserve"> der Gestenerkennung</w:t>
      </w:r>
      <w:bookmarkEnd w:id="153"/>
    </w:p>
    <w:p w14:paraId="263842DC" w14:textId="77777777" w:rsidR="00BF5F05" w:rsidRDefault="00BF5F05" w:rsidP="0061072C"/>
    <w:p w14:paraId="2E77751C" w14:textId="0BBB7D04" w:rsidR="00BF5F05" w:rsidRDefault="00BF5F05" w:rsidP="00BF5F05">
      <w:r>
        <w:t>Zunächst wird der 3D-Audioraum simuliert, um räumliche Abhängigkeiten und deren Einfluss auf die Gestensteuerung, insbesondere auf das Kamerasichtfeld, zu untersuchen. Danach werden die Anforderungen an die Hard- und Softwarekomponenten des Projekts formuliert.</w:t>
      </w:r>
    </w:p>
    <w:p w14:paraId="37D48D89" w14:textId="77777777" w:rsidR="00BF5F05" w:rsidRDefault="00BF5F05" w:rsidP="00BF5F05"/>
    <w:p w14:paraId="48827A1D" w14:textId="09C35DAD" w:rsidR="00BF5F05" w:rsidRDefault="00BF5F05" w:rsidP="00BF5F05">
      <w:r>
        <w:t>Es</w:t>
      </w:r>
      <w:r w:rsidRPr="00BF5F05">
        <w:t xml:space="preserve"> </w:t>
      </w:r>
      <w:r w:rsidR="00A5690B">
        <w:t>werden Kernaufgaben der Gestensteuerung benannt</w:t>
      </w:r>
      <w:r w:rsidRPr="00BF5F05">
        <w:t xml:space="preserve"> </w:t>
      </w:r>
      <w:r w:rsidR="00A5690B">
        <w:t>und ihre einzelnen funktionellen Abläufe konzipiert</w:t>
      </w:r>
      <w:r w:rsidRPr="00BF5F05">
        <w:t>.</w:t>
      </w:r>
      <w:r>
        <w:t xml:space="preserve"> </w:t>
      </w:r>
      <w:r w:rsidR="00C72064">
        <w:t>Die zu nutzende Software muss definiert werden, um a</w:t>
      </w:r>
      <w:r>
        <w:t xml:space="preserve">bschließend zwei </w:t>
      </w:r>
      <w:r w:rsidR="00A5690B">
        <w:t>feiner definierte</w:t>
      </w:r>
      <w:r>
        <w:t xml:space="preserve"> Gesamtkonzepte </w:t>
      </w:r>
      <w:r w:rsidR="00C72064">
        <w:t>aufzustellen</w:t>
      </w:r>
      <w:r>
        <w:t>: eines ohne und eines mit KI-gestützter Erkennung.</w:t>
      </w:r>
    </w:p>
    <w:p w14:paraId="593E887F" w14:textId="0EADDA23" w:rsidR="00687975" w:rsidRPr="00585C97" w:rsidRDefault="00687975" w:rsidP="00687975">
      <w:pPr>
        <w:pStyle w:val="berschrift2"/>
        <w:rPr>
          <w:noProof/>
        </w:rPr>
      </w:pPr>
      <w:bookmarkStart w:id="154" w:name="_Ref237785312"/>
      <w:bookmarkStart w:id="155" w:name="_Toc242780605"/>
      <w:r w:rsidRPr="00585C97">
        <w:rPr>
          <w:noProof/>
        </w:rPr>
        <w:t>Raumsimulation</w:t>
      </w:r>
      <w:r>
        <w:rPr>
          <w:noProof/>
        </w:rPr>
        <w:t>,</w:t>
      </w:r>
      <w:r w:rsidRPr="00585C97">
        <w:rPr>
          <w:noProof/>
        </w:rPr>
        <w:t xml:space="preserve"> FOV</w:t>
      </w:r>
      <w:r>
        <w:rPr>
          <w:noProof/>
        </w:rPr>
        <w:t xml:space="preserve"> und</w:t>
      </w:r>
      <w:r w:rsidRPr="00585C97">
        <w:rPr>
          <w:noProof/>
        </w:rPr>
        <w:t xml:space="preserve"> Kameraposition</w:t>
      </w:r>
      <w:bookmarkEnd w:id="154"/>
      <w:bookmarkEnd w:id="155"/>
    </w:p>
    <w:p w14:paraId="4F074D6C" w14:textId="2763B855" w:rsidR="00687975" w:rsidRDefault="00BF5F05" w:rsidP="00687975">
      <w:pPr>
        <w:rPr>
          <w:noProof/>
        </w:rPr>
      </w:pPr>
      <w:r>
        <w:t>Im Folgenden</w:t>
      </w:r>
      <w:r w:rsidR="00687975" w:rsidRPr="00E5461B">
        <w:t xml:space="preserve"> werden die Anforderungen an das Kamerasichtfeld</w:t>
      </w:r>
      <w:r w:rsidR="00711E9D">
        <w:t xml:space="preserve"> bestimmt</w:t>
      </w:r>
      <w:r w:rsidR="00687975" w:rsidRPr="00E5461B">
        <w:t xml:space="preserve">. Es wird getestet, welches </w:t>
      </w:r>
      <w:proofErr w:type="spellStart"/>
      <w:r w:rsidR="00687975" w:rsidRPr="00E5461B">
        <w:t>hFOV</w:t>
      </w:r>
      <w:proofErr w:type="spellEnd"/>
      <w:r w:rsidR="00687975" w:rsidRPr="00E5461B">
        <w:t xml:space="preserve"> und </w:t>
      </w:r>
      <w:proofErr w:type="spellStart"/>
      <w:r w:rsidR="00687975" w:rsidRPr="00E5461B">
        <w:t>vFOV</w:t>
      </w:r>
      <w:proofErr w:type="spellEnd"/>
      <w:r w:rsidR="00687975" w:rsidRPr="00E5461B">
        <w:t xml:space="preserve"> unter bestimmten Bedingungen notwendig </w:t>
      </w:r>
      <w:r>
        <w:t>ist und was dieses Beeinflusst</w:t>
      </w:r>
      <w:r w:rsidR="00687975" w:rsidRPr="00E5461B">
        <w:t xml:space="preserve">. </w:t>
      </w:r>
      <w:proofErr w:type="spellStart"/>
      <w:r w:rsidR="00711E9D" w:rsidRPr="00E5461B">
        <w:t>hFOV</w:t>
      </w:r>
      <w:proofErr w:type="spellEnd"/>
      <w:r w:rsidR="00711E9D" w:rsidRPr="00E5461B">
        <w:t xml:space="preserve"> und </w:t>
      </w:r>
      <w:proofErr w:type="spellStart"/>
      <w:r w:rsidR="00711E9D" w:rsidRPr="00E5461B">
        <w:t>vFOV</w:t>
      </w:r>
      <w:proofErr w:type="spellEnd"/>
      <w:r w:rsidR="00711E9D" w:rsidRPr="00E5461B">
        <w:t xml:space="preserve"> </w:t>
      </w:r>
      <w:r w:rsidR="00711E9D">
        <w:t>werden</w:t>
      </w:r>
      <w:r w:rsidR="00687975" w:rsidRPr="00E5461B">
        <w:t xml:space="preserve"> am Ende in ein </w:t>
      </w:r>
      <w:proofErr w:type="spellStart"/>
      <w:r w:rsidR="00687975" w:rsidRPr="00E5461B">
        <w:t>dFOV</w:t>
      </w:r>
      <w:proofErr w:type="spellEnd"/>
      <w:r w:rsidR="00687975" w:rsidRPr="00E5461B">
        <w:t xml:space="preserve"> mit dem gängigen Seitenverhältnis 16:9 umgerechnet. </w:t>
      </w:r>
      <w:r w:rsidRPr="00BF5F05">
        <w:t>Die Größe des FO</w:t>
      </w:r>
      <w:r>
        <w:t>Vs</w:t>
      </w:r>
      <w:r w:rsidRPr="00BF5F05">
        <w:t xml:space="preserve"> steht in Abhängigkeit zu folgenden Faktoren</w:t>
      </w:r>
      <w:r w:rsidR="00687975" w:rsidRPr="00E5461B">
        <w:t>:</w:t>
      </w:r>
    </w:p>
    <w:p w14:paraId="6632078B" w14:textId="77777777" w:rsidR="00687975" w:rsidRPr="00585C97" w:rsidRDefault="00687975" w:rsidP="00687975">
      <w:pPr>
        <w:rPr>
          <w:noProof/>
        </w:rPr>
      </w:pPr>
    </w:p>
    <w:p w14:paraId="28583B23" w14:textId="4884FC4A" w:rsidR="00687975" w:rsidRPr="00585C97" w:rsidRDefault="00687975" w:rsidP="00687975">
      <w:pPr>
        <w:pStyle w:val="Grundtext"/>
        <w:numPr>
          <w:ilvl w:val="0"/>
          <w:numId w:val="31"/>
        </w:numPr>
        <w:rPr>
          <w:noProof/>
        </w:rPr>
      </w:pPr>
      <w:r w:rsidRPr="00585C97">
        <w:rPr>
          <w:noProof/>
        </w:rPr>
        <w:t xml:space="preserve">Standzone: Bereich, am Boden, auf dem der Dirigent sich aufhalten darf, um </w:t>
      </w:r>
      <w:r w:rsidR="00100BBF">
        <w:rPr>
          <w:noProof/>
        </w:rPr>
        <w:t>mit dem System zu interagieren</w:t>
      </w:r>
    </w:p>
    <w:p w14:paraId="5BE166CF" w14:textId="77777777" w:rsidR="00687975" w:rsidRPr="00585C97" w:rsidRDefault="00687975" w:rsidP="00687975">
      <w:pPr>
        <w:pStyle w:val="Grundtext"/>
        <w:numPr>
          <w:ilvl w:val="0"/>
          <w:numId w:val="31"/>
        </w:numPr>
        <w:rPr>
          <w:noProof/>
        </w:rPr>
      </w:pPr>
      <w:r w:rsidRPr="00585C97">
        <w:rPr>
          <w:noProof/>
        </w:rPr>
        <w:t>Armradius: Bereich, welchen die Arme des Dirigenten in Anspruch nehmen, wenn er „dirigiert“</w:t>
      </w:r>
      <w:r>
        <w:rPr>
          <w:noProof/>
        </w:rPr>
        <w:t>,</w:t>
      </w:r>
      <w:r w:rsidRPr="00585C97">
        <w:rPr>
          <w:noProof/>
        </w:rPr>
        <w:t xml:space="preserve"> also mit </w:t>
      </w:r>
      <w:r>
        <w:rPr>
          <w:noProof/>
        </w:rPr>
        <w:t>der Gestensteuerung interagiert</w:t>
      </w:r>
      <w:r w:rsidRPr="00585C97">
        <w:rPr>
          <w:noProof/>
        </w:rPr>
        <w:t>.</w:t>
      </w:r>
    </w:p>
    <w:p w14:paraId="7131FCC5" w14:textId="77777777" w:rsidR="00687975" w:rsidRPr="00585C97" w:rsidRDefault="00687975" w:rsidP="00687975">
      <w:pPr>
        <w:pStyle w:val="Grundtext"/>
        <w:numPr>
          <w:ilvl w:val="0"/>
          <w:numId w:val="31"/>
        </w:numPr>
        <w:rPr>
          <w:noProof/>
        </w:rPr>
      </w:pPr>
      <w:r w:rsidRPr="00585C97">
        <w:rPr>
          <w:noProof/>
        </w:rPr>
        <w:t>Entfernung der Kamera zum Dirigenten bzw. zur Standzone.</w:t>
      </w:r>
      <w:r>
        <w:rPr>
          <w:noProof/>
        </w:rPr>
        <w:t xml:space="preserve"> Diese ist abhänig von der Positionierung der Kamera und der Standzone</w:t>
      </w:r>
    </w:p>
    <w:p w14:paraId="25BB0F26" w14:textId="77777777" w:rsidR="00687975" w:rsidRPr="00585C97" w:rsidRDefault="00687975" w:rsidP="00687975">
      <w:pPr>
        <w:pStyle w:val="Grundtext"/>
        <w:numPr>
          <w:ilvl w:val="0"/>
          <w:numId w:val="31"/>
        </w:numPr>
        <w:rPr>
          <w:noProof/>
        </w:rPr>
      </w:pPr>
      <w:r w:rsidRPr="00585C97">
        <w:rPr>
          <w:noProof/>
        </w:rPr>
        <w:t>Neigungswinkel</w:t>
      </w:r>
      <w:r>
        <w:rPr>
          <w:noProof/>
        </w:rPr>
        <w:t>:</w:t>
      </w:r>
      <w:r w:rsidRPr="00585C97">
        <w:rPr>
          <w:noProof/>
        </w:rPr>
        <w:t xml:space="preserve"> aus welcher Höhe ist die Kamera auf den Dirigenten gerichtet.</w:t>
      </w:r>
      <w:r>
        <w:rPr>
          <w:noProof/>
        </w:rPr>
        <w:t xml:space="preserve"> Das verändert bzw. verzerrt die Größe des Dirigenten im Bild.</w:t>
      </w:r>
    </w:p>
    <w:p w14:paraId="3AF7A08B" w14:textId="1E2FCFDD" w:rsidR="00100BBF" w:rsidRDefault="00100BBF" w:rsidP="00100BBF">
      <w:pPr>
        <w:pStyle w:val="Stichpunkte1"/>
        <w:rPr>
          <w:noProof/>
        </w:rPr>
      </w:pPr>
      <w:r w:rsidRPr="00100BBF">
        <w:rPr>
          <w:noProof/>
        </w:rPr>
        <w:t xml:space="preserve">Größe des Dirigenten: die menschliche Körpergröße, der daraus resultierende Armradius sowie </w:t>
      </w:r>
      <w:r>
        <w:rPr>
          <w:noProof/>
        </w:rPr>
        <w:t>seine Armhöhe</w:t>
      </w:r>
      <w:r w:rsidRPr="00100BBF">
        <w:rPr>
          <w:noProof/>
        </w:rPr>
        <w:t>.</w:t>
      </w:r>
    </w:p>
    <w:p w14:paraId="6DD1E1C4" w14:textId="77777777" w:rsidR="00100BBF" w:rsidRPr="00100BBF" w:rsidRDefault="00100BBF" w:rsidP="00100BBF">
      <w:pPr>
        <w:pStyle w:val="Stichpunkte1"/>
        <w:numPr>
          <w:ilvl w:val="0"/>
          <w:numId w:val="0"/>
        </w:numPr>
        <w:ind w:left="720" w:hanging="360"/>
        <w:rPr>
          <w:noProof/>
        </w:rPr>
      </w:pPr>
    </w:p>
    <w:p w14:paraId="192E7761" w14:textId="35F3AF06" w:rsidR="00687975" w:rsidRDefault="00687975" w:rsidP="00687975">
      <w:pPr>
        <w:rPr>
          <w:noProof/>
        </w:rPr>
      </w:pPr>
      <w:r w:rsidRPr="00585C97">
        <w:rPr>
          <w:noProof/>
        </w:rPr>
        <w:t xml:space="preserve">Ein </w:t>
      </w:r>
      <w:hyperlink r:id="rId101" w:history="1">
        <w:r w:rsidRPr="00585C97">
          <w:rPr>
            <w:rStyle w:val="Hyperlink"/>
            <w:noProof/>
          </w:rPr>
          <w:t>3D-Mode</w:t>
        </w:r>
        <w:r>
          <w:rPr>
            <w:rStyle w:val="Hyperlink"/>
            <w:noProof/>
          </w:rPr>
          <w:t>l</w:t>
        </w:r>
        <w:r w:rsidRPr="00585C97">
          <w:rPr>
            <w:rStyle w:val="Hyperlink"/>
            <w:noProof/>
          </w:rPr>
          <w:t>l</w:t>
        </w:r>
      </w:hyperlink>
      <w:r>
        <w:t xml:space="preserve"> </w:t>
      </w:r>
      <w:r>
        <w:fldChar w:fldCharType="begin"/>
      </w:r>
      <w:r w:rsidR="008D1FF4">
        <w:instrText xml:space="preserve"> ADDIN ZOTERO_ITEM CSL_CITATION {"citationID":"dks3XBmt","properties":{"unsorted":false,"formattedCitation":"[98]","plainCitation":"[98]","noteIndex":0},"citationItems":[{"id":216,"uris":["http://zotero.org/users/20567757/items/8BS83AKZ"],"itemData":{"id":216,"type":"software","genre":"onshape","title":"Symulation des 3D-Audioraums der BHT","URL":"https://cad.onshape.com/documents/00b008a3f533eca98fac5bba/w/b6eb2c8f02007af9c686e203/e/60674b425d3e898ddf7b70c7","author":[{"family":"wegener","given":"jonas"}],"issued":{"date-parts":[["2026",9,25]]}}}],"schema":"https://github.com/citation-style-language/schema/raw/master/csl-citation.json"} </w:instrText>
      </w:r>
      <w:r>
        <w:fldChar w:fldCharType="separate"/>
      </w:r>
      <w:r w:rsidR="008D1FF4" w:rsidRPr="008D1FF4">
        <w:t>[98]</w:t>
      </w:r>
      <w:r>
        <w:fldChar w:fldCharType="end"/>
      </w:r>
      <w:r w:rsidRPr="00585C97">
        <w:rPr>
          <w:noProof/>
        </w:rPr>
        <w:t xml:space="preserve"> des 3D-Audio</w:t>
      </w:r>
      <w:r>
        <w:rPr>
          <w:noProof/>
        </w:rPr>
        <w:t>r</w:t>
      </w:r>
      <w:r w:rsidRPr="00585C97">
        <w:rPr>
          <w:noProof/>
        </w:rPr>
        <w:t>aums soll helfen die Auswirkungen der genannten Faktoren zu sehen.</w:t>
      </w:r>
      <w:r w:rsidR="00100BBF">
        <w:rPr>
          <w:noProof/>
        </w:rPr>
        <w:t xml:space="preserve"> Auswirkungen untereinander und</w:t>
      </w:r>
      <w:r w:rsidRPr="00585C97">
        <w:rPr>
          <w:noProof/>
        </w:rPr>
        <w:t xml:space="preserve"> auf das</w:t>
      </w:r>
      <w:r>
        <w:rPr>
          <w:noProof/>
        </w:rPr>
        <w:t xml:space="preserve"> Kamera-</w:t>
      </w:r>
      <w:r w:rsidRPr="00585C97">
        <w:rPr>
          <w:noProof/>
        </w:rPr>
        <w:t xml:space="preserve">FOV.  Das Model wurde mit der kostenfreien Version von </w:t>
      </w:r>
      <w:hyperlink r:id="rId102" w:history="1">
        <w:r w:rsidRPr="00585C97">
          <w:rPr>
            <w:rStyle w:val="Hyperlink"/>
            <w:noProof/>
          </w:rPr>
          <w:t>onshape</w:t>
        </w:r>
      </w:hyperlink>
      <w:r>
        <w:t xml:space="preserve"> </w:t>
      </w:r>
      <w:r>
        <w:fldChar w:fldCharType="begin"/>
      </w:r>
      <w:r w:rsidR="008D1FF4">
        <w:instrText xml:space="preserve"> ADDIN ZOTERO_ITEM CSL_CITATION {"citationID":"glgK3qWM","properties":{"unsorted":false,"formattedCitation":"[99]","plainCitation":"[99]","noteIndex":0},"citationItems":[{"id":300,"uris":["http://zotero.org/users/20567757/items/PLHUUNWR"],"itemData":{"id":300,"type":"webpage","abstract":"Onshape is a product development platform that brings together all the tools needed to develop a product from conception to production.","language":"en","title":"Onshape | Product Development Platform","URL":"https://www.onshape.com/en/","author":[{"family":"Business","given":"Onshape","suffix":"a PTC"}],"accessed":{"date-parts":[["2026",10,10]]}}}],"schema":"https://github.com/citation-style-language/schema/raw/master/csl-citation.json"} </w:instrText>
      </w:r>
      <w:r>
        <w:fldChar w:fldCharType="separate"/>
      </w:r>
      <w:r w:rsidR="008D1FF4" w:rsidRPr="008D1FF4">
        <w:t>[99]</w:t>
      </w:r>
      <w:r>
        <w:fldChar w:fldCharType="end"/>
      </w:r>
      <w:r w:rsidRPr="00585C97">
        <w:rPr>
          <w:noProof/>
        </w:rPr>
        <w:t xml:space="preserve"> erstellt, </w:t>
      </w:r>
      <w:r>
        <w:rPr>
          <w:noProof/>
        </w:rPr>
        <w:t>einer</w:t>
      </w:r>
      <w:r w:rsidRPr="00585C97">
        <w:rPr>
          <w:noProof/>
        </w:rPr>
        <w:t xml:space="preserve"> 3D-Moddeling Web-Browser Applikation.</w:t>
      </w:r>
    </w:p>
    <w:p w14:paraId="26A6855A" w14:textId="77777777" w:rsidR="00687975" w:rsidRPr="00585C97" w:rsidRDefault="00687975" w:rsidP="00687975">
      <w:pPr>
        <w:rPr>
          <w:noProof/>
        </w:rPr>
      </w:pPr>
    </w:p>
    <w:p w14:paraId="5D56A19D" w14:textId="6D15A9CC" w:rsidR="00687975" w:rsidRPr="00585C97" w:rsidRDefault="00687975" w:rsidP="00687975">
      <w:pPr>
        <w:rPr>
          <w:noProof/>
        </w:rPr>
      </w:pPr>
      <w:r w:rsidRPr="00D6625C">
        <w:t xml:space="preserve">Die Simulation zeigt nicht den gesamten Raum, in dem sich das Audiosystem befindet, sondern nur den Raum innerhalb des Systems, also den Gerüstaufbau mit dem Lautsprechersystem, </w:t>
      </w:r>
      <w:r>
        <w:t>in</w:t>
      </w:r>
      <w:r w:rsidRPr="00D6625C">
        <w:t xml:space="preserve"> welchem sich der Dirigent aufhalten soll. </w:t>
      </w:r>
      <w:r w:rsidR="00100BBF" w:rsidRPr="00D6625C">
        <w:t xml:space="preserve">Der Raum um das </w:t>
      </w:r>
      <w:r w:rsidR="00AD6D8B">
        <w:t>System</w:t>
      </w:r>
      <w:r w:rsidR="00100BBF" w:rsidRPr="00D6625C">
        <w:t xml:space="preserve"> herum ist nur schemenhaft dargestellt. Es existieren nur Boden und Fensterfront, um die Ausrichtung des Systems im Raum deutlich zu machen.</w:t>
      </w:r>
      <w:r w:rsidR="00100BBF">
        <w:t xml:space="preserve"> Siehe </w:t>
      </w:r>
      <w:r w:rsidR="00100BBF">
        <w:fldChar w:fldCharType="begin"/>
      </w:r>
      <w:r w:rsidR="00100BBF">
        <w:instrText xml:space="preserve"> REF _Ref242528798 \h </w:instrText>
      </w:r>
      <w:r w:rsidR="00100BBF">
        <w:fldChar w:fldCharType="separate"/>
      </w:r>
      <w:r w:rsidR="00100BBF" w:rsidRPr="00585C97">
        <w:t xml:space="preserve">Figure </w:t>
      </w:r>
      <w:r w:rsidR="00100BBF">
        <w:rPr>
          <w:noProof/>
        </w:rPr>
        <w:t>34</w:t>
      </w:r>
      <w:r w:rsidR="00100BBF">
        <w:fldChar w:fldCharType="end"/>
      </w:r>
      <w:r w:rsidR="00100BBF">
        <w:t xml:space="preserve">. </w:t>
      </w:r>
      <w:r w:rsidR="00AD6D8B">
        <w:t>Das</w:t>
      </w:r>
      <w:r w:rsidR="00AD6D8B" w:rsidRPr="00D6625C">
        <w:t xml:space="preserve"> Lautsprecher</w:t>
      </w:r>
      <w:r w:rsidR="00AD6D8B">
        <w:t>gerüst</w:t>
      </w:r>
      <w:r w:rsidR="00AD6D8B" w:rsidRPr="00D6625C">
        <w:t xml:space="preserve"> hat in der Realität die Außenmaße 4</w:t>
      </w:r>
      <w:r w:rsidR="003C5677">
        <w:t xml:space="preserve"> m</w:t>
      </w:r>
      <w:r w:rsidR="00AD6D8B" w:rsidRPr="00D6625C">
        <w:t xml:space="preserve"> x 4 </w:t>
      </w:r>
      <w:r w:rsidR="003C5677">
        <w:t xml:space="preserve">m </w:t>
      </w:r>
      <w:r w:rsidR="00AD6D8B" w:rsidRPr="00D6625C">
        <w:t>x 3</w:t>
      </w:r>
      <w:r w:rsidR="003C5677">
        <w:t xml:space="preserve"> m</w:t>
      </w:r>
      <w:r w:rsidR="00AD6D8B" w:rsidRPr="00D6625C">
        <w:t xml:space="preserve"> (3m ist die Höhe) </w:t>
      </w:r>
      <w:r w:rsidR="00AD6D8B" w:rsidRPr="00D6625C">
        <w:lastRenderedPageBreak/>
        <w:t xml:space="preserve">mit Abweichungen innerhalb von +/- 2,5cm. Diese Toleranz von 2,5cm gilt auch für die Unterschiede zwischen Realität und dem </w:t>
      </w:r>
      <w:r w:rsidR="00AD6D8B">
        <w:t>s</w:t>
      </w:r>
      <w:r w:rsidR="00AD6D8B" w:rsidRPr="00D6625C">
        <w:t>imulierte</w:t>
      </w:r>
      <w:r w:rsidR="00AD6D8B">
        <w:t>n</w:t>
      </w:r>
      <w:r w:rsidR="00AD6D8B" w:rsidRPr="00D6625C">
        <w:t xml:space="preserve"> Modell. </w:t>
      </w:r>
      <w:r w:rsidRPr="00D6625C">
        <w:t>Zudem sind kleine räumliche und strukturelle Merkmale des Model</w:t>
      </w:r>
      <w:r>
        <w:t>l</w:t>
      </w:r>
      <w:r w:rsidRPr="00D6625C">
        <w:t>s ebenfalls anders als in der Realität. Grund dafür ist, dass Strukturen vereinfacht wurden, welche für die Simulationszwecke unrelevant sind. Kleinteile wie Lautsprecher Halterungen und elektrische Leitungen wurde</w:t>
      </w:r>
      <w:r>
        <w:t>n</w:t>
      </w:r>
      <w:r w:rsidRPr="00D6625C">
        <w:t xml:space="preserve"> weggelassen. </w:t>
      </w:r>
    </w:p>
    <w:p w14:paraId="5F82EEA8" w14:textId="77777777" w:rsidR="00687975" w:rsidRPr="00585C97" w:rsidRDefault="00687975" w:rsidP="00687975">
      <w:pPr>
        <w:pStyle w:val="Grundtext"/>
        <w:keepNext/>
        <w:jc w:val="center"/>
        <w:rPr>
          <w:noProof/>
        </w:rPr>
      </w:pPr>
      <w:r w:rsidRPr="00585C97">
        <w:rPr>
          <w:noProof/>
        </w:rPr>
        <w:drawing>
          <wp:inline distT="0" distB="0" distL="0" distR="0" wp14:anchorId="0945AA6E" wp14:editId="50A7EC1E">
            <wp:extent cx="2619375" cy="1851150"/>
            <wp:effectExtent l="0" t="0" r="0" b="0"/>
            <wp:docPr id="1791997099" name="Grafik 3" descr="Medell des 3D-Audio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97099" name="Grafik 3" descr="Medell des 3D-Audiosystems"/>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661890" cy="1881196"/>
                    </a:xfrm>
                    <a:prstGeom prst="rect">
                      <a:avLst/>
                    </a:prstGeom>
                    <a:noFill/>
                    <a:ln>
                      <a:noFill/>
                    </a:ln>
                  </pic:spPr>
                </pic:pic>
              </a:graphicData>
            </a:graphic>
          </wp:inline>
        </w:drawing>
      </w:r>
      <w:r w:rsidRPr="00585C97">
        <w:rPr>
          <w:noProof/>
        </w:rPr>
        <w:drawing>
          <wp:inline distT="0" distB="0" distL="0" distR="0" wp14:anchorId="551A108A" wp14:editId="63F96F93">
            <wp:extent cx="2655142" cy="1876425"/>
            <wp:effectExtent l="0" t="0" r="0" b="0"/>
            <wp:docPr id="159248583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665882" cy="1884015"/>
                    </a:xfrm>
                    <a:prstGeom prst="rect">
                      <a:avLst/>
                    </a:prstGeom>
                    <a:noFill/>
                    <a:ln>
                      <a:noFill/>
                    </a:ln>
                  </pic:spPr>
                </pic:pic>
              </a:graphicData>
            </a:graphic>
          </wp:inline>
        </w:drawing>
      </w:r>
    </w:p>
    <w:p w14:paraId="3D0A8F14" w14:textId="0C11417C" w:rsidR="00687975" w:rsidRPr="00585C97" w:rsidRDefault="00687975" w:rsidP="00687975">
      <w:pPr>
        <w:pStyle w:val="Beschriftung"/>
        <w:jc w:val="center"/>
      </w:pPr>
      <w:bookmarkStart w:id="156" w:name="_Ref242528798"/>
      <w:bookmarkStart w:id="157" w:name="_Toc239338456"/>
      <w:r w:rsidRPr="00585C97">
        <w:t xml:space="preserve">Figure </w:t>
      </w:r>
      <w:r w:rsidR="005315BE">
        <w:fldChar w:fldCharType="begin"/>
      </w:r>
      <w:r w:rsidR="005315BE">
        <w:instrText xml:space="preserve"> SEQ Figure \* ARABIC </w:instrText>
      </w:r>
      <w:r w:rsidR="005315BE">
        <w:fldChar w:fldCharType="separate"/>
      </w:r>
      <w:r w:rsidR="005315BE">
        <w:rPr>
          <w:noProof/>
        </w:rPr>
        <w:t>29</w:t>
      </w:r>
      <w:r w:rsidR="005315BE">
        <w:rPr>
          <w:noProof/>
        </w:rPr>
        <w:fldChar w:fldCharType="end"/>
      </w:r>
      <w:bookmarkEnd w:id="156"/>
      <w:r w:rsidRPr="00585C97">
        <w:t xml:space="preserve"> – Modell Audiosystem leer und mir 1.80m Mensch und Standzone</w:t>
      </w:r>
      <w:bookmarkEnd w:id="157"/>
    </w:p>
    <w:p w14:paraId="591FC942" w14:textId="77777777" w:rsidR="00687975" w:rsidRPr="00585C97" w:rsidRDefault="00687975" w:rsidP="00687975"/>
    <w:p w14:paraId="3378BE65" w14:textId="77777777" w:rsidR="00687975" w:rsidRPr="00585C97" w:rsidRDefault="00687975" w:rsidP="00687975">
      <w:pPr>
        <w:pStyle w:val="Grundtext"/>
        <w:keepNext/>
        <w:jc w:val="center"/>
        <w:rPr>
          <w:noProof/>
        </w:rPr>
      </w:pPr>
      <w:r w:rsidRPr="00585C97">
        <w:rPr>
          <w:noProof/>
        </w:rPr>
        <w:drawing>
          <wp:inline distT="0" distB="0" distL="0" distR="0" wp14:anchorId="733A3463" wp14:editId="1AF8BFF0">
            <wp:extent cx="2505075" cy="2063782"/>
            <wp:effectExtent l="0" t="0" r="0" b="0"/>
            <wp:docPr id="19578802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l="3626" r="10592"/>
                    <a:stretch>
                      <a:fillRect/>
                    </a:stretch>
                  </pic:blipFill>
                  <pic:spPr bwMode="auto">
                    <a:xfrm>
                      <a:off x="0" y="0"/>
                      <a:ext cx="2532723" cy="2086559"/>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53E82B55" wp14:editId="0CD35138">
            <wp:extent cx="2886075" cy="2039629"/>
            <wp:effectExtent l="0" t="0" r="0" b="0"/>
            <wp:docPr id="149138978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931685" cy="2071862"/>
                    </a:xfrm>
                    <a:prstGeom prst="rect">
                      <a:avLst/>
                    </a:prstGeom>
                    <a:noFill/>
                    <a:ln>
                      <a:noFill/>
                    </a:ln>
                  </pic:spPr>
                </pic:pic>
              </a:graphicData>
            </a:graphic>
          </wp:inline>
        </w:drawing>
      </w:r>
    </w:p>
    <w:p w14:paraId="3A2D053B" w14:textId="0E043363" w:rsidR="00687975" w:rsidRPr="00585C97" w:rsidRDefault="00687975" w:rsidP="00687975">
      <w:pPr>
        <w:pStyle w:val="Beschriftung"/>
        <w:jc w:val="center"/>
      </w:pPr>
      <w:bookmarkStart w:id="158" w:name="_Ref237616346"/>
      <w:bookmarkStart w:id="159" w:name="_Ref228563113"/>
      <w:bookmarkStart w:id="160" w:name="_Toc239338457"/>
      <w:r w:rsidRPr="00585C97">
        <w:t xml:space="preserve">Figure </w:t>
      </w:r>
      <w:r w:rsidR="005315BE">
        <w:fldChar w:fldCharType="begin"/>
      </w:r>
      <w:r w:rsidR="005315BE">
        <w:instrText xml:space="preserve"> SEQ Figure \* ARABIC </w:instrText>
      </w:r>
      <w:r w:rsidR="005315BE">
        <w:fldChar w:fldCharType="separate"/>
      </w:r>
      <w:r w:rsidR="005315BE">
        <w:rPr>
          <w:noProof/>
        </w:rPr>
        <w:t>30</w:t>
      </w:r>
      <w:r w:rsidR="005315BE">
        <w:rPr>
          <w:noProof/>
        </w:rPr>
        <w:fldChar w:fldCharType="end"/>
      </w:r>
      <w:bookmarkEnd w:id="158"/>
      <w:r w:rsidRPr="00585C97">
        <w:t xml:space="preserve"> </w:t>
      </w:r>
      <w:bookmarkStart w:id="161" w:name="_Ref228563199"/>
      <w:r w:rsidRPr="00585C97">
        <w:t>- Modell Audiosystem mit Aktionsbereich</w:t>
      </w:r>
      <w:bookmarkEnd w:id="159"/>
      <w:bookmarkEnd w:id="160"/>
      <w:bookmarkEnd w:id="161"/>
    </w:p>
    <w:p w14:paraId="0D2829B2" w14:textId="77777777" w:rsidR="009861EB" w:rsidRDefault="009861EB" w:rsidP="00687975">
      <w:pPr>
        <w:rPr>
          <w:noProof/>
        </w:rPr>
      </w:pPr>
    </w:p>
    <w:p w14:paraId="01007AD8" w14:textId="77777777" w:rsidR="00FE70C6" w:rsidRDefault="00687975" w:rsidP="00687975">
      <w:pPr>
        <w:rPr>
          <w:noProof/>
        </w:rPr>
      </w:pPr>
      <w:r w:rsidRPr="00585C97">
        <w:rPr>
          <w:noProof/>
        </w:rPr>
        <w:t xml:space="preserve">Die Bilder in </w:t>
      </w:r>
      <w:r w:rsidRPr="00585C97">
        <w:rPr>
          <w:noProof/>
        </w:rPr>
        <w:fldChar w:fldCharType="begin"/>
      </w:r>
      <w:r w:rsidRPr="00585C97">
        <w:rPr>
          <w:noProof/>
        </w:rPr>
        <w:instrText xml:space="preserve"> REF _Ref237616346 \h </w:instrText>
      </w:r>
      <w:r>
        <w:rPr>
          <w:noProof/>
        </w:rPr>
        <w:instrText xml:space="preserve"> \* MERGEFORMAT </w:instrText>
      </w:r>
      <w:r w:rsidRPr="00585C97">
        <w:rPr>
          <w:noProof/>
        </w:rPr>
      </w:r>
      <w:r w:rsidRPr="00585C97">
        <w:rPr>
          <w:noProof/>
        </w:rPr>
        <w:fldChar w:fldCharType="separate"/>
      </w:r>
      <w:r w:rsidR="00AD6D8B" w:rsidRPr="00585C97">
        <w:t xml:space="preserve">Figure </w:t>
      </w:r>
      <w:r w:rsidR="00AD6D8B">
        <w:rPr>
          <w:noProof/>
        </w:rPr>
        <w:t>31</w:t>
      </w:r>
      <w:r w:rsidRPr="00585C97">
        <w:rPr>
          <w:noProof/>
        </w:rPr>
        <w:fldChar w:fldCharType="end"/>
      </w:r>
      <w:r w:rsidRPr="00585C97">
        <w:rPr>
          <w:noProof/>
        </w:rPr>
        <w:t xml:space="preserve"> Zeigen den Bereich im Raum in den Gesten erkannt werden sollen. Das Linke Bild zeigt neben dem</w:t>
      </w:r>
      <w:r w:rsidR="00AD6D8B">
        <w:rPr>
          <w:noProof/>
        </w:rPr>
        <w:t xml:space="preserve"> </w:t>
      </w:r>
      <w:r w:rsidRPr="00585C97">
        <w:rPr>
          <w:noProof/>
        </w:rPr>
        <w:t>Dirigenten auch zwei</w:t>
      </w:r>
      <w:r w:rsidR="00AD6D8B">
        <w:rPr>
          <w:noProof/>
        </w:rPr>
        <w:t xml:space="preserve"> mit ihm verbundene</w:t>
      </w:r>
      <w:r w:rsidRPr="00585C97">
        <w:rPr>
          <w:noProof/>
        </w:rPr>
        <w:t xml:space="preserve"> quadratich-rundliche Bereiche</w:t>
      </w:r>
      <w:r w:rsidR="00AD6D8B">
        <w:rPr>
          <w:noProof/>
        </w:rPr>
        <w:t>, in orange</w:t>
      </w:r>
      <w:r w:rsidRPr="00585C97">
        <w:rPr>
          <w:noProof/>
        </w:rPr>
        <w:t>. Diese entstanden durch einen Ansatz, in dem Armradius und Kopfhöhe über die Fläche der Standzone ausgetragen wurden. Die Bereiche umschließen mögliche Positionen von Arm und Kopf. Der Ansatz im Bild rechts erweitert den Armbereich, um die Möglichkeit den Arm zu heben und zu senken. Dieser Neue Armbereich umschließt alle möglichen Kopfpositionen und macht einen</w:t>
      </w:r>
      <w:r>
        <w:rPr>
          <w:noProof/>
        </w:rPr>
        <w:t xml:space="preserve"> extra</w:t>
      </w:r>
      <w:r w:rsidRPr="00585C97">
        <w:rPr>
          <w:noProof/>
        </w:rPr>
        <w:t xml:space="preserve"> Kopfbereich redundant. </w:t>
      </w:r>
    </w:p>
    <w:p w14:paraId="6D3D8FAA" w14:textId="77777777" w:rsidR="00FE70C6" w:rsidRDefault="00FE70C6" w:rsidP="00687975">
      <w:pPr>
        <w:rPr>
          <w:noProof/>
        </w:rPr>
      </w:pPr>
    </w:p>
    <w:p w14:paraId="6C2E686C" w14:textId="3C92F7EA" w:rsidR="00687975" w:rsidRDefault="00687975" w:rsidP="00687975">
      <w:pPr>
        <w:rPr>
          <w:noProof/>
        </w:rPr>
      </w:pPr>
      <w:r w:rsidRPr="00585C97">
        <w:rPr>
          <w:noProof/>
        </w:rPr>
        <w:t xml:space="preserve">Die Simulation geht hier von einem 207 </w:t>
      </w:r>
      <w:r>
        <w:rPr>
          <w:noProof/>
        </w:rPr>
        <w:t>cm</w:t>
      </w:r>
      <w:r w:rsidRPr="00585C97">
        <w:rPr>
          <w:noProof/>
        </w:rPr>
        <w:t xml:space="preserve"> großen Menschen aus mit einer Armspanne von rund 223 cm, einer Streckhöhe (Arme nach oben) von 261 cm, einer Hals-Kopf-Partie von 34 cm Höhe über den Schultern und einer Schulterhöhe von 173 cm. Diese Maße sind aus den Abmessungen eines 190 cm großen Menschen linear hergeleitet</w:t>
      </w:r>
      <w:r>
        <w:rPr>
          <w:noProof/>
        </w:rPr>
        <w:t xml:space="preserve">. Für die hier angestrebte Genauigkeit soll </w:t>
      </w:r>
      <w:r w:rsidR="00AD6D8B">
        <w:rPr>
          <w:noProof/>
        </w:rPr>
        <w:t xml:space="preserve">diese </w:t>
      </w:r>
      <w:r w:rsidR="00AD6D8B" w:rsidRPr="00AD6D8B">
        <w:rPr>
          <w:noProof/>
        </w:rPr>
        <w:t xml:space="preserve">lineare </w:t>
      </w:r>
      <w:r w:rsidR="00AD6D8B">
        <w:rPr>
          <w:noProof/>
        </w:rPr>
        <w:t>S</w:t>
      </w:r>
      <w:r w:rsidR="00AD6D8B" w:rsidRPr="00AD6D8B">
        <w:rPr>
          <w:noProof/>
        </w:rPr>
        <w:t xml:space="preserve">kalierung </w:t>
      </w:r>
      <w:r>
        <w:rPr>
          <w:noProof/>
        </w:rPr>
        <w:t>reichen</w:t>
      </w:r>
      <w:r w:rsidRPr="00585C97">
        <w:rPr>
          <w:noProof/>
        </w:rPr>
        <w:t>. Der 207 cm Mensch repräsentier</w:t>
      </w:r>
      <w:r>
        <w:rPr>
          <w:noProof/>
        </w:rPr>
        <w:t>t</w:t>
      </w:r>
      <w:r w:rsidRPr="00585C97">
        <w:rPr>
          <w:noProof/>
        </w:rPr>
        <w:t xml:space="preserve"> die maximale menschliche Größe, welche die Simulation berücksichtig</w:t>
      </w:r>
      <w:r>
        <w:rPr>
          <w:noProof/>
        </w:rPr>
        <w:t>t</w:t>
      </w:r>
      <w:r w:rsidRPr="00585C97">
        <w:rPr>
          <w:noProof/>
        </w:rPr>
        <w:t xml:space="preserve">. </w:t>
      </w:r>
      <w:r w:rsidRPr="00585C97">
        <w:rPr>
          <w:noProof/>
        </w:rPr>
        <w:lastRenderedPageBreak/>
        <w:t xml:space="preserve">Diese </w:t>
      </w:r>
      <w:r>
        <w:rPr>
          <w:noProof/>
        </w:rPr>
        <w:t xml:space="preserve">maximal </w:t>
      </w:r>
      <w:r w:rsidRPr="00585C97">
        <w:rPr>
          <w:noProof/>
        </w:rPr>
        <w:t xml:space="preserve">Maße erlauben ca. 10 cm Freiraum zwischen </w:t>
      </w:r>
      <w:r>
        <w:rPr>
          <w:noProof/>
        </w:rPr>
        <w:t>einer</w:t>
      </w:r>
      <w:r w:rsidRPr="00585C97">
        <w:rPr>
          <w:noProof/>
        </w:rPr>
        <w:t xml:space="preserve"> gestreckten Haltung und dem Gerüstbalken oben in der Mitte. Dieser Mindestabstand ist der Grund für die Festlegung</w:t>
      </w:r>
      <w:r>
        <w:rPr>
          <w:noProof/>
        </w:rPr>
        <w:t>, der</w:t>
      </w:r>
      <w:r w:rsidRPr="00585C97">
        <w:rPr>
          <w:noProof/>
        </w:rPr>
        <w:t xml:space="preserve"> </w:t>
      </w:r>
      <w:r>
        <w:rPr>
          <w:noProof/>
        </w:rPr>
        <w:t xml:space="preserve">ansonsten wilkürlichen Wahl </w:t>
      </w:r>
      <w:r w:rsidRPr="00585C97">
        <w:rPr>
          <w:noProof/>
        </w:rPr>
        <w:t>der Maximalgröße.</w:t>
      </w:r>
    </w:p>
    <w:p w14:paraId="4B68D5B8" w14:textId="77777777" w:rsidR="00687975" w:rsidRPr="00585C97" w:rsidRDefault="00687975" w:rsidP="00687975">
      <w:pPr>
        <w:rPr>
          <w:noProof/>
        </w:rPr>
      </w:pPr>
    </w:p>
    <w:p w14:paraId="0FDBCFA2" w14:textId="77777777" w:rsidR="00687975" w:rsidRDefault="00687975" w:rsidP="00687975">
      <w:pPr>
        <w:rPr>
          <w:noProof/>
        </w:rPr>
      </w:pPr>
      <w:r w:rsidRPr="00585C97">
        <w:rPr>
          <w:noProof/>
        </w:rPr>
        <w:t>Die untere Körpergrenze soll ein 140 cm großer Mensch repräsentieren. Es wird willkürlich davon ausgegangen das noch kleinere Personen nicht mit diesem System interagieren werden. Die entsprechenden Körpermaße werden auch hier einfach linear abgeleitet.</w:t>
      </w:r>
    </w:p>
    <w:p w14:paraId="7EB940E1" w14:textId="77777777" w:rsidR="00687975" w:rsidRPr="00585C97" w:rsidRDefault="00687975" w:rsidP="00687975">
      <w:pPr>
        <w:rPr>
          <w:noProof/>
        </w:rPr>
      </w:pPr>
    </w:p>
    <w:p w14:paraId="23FAFF6F" w14:textId="1E37F36D" w:rsidR="00687975" w:rsidRPr="00585C97" w:rsidRDefault="00687975" w:rsidP="00687975">
      <w:pPr>
        <w:rPr>
          <w:noProof/>
          <w:color w:val="000000" w:themeColor="text1"/>
        </w:rPr>
      </w:pPr>
      <w:r w:rsidRPr="00585C97">
        <w:rPr>
          <w:noProof/>
          <w:color w:val="000000" w:themeColor="text1"/>
        </w:rPr>
        <w:t xml:space="preserve">Die folgende </w:t>
      </w:r>
      <w:r w:rsidR="00FE70C6" w:rsidRPr="00585C97">
        <w:rPr>
          <w:noProof/>
          <w:color w:val="000000" w:themeColor="text1"/>
        </w:rPr>
        <w:fldChar w:fldCharType="begin"/>
      </w:r>
      <w:r w:rsidR="00FE70C6" w:rsidRPr="00585C97">
        <w:rPr>
          <w:noProof/>
          <w:color w:val="000000" w:themeColor="text1"/>
        </w:rPr>
        <w:instrText xml:space="preserve"> REF _Ref237617729 \h </w:instrText>
      </w:r>
      <w:r w:rsidR="00FE70C6">
        <w:rPr>
          <w:noProof/>
          <w:color w:val="000000" w:themeColor="text1"/>
        </w:rPr>
        <w:instrText xml:space="preserve"> \* MERGEFORMAT </w:instrText>
      </w:r>
      <w:r w:rsidR="00FE70C6" w:rsidRPr="00585C97">
        <w:rPr>
          <w:noProof/>
          <w:color w:val="000000" w:themeColor="text1"/>
        </w:rPr>
      </w:r>
      <w:r w:rsidR="00FE70C6" w:rsidRPr="00585C97">
        <w:rPr>
          <w:noProof/>
          <w:color w:val="000000" w:themeColor="text1"/>
        </w:rPr>
        <w:fldChar w:fldCharType="separate"/>
      </w:r>
      <w:r w:rsidR="00FE70C6" w:rsidRPr="00585C97">
        <w:rPr>
          <w:noProof/>
        </w:rPr>
        <w:t xml:space="preserve">Figure </w:t>
      </w:r>
      <w:r w:rsidR="00FE70C6">
        <w:rPr>
          <w:noProof/>
        </w:rPr>
        <w:t>32</w:t>
      </w:r>
      <w:r w:rsidR="00FE70C6" w:rsidRPr="00585C97">
        <w:rPr>
          <w:noProof/>
          <w:color w:val="000000" w:themeColor="text1"/>
        </w:rPr>
        <w:fldChar w:fldCharType="end"/>
      </w:r>
      <w:r w:rsidR="00FE70C6">
        <w:rPr>
          <w:noProof/>
          <w:color w:val="000000" w:themeColor="text1"/>
        </w:rPr>
        <w:t xml:space="preserve"> </w:t>
      </w:r>
      <w:r w:rsidRPr="00585C97">
        <w:rPr>
          <w:noProof/>
          <w:color w:val="000000" w:themeColor="text1"/>
        </w:rPr>
        <w:t xml:space="preserve">zeigt zwei sich überschneidende Armbereiche im Sichtfeld der Kamera. In Orange, der Armbereich einer 207 cm großen Person und in Gelb, den einer 140 cm großen Person. Das Sichtfeld ist im Simulationsmodell durch eine hellblaue Pyramide dargestellt, deren Spitze die Position der Kameralinse repräsentiert. In </w:t>
      </w:r>
      <w:r w:rsidRPr="00585C97">
        <w:rPr>
          <w:noProof/>
          <w:color w:val="000000" w:themeColor="text1"/>
        </w:rPr>
        <w:fldChar w:fldCharType="begin"/>
      </w:r>
      <w:r w:rsidRPr="00585C97">
        <w:rPr>
          <w:noProof/>
          <w:color w:val="000000" w:themeColor="text1"/>
        </w:rPr>
        <w:instrText xml:space="preserve"> REF _Ref237617729 \h </w:instrText>
      </w:r>
      <w:r>
        <w:rPr>
          <w:noProof/>
          <w:color w:val="000000" w:themeColor="text1"/>
        </w:rPr>
        <w:instrText xml:space="preserve"> \* MERGEFORMAT </w:instrText>
      </w:r>
      <w:r w:rsidRPr="00585C97">
        <w:rPr>
          <w:noProof/>
          <w:color w:val="000000" w:themeColor="text1"/>
        </w:rPr>
      </w:r>
      <w:r w:rsidRPr="00585C97">
        <w:rPr>
          <w:noProof/>
          <w:color w:val="000000" w:themeColor="text1"/>
        </w:rPr>
        <w:fldChar w:fldCharType="separate"/>
      </w:r>
      <w:r w:rsidR="00FE70C6" w:rsidRPr="00585C97">
        <w:rPr>
          <w:noProof/>
        </w:rPr>
        <w:t xml:space="preserve">Figure </w:t>
      </w:r>
      <w:r w:rsidR="00FE70C6">
        <w:rPr>
          <w:noProof/>
        </w:rPr>
        <w:t>32</w:t>
      </w:r>
      <w:r w:rsidRPr="00585C97">
        <w:rPr>
          <w:noProof/>
          <w:color w:val="000000" w:themeColor="text1"/>
        </w:rPr>
        <w:fldChar w:fldCharType="end"/>
      </w:r>
      <w:r w:rsidRPr="00585C97">
        <w:rPr>
          <w:noProof/>
          <w:color w:val="000000" w:themeColor="text1"/>
        </w:rPr>
        <w:t xml:space="preserve"> lässt sich erkennen, dass das blaue Sichtfeld den orange-gelben Armbereich nicht vollständig einfängt. Das rechte Bild zeigt das gleiche Szenario wie links, nur aus der Blickrichtung der Kamera. Das blaue Sichtfeld ist hierbei undurchsichtig, um Bereichsaustritte besser sichtbar zu machen.</w:t>
      </w:r>
    </w:p>
    <w:p w14:paraId="6F261D5D" w14:textId="77777777" w:rsidR="00687975" w:rsidRPr="00585C97" w:rsidRDefault="00687975" w:rsidP="00687975">
      <w:pPr>
        <w:pStyle w:val="Grundtext"/>
        <w:keepNext/>
        <w:rPr>
          <w:noProof/>
        </w:rPr>
      </w:pPr>
      <w:r w:rsidRPr="00585C97">
        <w:rPr>
          <w:noProof/>
        </w:rPr>
        <w:drawing>
          <wp:inline distT="0" distB="0" distL="0" distR="0" wp14:anchorId="21DF960E" wp14:editId="198C6038">
            <wp:extent cx="2584122" cy="1850746"/>
            <wp:effectExtent l="0" t="0" r="0" b="0"/>
            <wp:docPr id="82607335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7486" r="8681"/>
                    <a:stretch>
                      <a:fillRect/>
                    </a:stretch>
                  </pic:blipFill>
                  <pic:spPr bwMode="auto">
                    <a:xfrm>
                      <a:off x="0" y="0"/>
                      <a:ext cx="2600129" cy="186221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3954029C" wp14:editId="66F4F256">
            <wp:extent cx="2411882" cy="1757493"/>
            <wp:effectExtent l="0" t="0" r="7620" b="0"/>
            <wp:docPr id="157767286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r="2982"/>
                    <a:stretch>
                      <a:fillRect/>
                    </a:stretch>
                  </pic:blipFill>
                  <pic:spPr bwMode="auto">
                    <a:xfrm>
                      <a:off x="0" y="0"/>
                      <a:ext cx="2432320" cy="1772386"/>
                    </a:xfrm>
                    <a:prstGeom prst="rect">
                      <a:avLst/>
                    </a:prstGeom>
                    <a:noFill/>
                    <a:ln>
                      <a:noFill/>
                    </a:ln>
                    <a:extLst>
                      <a:ext uri="{53640926-AAD7-44D8-BBD7-CCE9431645EC}">
                        <a14:shadowObscured xmlns:a14="http://schemas.microsoft.com/office/drawing/2010/main"/>
                      </a:ext>
                    </a:extLst>
                  </pic:spPr>
                </pic:pic>
              </a:graphicData>
            </a:graphic>
          </wp:inline>
        </w:drawing>
      </w:r>
    </w:p>
    <w:p w14:paraId="24416309" w14:textId="4A40E2C9" w:rsidR="00687975" w:rsidRPr="00585C97" w:rsidRDefault="00687975" w:rsidP="00687975">
      <w:pPr>
        <w:pStyle w:val="Beschriftung"/>
        <w:jc w:val="center"/>
      </w:pPr>
      <w:bookmarkStart w:id="162" w:name="_Ref237617729"/>
      <w:bookmarkStart w:id="163" w:name="_Toc239338458"/>
      <w:r w:rsidRPr="00585C97">
        <w:t xml:space="preserve">Figure </w:t>
      </w:r>
      <w:r w:rsidR="005315BE">
        <w:fldChar w:fldCharType="begin"/>
      </w:r>
      <w:r w:rsidR="005315BE">
        <w:instrText xml:space="preserve"> SEQ Figure \* ARABIC </w:instrText>
      </w:r>
      <w:r w:rsidR="005315BE">
        <w:fldChar w:fldCharType="separate"/>
      </w:r>
      <w:r w:rsidR="005315BE">
        <w:rPr>
          <w:noProof/>
        </w:rPr>
        <w:t>31</w:t>
      </w:r>
      <w:r w:rsidR="005315BE">
        <w:rPr>
          <w:noProof/>
        </w:rPr>
        <w:fldChar w:fldCharType="end"/>
      </w:r>
      <w:bookmarkEnd w:id="162"/>
      <w:r w:rsidRPr="00585C97">
        <w:t xml:space="preserve"> - Modell Audiosystem Armbereiche 207 cm und 140 cm im Sichtfeld 80° x 50°</w:t>
      </w:r>
      <w:bookmarkEnd w:id="163"/>
      <w:r>
        <w:t xml:space="preserve"> und 30° Kameraneigung</w:t>
      </w:r>
    </w:p>
    <w:p w14:paraId="5CB64910" w14:textId="77777777" w:rsidR="00687975" w:rsidRDefault="00687975" w:rsidP="00687975">
      <w:pPr>
        <w:rPr>
          <w:noProof/>
        </w:rPr>
      </w:pPr>
    </w:p>
    <w:p w14:paraId="581DC147" w14:textId="601505F4" w:rsidR="00687975" w:rsidRDefault="00687975" w:rsidP="00687975">
      <w:r>
        <w:t>Der we</w:t>
      </w:r>
      <w:r w:rsidR="00FE70C6">
        <w:t>i</w:t>
      </w:r>
      <w:r>
        <w:t>tere Testablauf befindet sich im Anhang</w:t>
      </w:r>
      <w:r w:rsidR="00BD112F">
        <w:t xml:space="preserve"> (</w:t>
      </w:r>
      <w:r w:rsidR="00BD112F" w:rsidRPr="00BD112F">
        <w:rPr>
          <w:rStyle w:val="KapitelReferenzZchn"/>
        </w:rPr>
        <w:fldChar w:fldCharType="begin"/>
      </w:r>
      <w:r w:rsidR="00BD112F" w:rsidRPr="00BD112F">
        <w:rPr>
          <w:rStyle w:val="KapitelReferenzZchn"/>
        </w:rPr>
        <w:instrText xml:space="preserve"> REF _Ref242533806 \h </w:instrText>
      </w:r>
      <w:r w:rsidR="00BD112F">
        <w:rPr>
          <w:rStyle w:val="KapitelReferenzZchn"/>
        </w:rPr>
        <w:instrText xml:space="preserve"> \* MERGEFORMAT </w:instrText>
      </w:r>
      <w:r w:rsidR="00BD112F" w:rsidRPr="00BD112F">
        <w:rPr>
          <w:rStyle w:val="KapitelReferenzZchn"/>
        </w:rPr>
      </w:r>
      <w:r w:rsidR="00BD112F" w:rsidRPr="00BD112F">
        <w:rPr>
          <w:rStyle w:val="KapitelReferenzZchn"/>
        </w:rPr>
        <w:fldChar w:fldCharType="separate"/>
      </w:r>
      <w:r w:rsidR="00BD112F" w:rsidRPr="00BD112F">
        <w:rPr>
          <w:rStyle w:val="KapitelReferenzZchn"/>
        </w:rPr>
        <w:t>Ausführlicher Test von Kameraposition und FOV</w:t>
      </w:r>
      <w:r w:rsidR="00BD112F" w:rsidRPr="00BD112F">
        <w:rPr>
          <w:rStyle w:val="KapitelReferenzZchn"/>
        </w:rPr>
        <w:fldChar w:fldCharType="end"/>
      </w:r>
      <w:r w:rsidR="00BD112F">
        <w:t>)</w:t>
      </w:r>
      <w:r>
        <w:t xml:space="preserve">, dieser half bei der Entscheidungsfindung, ist allerdings aus dem Stand der aktuell vorliegenden Arbeit weniger relevant bis redundant. </w:t>
      </w:r>
    </w:p>
    <w:p w14:paraId="088CB22A" w14:textId="77777777" w:rsidR="00687975" w:rsidRDefault="00687975" w:rsidP="00687975"/>
    <w:p w14:paraId="189BA1EB" w14:textId="31E7DE36" w:rsidR="00687975" w:rsidRPr="00585C97" w:rsidRDefault="00687975" w:rsidP="00687975">
      <w:r>
        <w:t xml:space="preserve">Eine Kameraperspektive </w:t>
      </w:r>
      <w:r w:rsidR="00AC4612">
        <w:t>mit</w:t>
      </w:r>
      <w:r>
        <w:t xml:space="preserve"> 0° Neigung (waagerecht) und </w:t>
      </w:r>
      <w:r w:rsidR="00FE70C6">
        <w:t>in der</w:t>
      </w:r>
      <w:r>
        <w:t xml:space="preserve"> Position </w:t>
      </w:r>
      <w:r w:rsidR="00FE70C6">
        <w:t xml:space="preserve">mittig an einer Systemwand </w:t>
      </w:r>
      <w:r w:rsidR="00AC4612">
        <w:t xml:space="preserve">in 170 cm Höhe </w:t>
      </w:r>
      <w:r>
        <w:t xml:space="preserve">wurde gewählt. Diese wird hier </w:t>
      </w:r>
      <w:bookmarkStart w:id="164" w:name="frontalansicht"/>
      <w:r w:rsidRPr="00EC73BB">
        <w:rPr>
          <w:rStyle w:val="SchwacheHervorhebung"/>
        </w:rPr>
        <w:t>Frontalansicht</w:t>
      </w:r>
      <w:r>
        <w:t xml:space="preserve"> </w:t>
      </w:r>
      <w:bookmarkEnd w:id="164"/>
      <w:r>
        <w:t xml:space="preserve">genannt, </w:t>
      </w:r>
      <w:r>
        <w:fldChar w:fldCharType="begin"/>
      </w:r>
      <w:r>
        <w:instrText xml:space="preserve"> REF _Ref242532048 \h </w:instrText>
      </w:r>
      <w:r>
        <w:fldChar w:fldCharType="separate"/>
      </w:r>
      <w:r w:rsidR="00FE70C6">
        <w:t xml:space="preserve">Figure </w:t>
      </w:r>
      <w:r w:rsidR="00FE70C6">
        <w:rPr>
          <w:noProof/>
        </w:rPr>
        <w:t>33</w:t>
      </w:r>
      <w:r>
        <w:fldChar w:fldCharType="end"/>
      </w:r>
      <w:r>
        <w:t xml:space="preserve"> zeigt diese bildlich. Die Frontalansicht bietet </w:t>
      </w:r>
      <w:r w:rsidR="00D77C14">
        <w:t xml:space="preserve">im realen Raum </w:t>
      </w:r>
      <w:r>
        <w:t>ein</w:t>
      </w:r>
      <w:r w:rsidR="00FE70C6">
        <w:t>en</w:t>
      </w:r>
      <w:r>
        <w:t xml:space="preserve"> gleichmäßige</w:t>
      </w:r>
      <w:r w:rsidR="00FE70C6">
        <w:t>n</w:t>
      </w:r>
      <w:r>
        <w:t xml:space="preserve"> Kamerabildhintergrund und eine angenehme Raumsymmetrie beim Interagieren mit dem System.</w:t>
      </w:r>
    </w:p>
    <w:p w14:paraId="259F71BD" w14:textId="77777777" w:rsidR="00687975" w:rsidRDefault="00687975" w:rsidP="00687975"/>
    <w:p w14:paraId="514420B5" w14:textId="69728FE8" w:rsidR="00C62182" w:rsidRDefault="00687975" w:rsidP="00687975">
      <w:pPr>
        <w:rPr>
          <w:noProof/>
        </w:rPr>
      </w:pPr>
      <w:r>
        <w:t xml:space="preserve">Ein </w:t>
      </w:r>
      <w:r w:rsidRPr="00585C97">
        <w:rPr>
          <w:noProof/>
        </w:rPr>
        <w:t xml:space="preserve">Sichtfeld von 92° x 60° </w:t>
      </w:r>
      <w:r>
        <w:rPr>
          <w:noProof/>
        </w:rPr>
        <w:t>umfasst hierbei den gewünschten Aktionsbereich der Arme vollständig. Es</w:t>
      </w:r>
      <w:r w:rsidRPr="00585C97">
        <w:rPr>
          <w:noProof/>
        </w:rPr>
        <w:t xml:space="preserve"> wird im Folgenden als </w:t>
      </w:r>
      <w:bookmarkStart w:id="165" w:name="hinreichendes_FOV"/>
      <w:r w:rsidR="00B07D15">
        <w:rPr>
          <w:noProof/>
        </w:rPr>
        <w:t xml:space="preserve">das </w:t>
      </w:r>
      <w:r w:rsidRPr="00855DDA">
        <w:rPr>
          <w:rStyle w:val="SchwacheHervorhebung"/>
        </w:rPr>
        <w:t>Hinreichende</w:t>
      </w:r>
      <w:r w:rsidR="00E701B8">
        <w:rPr>
          <w:rStyle w:val="SchwacheHervorhebung"/>
        </w:rPr>
        <w:t xml:space="preserve"> </w:t>
      </w:r>
      <w:r w:rsidRPr="00855DDA">
        <w:rPr>
          <w:rStyle w:val="SchwacheHervorhebung"/>
        </w:rPr>
        <w:t>FOV</w:t>
      </w:r>
      <w:bookmarkEnd w:id="165"/>
      <w:r w:rsidRPr="00585C97">
        <w:rPr>
          <w:noProof/>
        </w:rPr>
        <w:t xml:space="preserve"> bezeichnet</w:t>
      </w:r>
      <w:r>
        <w:rPr>
          <w:noProof/>
        </w:rPr>
        <w:t xml:space="preserve"> und dient zur Orientierung</w:t>
      </w:r>
      <w:r w:rsidR="00C62182">
        <w:rPr>
          <w:noProof/>
        </w:rPr>
        <w:t xml:space="preserve"> bei der Kamerawahl</w:t>
      </w:r>
      <w:r w:rsidRPr="00585C97">
        <w:rPr>
          <w:noProof/>
        </w:rPr>
        <w:t>.</w:t>
      </w:r>
      <w:r w:rsidR="00C62182">
        <w:rPr>
          <w:noProof/>
        </w:rPr>
        <w:t xml:space="preserve"> </w:t>
      </w:r>
      <w:r w:rsidR="00C62182" w:rsidRPr="00C62182">
        <w:rPr>
          <w:noProof/>
        </w:rPr>
        <w:t>Für eine bessere Vergleichbarkeit mit den Herstellerangaben wird für das hinreichende FOV zusätzlich das dFOV berechnet. Dabei wird das gängige Seitenverhältnis 16:9 angesetzt. Aus Formel 2 ergibt sich, dass das hinreichende FOV bereits nahezu exakt dieses Seitenverhältnis aufweist</w:t>
      </w:r>
      <w:r w:rsidR="00C62182">
        <w:rPr>
          <w:noProof/>
        </w:rPr>
        <w:t>,</w:t>
      </w:r>
      <w:r w:rsidR="00C62182" w:rsidRPr="00C62182">
        <w:rPr>
          <w:noProof/>
        </w:rPr>
        <w:t xml:space="preserve"> dies ist zufällig. Mit Formel 3 ergibt sich daraus ein dFOV von 99,8°≈100°. </w:t>
      </w:r>
    </w:p>
    <w:p w14:paraId="11FFB632" w14:textId="77777777" w:rsidR="00C62182" w:rsidRDefault="00C62182" w:rsidP="00687975">
      <w:pPr>
        <w:rPr>
          <w:noProof/>
        </w:rPr>
      </w:pPr>
    </w:p>
    <w:p w14:paraId="0C229789" w14:textId="7E77B412" w:rsidR="00192E07" w:rsidRDefault="00687975" w:rsidP="00687975">
      <w:pPr>
        <w:rPr>
          <w:noProof/>
        </w:rPr>
      </w:pPr>
      <w:r w:rsidRPr="00585C97">
        <w:rPr>
          <w:noProof/>
        </w:rPr>
        <w:lastRenderedPageBreak/>
        <w:t>Bei der Wahl einer Kamera mit kleineren Sichtfeld</w:t>
      </w:r>
      <w:r>
        <w:rPr>
          <w:noProof/>
        </w:rPr>
        <w:t xml:space="preserve"> liese </w:t>
      </w:r>
      <w:r w:rsidRPr="00585C97">
        <w:rPr>
          <w:noProof/>
        </w:rPr>
        <w:t xml:space="preserve">sich die </w:t>
      </w:r>
      <w:r>
        <w:rPr>
          <w:noProof/>
        </w:rPr>
        <w:t xml:space="preserve">erlaubte </w:t>
      </w:r>
      <w:r w:rsidRPr="00585C97">
        <w:rPr>
          <w:noProof/>
        </w:rPr>
        <w:t xml:space="preserve">Standzone verkleinern </w:t>
      </w:r>
      <w:r w:rsidR="00D77C14">
        <w:rPr>
          <w:noProof/>
        </w:rPr>
        <w:t xml:space="preserve">– </w:t>
      </w:r>
      <w:r w:rsidRPr="00585C97">
        <w:rPr>
          <w:noProof/>
        </w:rPr>
        <w:t>beeinflusst besonders das hFOV</w:t>
      </w:r>
      <w:r w:rsidR="00D77C14">
        <w:rPr>
          <w:noProof/>
        </w:rPr>
        <w:t>,</w:t>
      </w:r>
      <w:r w:rsidRPr="00585C97">
        <w:rPr>
          <w:noProof/>
        </w:rPr>
        <w:t xml:space="preserve"> oder die berücksichtigte Personengröße reduzieren </w:t>
      </w:r>
      <w:r w:rsidR="00D77C14">
        <w:rPr>
          <w:noProof/>
        </w:rPr>
        <w:t xml:space="preserve">– </w:t>
      </w:r>
      <w:r w:rsidRPr="00585C97">
        <w:rPr>
          <w:noProof/>
        </w:rPr>
        <w:t xml:space="preserve">beeinflusst besonders das vFOV. </w:t>
      </w:r>
    </w:p>
    <w:p w14:paraId="23DDE4D3" w14:textId="77777777" w:rsidR="00687975" w:rsidRDefault="00687975" w:rsidP="00687975">
      <w:pPr>
        <w:keepNext/>
      </w:pPr>
    </w:p>
    <w:p w14:paraId="12A025AE" w14:textId="77777777" w:rsidR="00687975" w:rsidRDefault="00687975" w:rsidP="00687975">
      <w:pPr>
        <w:keepNext/>
      </w:pPr>
    </w:p>
    <w:p w14:paraId="24D25270" w14:textId="77777777" w:rsidR="00687975" w:rsidRDefault="00687975" w:rsidP="00687975">
      <w:pPr>
        <w:keepNext/>
        <w:jc w:val="center"/>
      </w:pPr>
      <w:r>
        <w:rPr>
          <w:noProof/>
        </w:rPr>
        <w:drawing>
          <wp:inline distT="0" distB="0" distL="0" distR="0" wp14:anchorId="5E01BB03" wp14:editId="691F979E">
            <wp:extent cx="2781300" cy="1836484"/>
            <wp:effectExtent l="0" t="0" r="0" b="0"/>
            <wp:docPr id="9139676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l="10071" t="13000" r="6713" b="9251"/>
                    <a:stretch>
                      <a:fillRect/>
                    </a:stretch>
                  </pic:blipFill>
                  <pic:spPr bwMode="auto">
                    <a:xfrm>
                      <a:off x="0" y="0"/>
                      <a:ext cx="2790383" cy="184248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4504448" wp14:editId="4439668A">
            <wp:extent cx="2466975" cy="1758622"/>
            <wp:effectExtent l="0" t="0" r="0" b="0"/>
            <wp:docPr id="15612290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l="13156" r="2826" b="15250"/>
                    <a:stretch>
                      <a:fillRect/>
                    </a:stretch>
                  </pic:blipFill>
                  <pic:spPr bwMode="auto">
                    <a:xfrm>
                      <a:off x="0" y="0"/>
                      <a:ext cx="2490559" cy="1775434"/>
                    </a:xfrm>
                    <a:prstGeom prst="rect">
                      <a:avLst/>
                    </a:prstGeom>
                    <a:noFill/>
                    <a:ln>
                      <a:noFill/>
                    </a:ln>
                    <a:extLst>
                      <a:ext uri="{53640926-AAD7-44D8-BBD7-CCE9431645EC}">
                        <a14:shadowObscured xmlns:a14="http://schemas.microsoft.com/office/drawing/2010/main"/>
                      </a:ext>
                    </a:extLst>
                  </pic:spPr>
                </pic:pic>
              </a:graphicData>
            </a:graphic>
          </wp:inline>
        </w:drawing>
      </w:r>
    </w:p>
    <w:p w14:paraId="080F2F0B" w14:textId="3EB3A0C1" w:rsidR="00C62182" w:rsidRDefault="00687975" w:rsidP="00C62182">
      <w:pPr>
        <w:pStyle w:val="Beschriftung"/>
        <w:jc w:val="center"/>
      </w:pPr>
      <w:bookmarkStart w:id="166" w:name="_Ref242532048"/>
      <w:r>
        <w:t xml:space="preserve">Figure </w:t>
      </w:r>
      <w:r w:rsidR="005315BE">
        <w:fldChar w:fldCharType="begin"/>
      </w:r>
      <w:r w:rsidR="005315BE">
        <w:instrText xml:space="preserve"> SEQ Figure \* ARABIC </w:instrText>
      </w:r>
      <w:r w:rsidR="005315BE">
        <w:fldChar w:fldCharType="separate"/>
      </w:r>
      <w:r w:rsidR="005315BE">
        <w:rPr>
          <w:noProof/>
        </w:rPr>
        <w:t>32</w:t>
      </w:r>
      <w:r w:rsidR="005315BE">
        <w:rPr>
          <w:noProof/>
        </w:rPr>
        <w:fldChar w:fldCharType="end"/>
      </w:r>
      <w:bookmarkEnd w:id="166"/>
      <w:r>
        <w:t xml:space="preserve"> - </w:t>
      </w:r>
      <w:r w:rsidRPr="00585C97">
        <w:t xml:space="preserve">Modell Audiosystem </w:t>
      </w:r>
      <w:r>
        <w:t>Frontalansicht</w:t>
      </w:r>
      <w:r>
        <w:rPr>
          <w:noProof/>
        </w:rPr>
        <w:t xml:space="preserve"> mit 170 cm</w:t>
      </w:r>
      <w:r w:rsidR="00192E07">
        <w:rPr>
          <w:noProof/>
        </w:rPr>
        <w:t xml:space="preserve">, </w:t>
      </w:r>
      <w:r>
        <w:rPr>
          <w:noProof/>
        </w:rPr>
        <w:t>0° Kamerazeigung</w:t>
      </w:r>
      <w:r w:rsidR="00192E07">
        <w:rPr>
          <w:noProof/>
        </w:rPr>
        <w:t xml:space="preserve"> und </w:t>
      </w:r>
      <w:r w:rsidR="00192E07">
        <w:t>180 cm Mensch</w:t>
      </w:r>
      <w:bookmarkStart w:id="167" w:name="_Ref242620224"/>
      <w:bookmarkStart w:id="168" w:name="_Toc242780606"/>
    </w:p>
    <w:p w14:paraId="0C3E2100" w14:textId="77777777" w:rsidR="00C62182" w:rsidRPr="00C62182" w:rsidRDefault="00C62182" w:rsidP="00C62182"/>
    <w:p w14:paraId="4EDB4A78" w14:textId="02993A74" w:rsidR="00623297" w:rsidRPr="00585C97" w:rsidRDefault="00623297" w:rsidP="00623297">
      <w:pPr>
        <w:pStyle w:val="berschrift2"/>
        <w:rPr>
          <w:noProof/>
        </w:rPr>
      </w:pPr>
      <w:r w:rsidRPr="00585C97">
        <w:rPr>
          <w:noProof/>
        </w:rPr>
        <w:t>Anforderungen</w:t>
      </w:r>
      <w:r w:rsidR="006C2C9E">
        <w:rPr>
          <w:noProof/>
        </w:rPr>
        <w:t xml:space="preserve"> an die Projektkomponenten</w:t>
      </w:r>
      <w:bookmarkEnd w:id="167"/>
      <w:bookmarkEnd w:id="168"/>
    </w:p>
    <w:p w14:paraId="4DC4D003" w14:textId="5C7E24DD" w:rsidR="00623297" w:rsidRPr="00585C97" w:rsidRDefault="00623297" w:rsidP="00623297">
      <w:r w:rsidRPr="00585C97">
        <w:t xml:space="preserve">Die Wahl der Komponenten unterliegt </w:t>
      </w:r>
      <w:r w:rsidR="00D77C14" w:rsidRPr="00D77C14">
        <w:t>Kriterien</w:t>
      </w:r>
      <w:r w:rsidRPr="00585C97">
        <w:t>. Diese stammen vorrangig aus dem Projekt und der physische</w:t>
      </w:r>
      <w:r w:rsidR="006C2C9E">
        <w:t>n</w:t>
      </w:r>
      <w:r w:rsidRPr="00585C97">
        <w:t xml:space="preserve"> Projektumgebung, also dem 3D-Audio</w:t>
      </w:r>
      <w:r w:rsidR="00C62182">
        <w:t>z</w:t>
      </w:r>
      <w:r w:rsidRPr="00585C97">
        <w:t>aum der BHT.</w:t>
      </w:r>
    </w:p>
    <w:p w14:paraId="126CDB95" w14:textId="77777777" w:rsidR="00623297" w:rsidRPr="00585C97" w:rsidRDefault="00623297" w:rsidP="00623297"/>
    <w:p w14:paraId="7530AA75" w14:textId="4699E157" w:rsidR="00623297" w:rsidRPr="00585C97" w:rsidRDefault="00623297" w:rsidP="00623297">
      <w:r w:rsidRPr="00585C97">
        <w:t>Weitere Komponentenkr</w:t>
      </w:r>
      <w:r w:rsidR="00C62182">
        <w:t>i</w:t>
      </w:r>
      <w:r w:rsidRPr="00585C97">
        <w:t>teri</w:t>
      </w:r>
      <w:r w:rsidR="00C62182">
        <w:t>e</w:t>
      </w:r>
      <w:r w:rsidRPr="00585C97">
        <w:t>n ergeben sich während der Wahl der Komponenten selbst. Soll zum Beispiel eine Tiefenkamera</w:t>
      </w:r>
      <w:r w:rsidR="004859B5">
        <w:t xml:space="preserve"> </w:t>
      </w:r>
      <w:r w:rsidRPr="00585C97">
        <w:t xml:space="preserve">zum Einsatz kommen, dann muss die Programmumgebung in der Lage sein die notwendige Treiber Software zu integrieren. Soll eine bestimmte Software eingesetzt werden, dann muss die Recheneinheit und ihr Betriebssystem diese Software </w:t>
      </w:r>
      <w:r w:rsidR="004859B5">
        <w:t>handhaben</w:t>
      </w:r>
      <w:r w:rsidRPr="00585C97">
        <w:t xml:space="preserve"> können. Weiterhin müsste ihre Rechenleistung ausreichend sein, um mit dieser Software eine Gestensteuerung in Echtzeit zu betreiben.</w:t>
      </w:r>
    </w:p>
    <w:p w14:paraId="76CE1F10" w14:textId="77777777" w:rsidR="006C2C9E" w:rsidRDefault="006C2C9E" w:rsidP="006C2C9E">
      <w:bookmarkStart w:id="169" w:name="_Projektanforderungen_an_die"/>
      <w:bookmarkEnd w:id="169"/>
    </w:p>
    <w:p w14:paraId="63256CE7" w14:textId="5EFF8F0E" w:rsidR="006C2C9E" w:rsidRDefault="006C2C9E" w:rsidP="006C2C9E">
      <w:pPr>
        <w:rPr>
          <w:rStyle w:val="IntensiveHervorhebung"/>
        </w:rPr>
      </w:pPr>
      <w:r w:rsidRPr="005555A8">
        <w:rPr>
          <w:rStyle w:val="IntensiveHervorhebung"/>
        </w:rPr>
        <w:t xml:space="preserve">Anforderungen an die </w:t>
      </w:r>
      <w:r>
        <w:rPr>
          <w:rStyle w:val="IntensiveHervorhebung"/>
        </w:rPr>
        <w:t>Kamera</w:t>
      </w:r>
    </w:p>
    <w:p w14:paraId="2703AB7F" w14:textId="57288805" w:rsidR="006C2C9E" w:rsidRPr="006C2C9E" w:rsidRDefault="006C2C9E" w:rsidP="006C2C9E">
      <w:pPr>
        <w:rPr>
          <w:i/>
          <w:iCs/>
          <w:color w:val="4F81BD" w:themeColor="accent1"/>
        </w:rPr>
      </w:pPr>
      <w:r>
        <w:t xml:space="preserve">Für die Umsetzung der Gestensteuerung wird eine 3D- bzw. Tiefenkamera vorausgesetzt. Versuche mit verschiedenen Methoden und einer 2D-Kamera haben gezeigt, dass die </w:t>
      </w:r>
      <w:r w:rsidR="005D70CC">
        <w:t xml:space="preserve">hier </w:t>
      </w:r>
      <w:r>
        <w:t xml:space="preserve">erreichbare Genauigkeit für die Bestimmung der Raumpositionen der Instrumente zu gering ist, </w:t>
      </w:r>
      <w:r w:rsidR="00C84D86">
        <w:t>s</w:t>
      </w:r>
      <w:r w:rsidR="00C62182">
        <w:t xml:space="preserve">iehe auch </w:t>
      </w:r>
      <w:r w:rsidR="00C84D86" w:rsidRPr="00C84D86">
        <w:rPr>
          <w:rStyle w:val="KapitelReferenzZchn"/>
        </w:rPr>
        <w:fldChar w:fldCharType="begin"/>
      </w:r>
      <w:r w:rsidR="00C84D86" w:rsidRPr="00C84D86">
        <w:rPr>
          <w:rStyle w:val="KapitelReferenzZchn"/>
        </w:rPr>
        <w:instrText xml:space="preserve"> REF _Ref242813783 \h </w:instrText>
      </w:r>
      <w:r w:rsidR="00C84D86">
        <w:rPr>
          <w:rStyle w:val="KapitelReferenzZchn"/>
        </w:rPr>
        <w:instrText xml:space="preserve"> \* MERGEFORMAT </w:instrText>
      </w:r>
      <w:r w:rsidR="00C84D86" w:rsidRPr="00C84D86">
        <w:rPr>
          <w:rStyle w:val="KapitelReferenzZchn"/>
        </w:rPr>
      </w:r>
      <w:r w:rsidR="00C84D86" w:rsidRPr="00C84D86">
        <w:rPr>
          <w:rStyle w:val="KapitelReferenzZchn"/>
        </w:rPr>
        <w:fldChar w:fldCharType="separate"/>
      </w:r>
      <w:r w:rsidR="00C84D86" w:rsidRPr="00C84D86">
        <w:rPr>
          <w:rStyle w:val="KapitelReferenzZchn"/>
        </w:rPr>
        <w:t>Fehlgeschlagene Konzepte zur Raumrichtungserkennung</w:t>
      </w:r>
      <w:r w:rsidR="00C84D86" w:rsidRPr="00C84D86">
        <w:rPr>
          <w:rStyle w:val="KapitelReferenzZchn"/>
        </w:rPr>
        <w:fldChar w:fldCharType="end"/>
      </w:r>
      <w:r w:rsidR="00C84D86">
        <w:t xml:space="preserve"> </w:t>
      </w:r>
      <w:r w:rsidR="00C62182">
        <w:t>im</w:t>
      </w:r>
      <w:r>
        <w:t xml:space="preserve"> Anhang. Daher wird für das Projekt eine Tiefenkamera vorausgesetzt.</w:t>
      </w:r>
    </w:p>
    <w:p w14:paraId="52D6F3A3" w14:textId="77777777" w:rsidR="006C2C9E" w:rsidRDefault="006C2C9E" w:rsidP="006C2C9E"/>
    <w:p w14:paraId="1B4D9F84" w14:textId="5B192547" w:rsidR="006C2C9E" w:rsidRDefault="006C2C9E" w:rsidP="006C2C9E">
      <w:r>
        <w:t xml:space="preserve">Die Kamera muss innerhalb des vorgesehenen Projektbudgets finanzierbar sein und eine ausreichende Bildqualität für die Gestenerkennung bereitstellen. </w:t>
      </w:r>
      <w:r w:rsidR="005D70CC">
        <w:t>Es</w:t>
      </w:r>
      <w:r>
        <w:t xml:space="preserve"> sind eine ausreichende Auflösung und Bildwiederholungsrate relevant. Die Auflösung muss gewährleisten, dass auch kleinere Strukturen wie die Finger</w:t>
      </w:r>
      <w:r w:rsidR="00C72064">
        <w:t>,</w:t>
      </w:r>
      <w:r>
        <w:t xml:space="preserve"> in der vorgesehenen Entfernung erkannt werden können. Eine ausreichende Bildwiederholungsrate ist erforderlich, um Bewegungen ohne relevante Verzögerung zu erfassen</w:t>
      </w:r>
      <w:r w:rsidR="00C72064">
        <w:t xml:space="preserve"> und einem „flüssigen“ Benutzererlebnis nicht im Weg zu stehen</w:t>
      </w:r>
      <w:r>
        <w:t xml:space="preserve">. Eine HD-Auflösung mit 20 FPS soll hier als Mindestvoraussetzung </w:t>
      </w:r>
      <w:r w:rsidR="00C72064">
        <w:t>angesetzt werden</w:t>
      </w:r>
      <w:r>
        <w:t>.</w:t>
      </w:r>
    </w:p>
    <w:p w14:paraId="0BED42A1" w14:textId="77777777" w:rsidR="006C2C9E" w:rsidRDefault="006C2C9E" w:rsidP="006C2C9E"/>
    <w:p w14:paraId="2821CC64" w14:textId="1DDAEEB6" w:rsidR="006C2C9E" w:rsidRDefault="006C2C9E" w:rsidP="006C2C9E">
      <w:r>
        <w:t xml:space="preserve">Die Befestigung der Kamera im 3D-Audio-Raum soll am vorhandenen Metallgerüst erfolgen können. An </w:t>
      </w:r>
      <w:r w:rsidR="005D70CC">
        <w:t>welchem</w:t>
      </w:r>
      <w:r>
        <w:t xml:space="preserve"> auch die Lautsprecher montiert sind.</w:t>
      </w:r>
    </w:p>
    <w:p w14:paraId="33AAF11F" w14:textId="77777777" w:rsidR="006C2C9E" w:rsidRDefault="006C2C9E" w:rsidP="006C2C9E"/>
    <w:p w14:paraId="53C209A5" w14:textId="18343353" w:rsidR="006C2C9E" w:rsidRPr="006C2C9E" w:rsidRDefault="006C2C9E" w:rsidP="006C2C9E">
      <w:r>
        <w:t xml:space="preserve">Neben diesen Eigenschaften </w:t>
      </w:r>
      <w:r w:rsidR="00E5461B">
        <w:t>ist</w:t>
      </w:r>
      <w:r>
        <w:t xml:space="preserve"> die Erfassung des vorgesehenen </w:t>
      </w:r>
      <w:r w:rsidR="00C84D86">
        <w:t xml:space="preserve">Arm- und </w:t>
      </w:r>
      <w:r>
        <w:t>Bewegungsbereichs</w:t>
      </w:r>
      <w:r w:rsidR="005D70CC">
        <w:t xml:space="preserve"> </w:t>
      </w:r>
      <w:r w:rsidR="00E5461B">
        <w:t>relevant, um die Gesten des Dirigenten bildlich voll zu erfassen. D</w:t>
      </w:r>
      <w:r w:rsidR="005D70CC">
        <w:t xml:space="preserve">as in Abschnitt </w:t>
      </w:r>
      <w:r w:rsidR="005D70CC">
        <w:fldChar w:fldCharType="begin"/>
      </w:r>
      <w:r w:rsidR="005D70CC">
        <w:instrText xml:space="preserve"> REF _Ref237785312 \r \h </w:instrText>
      </w:r>
      <w:r w:rsidR="005D70CC">
        <w:fldChar w:fldCharType="separate"/>
      </w:r>
      <w:r w:rsidR="005D70CC">
        <w:t>4.1.1</w:t>
      </w:r>
      <w:r w:rsidR="005D70CC">
        <w:fldChar w:fldCharType="end"/>
      </w:r>
      <w:r w:rsidR="005D70CC">
        <w:t xml:space="preserve"> e</w:t>
      </w:r>
      <w:r>
        <w:t>in</w:t>
      </w:r>
      <w:r w:rsidR="005D70CC">
        <w:t>ge</w:t>
      </w:r>
      <w:r>
        <w:t>schät</w:t>
      </w:r>
      <w:r w:rsidR="005D70CC">
        <w:t>zte</w:t>
      </w:r>
      <w:r>
        <w:t xml:space="preserve"> FOV</w:t>
      </w:r>
      <w:r w:rsidR="00C72064">
        <w:t xml:space="preserve"> </w:t>
      </w:r>
      <w:r>
        <w:t xml:space="preserve">und </w:t>
      </w:r>
      <w:r w:rsidR="00E5461B">
        <w:t>die</w:t>
      </w:r>
      <w:r>
        <w:t xml:space="preserve"> Kamerapositionierung im Raum</w:t>
      </w:r>
      <w:r w:rsidR="00E5461B">
        <w:t xml:space="preserve"> dienen als Maßstab</w:t>
      </w:r>
      <w:r>
        <w:t xml:space="preserve">. Das FOV muss </w:t>
      </w:r>
      <w:r w:rsidR="005D70CC">
        <w:t xml:space="preserve">mit der Entsprechenden Kameraposition </w:t>
      </w:r>
      <w:r>
        <w:t>den Armbereich des Dirigenten abdecken</w:t>
      </w:r>
      <w:r w:rsidR="005D70CC">
        <w:t>.</w:t>
      </w:r>
    </w:p>
    <w:p w14:paraId="72C6A95F" w14:textId="77777777" w:rsidR="005555A8" w:rsidRDefault="005555A8" w:rsidP="0073500E"/>
    <w:p w14:paraId="35B17DEA" w14:textId="77777777" w:rsidR="005555A8" w:rsidRPr="005555A8" w:rsidRDefault="005555A8" w:rsidP="005555A8">
      <w:pPr>
        <w:rPr>
          <w:rStyle w:val="IntensiveHervorhebung"/>
        </w:rPr>
      </w:pPr>
      <w:r w:rsidRPr="005555A8">
        <w:rPr>
          <w:rStyle w:val="IntensiveHervorhebung"/>
        </w:rPr>
        <w:t>Anforderungen an die Recheneinheit</w:t>
      </w:r>
    </w:p>
    <w:p w14:paraId="2C8EE87C" w14:textId="12B6FB61" w:rsidR="005555A8" w:rsidRDefault="005555A8" w:rsidP="005555A8">
      <w:r>
        <w:t xml:space="preserve">Die Recheneinheit muss innerhalb des vorgegebenen Projektbudgets liegen und eine ausreichend hohe Rechenleistung bieten, um die Gestensteuerung in Echtzeit ausführen zu können. Sie sollte über mindestens eine leistungsstarke USB 3.x Schnittstellen für den Anschluss der Tiefenkamera verfügen. Auch sollte an der Recheneinheit eine zeitgemäße Bildschnittstelle wie HDMI, DisplayPort (DP) oder </w:t>
      </w:r>
      <w:r w:rsidRPr="005555A8">
        <w:t>DisplayPort Alt Mode (DP Alt Mode) über USB‑C</w:t>
      </w:r>
      <w:r>
        <w:t xml:space="preserve"> vorhanden sein. Netzwerkfähigkeit ist erforderlich, um den Datenaustausch mit dem Audiosystem zu ermöglichen. Da das System in einem Audio</w:t>
      </w:r>
      <w:r w:rsidR="00C84D86">
        <w:t>r</w:t>
      </w:r>
      <w:r>
        <w:t>aum eingesetzt wird, muss die Recheneinheit im Betrieb leise sein</w:t>
      </w:r>
      <w:r w:rsidR="00E5461B">
        <w:t>.</w:t>
      </w:r>
      <w:r>
        <w:t xml:space="preserve"> Lüftergeräusche </w:t>
      </w:r>
      <w:r w:rsidR="00C84D86">
        <w:t>sollen</w:t>
      </w:r>
      <w:r>
        <w:t xml:space="preserve"> das Klangerlebnis nicht beeinträchtigen. </w:t>
      </w:r>
    </w:p>
    <w:p w14:paraId="7FD2B522" w14:textId="77777777" w:rsidR="00E5461B" w:rsidRDefault="00E5461B" w:rsidP="0073500E"/>
    <w:p w14:paraId="2963C1A2" w14:textId="19A6F04D" w:rsidR="006C2C9E" w:rsidRPr="006C2C9E" w:rsidRDefault="006C2C9E" w:rsidP="0073500E">
      <w:pPr>
        <w:rPr>
          <w:i/>
          <w:iCs/>
          <w:color w:val="4F81BD" w:themeColor="accent1"/>
        </w:rPr>
      </w:pPr>
      <w:r w:rsidRPr="005555A8">
        <w:rPr>
          <w:rStyle w:val="IntensiveHervorhebung"/>
        </w:rPr>
        <w:t xml:space="preserve">Anforderungen an die </w:t>
      </w:r>
      <w:r>
        <w:rPr>
          <w:rStyle w:val="IntensiveHervorhebung"/>
        </w:rPr>
        <w:t>Software</w:t>
      </w:r>
    </w:p>
    <w:p w14:paraId="175FE023" w14:textId="2F994420" w:rsidR="0073500E" w:rsidRPr="00585C97" w:rsidRDefault="006C2C9E" w:rsidP="006C2C9E">
      <w:r w:rsidRPr="006C2C9E">
        <w:t xml:space="preserve">Die Software soll innerhalb des Projektbudgets liegen, idealerweise kostenfrei verfügbar sein und Video- bzw. Bildverarbeitung in Echtzeit unterstützen. Wünschenswert ist eine breite Anbindungsmöglichkeit an Libraries und Programmbibliotheken im Bereich Bildverarbeitung und </w:t>
      </w:r>
      <w:r w:rsidR="00C84D86" w:rsidRPr="00C84D86">
        <w:t>Gestenerkennung</w:t>
      </w:r>
      <w:r w:rsidR="00C84D86">
        <w:t>,</w:t>
      </w:r>
      <w:r w:rsidR="00C84D86" w:rsidRPr="00C84D86">
        <w:t xml:space="preserve"> insbesondere </w:t>
      </w:r>
      <w:r w:rsidR="00C84D86">
        <w:t xml:space="preserve">mit zeitgemäßen </w:t>
      </w:r>
      <w:r w:rsidR="00C84D86" w:rsidRPr="00C84D86">
        <w:t>neuronale</w:t>
      </w:r>
      <w:r w:rsidR="00C84D86">
        <w:t>n ML-</w:t>
      </w:r>
      <w:r w:rsidR="00C84D86" w:rsidRPr="00C84D86">
        <w:t>Verfahren</w:t>
      </w:r>
      <w:r w:rsidRPr="006C2C9E">
        <w:t>. Die Umgebung sollte gut dokumentiert sein und in ähnlichen Gestenerkennungsprojekten erprobt w</w:t>
      </w:r>
      <w:r>
        <w:t>o</w:t>
      </w:r>
      <w:r w:rsidRPr="006C2C9E">
        <w:t xml:space="preserve">rden sein. Zudem muss eine Kommunikationsschnittstelle für den Datenaustausch mit der MATLAB-Umgebung des Audiosystems </w:t>
      </w:r>
      <w:r w:rsidR="00C84D86">
        <w:t xml:space="preserve">verfügbar und </w:t>
      </w:r>
      <w:r>
        <w:t>kompatibel</w:t>
      </w:r>
      <w:r w:rsidRPr="006C2C9E">
        <w:t xml:space="preserve"> sein.</w:t>
      </w:r>
    </w:p>
    <w:p w14:paraId="30A04A29" w14:textId="250AB79A" w:rsidR="00B5620A" w:rsidRDefault="00A5690B" w:rsidP="00B5620A">
      <w:pPr>
        <w:pStyle w:val="berschrift2"/>
      </w:pPr>
      <w:r>
        <w:t>Kernaufgaben der Gestensteuerung</w:t>
      </w:r>
    </w:p>
    <w:p w14:paraId="17658C5C" w14:textId="3A81D0F5" w:rsidR="00391078" w:rsidRDefault="00391078" w:rsidP="00391078">
      <w:pPr>
        <w:pStyle w:val="berschrift3"/>
      </w:pPr>
      <w:bookmarkStart w:id="170" w:name="_Toc242780608"/>
      <w:r>
        <w:t>Benutzeroberfläche</w:t>
      </w:r>
      <w:bookmarkEnd w:id="170"/>
    </w:p>
    <w:p w14:paraId="556F1321" w14:textId="2B961AE5" w:rsidR="00391078" w:rsidRDefault="006A05BC" w:rsidP="006A05BC">
      <w:r w:rsidRPr="006A05BC">
        <w:t xml:space="preserve">Zur Unterstützung der Interaktion mit der Gestensteuerung wird eine Benutzeroberfläche (GUI) auf einem Bildschirm dargestellt. Die Benutzeroberfläche umfasst ein Menü zur Auswahl der Musikinstrumente, wobei die Auswahl über entsprechende Symbolfelder erfolgt, sowie weitere Schaltflächen und Interaktionsmöglichkeiten zur Steuerung des Systems. Als Grundlage der Darstellung dient das Kamerabild, das auf dem Bildschirm gespiegelt dargestellt wird. Der Benutzer sieht sich dadurch ähnlich wie in einem Spiegel und erhält visuelles Feedback über seine eigenen Bewegungen sowie deren Position innerhalb der </w:t>
      </w:r>
      <w:r w:rsidR="00AC4612">
        <w:t>GUI</w:t>
      </w:r>
      <w:r w:rsidRPr="006A05BC">
        <w:t>. Dies ermöglicht es dem Benutzer, seine Gesten gezielt auf die dargestellten Bedienelemente auszurichten und über die Gestensteuerung mit dem GUI zu interagieren. Der Bildschirm befindet sich dabei unmittelbar oberhalb der Kamera.</w:t>
      </w:r>
    </w:p>
    <w:p w14:paraId="649178B1" w14:textId="77777777" w:rsidR="006A05BC" w:rsidRDefault="006A05BC" w:rsidP="006A05BC"/>
    <w:p w14:paraId="789EC6C7" w14:textId="749126E5" w:rsidR="006A05BC" w:rsidRPr="00391078" w:rsidRDefault="006A05BC" w:rsidP="006A05BC">
      <w:r w:rsidRPr="006A05BC">
        <w:t>Die Erstellung und Darstellung von Bildelementen auf einem gespiegelten Kameraframe bildet somit die technische Grundlage für die Umsetzung der beschriebenen Benutzeroberfläche. Dadurch können grafische Elemente wie Schaltflächen, Symbolfelder und weitere Anzeigeelemente direkt in das Kamerabild eingebettet und gemeinsam mit diesem dargestellt werden.</w:t>
      </w:r>
    </w:p>
    <w:p w14:paraId="4206BA0D" w14:textId="3ED13A89" w:rsidR="00BE2614" w:rsidRDefault="00C23675" w:rsidP="00BE2614">
      <w:pPr>
        <w:pStyle w:val="berschrift3"/>
      </w:pPr>
      <w:bookmarkStart w:id="171" w:name="_Toc242780609"/>
      <w:r>
        <w:lastRenderedPageBreak/>
        <w:t>Positionierung</w:t>
      </w:r>
      <w:r w:rsidR="00BE2614">
        <w:t xml:space="preserve"> eines Instruments</w:t>
      </w:r>
      <w:bookmarkEnd w:id="171"/>
      <w:r w:rsidR="00BE2614">
        <w:t xml:space="preserve"> </w:t>
      </w:r>
    </w:p>
    <w:p w14:paraId="26BBA552" w14:textId="54FF4E7B" w:rsidR="00BE2614" w:rsidRDefault="00BE2614" w:rsidP="00BE2614">
      <w:r>
        <w:t>Um eine Soundquelle, also ein Instrument</w:t>
      </w:r>
      <w:r w:rsidR="00AC4612">
        <w:t>,</w:t>
      </w:r>
      <w:r>
        <w:t xml:space="preserve"> im Raum zu positionieren oder zu verschieben muss dieser eine eindeutige räumliche Positionsinformation zugeteilt werden. Der Raum entspricht hier dem Raum innerhalb der Grenzen des Audiosystems, also des Metallgerüsts. Die Positionsinformation </w:t>
      </w:r>
      <w:r w:rsidR="00F617D7">
        <w:t>ist die</w:t>
      </w:r>
      <w:r>
        <w:t xml:space="preserve"> </w:t>
      </w:r>
      <w:r w:rsidR="00F617D7" w:rsidRPr="00F617D7">
        <w:rPr>
          <w:rStyle w:val="SchwacheHervorhebung"/>
        </w:rPr>
        <w:t>Raumrichtung</w:t>
      </w:r>
      <w:r>
        <w:t>,</w:t>
      </w:r>
      <w:r w:rsidR="00F617D7">
        <w:t xml:space="preserve"> diese</w:t>
      </w:r>
      <w:r>
        <w:t xml:space="preserve"> besteh</w:t>
      </w:r>
      <w:r w:rsidR="00F617D7">
        <w:t>t</w:t>
      </w:r>
      <w:r>
        <w:t xml:space="preserve"> aus zwei Winkelangaben. Der Referenzpunkt jeder Winkelangabe ist das Raumzentrum, also die Position, an der jede der drei Raumdimensionen die Hälfte seines Maximalwertes hat. Weiterhin sind die Raumwinkel so definiert:</w:t>
      </w:r>
    </w:p>
    <w:p w14:paraId="660A35DD" w14:textId="77777777" w:rsidR="00BE2614" w:rsidRDefault="00BE2614" w:rsidP="00BE2614">
      <w:pPr>
        <w:pStyle w:val="Stichpunkte1"/>
        <w:numPr>
          <w:ilvl w:val="0"/>
          <w:numId w:val="0"/>
        </w:numPr>
        <w:ind w:left="720"/>
      </w:pPr>
    </w:p>
    <w:p w14:paraId="7487CE0E" w14:textId="7EEE46CD" w:rsidR="00BE2614" w:rsidRDefault="00BE2614" w:rsidP="00BE2614">
      <w:pPr>
        <w:pStyle w:val="Stichpunkte1"/>
      </w:pPr>
      <w:r>
        <w:t xml:space="preserve">Azimutwinkel: 0° ist </w:t>
      </w:r>
      <w:r w:rsidR="00D13338">
        <w:t>eine Raumposition, welche horizontal</w:t>
      </w:r>
      <w:r>
        <w:t xml:space="preserve"> </w:t>
      </w:r>
      <w:r w:rsidR="00D13338">
        <w:t>zur</w:t>
      </w:r>
      <w:r>
        <w:t xml:space="preserve"> Kamera</w:t>
      </w:r>
      <w:r w:rsidR="00D13338">
        <w:t xml:space="preserve"> zeigt</w:t>
      </w:r>
      <w:r>
        <w:t xml:space="preserve">, also </w:t>
      </w:r>
      <w:r w:rsidR="00AC4612">
        <w:t>vom Raumzentrum zur horizontalen Mitte</w:t>
      </w:r>
      <w:r>
        <w:t xml:space="preserve"> der frontalen </w:t>
      </w:r>
      <w:r w:rsidR="00F617D7">
        <w:t>Systemw</w:t>
      </w:r>
      <w:r>
        <w:t>and. 90° ist</w:t>
      </w:r>
      <w:r w:rsidR="00AC4612">
        <w:t xml:space="preserve"> dann</w:t>
      </w:r>
      <w:r>
        <w:t xml:space="preserve"> </w:t>
      </w:r>
      <w:r w:rsidR="00D13338">
        <w:t>die</w:t>
      </w:r>
      <w:r>
        <w:t xml:space="preserve"> </w:t>
      </w:r>
      <w:r w:rsidR="00D13338">
        <w:t xml:space="preserve">horizontale </w:t>
      </w:r>
      <w:r>
        <w:t xml:space="preserve">Mitte der rechten </w:t>
      </w:r>
      <w:r w:rsidR="00F617D7">
        <w:t>Systemw</w:t>
      </w:r>
      <w:r>
        <w:t>and</w:t>
      </w:r>
    </w:p>
    <w:p w14:paraId="18F8ED45" w14:textId="77777777" w:rsidR="00BE2614" w:rsidRDefault="00BE2614" w:rsidP="00BE2614">
      <w:pPr>
        <w:pStyle w:val="Stichpunkte1"/>
        <w:numPr>
          <w:ilvl w:val="0"/>
          <w:numId w:val="0"/>
        </w:numPr>
        <w:ind w:left="720"/>
      </w:pPr>
    </w:p>
    <w:p w14:paraId="20B31F0C" w14:textId="5C9A0E01" w:rsidR="00BE2614" w:rsidRDefault="00BE2614" w:rsidP="00BE2614">
      <w:pPr>
        <w:pStyle w:val="Stichpunkte1"/>
      </w:pPr>
      <w:r>
        <w:t xml:space="preserve">Elevationswinkel: 0° ist hierbei </w:t>
      </w:r>
      <w:r w:rsidR="00D13338">
        <w:t>eine</w:t>
      </w:r>
      <w:r>
        <w:t xml:space="preserve"> Raumposition waagerecht zu</w:t>
      </w:r>
      <w:r w:rsidR="00AC4612">
        <w:t>m</w:t>
      </w:r>
      <w:r>
        <w:t xml:space="preserve"> </w:t>
      </w:r>
      <w:r w:rsidR="00AC4612">
        <w:t xml:space="preserve">Raumzentrum </w:t>
      </w:r>
      <w:r>
        <w:t>und 90° die Position</w:t>
      </w:r>
      <w:r w:rsidR="00AC4612">
        <w:t xml:space="preserve"> direkt über dem Raumzentrum, also</w:t>
      </w:r>
      <w:r>
        <w:t xml:space="preserve"> mittig an der </w:t>
      </w:r>
      <w:r w:rsidR="00F617D7">
        <w:t>D</w:t>
      </w:r>
      <w:r>
        <w:t xml:space="preserve">ecke </w:t>
      </w:r>
    </w:p>
    <w:p w14:paraId="1924591A" w14:textId="77777777" w:rsidR="00BE2614" w:rsidRDefault="00BE2614" w:rsidP="00BE2614"/>
    <w:p w14:paraId="2132B475" w14:textId="23CAA4C3" w:rsidR="008B744B" w:rsidRDefault="00D13338" w:rsidP="00BE2614">
      <w:r>
        <w:t xml:space="preserve">Die </w:t>
      </w:r>
      <w:r w:rsidRPr="005E221D">
        <w:t>Kameraperspektive</w:t>
      </w:r>
      <w:r>
        <w:t xml:space="preserve"> ist </w:t>
      </w:r>
      <w:r w:rsidR="00AC4612">
        <w:t>hierbei die</w:t>
      </w:r>
      <w:r w:rsidR="00D477BE">
        <w:t xml:space="preserve"> im Abschnitt </w:t>
      </w:r>
      <w:r w:rsidR="00D477BE">
        <w:fldChar w:fldCharType="begin"/>
      </w:r>
      <w:r w:rsidR="00D477BE">
        <w:instrText xml:space="preserve"> REF _Ref237785312 \r \h </w:instrText>
      </w:r>
      <w:r w:rsidR="00D477BE">
        <w:fldChar w:fldCharType="separate"/>
      </w:r>
      <w:r w:rsidR="00D477BE">
        <w:t>4.1</w:t>
      </w:r>
      <w:r w:rsidR="00D477BE">
        <w:fldChar w:fldCharType="end"/>
      </w:r>
      <w:r w:rsidR="00D477BE">
        <w:t xml:space="preserve"> definierte</w:t>
      </w:r>
      <w:r w:rsidR="00410935">
        <w:t xml:space="preserve"> </w:t>
      </w:r>
      <w:r w:rsidR="00410935">
        <w:fldChar w:fldCharType="begin"/>
      </w:r>
      <w:r w:rsidR="00410935">
        <w:instrText xml:space="preserve"> REF frontalansicht \h </w:instrText>
      </w:r>
      <w:r w:rsidR="00410935">
        <w:fldChar w:fldCharType="separate"/>
      </w:r>
      <w:r w:rsidR="00410935" w:rsidRPr="00EC73BB">
        <w:rPr>
          <w:rStyle w:val="SchwacheHervorhebung"/>
        </w:rPr>
        <w:t>Frontalansicht</w:t>
      </w:r>
      <w:r w:rsidR="00410935">
        <w:fldChar w:fldCharType="end"/>
      </w:r>
      <w:r w:rsidR="00AC4612">
        <w:t xml:space="preserve">. </w:t>
      </w:r>
      <w:r w:rsidR="008B744B">
        <w:fldChar w:fldCharType="begin"/>
      </w:r>
      <w:r w:rsidR="008B744B">
        <w:instrText xml:space="preserve"> REF _Ref241163675 \h </w:instrText>
      </w:r>
      <w:r w:rsidR="008B744B">
        <w:fldChar w:fldCharType="separate"/>
      </w:r>
      <w:r w:rsidR="008B744B">
        <w:t xml:space="preserve">Figure </w:t>
      </w:r>
      <w:r w:rsidR="008B744B">
        <w:rPr>
          <w:noProof/>
        </w:rPr>
        <w:t>41</w:t>
      </w:r>
      <w:r w:rsidR="008B744B">
        <w:fldChar w:fldCharType="end"/>
      </w:r>
      <w:r w:rsidR="008B744B">
        <w:t xml:space="preserve"> zeigt die </w:t>
      </w:r>
      <w:r w:rsidR="00F617D7">
        <w:t>eben</w:t>
      </w:r>
      <w:r w:rsidR="008B744B">
        <w:t xml:space="preserve"> beschriebenen Winkelpositionen und die der Kamera.</w:t>
      </w:r>
    </w:p>
    <w:p w14:paraId="202F9D30" w14:textId="77777777" w:rsidR="008B744B" w:rsidRDefault="008B744B" w:rsidP="00BE2614"/>
    <w:p w14:paraId="7008D0FE" w14:textId="77777777" w:rsidR="008B744B" w:rsidRDefault="008B744B" w:rsidP="008B744B">
      <w:pPr>
        <w:keepNext/>
        <w:jc w:val="center"/>
      </w:pPr>
      <w:r>
        <w:rPr>
          <w:noProof/>
        </w:rPr>
        <w:drawing>
          <wp:inline distT="0" distB="0" distL="0" distR="0" wp14:anchorId="36C43762" wp14:editId="6C75654B">
            <wp:extent cx="5562715" cy="4107976"/>
            <wp:effectExtent l="0" t="0" r="0" b="6985"/>
            <wp:docPr id="115126071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l="9620" t="9678" r="11525" b="7894"/>
                    <a:stretch>
                      <a:fillRect/>
                    </a:stretch>
                  </pic:blipFill>
                  <pic:spPr bwMode="auto">
                    <a:xfrm>
                      <a:off x="0" y="0"/>
                      <a:ext cx="5617394" cy="4148356"/>
                    </a:xfrm>
                    <a:prstGeom prst="rect">
                      <a:avLst/>
                    </a:prstGeom>
                    <a:noFill/>
                    <a:ln>
                      <a:noFill/>
                    </a:ln>
                    <a:extLst>
                      <a:ext uri="{53640926-AAD7-44D8-BBD7-CCE9431645EC}">
                        <a14:shadowObscured xmlns:a14="http://schemas.microsoft.com/office/drawing/2010/main"/>
                      </a:ext>
                    </a:extLst>
                  </pic:spPr>
                </pic:pic>
              </a:graphicData>
            </a:graphic>
          </wp:inline>
        </w:drawing>
      </w:r>
    </w:p>
    <w:p w14:paraId="2FFE3B30" w14:textId="2928DAFD" w:rsidR="00A60134" w:rsidRDefault="008B744B" w:rsidP="008B744B">
      <w:pPr>
        <w:pStyle w:val="Beschriftung"/>
        <w:jc w:val="center"/>
      </w:pPr>
      <w:bookmarkStart w:id="172" w:name="_Ref241163675"/>
      <w:r>
        <w:t xml:space="preserve">Figure </w:t>
      </w:r>
      <w:r w:rsidR="005315BE">
        <w:fldChar w:fldCharType="begin"/>
      </w:r>
      <w:r w:rsidR="005315BE">
        <w:instrText xml:space="preserve"> SEQ Figure \* ARABIC </w:instrText>
      </w:r>
      <w:r w:rsidR="005315BE">
        <w:fldChar w:fldCharType="separate"/>
      </w:r>
      <w:r w:rsidR="005315BE">
        <w:rPr>
          <w:noProof/>
        </w:rPr>
        <w:t>33</w:t>
      </w:r>
      <w:r w:rsidR="005315BE">
        <w:rPr>
          <w:noProof/>
        </w:rPr>
        <w:fldChar w:fldCharType="end"/>
      </w:r>
      <w:bookmarkEnd w:id="172"/>
      <w:r>
        <w:t xml:space="preserve"> - Azimut- und Elevations-Level im Raum</w:t>
      </w:r>
    </w:p>
    <w:p w14:paraId="31093F7E" w14:textId="77777777" w:rsidR="00B020F3" w:rsidRDefault="00B020F3" w:rsidP="00B020F3"/>
    <w:p w14:paraId="7E0DB70E" w14:textId="77777777" w:rsidR="00410935" w:rsidRDefault="00B020F3" w:rsidP="005060D7">
      <w:r w:rsidRPr="00A60134">
        <w:t xml:space="preserve">Zur Bestimmung der Raumrichtung mittels Gestenerkennung werden die Position des Dirigenten sowie </w:t>
      </w:r>
      <w:r w:rsidR="00410935">
        <w:t>seine</w:t>
      </w:r>
      <w:r w:rsidRPr="00A60134">
        <w:t xml:space="preserve"> </w:t>
      </w:r>
      <w:r w:rsidRPr="00410935">
        <w:rPr>
          <w:rStyle w:val="SchwacheHervorhebung"/>
        </w:rPr>
        <w:t>Zeigerichtung</w:t>
      </w:r>
      <w:r w:rsidR="00F617D7">
        <w:rPr>
          <w:rStyle w:val="SchwacheHervorhebung"/>
        </w:rPr>
        <w:t xml:space="preserve"> </w:t>
      </w:r>
      <w:r w:rsidR="00F617D7" w:rsidRPr="00A60134">
        <w:t>ermittelt</w:t>
      </w:r>
      <w:r w:rsidR="00F617D7">
        <w:t xml:space="preserve">. </w:t>
      </w:r>
      <w:r w:rsidR="00F617D7" w:rsidRPr="005060D7">
        <w:t xml:space="preserve">Die Definition dieser Zeigerichtung ergibt sich hier aus der Richtung einer Geraden zwischen zwei Körperlandmarks des </w:t>
      </w:r>
      <w:r w:rsidR="00F617D7" w:rsidRPr="005060D7">
        <w:lastRenderedPageBreak/>
        <w:t xml:space="preserve">Dirigenten im Raum. Die erste Landmark ist das Zentrum einer Hand, die Zweite ist die seitengleiche Schulter. Der Winkel dieser Armgeraden </w:t>
      </w:r>
      <w:r w:rsidR="00F617D7">
        <w:t xml:space="preserve">relativ zum Raum, </w:t>
      </w:r>
      <w:r w:rsidR="00F617D7" w:rsidRPr="005060D7">
        <w:t xml:space="preserve">soll in Azimut und Elevation aufgeteilt, die Zeigerichtung definieren. </w:t>
      </w:r>
      <w:r w:rsidR="005060D7" w:rsidRPr="005060D7">
        <w:t xml:space="preserve">Mit einer Armwinkelschätzung soll die Zeigerichtung bestimmt werden. </w:t>
      </w:r>
    </w:p>
    <w:p w14:paraId="6469F8F8" w14:textId="77777777" w:rsidR="00410935" w:rsidRDefault="00410935" w:rsidP="005060D7"/>
    <w:p w14:paraId="43743EA0" w14:textId="03B36472" w:rsidR="005060D7" w:rsidRDefault="005060D7" w:rsidP="005060D7">
      <w:r w:rsidRPr="005060D7">
        <w:t>Für die Raumrichtung muss nun der Punkt an der räumlichen Systemgrenze bestimmt werden auf den der Dirigent zeigt. Dafür werden seine Position und Zeigerichtung ausgewertet</w:t>
      </w:r>
      <w:r w:rsidR="00130D3C">
        <w:t>, ähnlich dem Vorgehen i</w:t>
      </w:r>
      <w:r w:rsidR="00410935">
        <w:t>m Paper</w:t>
      </w:r>
      <w:r w:rsidR="00130D3C">
        <w:t xml:space="preserve"> </w:t>
      </w:r>
      <w:r w:rsidR="00130D3C" w:rsidRPr="00585C97">
        <w:fldChar w:fldCharType="begin"/>
      </w:r>
      <w:r w:rsidR="00A60310">
        <w:instrText xml:space="preserve"> ADDIN ZOTERO_ITEM CSL_CITATION {"citationID":"ycxMZIWx","properties":{"formattedCitation":"[75]","plainCitation":"[75]","noteIndex":0},"citationItems":[{"id":112,"uris":["http://zotero.org/users/20567757/items/DNPBAJI5"],"itemData":{"id":112,"type":"book","abstract":"This paper implements a real-time hand gesture recognition algorithm based on the inexpensive Kinect sensor. The use of a depth sensor allows for complex 3D gestures where the system is robust to disturbing objects or persons in the background. A Haarlet-based hand gesture recognition system is implemented to detect hand gestures in any orientation, and more in particular pointing gestures while extracting the 3D pointing direction. The system is integrated on an interactive robot (based on ROS), allowing for real-time hand gesture interaction with the robot. Pointing gestures are translated into goals for the robot, telling him where to go. A demo scenario is presented where the robot looks for persons to interact with, asks for directions, and then detects a 3D pointing direction. The robot then explores his vicinity in the given direction and looks for a new person to interact with.","DOI":"10.1109/ROMAN.2011.6005195","note":"journalAbbreviation: Proceedings - IEEE International Workshop on Robot and Human Interactive Communication\npage: 362\ncontainer-title: Proceedings - IEEE International Workshop on Robot and Human Interactive Communication","number-of-pages":"357","source":"ResearchGate","title":"Real-time 3D hand gesture interaction with a robot for understanding directions from humans","author":[{"family":"Van den Bergh","given":"Michael"},{"family":"Carton","given":"Daniel"},{"family":"Nijs","given":"Roderick","non-dropping-particle":"de"},{"family":"Mitsou","given":"Nikos"},{"family":"Landsiedel","given":"Christian"},{"family":"Kühnlenz","given":"Kolja"},{"family":"Wollherr","given":"Dirk"},{"family":"Van Gool","given":"Luc"},{"family":"Buss","given":"Martin"}],"issued":{"date-parts":[["2011",9,3]]}}}],"schema":"https://github.com/citation-style-language/schema/raw/master/csl-citation.json"} </w:instrText>
      </w:r>
      <w:r w:rsidR="00130D3C" w:rsidRPr="00585C97">
        <w:fldChar w:fldCharType="separate"/>
      </w:r>
      <w:r w:rsidR="00A60310" w:rsidRPr="00A60310">
        <w:t>[75]</w:t>
      </w:r>
      <w:r w:rsidR="00130D3C" w:rsidRPr="00585C97">
        <w:fldChar w:fldCharType="end"/>
      </w:r>
      <w:r w:rsidR="00130D3C">
        <w:t>.</w:t>
      </w:r>
      <w:r>
        <w:t xml:space="preserve"> </w:t>
      </w:r>
      <w:r w:rsidR="00B020F3">
        <w:t xml:space="preserve">Damit sind </w:t>
      </w:r>
      <w:r>
        <w:t>Handzentrum und Schulter</w:t>
      </w:r>
      <w:r w:rsidR="00B020F3">
        <w:t xml:space="preserve"> die zwei Punkte im Raum welche im Rahmen der Gestenerkennung erkannt und </w:t>
      </w:r>
      <w:r w:rsidR="00410935">
        <w:t xml:space="preserve">dreidimensional </w:t>
      </w:r>
      <w:r w:rsidR="00B020F3">
        <w:t xml:space="preserve">definiert werden </w:t>
      </w:r>
      <w:r>
        <w:t>müssen, um die Raumrichtung zu berechnen</w:t>
      </w:r>
      <w:r w:rsidR="00B020F3">
        <w:t>.</w:t>
      </w:r>
    </w:p>
    <w:p w14:paraId="47520638" w14:textId="30F8F1D7" w:rsidR="005060D7" w:rsidRDefault="005060D7" w:rsidP="005060D7">
      <w:pPr>
        <w:pStyle w:val="berschrift3"/>
      </w:pPr>
      <w:bookmarkStart w:id="173" w:name="_Toc242780610"/>
      <w:r>
        <w:t>Auswehlen eines Instruments</w:t>
      </w:r>
      <w:bookmarkEnd w:id="173"/>
      <w:r>
        <w:t xml:space="preserve"> </w:t>
      </w:r>
    </w:p>
    <w:p w14:paraId="395570A3" w14:textId="755127C0" w:rsidR="00391078" w:rsidRDefault="005060D7" w:rsidP="00391078">
      <w:r>
        <w:t xml:space="preserve">Um ein Instrument aus dem GUI auswählen zu können, wird die Bildposition (Pixelposition) der Handzentren mit der Bildposition der entsprechenden Symbolfläche auf dem Bildschirm verglichen. Um die Auswahl zu bestätigen, soll eine Greifgeste der selektierenden Hand erkannt werden. Solange die Hand dann geschlossen </w:t>
      </w:r>
      <w:r w:rsidR="00391078">
        <w:t>ist,</w:t>
      </w:r>
      <w:r>
        <w:t xml:space="preserve"> wird die Zeigerichtung des entsprechenden Arms als Raumrichtung umgerechnet </w:t>
      </w:r>
      <w:r w:rsidR="00391078">
        <w:t>auf das Instrument</w:t>
      </w:r>
      <w:r>
        <w:t xml:space="preserve"> übertragen. </w:t>
      </w:r>
      <w:r w:rsidR="00391078">
        <w:t xml:space="preserve">Wird anschließend eine </w:t>
      </w:r>
      <w:r w:rsidR="00B209E3">
        <w:t>Loslassengeste</w:t>
      </w:r>
      <w:r w:rsidR="00391078">
        <w:t xml:space="preserve"> erkannt, also öffnet sich die Hand wieder, dann bleibt das Instrument an der Stelle im Bild zurück, an der sich die Hand zu der Zeit befindet. Es behält dann die </w:t>
      </w:r>
      <w:r w:rsidR="00410935">
        <w:t>zuletzt</w:t>
      </w:r>
      <w:r w:rsidR="00391078">
        <w:t xml:space="preserve"> übertragene Raumrichtung bei. </w:t>
      </w:r>
    </w:p>
    <w:p w14:paraId="0D83D942" w14:textId="77777777" w:rsidR="00391078" w:rsidRDefault="00391078" w:rsidP="00391078"/>
    <w:p w14:paraId="31CD0771" w14:textId="14BD39B5" w:rsidR="004619C5" w:rsidRDefault="00391078" w:rsidP="00391078">
      <w:r>
        <w:t>Neben der Bestimmung des Handzentrums im Bildschirm, muss die Gestenerkennung das Schließen und Öffnen einer Hand erfassen.</w:t>
      </w:r>
      <w:r w:rsidR="000955CF">
        <w:t xml:space="preserve"> </w:t>
      </w:r>
      <w:r w:rsidR="004619C5">
        <w:fldChar w:fldCharType="begin"/>
      </w:r>
      <w:r w:rsidR="004619C5">
        <w:instrText xml:space="preserve"> REF _Ref241168008 \h </w:instrText>
      </w:r>
      <w:r w:rsidR="004619C5">
        <w:fldChar w:fldCharType="separate"/>
      </w:r>
      <w:r w:rsidR="004619C5">
        <w:t xml:space="preserve">Figure </w:t>
      </w:r>
      <w:r w:rsidR="004619C5">
        <w:rPr>
          <w:noProof/>
        </w:rPr>
        <w:t>42</w:t>
      </w:r>
      <w:r w:rsidR="004619C5">
        <w:fldChar w:fldCharType="end"/>
      </w:r>
      <w:r w:rsidR="004619C5">
        <w:t xml:space="preserve"> zeigt und definiert die Zustände dieser Greifgeste. Für diese </w:t>
      </w:r>
      <w:r w:rsidR="0099723F">
        <w:t>wurden</w:t>
      </w:r>
      <w:r w:rsidR="004619C5">
        <w:t xml:space="preserve"> zwei Erkennungskonzepte </w:t>
      </w:r>
      <w:r w:rsidR="0099723F">
        <w:t>erstellt</w:t>
      </w:r>
      <w:r w:rsidR="004619C5">
        <w:t>:</w:t>
      </w:r>
    </w:p>
    <w:p w14:paraId="607C0B9F" w14:textId="77777777" w:rsidR="004619C5" w:rsidRDefault="004619C5" w:rsidP="00391078"/>
    <w:p w14:paraId="455C1FFC" w14:textId="467EC2F3" w:rsidR="00410935" w:rsidRDefault="0099723F" w:rsidP="004619C5">
      <w:pPr>
        <w:pStyle w:val="Stichpunkte1"/>
      </w:pPr>
      <w:r>
        <w:t xml:space="preserve">Statisch: </w:t>
      </w:r>
      <w:r w:rsidR="004619C5">
        <w:t xml:space="preserve">Eine Greif- bzw. Loslassengeste </w:t>
      </w:r>
      <w:r w:rsidR="000955CF">
        <w:t>kann durch einen Wechsel des Handstatus definiert werden. Wobei der Handzustand</w:t>
      </w:r>
      <w:r w:rsidR="004619C5">
        <w:t xml:space="preserve"> </w:t>
      </w:r>
      <w:r w:rsidR="000955CF">
        <w:t xml:space="preserve">statisch </w:t>
      </w:r>
      <w:r w:rsidR="004619C5">
        <w:t xml:space="preserve">auf Basis der Handgeometrie </w:t>
      </w:r>
      <w:r w:rsidR="000955CF">
        <w:t xml:space="preserve">ausgewertet wird. </w:t>
      </w:r>
    </w:p>
    <w:p w14:paraId="0A24104B" w14:textId="77777777" w:rsidR="004619C5" w:rsidRDefault="004619C5" w:rsidP="004619C5">
      <w:pPr>
        <w:pStyle w:val="Stichpunkte1"/>
        <w:numPr>
          <w:ilvl w:val="0"/>
          <w:numId w:val="0"/>
        </w:numPr>
        <w:ind w:left="720"/>
      </w:pPr>
    </w:p>
    <w:p w14:paraId="229CF750" w14:textId="20F8FF5B" w:rsidR="004619C5" w:rsidRDefault="0099723F" w:rsidP="004619C5">
      <w:pPr>
        <w:pStyle w:val="Stichpunkte1"/>
      </w:pPr>
      <w:r>
        <w:t xml:space="preserve">Dynamisch: </w:t>
      </w:r>
      <w:r w:rsidR="000955CF">
        <w:t xml:space="preserve">die Gesten </w:t>
      </w:r>
      <w:r w:rsidR="004619C5">
        <w:t>werden</w:t>
      </w:r>
      <w:r w:rsidR="000955CF">
        <w:t xml:space="preserve"> direkt über eine definierte Größenveränderung</w:t>
      </w:r>
      <w:r w:rsidR="00410935">
        <w:t xml:space="preserve"> </w:t>
      </w:r>
      <w:r w:rsidR="004619C5">
        <w:t xml:space="preserve">in </w:t>
      </w:r>
      <w:r w:rsidR="00410935">
        <w:t>der Hand</w:t>
      </w:r>
      <w:r w:rsidR="004619C5">
        <w:t>geometrie</w:t>
      </w:r>
      <w:r w:rsidR="000955CF">
        <w:t xml:space="preserve"> erkannt. </w:t>
      </w:r>
    </w:p>
    <w:p w14:paraId="59060D8F" w14:textId="77777777" w:rsidR="00C23675" w:rsidRDefault="00C23675" w:rsidP="00391078"/>
    <w:p w14:paraId="665535D4" w14:textId="04116CF5" w:rsidR="00C23675" w:rsidRDefault="00C23675" w:rsidP="00391078">
      <w:r w:rsidRPr="00C23675">
        <w:t>Auf die gleiche Weise, wie die Hand</w:t>
      </w:r>
      <w:r>
        <w:t>interaktion</w:t>
      </w:r>
      <w:r w:rsidRPr="00C23675">
        <w:t xml:space="preserve"> zur Auswahl eines Instruments verwendet wird, kann auch eine Interaktion mit den Schaltflächen des GUIs umgesetzt werden. Dadurch lassen sich neben der Instrumentenauswahl auch weitere Funktionen des Systems über die </w:t>
      </w:r>
      <w:r w:rsidR="0099723F">
        <w:t>Handposition und Greifgeste</w:t>
      </w:r>
      <w:r w:rsidRPr="00C23675">
        <w:t xml:space="preserve"> bedienen.</w:t>
      </w:r>
    </w:p>
    <w:p w14:paraId="43FFFC4D" w14:textId="77777777" w:rsidR="000955CF" w:rsidRDefault="000955CF" w:rsidP="00391078"/>
    <w:p w14:paraId="376F130F" w14:textId="77777777" w:rsidR="000955CF" w:rsidRDefault="000955CF" w:rsidP="000955CF">
      <w:pPr>
        <w:keepNext/>
        <w:jc w:val="center"/>
      </w:pPr>
      <w:r>
        <w:rPr>
          <w:noProof/>
        </w:rPr>
        <w:lastRenderedPageBreak/>
        <w:drawing>
          <wp:inline distT="0" distB="0" distL="0" distR="0" wp14:anchorId="6B8F2BC8" wp14:editId="37AB53E1">
            <wp:extent cx="1463040" cy="1950032"/>
            <wp:effectExtent l="0" t="0" r="3810" b="0"/>
            <wp:docPr id="185961107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480174" cy="1972869"/>
                    </a:xfrm>
                    <a:prstGeom prst="rect">
                      <a:avLst/>
                    </a:prstGeom>
                    <a:noFill/>
                    <a:ln>
                      <a:noFill/>
                    </a:ln>
                  </pic:spPr>
                </pic:pic>
              </a:graphicData>
            </a:graphic>
          </wp:inline>
        </w:drawing>
      </w:r>
      <w:r>
        <w:t xml:space="preserve"> </w:t>
      </w:r>
      <w:r>
        <w:rPr>
          <w:noProof/>
        </w:rPr>
        <w:drawing>
          <wp:inline distT="0" distB="0" distL="0" distR="0" wp14:anchorId="2C6DDA81" wp14:editId="07F75CAF">
            <wp:extent cx="1455420" cy="1939875"/>
            <wp:effectExtent l="0" t="0" r="0" b="3810"/>
            <wp:docPr id="101583739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477053" cy="1968709"/>
                    </a:xfrm>
                    <a:prstGeom prst="rect">
                      <a:avLst/>
                    </a:prstGeom>
                    <a:noFill/>
                    <a:ln>
                      <a:noFill/>
                    </a:ln>
                  </pic:spPr>
                </pic:pic>
              </a:graphicData>
            </a:graphic>
          </wp:inline>
        </w:drawing>
      </w:r>
    </w:p>
    <w:p w14:paraId="75177993" w14:textId="7CE8BDCE" w:rsidR="00C23675" w:rsidRDefault="000955CF" w:rsidP="000955CF">
      <w:pPr>
        <w:pStyle w:val="Beschriftung"/>
        <w:jc w:val="center"/>
      </w:pPr>
      <w:bookmarkStart w:id="174" w:name="_Ref241168008"/>
      <w:r>
        <w:t xml:space="preserve">Figure </w:t>
      </w:r>
      <w:r w:rsidR="005315BE">
        <w:fldChar w:fldCharType="begin"/>
      </w:r>
      <w:r w:rsidR="005315BE">
        <w:instrText xml:space="preserve"> SEQ Figure \* ARABIC </w:instrText>
      </w:r>
      <w:r w:rsidR="005315BE">
        <w:fldChar w:fldCharType="separate"/>
      </w:r>
      <w:r w:rsidR="005315BE">
        <w:rPr>
          <w:noProof/>
        </w:rPr>
        <w:t>34</w:t>
      </w:r>
      <w:r w:rsidR="005315BE">
        <w:rPr>
          <w:noProof/>
        </w:rPr>
        <w:fldChar w:fldCharType="end"/>
      </w:r>
      <w:bookmarkEnd w:id="174"/>
      <w:r>
        <w:t xml:space="preserve"> - Handzustände offen und geschlossen</w:t>
      </w:r>
    </w:p>
    <w:p w14:paraId="74E89F1F" w14:textId="324D5E18" w:rsidR="00C23675" w:rsidRPr="00C23675" w:rsidRDefault="00C23675" w:rsidP="00C23675">
      <w:pPr>
        <w:pStyle w:val="berschrift3"/>
      </w:pPr>
      <w:bookmarkStart w:id="175" w:name="_Toc242780611"/>
      <w:r>
        <w:t>Gesten für weitere Funktionalitäten</w:t>
      </w:r>
      <w:bookmarkEnd w:id="175"/>
    </w:p>
    <w:p w14:paraId="3E882824" w14:textId="17A12CA9" w:rsidR="00C23675" w:rsidRDefault="00C23675" w:rsidP="00C23675">
      <w:r>
        <w:t>Um die Interaktion mit dem Menü zu erweitern und gleichzeitig die Anzahl der erforderlichen Schaltflächen</w:t>
      </w:r>
      <w:r w:rsidR="0099723F">
        <w:t xml:space="preserve"> im GUI</w:t>
      </w:r>
      <w:r>
        <w:t xml:space="preserve"> zu reduzieren, sollen neben der Greifgeste und der Bestimmung der Armrichtung weitere </w:t>
      </w:r>
      <w:r w:rsidR="0099723F">
        <w:t xml:space="preserve">fest </w:t>
      </w:r>
      <w:r>
        <w:t xml:space="preserve">definierte Gesten erkannt werden. </w:t>
      </w:r>
    </w:p>
    <w:p w14:paraId="0878CD84" w14:textId="77777777" w:rsidR="00C23675" w:rsidRDefault="00C23675" w:rsidP="00C23675"/>
    <w:p w14:paraId="1953E6E9" w14:textId="76466A26" w:rsidR="0099723F" w:rsidRDefault="00C23675" w:rsidP="00C23675">
      <w:r>
        <w:t xml:space="preserve">Eine Geste soll das Zurücksetzen des Systems ermöglichen. Dabei werden </w:t>
      </w:r>
      <w:r w:rsidR="00F944E9">
        <w:t>alle</w:t>
      </w:r>
      <w:r>
        <w:t xml:space="preserve"> Instrumente </w:t>
      </w:r>
      <w:r w:rsidR="00F944E9">
        <w:t xml:space="preserve">wieder </w:t>
      </w:r>
      <w:r>
        <w:t>in ihre</w:t>
      </w:r>
      <w:r w:rsidR="00F944E9">
        <w:t>n Ausgangszustand gesetzt</w:t>
      </w:r>
      <w:r>
        <w:t xml:space="preserve"> und veränderte Einstellungen der Benutzeroberfläche auf ihren Initialzustand zurückgesetzt. </w:t>
      </w:r>
    </w:p>
    <w:p w14:paraId="3F043E1C" w14:textId="77777777" w:rsidR="0099723F" w:rsidRDefault="0099723F" w:rsidP="00C23675"/>
    <w:p w14:paraId="1D70EBAA" w14:textId="69A12600" w:rsidR="00C23675" w:rsidRDefault="00C23675" w:rsidP="00C23675">
      <w:r>
        <w:t>Eine weitere Geste soll den Anzeigemodus der Benutzeroberfläche ändern und zusätzliche Informationen über die im Hintergrund ausgeführten Verarbeitungsschritte ein- und ausblenden. Hierzu können beispielsweise erkannte Körper- und Handpositionen, berechnete Koordinaten oder weitere für die Gestenerkennung relevante Werte eingeblendet werden. Dies ermöglicht</w:t>
      </w:r>
      <w:r w:rsidR="007073BB">
        <w:t xml:space="preserve"> auf Wunsch</w:t>
      </w:r>
      <w:r>
        <w:t xml:space="preserve"> </w:t>
      </w:r>
      <w:r w:rsidR="007073BB">
        <w:t>einen Einblick in die zugrunde liegenden Verarbeitungsschritte</w:t>
      </w:r>
      <w:r>
        <w:t>.</w:t>
      </w:r>
    </w:p>
    <w:p w14:paraId="100DA0C4" w14:textId="77777777" w:rsidR="00C23675" w:rsidRDefault="00C23675" w:rsidP="00C23675"/>
    <w:p w14:paraId="503BB0F8" w14:textId="77777777" w:rsidR="007073BB" w:rsidRDefault="00C23675" w:rsidP="00C23675">
      <w:r>
        <w:t xml:space="preserve">Zusätzlich soll eine Geste zur Anzeige von Informationen über die verfügbaren Gesten und deren Bedienung implementiert werden. Dadurch können dem Benutzer die möglichen Interaktionen und deren Verwendung innerhalb der Gestensteuerung erläutert werden. </w:t>
      </w:r>
    </w:p>
    <w:p w14:paraId="19A25AE6" w14:textId="77777777" w:rsidR="007073BB" w:rsidRDefault="007073BB" w:rsidP="00C23675"/>
    <w:p w14:paraId="6611ECC3" w14:textId="5F3BF13B" w:rsidR="00C23675" w:rsidRDefault="00C23675" w:rsidP="00C23675">
      <w:r>
        <w:t>Abschließend soll eine weitere definierte Geste das Beenden des Programms ermöglichen.</w:t>
      </w:r>
    </w:p>
    <w:p w14:paraId="619D3E64" w14:textId="77777777" w:rsidR="002D23E8" w:rsidRDefault="002D23E8" w:rsidP="00C23675"/>
    <w:p w14:paraId="0CDE443C" w14:textId="3897B29F" w:rsidR="002D23E8" w:rsidRDefault="002D23E8" w:rsidP="002D23E8">
      <w:pPr>
        <w:pStyle w:val="berschrift3"/>
      </w:pPr>
      <w:bookmarkStart w:id="176" w:name="_Toc242780612"/>
      <w:r>
        <w:t>Systemkommunikation</w:t>
      </w:r>
      <w:bookmarkEnd w:id="176"/>
    </w:p>
    <w:p w14:paraId="4A81F7E2" w14:textId="625F2499" w:rsidR="00910E07" w:rsidRDefault="002D23E8" w:rsidP="00C811D1">
      <w:r>
        <w:t>Die</w:t>
      </w:r>
      <w:r w:rsidR="00910E07">
        <w:t xml:space="preserve"> von der Gestenerkennung ermittelten Steuerbefehle und Positionsinformationen, insbesondere die Raumrichtung der Instrumente, müssen an das Audiosystem übertragen werden. Umgekehrt soll das Audiosystem der Gestensteuerung mitteilen können, welche Instrumente </w:t>
      </w:r>
      <w:r w:rsidR="007073BB">
        <w:t xml:space="preserve">gerade </w:t>
      </w:r>
      <w:r w:rsidR="00910E07">
        <w:t>zur Verfügung stehen. Dadurch kann die Anzeige der Instrumente im GUI dynamisch angepasst werden.</w:t>
      </w:r>
    </w:p>
    <w:p w14:paraId="49C074B7" w14:textId="77777777" w:rsidR="00C811D1" w:rsidRDefault="00C811D1" w:rsidP="00C811D1"/>
    <w:p w14:paraId="6041971A" w14:textId="57B40A94" w:rsidR="00C811D1" w:rsidRDefault="00910E07" w:rsidP="00C811D1">
      <w:r>
        <w:lastRenderedPageBreak/>
        <w:t>Die Kommunikation erfolgt asynchron. In beiden Systemen läuft hierfür ein separater Empfangsthread, der eingehende Nachrichten entgegennimmt und in einem Empfangspuffer ablegt. Der Hauptthread kann diese anschließend zeitlich unabhängig vom Empfangsvorgang verarbeiten.</w:t>
      </w:r>
    </w:p>
    <w:p w14:paraId="70E1AADB" w14:textId="0893632F" w:rsidR="00E01693" w:rsidRPr="00585C97" w:rsidRDefault="00E01693" w:rsidP="00E01693">
      <w:pPr>
        <w:pStyle w:val="berschrift2"/>
        <w:rPr>
          <w:noProof/>
        </w:rPr>
      </w:pPr>
      <w:bookmarkStart w:id="177" w:name="_Toc242780613"/>
      <w:r>
        <w:rPr>
          <w:noProof/>
        </w:rPr>
        <w:t xml:space="preserve">Wahl der </w:t>
      </w:r>
      <w:r w:rsidRPr="00585C97">
        <w:rPr>
          <w:noProof/>
        </w:rPr>
        <w:t>Softwarewahl</w:t>
      </w:r>
      <w:bookmarkEnd w:id="177"/>
    </w:p>
    <w:p w14:paraId="1C648D52" w14:textId="7602666A" w:rsidR="00E01693" w:rsidRDefault="00E01693" w:rsidP="007073BB">
      <w:pPr>
        <w:rPr>
          <w:noProof/>
        </w:rPr>
      </w:pPr>
      <w:r>
        <w:rPr>
          <w:noProof/>
        </w:rPr>
        <w:t>Die Ausfahl der hier</w:t>
      </w:r>
      <w:r w:rsidRPr="00585C97">
        <w:rPr>
          <w:noProof/>
        </w:rPr>
        <w:t xml:space="preserve"> betrachtete</w:t>
      </w:r>
      <w:r>
        <w:rPr>
          <w:noProof/>
        </w:rPr>
        <w:t>n</w:t>
      </w:r>
      <w:r w:rsidRPr="00585C97">
        <w:rPr>
          <w:noProof/>
        </w:rPr>
        <w:t xml:space="preserve"> Software ist mit Linux</w:t>
      </w:r>
      <w:r>
        <w:rPr>
          <w:noProof/>
        </w:rPr>
        <w:t>,</w:t>
      </w:r>
      <w:r w:rsidRPr="00585C97">
        <w:rPr>
          <w:noProof/>
        </w:rPr>
        <w:t xml:space="preserve"> Windows und MAC OS kompatibel. Nur die NVIDIA Jetson Produkte kommen mit ihrer eigenen Linux-basierten Softwareumgebung. </w:t>
      </w:r>
    </w:p>
    <w:p w14:paraId="6952552B" w14:textId="77777777" w:rsidR="007073BB" w:rsidRPr="00585C97" w:rsidRDefault="007073BB" w:rsidP="007073BB">
      <w:pPr>
        <w:rPr>
          <w:noProof/>
        </w:rPr>
      </w:pPr>
    </w:p>
    <w:p w14:paraId="588E3CB5" w14:textId="7F8B2287" w:rsidR="00E01693" w:rsidRPr="00585C97" w:rsidRDefault="00E01693" w:rsidP="007073BB">
      <w:pPr>
        <w:rPr>
          <w:noProof/>
        </w:rPr>
      </w:pPr>
      <w:r>
        <w:rPr>
          <w:noProof/>
        </w:rPr>
        <w:t>B</w:t>
      </w:r>
      <w:r w:rsidRPr="00585C97">
        <w:rPr>
          <w:noProof/>
        </w:rPr>
        <w:t>asierend auf de</w:t>
      </w:r>
      <w:r>
        <w:rPr>
          <w:noProof/>
        </w:rPr>
        <w:t>n</w:t>
      </w:r>
      <w:r w:rsidRPr="00585C97">
        <w:rPr>
          <w:noProof/>
        </w:rPr>
        <w:t xml:space="preserve"> Kapitel</w:t>
      </w:r>
      <w:r>
        <w:rPr>
          <w:noProof/>
        </w:rPr>
        <w:t xml:space="preserve">n </w:t>
      </w:r>
      <w:r w:rsidRPr="00E01693">
        <w:rPr>
          <w:rStyle w:val="KapitelReferenzZchn"/>
        </w:rPr>
        <w:fldChar w:fldCharType="begin"/>
      </w:r>
      <w:r w:rsidRPr="00E01693">
        <w:rPr>
          <w:rStyle w:val="KapitelReferenzZchn"/>
        </w:rPr>
        <w:instrText xml:space="preserve"> REF _Ref242351739 \h </w:instrText>
      </w:r>
      <w:r>
        <w:rPr>
          <w:rStyle w:val="KapitelReferenzZchn"/>
        </w:rPr>
        <w:instrText xml:space="preserve"> \* MERGEFORMAT </w:instrText>
      </w:r>
      <w:r w:rsidRPr="00E01693">
        <w:rPr>
          <w:rStyle w:val="KapitelReferenzZchn"/>
        </w:rPr>
      </w:r>
      <w:r w:rsidRPr="00E01693">
        <w:rPr>
          <w:rStyle w:val="KapitelReferenzZchn"/>
        </w:rPr>
        <w:fldChar w:fldCharType="separate"/>
      </w:r>
      <w:r w:rsidRPr="00E01693">
        <w:rPr>
          <w:rStyle w:val="KapitelReferenzZchn"/>
        </w:rPr>
        <w:t>Stand der Technik</w:t>
      </w:r>
      <w:r w:rsidRPr="00E01693">
        <w:rPr>
          <w:rStyle w:val="KapitelReferenzZchn"/>
        </w:rPr>
        <w:fldChar w:fldCharType="end"/>
      </w:r>
      <w:r>
        <w:rPr>
          <w:noProof/>
        </w:rPr>
        <w:t xml:space="preserve"> und </w:t>
      </w:r>
      <w:r w:rsidRPr="00E01693">
        <w:rPr>
          <w:rStyle w:val="KapitelReferenzZchn"/>
        </w:rPr>
        <w:fldChar w:fldCharType="begin"/>
      </w:r>
      <w:r w:rsidRPr="00E01693">
        <w:rPr>
          <w:rStyle w:val="KapitelReferenzZchn"/>
        </w:rPr>
        <w:instrText xml:space="preserve"> REF _Ref242620224 \h </w:instrText>
      </w:r>
      <w:r>
        <w:rPr>
          <w:rStyle w:val="KapitelReferenzZchn"/>
        </w:rPr>
        <w:instrText xml:space="preserve"> \* MERGEFORMAT </w:instrText>
      </w:r>
      <w:r w:rsidRPr="00E01693">
        <w:rPr>
          <w:rStyle w:val="KapitelReferenzZchn"/>
        </w:rPr>
      </w:r>
      <w:r w:rsidRPr="00E01693">
        <w:rPr>
          <w:rStyle w:val="KapitelReferenzZchn"/>
        </w:rPr>
        <w:fldChar w:fldCharType="separate"/>
      </w:r>
      <w:r w:rsidRPr="00E01693">
        <w:rPr>
          <w:rStyle w:val="KapitelReferenzZchn"/>
        </w:rPr>
        <w:t>Anforderungen an die Projektkomponenten</w:t>
      </w:r>
      <w:r w:rsidRPr="00E01693">
        <w:rPr>
          <w:rStyle w:val="KapitelReferenzZchn"/>
        </w:rPr>
        <w:fldChar w:fldCharType="end"/>
      </w:r>
      <w:r>
        <w:rPr>
          <w:noProof/>
        </w:rPr>
        <w:t>, kommt folgende Software als Basis für die Gestenerkennung</w:t>
      </w:r>
      <w:r w:rsidRPr="00585C97">
        <w:rPr>
          <w:noProof/>
        </w:rPr>
        <w:t xml:space="preserve"> in Frage:</w:t>
      </w:r>
    </w:p>
    <w:p w14:paraId="63BBD540" w14:textId="77777777" w:rsidR="00E01693" w:rsidRPr="00585C97" w:rsidRDefault="00E01693" w:rsidP="00E01693">
      <w:pPr>
        <w:pStyle w:val="Grundtext"/>
        <w:numPr>
          <w:ilvl w:val="0"/>
          <w:numId w:val="31"/>
        </w:numPr>
        <w:rPr>
          <w:noProof/>
        </w:rPr>
      </w:pPr>
      <w:r w:rsidRPr="00585C97">
        <w:rPr>
          <w:noProof/>
        </w:rPr>
        <w:t>Googles MediaPipe in Python oder C++</w:t>
      </w:r>
    </w:p>
    <w:p w14:paraId="37F0EEDD" w14:textId="39700162" w:rsidR="00E01693" w:rsidRPr="00585C97" w:rsidRDefault="00E01693" w:rsidP="00E01693">
      <w:pPr>
        <w:pStyle w:val="Grundtext"/>
        <w:numPr>
          <w:ilvl w:val="0"/>
          <w:numId w:val="31"/>
        </w:numPr>
        <w:rPr>
          <w:noProof/>
        </w:rPr>
      </w:pPr>
      <w:r w:rsidRPr="00585C97">
        <w:rPr>
          <w:noProof/>
        </w:rPr>
        <w:t>M</w:t>
      </w:r>
      <w:r>
        <w:rPr>
          <w:noProof/>
        </w:rPr>
        <w:t>ATLAB</w:t>
      </w:r>
      <w:r w:rsidRPr="00585C97">
        <w:rPr>
          <w:noProof/>
        </w:rPr>
        <w:t xml:space="preserve"> </w:t>
      </w:r>
      <w:r w:rsidR="007073BB">
        <w:rPr>
          <w:noProof/>
        </w:rPr>
        <w:t xml:space="preserve">mit </w:t>
      </w:r>
      <w:r w:rsidRPr="00585C97">
        <w:rPr>
          <w:noProof/>
        </w:rPr>
        <w:t>Simulink</w:t>
      </w:r>
    </w:p>
    <w:p w14:paraId="31085C5E" w14:textId="77777777" w:rsidR="00E01693" w:rsidRPr="00585C97" w:rsidRDefault="00E01693" w:rsidP="00E01693">
      <w:pPr>
        <w:pStyle w:val="Grundtext"/>
        <w:numPr>
          <w:ilvl w:val="0"/>
          <w:numId w:val="31"/>
        </w:numPr>
        <w:rPr>
          <w:noProof/>
        </w:rPr>
      </w:pPr>
      <w:r w:rsidRPr="00585C97">
        <w:rPr>
          <w:noProof/>
        </w:rPr>
        <w:t>OpenPose in Python oder C++</w:t>
      </w:r>
    </w:p>
    <w:p w14:paraId="28CC51F3" w14:textId="77777777" w:rsidR="00E01693" w:rsidRPr="00585C97" w:rsidRDefault="00E01693" w:rsidP="00E01693">
      <w:pPr>
        <w:pStyle w:val="Grundtext"/>
        <w:numPr>
          <w:ilvl w:val="0"/>
          <w:numId w:val="31"/>
        </w:numPr>
        <w:rPr>
          <w:noProof/>
        </w:rPr>
      </w:pPr>
      <w:r w:rsidRPr="00585C97">
        <w:rPr>
          <w:noProof/>
        </w:rPr>
        <w:t>OpenCV in Python oder C++ zur klassischen Bildverarbeitung</w:t>
      </w:r>
    </w:p>
    <w:p w14:paraId="41709BE9" w14:textId="77777777" w:rsidR="00E01693" w:rsidRPr="00585C97" w:rsidRDefault="00E01693" w:rsidP="00E01693">
      <w:pPr>
        <w:pStyle w:val="Grundtext"/>
        <w:numPr>
          <w:ilvl w:val="0"/>
          <w:numId w:val="31"/>
        </w:numPr>
        <w:rPr>
          <w:noProof/>
        </w:rPr>
      </w:pPr>
      <w:r w:rsidRPr="00585C97">
        <w:rPr>
          <w:noProof/>
        </w:rPr>
        <w:t>NVIDIA Jetpack, beispielsweise mit MediaPipe Lite in Python</w:t>
      </w:r>
    </w:p>
    <w:p w14:paraId="3B8A94E7" w14:textId="2110E75E" w:rsidR="00716BE9" w:rsidRPr="00716BE9" w:rsidRDefault="00716BE9" w:rsidP="006728A6">
      <w:pPr>
        <w:rPr>
          <w:rStyle w:val="IntensiveHervorhebung"/>
        </w:rPr>
      </w:pPr>
      <w:proofErr w:type="gramStart"/>
      <w:r w:rsidRPr="00716BE9">
        <w:rPr>
          <w:rStyle w:val="IntensiveHervorhebung"/>
        </w:rPr>
        <w:t>Lieber Python</w:t>
      </w:r>
      <w:proofErr w:type="gramEnd"/>
      <w:r w:rsidRPr="00716BE9">
        <w:rPr>
          <w:rStyle w:val="IntensiveHervorhebung"/>
        </w:rPr>
        <w:t xml:space="preserve"> als C++</w:t>
      </w:r>
    </w:p>
    <w:p w14:paraId="181A222C" w14:textId="251897F7" w:rsidR="00E01693" w:rsidRDefault="00E01693" w:rsidP="006728A6">
      <w:pPr>
        <w:rPr>
          <w:noProof/>
        </w:rPr>
      </w:pPr>
      <w:r w:rsidRPr="00585C97">
        <w:rPr>
          <w:noProof/>
        </w:rPr>
        <w:t>C++ steht nur zur Wahl, wenn sich für eine leistungsschwache Recheneinheit entschieden wird. Umsetzungen mit Python sind im Internet häufiger dokumentiert und die Spr</w:t>
      </w:r>
      <w:r>
        <w:rPr>
          <w:noProof/>
        </w:rPr>
        <w:t>a</w:t>
      </w:r>
      <w:r w:rsidRPr="00585C97">
        <w:rPr>
          <w:noProof/>
        </w:rPr>
        <w:t>che hat eine allgemein einfachere Syntax als C++.</w:t>
      </w:r>
    </w:p>
    <w:p w14:paraId="7BF9B548" w14:textId="77777777" w:rsidR="007073BB" w:rsidRDefault="007073BB" w:rsidP="006728A6">
      <w:pPr>
        <w:rPr>
          <w:noProof/>
        </w:rPr>
      </w:pPr>
    </w:p>
    <w:p w14:paraId="41ADA388" w14:textId="1D559DF9" w:rsidR="00716BE9" w:rsidRPr="00716BE9" w:rsidRDefault="00716BE9" w:rsidP="006728A6">
      <w:pPr>
        <w:rPr>
          <w:rStyle w:val="IntensiveHervorhebung"/>
        </w:rPr>
      </w:pPr>
      <w:r w:rsidRPr="00716BE9">
        <w:rPr>
          <w:rStyle w:val="IntensiveHervorhebung"/>
        </w:rPr>
        <w:t xml:space="preserve">Stärken der Jetson-Umgebung </w:t>
      </w:r>
    </w:p>
    <w:p w14:paraId="3D9DB45F" w14:textId="6F0F675E" w:rsidR="00E01693" w:rsidRDefault="006728A6" w:rsidP="006728A6">
      <w:pPr>
        <w:rPr>
          <w:noProof/>
        </w:rPr>
      </w:pPr>
      <w:r w:rsidRPr="006728A6">
        <w:rPr>
          <w:noProof/>
        </w:rPr>
        <w:t>Sollte sich für das JetPack-Softwarepaket entschieden werden, muss die Recheneinheit eine Jetson-Plattform sein, wie beispielsweise der Jetson Nano. Die Jetson-Umgebung ist für KI-Anwendungen optimiert. Ein Jetson kann dadurch bei KI-Anwendungen Vorteile gegenüber anderen Rechnern ähnlicher Größe haben. Dies wird auch durch die in verschiedenen Projekten erreichte Performance gestützt, die im Rahmen der Recherche betrachtet wurden.</w:t>
      </w:r>
      <w:r>
        <w:rPr>
          <w:noProof/>
        </w:rPr>
        <w:t xml:space="preserve"> </w:t>
      </w:r>
      <w:r w:rsidR="00736020">
        <w:rPr>
          <w:noProof/>
        </w:rPr>
        <w:t xml:space="preserve">Einige davon sind im Kapitel </w:t>
      </w:r>
      <w:r w:rsidR="00736020" w:rsidRPr="00E01693">
        <w:rPr>
          <w:rStyle w:val="KapitelReferenzZchn"/>
        </w:rPr>
        <w:fldChar w:fldCharType="begin"/>
      </w:r>
      <w:r w:rsidR="00736020" w:rsidRPr="00E01693">
        <w:rPr>
          <w:rStyle w:val="KapitelReferenzZchn"/>
        </w:rPr>
        <w:instrText xml:space="preserve"> REF _Ref242351739 \h </w:instrText>
      </w:r>
      <w:r w:rsidR="00736020">
        <w:rPr>
          <w:rStyle w:val="KapitelReferenzZchn"/>
        </w:rPr>
        <w:instrText xml:space="preserve"> \* MERGEFORMAT </w:instrText>
      </w:r>
      <w:r w:rsidR="00736020" w:rsidRPr="00E01693">
        <w:rPr>
          <w:rStyle w:val="KapitelReferenzZchn"/>
        </w:rPr>
      </w:r>
      <w:r w:rsidR="00736020" w:rsidRPr="00E01693">
        <w:rPr>
          <w:rStyle w:val="KapitelReferenzZchn"/>
        </w:rPr>
        <w:fldChar w:fldCharType="separate"/>
      </w:r>
      <w:r w:rsidR="00736020" w:rsidRPr="00E01693">
        <w:rPr>
          <w:rStyle w:val="KapitelReferenzZchn"/>
        </w:rPr>
        <w:t>Stand der Technik</w:t>
      </w:r>
      <w:r w:rsidR="00736020" w:rsidRPr="00E01693">
        <w:rPr>
          <w:rStyle w:val="KapitelReferenzZchn"/>
        </w:rPr>
        <w:fldChar w:fldCharType="end"/>
      </w:r>
      <w:r w:rsidR="00736020">
        <w:rPr>
          <w:noProof/>
        </w:rPr>
        <w:t xml:space="preserve"> genannt.</w:t>
      </w:r>
      <w:r w:rsidR="00E01693" w:rsidRPr="00585C97">
        <w:rPr>
          <w:noProof/>
        </w:rPr>
        <w:t xml:space="preserve"> Die Jetson Umgebung ist also besonders dann interessant, wenn, viele KI-Berechnungen auf kleinem Raum mit ggf. wenig Stromverbrauch das Ziel </w:t>
      </w:r>
      <w:r w:rsidR="00716BE9">
        <w:rPr>
          <w:noProof/>
        </w:rPr>
        <w:t>sind</w:t>
      </w:r>
      <w:r w:rsidR="00E01693" w:rsidRPr="00585C97">
        <w:rPr>
          <w:noProof/>
        </w:rPr>
        <w:t>. Die Co-Abhängigkeit von Software und Recheneinheit, macht diese Wahl weniger attraktiv, da sie dem Projekt Flexibilität nimmt. Sollte sich ein Problem in einer der Abhängigkeiten ergeben, schränkt diese Co-Abhängigkeit die Lösung</w:t>
      </w:r>
      <w:r>
        <w:rPr>
          <w:noProof/>
        </w:rPr>
        <w:t>so</w:t>
      </w:r>
      <w:r w:rsidR="00E01693" w:rsidRPr="00585C97">
        <w:rPr>
          <w:noProof/>
        </w:rPr>
        <w:t>ptionen ein.</w:t>
      </w:r>
    </w:p>
    <w:p w14:paraId="7C5E1194" w14:textId="77777777" w:rsidR="006728A6" w:rsidRDefault="006728A6" w:rsidP="006728A6">
      <w:pPr>
        <w:rPr>
          <w:noProof/>
        </w:rPr>
      </w:pPr>
    </w:p>
    <w:p w14:paraId="269871C6" w14:textId="72E47F5E" w:rsidR="00716BE9" w:rsidRPr="00716BE9" w:rsidRDefault="00716BE9" w:rsidP="006728A6">
      <w:pPr>
        <w:rPr>
          <w:rStyle w:val="IntensiveHervorhebung"/>
        </w:rPr>
      </w:pPr>
      <w:r w:rsidRPr="00716BE9">
        <w:rPr>
          <w:rStyle w:val="IntensiveHervorhebung"/>
        </w:rPr>
        <w:t>MATLAB br</w:t>
      </w:r>
      <w:r>
        <w:rPr>
          <w:rStyle w:val="IntensiveHervorhebung"/>
        </w:rPr>
        <w:t>au</w:t>
      </w:r>
      <w:r w:rsidRPr="00716BE9">
        <w:rPr>
          <w:rStyle w:val="IntensiveHervorhebung"/>
        </w:rPr>
        <w:t>cht Leistung</w:t>
      </w:r>
    </w:p>
    <w:p w14:paraId="661D77CD" w14:textId="7F7C3CAA" w:rsidR="00E01693" w:rsidRDefault="00E01693" w:rsidP="006728A6">
      <w:pPr>
        <w:rPr>
          <w:noProof/>
        </w:rPr>
      </w:pPr>
      <w:r w:rsidRPr="00585C97">
        <w:rPr>
          <w:noProof/>
        </w:rPr>
        <w:t>M</w:t>
      </w:r>
      <w:r w:rsidR="006728A6">
        <w:rPr>
          <w:noProof/>
        </w:rPr>
        <w:t>ATLAB</w:t>
      </w:r>
      <w:r w:rsidRPr="00585C97">
        <w:rPr>
          <w:noProof/>
        </w:rPr>
        <w:t xml:space="preserve"> Simulink verfügt über eine einfache Syntax mit teils Grafischer Block-Programmierung. Die Verwendung eines Microcomputers ist hierbei unwahrscheinlich, das ergibt sich aus </w:t>
      </w:r>
      <w:r w:rsidR="00716BE9">
        <w:rPr>
          <w:noProof/>
        </w:rPr>
        <w:t>MATLABs</w:t>
      </w:r>
      <w:r w:rsidRPr="00585C97">
        <w:rPr>
          <w:noProof/>
        </w:rPr>
        <w:t xml:space="preserve"> </w:t>
      </w:r>
      <w:hyperlink r:id="rId114" w:history="1">
        <w:r w:rsidRPr="00585C97">
          <w:rPr>
            <w:rStyle w:val="Hyperlink"/>
            <w:noProof/>
          </w:rPr>
          <w:t>Systemvoraussetzungen</w:t>
        </w:r>
      </w:hyperlink>
      <w:r w:rsidR="006728A6">
        <w:t xml:space="preserve"> </w:t>
      </w:r>
      <w:r w:rsidR="006728A6" w:rsidRPr="00585C97">
        <w:rPr>
          <w:noProof/>
        </w:rPr>
        <w:fldChar w:fldCharType="begin"/>
      </w:r>
      <w:r w:rsidR="008D1FF4">
        <w:rPr>
          <w:noProof/>
        </w:rPr>
        <w:instrText xml:space="preserve"> ADDIN ZOTERO_ITEM CSL_CITATION {"citationID":"gCP2a7ec","properties":{"formattedCitation":"[100]","plainCitation":"[100]","noteIndex":0},"citationItems":[{"id":3,"uris":["http://zotero.org/users/local/ICEl2jiF/items/TWERV8Q7","http://zotero.org/users/20567757/items/TWERV8Q7"],"itemData":{"id":3,"type":"webpage","language":"en","title":"Linux System Requirements","URL":"https://de.mathworks.com/support/requirements/matlab-linux.html","accessed":{"date-parts":[["2026",5,15]]}}}],"schema":"https://github.com/citation-style-language/schema/raw/master/csl-citation.json"} </w:instrText>
      </w:r>
      <w:r w:rsidR="006728A6" w:rsidRPr="00585C97">
        <w:rPr>
          <w:noProof/>
        </w:rPr>
        <w:fldChar w:fldCharType="separate"/>
      </w:r>
      <w:r w:rsidR="008D1FF4" w:rsidRPr="008D1FF4">
        <w:t>[100]</w:t>
      </w:r>
      <w:r w:rsidR="006728A6" w:rsidRPr="00585C97">
        <w:rPr>
          <w:noProof/>
        </w:rPr>
        <w:fldChar w:fldCharType="end"/>
      </w:r>
      <w:r w:rsidRPr="00585C97">
        <w:rPr>
          <w:noProof/>
        </w:rPr>
        <w:t>, es sind vollwertige Betriebssysteme und eine x86-64-bit-Prozessorstruktur nötig</w:t>
      </w:r>
      <w:r w:rsidR="006728A6">
        <w:rPr>
          <w:noProof/>
        </w:rPr>
        <w:t>.</w:t>
      </w:r>
    </w:p>
    <w:p w14:paraId="736F3D3C" w14:textId="77777777" w:rsidR="006728A6" w:rsidRPr="00585C97" w:rsidRDefault="006728A6" w:rsidP="006728A6">
      <w:pPr>
        <w:rPr>
          <w:noProof/>
        </w:rPr>
      </w:pPr>
    </w:p>
    <w:p w14:paraId="796D74BF" w14:textId="122CB7C6" w:rsidR="00716BE9" w:rsidRPr="00650CE8" w:rsidRDefault="00716BE9" w:rsidP="006728A6">
      <w:pPr>
        <w:rPr>
          <w:rStyle w:val="IntensiveHervorhebung"/>
        </w:rPr>
      </w:pPr>
      <w:r w:rsidRPr="00650CE8">
        <w:rPr>
          <w:rStyle w:val="IntensiveHervorhebung"/>
        </w:rPr>
        <w:lastRenderedPageBreak/>
        <w:t>MediaPipe</w:t>
      </w:r>
      <w:r w:rsidR="00650CE8" w:rsidRPr="00650CE8">
        <w:rPr>
          <w:rStyle w:val="IntensiveHervorhebung"/>
        </w:rPr>
        <w:t xml:space="preserve"> wird viel genutzt</w:t>
      </w:r>
    </w:p>
    <w:p w14:paraId="1389E4C4" w14:textId="13E954F8" w:rsidR="00E01693" w:rsidRDefault="00E01693" w:rsidP="006728A6">
      <w:pPr>
        <w:rPr>
          <w:noProof/>
        </w:rPr>
      </w:pPr>
      <w:r w:rsidRPr="00585C97">
        <w:rPr>
          <w:noProof/>
        </w:rPr>
        <w:t>Googles MediaPipe ist die mit Abstand meistgenutzt</w:t>
      </w:r>
      <w:r w:rsidR="00716BE9">
        <w:rPr>
          <w:noProof/>
        </w:rPr>
        <w:t>e</w:t>
      </w:r>
      <w:r w:rsidRPr="00585C97">
        <w:rPr>
          <w:noProof/>
        </w:rPr>
        <w:t xml:space="preserve"> Software </w:t>
      </w:r>
      <w:r w:rsidR="006728A6">
        <w:rPr>
          <w:noProof/>
        </w:rPr>
        <w:t xml:space="preserve">für Gestenerkennung </w:t>
      </w:r>
      <w:r w:rsidRPr="00585C97">
        <w:rPr>
          <w:noProof/>
        </w:rPr>
        <w:t xml:space="preserve">in Kapitel </w:t>
      </w:r>
      <w:r w:rsidR="006728A6" w:rsidRPr="00E01693">
        <w:rPr>
          <w:rStyle w:val="KapitelReferenzZchn"/>
        </w:rPr>
        <w:fldChar w:fldCharType="begin"/>
      </w:r>
      <w:r w:rsidR="006728A6" w:rsidRPr="00E01693">
        <w:rPr>
          <w:rStyle w:val="KapitelReferenzZchn"/>
        </w:rPr>
        <w:instrText xml:space="preserve"> REF _Ref242351739 \h </w:instrText>
      </w:r>
      <w:r w:rsidR="006728A6">
        <w:rPr>
          <w:rStyle w:val="KapitelReferenzZchn"/>
        </w:rPr>
        <w:instrText xml:space="preserve"> \* MERGEFORMAT </w:instrText>
      </w:r>
      <w:r w:rsidR="006728A6" w:rsidRPr="00E01693">
        <w:rPr>
          <w:rStyle w:val="KapitelReferenzZchn"/>
        </w:rPr>
      </w:r>
      <w:r w:rsidR="006728A6" w:rsidRPr="00E01693">
        <w:rPr>
          <w:rStyle w:val="KapitelReferenzZchn"/>
        </w:rPr>
        <w:fldChar w:fldCharType="separate"/>
      </w:r>
      <w:r w:rsidR="006728A6" w:rsidRPr="00E01693">
        <w:rPr>
          <w:rStyle w:val="KapitelReferenzZchn"/>
        </w:rPr>
        <w:t>Stand der Technik</w:t>
      </w:r>
      <w:r w:rsidR="006728A6" w:rsidRPr="00E01693">
        <w:rPr>
          <w:rStyle w:val="KapitelReferenzZchn"/>
        </w:rPr>
        <w:fldChar w:fldCharType="end"/>
      </w:r>
      <w:r w:rsidR="006728A6">
        <w:rPr>
          <w:noProof/>
        </w:rPr>
        <w:t xml:space="preserve">, das spiegeln auch die Erfarungen bei der generellen Recherche wieder. </w:t>
      </w:r>
      <w:r w:rsidR="00716BE9">
        <w:rPr>
          <w:noProof/>
        </w:rPr>
        <w:t>Der</w:t>
      </w:r>
      <w:r w:rsidRPr="00585C97">
        <w:rPr>
          <w:noProof/>
        </w:rPr>
        <w:t xml:space="preserve"> einzige </w:t>
      </w:r>
      <w:r w:rsidR="00716BE9">
        <w:rPr>
          <w:noProof/>
        </w:rPr>
        <w:t>hier erfasste Nachteil</w:t>
      </w:r>
      <w:r w:rsidRPr="00585C97">
        <w:rPr>
          <w:noProof/>
        </w:rPr>
        <w:t xml:space="preserve"> ist der höhere Rechenaufwand im Vergleich zu rein klassischer Bildverarbeitung. Mildernd zu bemerken ist das MediaPipe</w:t>
      </w:r>
      <w:r w:rsidR="006728A6">
        <w:rPr>
          <w:noProof/>
        </w:rPr>
        <w:t xml:space="preserve"> Pose und MediaPipe Hands</w:t>
      </w:r>
      <w:r w:rsidRPr="00585C97">
        <w:rPr>
          <w:noProof/>
        </w:rPr>
        <w:t xml:space="preserve"> bereits einen starken Fokus auf gute Echtzeitperformance setz</w:t>
      </w:r>
      <w:r w:rsidR="006728A6">
        <w:rPr>
          <w:noProof/>
        </w:rPr>
        <w:t>en</w:t>
      </w:r>
      <w:r w:rsidRPr="00585C97">
        <w:rPr>
          <w:noProof/>
        </w:rPr>
        <w:t xml:space="preserve">, siehe Kapitel </w:t>
      </w:r>
      <w:r w:rsidRPr="00585C97">
        <w:rPr>
          <w:noProof/>
        </w:rPr>
        <w:fldChar w:fldCharType="begin"/>
      </w:r>
      <w:r w:rsidRPr="00585C97">
        <w:rPr>
          <w:noProof/>
        </w:rPr>
        <w:instrText xml:space="preserve"> REF _Ref237866263 \r \h </w:instrText>
      </w:r>
      <w:r w:rsidR="006728A6">
        <w:rPr>
          <w:noProof/>
        </w:rPr>
        <w:instrText xml:space="preserve"> \* MERGEFORMAT </w:instrText>
      </w:r>
      <w:r w:rsidRPr="00585C97">
        <w:rPr>
          <w:noProof/>
        </w:rPr>
      </w:r>
      <w:r w:rsidRPr="00585C97">
        <w:rPr>
          <w:noProof/>
        </w:rPr>
        <w:fldChar w:fldCharType="separate"/>
      </w:r>
      <w:r w:rsidR="006728A6">
        <w:rPr>
          <w:noProof/>
        </w:rPr>
        <w:t>2.4.2</w:t>
      </w:r>
      <w:r w:rsidRPr="00585C97">
        <w:rPr>
          <w:noProof/>
        </w:rPr>
        <w:fldChar w:fldCharType="end"/>
      </w:r>
      <w:r w:rsidRPr="00585C97">
        <w:rPr>
          <w:noProof/>
        </w:rPr>
        <w:t xml:space="preserve"> und </w:t>
      </w:r>
      <w:r w:rsidRPr="00585C97">
        <w:rPr>
          <w:noProof/>
        </w:rPr>
        <w:fldChar w:fldCharType="begin"/>
      </w:r>
      <w:r w:rsidRPr="00585C97">
        <w:rPr>
          <w:noProof/>
        </w:rPr>
        <w:instrText xml:space="preserve"> REF _Ref237866266 \r \h </w:instrText>
      </w:r>
      <w:r w:rsidR="006728A6">
        <w:rPr>
          <w:noProof/>
        </w:rPr>
        <w:instrText xml:space="preserve"> \* MERGEFORMAT </w:instrText>
      </w:r>
      <w:r w:rsidRPr="00585C97">
        <w:rPr>
          <w:noProof/>
        </w:rPr>
      </w:r>
      <w:r w:rsidRPr="00585C97">
        <w:rPr>
          <w:noProof/>
        </w:rPr>
        <w:fldChar w:fldCharType="separate"/>
      </w:r>
      <w:r w:rsidR="006728A6">
        <w:rPr>
          <w:noProof/>
        </w:rPr>
        <w:t>2.4.3</w:t>
      </w:r>
      <w:r w:rsidRPr="00585C97">
        <w:rPr>
          <w:noProof/>
        </w:rPr>
        <w:fldChar w:fldCharType="end"/>
      </w:r>
      <w:r w:rsidRPr="00585C97">
        <w:rPr>
          <w:noProof/>
        </w:rPr>
        <w:t>.</w:t>
      </w:r>
    </w:p>
    <w:p w14:paraId="154A87F3" w14:textId="77777777" w:rsidR="00650CE8" w:rsidRDefault="00650CE8" w:rsidP="006728A6">
      <w:pPr>
        <w:rPr>
          <w:noProof/>
        </w:rPr>
      </w:pPr>
    </w:p>
    <w:p w14:paraId="6DACF066" w14:textId="7FCDCD51" w:rsidR="00650CE8" w:rsidRPr="00650CE8" w:rsidRDefault="00650CE8" w:rsidP="006728A6">
      <w:pPr>
        <w:rPr>
          <w:i/>
          <w:iCs/>
          <w:color w:val="4F81BD" w:themeColor="accent1"/>
        </w:rPr>
      </w:pPr>
      <w:proofErr w:type="spellStart"/>
      <w:r w:rsidRPr="00650CE8">
        <w:rPr>
          <w:rStyle w:val="IntensiveHervorhebung"/>
        </w:rPr>
        <w:t>OpenCV</w:t>
      </w:r>
      <w:proofErr w:type="spellEnd"/>
      <w:r>
        <w:rPr>
          <w:rStyle w:val="IntensiveHervorhebung"/>
        </w:rPr>
        <w:t xml:space="preserve"> </w:t>
      </w:r>
      <w:r w:rsidRPr="00650CE8">
        <w:rPr>
          <w:rStyle w:val="IntensiveHervorhebung"/>
        </w:rPr>
        <w:t>wird viel genutzt</w:t>
      </w:r>
    </w:p>
    <w:p w14:paraId="2C19FF42" w14:textId="4C476AEC" w:rsidR="00E01693" w:rsidRDefault="00E01693" w:rsidP="006728A6">
      <w:pPr>
        <w:rPr>
          <w:noProof/>
        </w:rPr>
      </w:pPr>
      <w:r w:rsidRPr="00585C97">
        <w:rPr>
          <w:noProof/>
        </w:rPr>
        <w:t>OpenCV bietet klassische Bildverarbeitungsmethoden</w:t>
      </w:r>
      <w:r w:rsidR="006728A6">
        <w:rPr>
          <w:noProof/>
        </w:rPr>
        <w:t>.</w:t>
      </w:r>
      <w:r w:rsidRPr="00585C97">
        <w:rPr>
          <w:noProof/>
        </w:rPr>
        <w:t xml:space="preserve"> </w:t>
      </w:r>
      <w:r w:rsidR="006728A6">
        <w:rPr>
          <w:noProof/>
        </w:rPr>
        <w:t>E</w:t>
      </w:r>
      <w:r w:rsidRPr="00585C97">
        <w:rPr>
          <w:noProof/>
        </w:rPr>
        <w:t>s ist meistens die erste Software, welche im Internet genannt wird, wenn es um Computerbasierte Bildverarbeitung innerhalb einer Programmierumgebung geht. Keine andere Software wurde wären der Suche nach ähnlichen Projekten so oft genannt und dokumentiert genutzt. MidiaPipe nutzt ebenfalls OpenCV für die Vorverarbeitung der Bilddaten.</w:t>
      </w:r>
    </w:p>
    <w:p w14:paraId="741C22AE" w14:textId="77777777" w:rsidR="006728A6" w:rsidRDefault="006728A6" w:rsidP="006728A6">
      <w:pPr>
        <w:rPr>
          <w:noProof/>
        </w:rPr>
      </w:pPr>
    </w:p>
    <w:p w14:paraId="2F4C845D" w14:textId="7C3A896B" w:rsidR="00650CE8" w:rsidRPr="00650CE8" w:rsidRDefault="00650CE8" w:rsidP="006728A6">
      <w:pPr>
        <w:rPr>
          <w:rStyle w:val="IntensiveHervorhebung"/>
        </w:rPr>
      </w:pPr>
      <w:proofErr w:type="spellStart"/>
      <w:r w:rsidRPr="00650CE8">
        <w:rPr>
          <w:rStyle w:val="IntensiveHervorhebung"/>
        </w:rPr>
        <w:t>OpenPose</w:t>
      </w:r>
      <w:proofErr w:type="spellEnd"/>
      <w:r w:rsidRPr="00650CE8">
        <w:rPr>
          <w:rStyle w:val="IntensiveHervorhebung"/>
        </w:rPr>
        <w:t xml:space="preserve"> </w:t>
      </w:r>
      <w:r>
        <w:rPr>
          <w:rStyle w:val="IntensiveHervorhebung"/>
        </w:rPr>
        <w:t>eher</w:t>
      </w:r>
      <w:r w:rsidRPr="00650CE8">
        <w:rPr>
          <w:rStyle w:val="IntensiveHervorhebung"/>
        </w:rPr>
        <w:t xml:space="preserve"> Mehrpersonenerkennung </w:t>
      </w:r>
    </w:p>
    <w:p w14:paraId="7C624876" w14:textId="7A11A421" w:rsidR="00E01693" w:rsidRDefault="00E01693" w:rsidP="006728A6">
      <w:pPr>
        <w:rPr>
          <w:noProof/>
        </w:rPr>
      </w:pPr>
      <w:r w:rsidRPr="00585C97">
        <w:rPr>
          <w:noProof/>
        </w:rPr>
        <w:t>OpenPose ist ähnlich zu MediaPipe eine auf neuronale</w:t>
      </w:r>
      <w:r w:rsidR="006728A6">
        <w:rPr>
          <w:noProof/>
        </w:rPr>
        <w:t>n</w:t>
      </w:r>
      <w:r w:rsidRPr="00585C97">
        <w:rPr>
          <w:noProof/>
        </w:rPr>
        <w:t xml:space="preserve"> KI</w:t>
      </w:r>
      <w:r w:rsidR="006728A6">
        <w:rPr>
          <w:noProof/>
        </w:rPr>
        <w:t xml:space="preserve">-Anwendungen </w:t>
      </w:r>
      <w:r w:rsidRPr="00585C97">
        <w:rPr>
          <w:noProof/>
        </w:rPr>
        <w:t xml:space="preserve">basierte Bildverarbeitung Software welche menschliche Körperlandmarks erkennt. Bei der Recherche nach ähnlichen Projekten ergab sich der Eindruck, dass der Schwerpunkt </w:t>
      </w:r>
      <w:r w:rsidR="00716BE9">
        <w:rPr>
          <w:noProof/>
        </w:rPr>
        <w:t xml:space="preserve">hier </w:t>
      </w:r>
      <w:r w:rsidRPr="00585C97">
        <w:rPr>
          <w:noProof/>
        </w:rPr>
        <w:t>mehr auf der Mehrpersonenerkennung und modulare</w:t>
      </w:r>
      <w:r w:rsidR="00716BE9">
        <w:rPr>
          <w:noProof/>
        </w:rPr>
        <w:t>n</w:t>
      </w:r>
      <w:r w:rsidRPr="00585C97">
        <w:rPr>
          <w:noProof/>
        </w:rPr>
        <w:t xml:space="preserve"> Softwareanbindung liegt</w:t>
      </w:r>
      <w:r w:rsidR="00650CE8">
        <w:rPr>
          <w:noProof/>
        </w:rPr>
        <w:t xml:space="preserve"> und weniger auf Performanz</w:t>
      </w:r>
      <w:r w:rsidRPr="00585C97">
        <w:rPr>
          <w:noProof/>
        </w:rPr>
        <w:t xml:space="preserve">, im Vergleich zu MediaPipe. </w:t>
      </w:r>
      <w:r w:rsidR="00716BE9">
        <w:rPr>
          <w:noProof/>
        </w:rPr>
        <w:t>Diese Aussage</w:t>
      </w:r>
      <w:r w:rsidR="006728A6">
        <w:rPr>
          <w:noProof/>
        </w:rPr>
        <w:t xml:space="preserve"> stützen auch </w:t>
      </w:r>
      <w:r w:rsidR="00331770">
        <w:rPr>
          <w:noProof/>
        </w:rPr>
        <w:t xml:space="preserve">der Absatz </w:t>
      </w:r>
      <w:r w:rsidR="00331770">
        <w:rPr>
          <w:noProof/>
        </w:rPr>
        <w:fldChar w:fldCharType="begin"/>
      </w:r>
      <w:r w:rsidR="00331770">
        <w:rPr>
          <w:noProof/>
        </w:rPr>
        <w:instrText xml:space="preserve"> REF openpose_vergleich_zu_mediapipe \h </w:instrText>
      </w:r>
      <w:r w:rsidR="00331770">
        <w:rPr>
          <w:noProof/>
        </w:rPr>
      </w:r>
      <w:r w:rsidR="00331770">
        <w:rPr>
          <w:noProof/>
        </w:rPr>
        <w:fldChar w:fldCharType="separate"/>
      </w:r>
      <w:r w:rsidR="00331770" w:rsidRPr="002A5404">
        <w:rPr>
          <w:rStyle w:val="IntensiveHervorhebung"/>
        </w:rPr>
        <w:t>Vergleich zu MediaPipe</w:t>
      </w:r>
      <w:r w:rsidR="00331770">
        <w:rPr>
          <w:noProof/>
        </w:rPr>
        <w:fldChar w:fldCharType="end"/>
      </w:r>
      <w:r w:rsidR="00331770">
        <w:rPr>
          <w:noProof/>
        </w:rPr>
        <w:t xml:space="preserve"> </w:t>
      </w:r>
      <w:r w:rsidR="00650CE8">
        <w:rPr>
          <w:noProof/>
        </w:rPr>
        <w:t>i</w:t>
      </w:r>
      <w:r w:rsidR="00331770">
        <w:rPr>
          <w:noProof/>
        </w:rPr>
        <w:t xml:space="preserve">m </w:t>
      </w:r>
      <w:r w:rsidR="006728A6">
        <w:rPr>
          <w:noProof/>
        </w:rPr>
        <w:t>Abschnitt</w:t>
      </w:r>
      <w:r w:rsidRPr="00585C97">
        <w:rPr>
          <w:noProof/>
        </w:rPr>
        <w:t xml:space="preserve"> </w:t>
      </w:r>
      <w:r w:rsidR="006728A6">
        <w:rPr>
          <w:noProof/>
        </w:rPr>
        <w:fldChar w:fldCharType="begin"/>
      </w:r>
      <w:r w:rsidR="006728A6">
        <w:rPr>
          <w:noProof/>
        </w:rPr>
        <w:instrText xml:space="preserve"> REF _Ref242184517 \r \h </w:instrText>
      </w:r>
      <w:r w:rsidR="006728A6">
        <w:rPr>
          <w:noProof/>
        </w:rPr>
      </w:r>
      <w:r w:rsidR="006728A6">
        <w:rPr>
          <w:noProof/>
        </w:rPr>
        <w:fldChar w:fldCharType="separate"/>
      </w:r>
      <w:r w:rsidR="006728A6">
        <w:rPr>
          <w:noProof/>
        </w:rPr>
        <w:t>2.5</w:t>
      </w:r>
      <w:r w:rsidR="006728A6">
        <w:rPr>
          <w:noProof/>
        </w:rPr>
        <w:fldChar w:fldCharType="end"/>
      </w:r>
      <w:r w:rsidR="006728A6">
        <w:rPr>
          <w:noProof/>
        </w:rPr>
        <w:t xml:space="preserve"> und </w:t>
      </w:r>
      <w:r w:rsidR="00331770">
        <w:rPr>
          <w:noProof/>
        </w:rPr>
        <w:t xml:space="preserve">das Projekt </w:t>
      </w:r>
      <w:r w:rsidR="00331770">
        <w:fldChar w:fldCharType="begin"/>
      </w:r>
      <w:r w:rsidR="00C21D6F">
        <w:instrText xml:space="preserve"> ADDIN ZOTERO_ITEM CSL_CITATION {"citationID":"LvFcJoEK","properties":{"unsorted":false,"formattedCitation":"[91]","plainCitation":"[91]","noteIndex":0},"citationItems":[{"id":265,"uris":["http://zotero.org/users/20567757/items/AWLYNTEI"],"itemData":{"id":265,"type":"article-journal","abstract":"Sports2D provides a user-friendly solution for automatic and real-time analysis of multi-person human movement from a video or a webcam. This Python package uses 2D markerless pose estimation to detect joint coordinates from videos, and then computes 2D joint and segment angles.","container-title":"Journal of Open Source Software","DOI":"10.21105/joss.06849","ISSN":"2475-9066","issue":"101","journalAbbreviation":"JOSS","language":"en","license":"http://creativecommons.org/licenses/by/4.0/","page":"6849","source":"DOI.org (Crossref)","title":"Sports2D: Compute 2D human pose and angles from a videoor a webcam","title-short":"Sports2D","volume":"9","author":[{"family":"Pagnon","given":"David"},{"family":"Kim","given":"HunMin"}],"issued":{"date-parts":[["2024",9,24]]}}}],"schema":"https://github.com/citation-style-language/schema/raw/master/csl-citation.json"} </w:instrText>
      </w:r>
      <w:r w:rsidR="00331770">
        <w:fldChar w:fldCharType="separate"/>
      </w:r>
      <w:r w:rsidR="00C21D6F" w:rsidRPr="00C21D6F">
        <w:t>[91]</w:t>
      </w:r>
      <w:r w:rsidR="00331770">
        <w:fldChar w:fldCharType="end"/>
      </w:r>
      <w:r w:rsidR="00331770">
        <w:rPr>
          <w:noProof/>
        </w:rPr>
        <w:t xml:space="preserve"> in </w:t>
      </w:r>
      <w:r w:rsidR="006728A6">
        <w:rPr>
          <w:noProof/>
        </w:rPr>
        <w:t xml:space="preserve">Abschnitt </w:t>
      </w:r>
      <w:r w:rsidR="006728A6">
        <w:rPr>
          <w:noProof/>
        </w:rPr>
        <w:fldChar w:fldCharType="begin"/>
      </w:r>
      <w:r w:rsidR="006728A6">
        <w:rPr>
          <w:noProof/>
        </w:rPr>
        <w:instrText xml:space="preserve"> REF _Ref242621981 \r \h </w:instrText>
      </w:r>
      <w:r w:rsidR="006728A6">
        <w:rPr>
          <w:noProof/>
        </w:rPr>
      </w:r>
      <w:r w:rsidR="006728A6">
        <w:rPr>
          <w:noProof/>
        </w:rPr>
        <w:fldChar w:fldCharType="separate"/>
      </w:r>
      <w:r w:rsidR="006728A6">
        <w:rPr>
          <w:noProof/>
        </w:rPr>
        <w:t>3.10</w:t>
      </w:r>
      <w:r w:rsidR="006728A6">
        <w:rPr>
          <w:noProof/>
        </w:rPr>
        <w:fldChar w:fldCharType="end"/>
      </w:r>
      <w:r w:rsidR="006728A6">
        <w:rPr>
          <w:noProof/>
        </w:rPr>
        <w:t>.</w:t>
      </w:r>
    </w:p>
    <w:p w14:paraId="063BC1DA" w14:textId="77777777" w:rsidR="006728A6" w:rsidRDefault="006728A6" w:rsidP="006728A6">
      <w:pPr>
        <w:rPr>
          <w:noProof/>
        </w:rPr>
      </w:pPr>
    </w:p>
    <w:p w14:paraId="70C1592B" w14:textId="77777777" w:rsidR="00250EEF" w:rsidRPr="00250EEF" w:rsidRDefault="00250EEF" w:rsidP="00331770">
      <w:pPr>
        <w:rPr>
          <w:rStyle w:val="IntensiveHervorhebung"/>
        </w:rPr>
      </w:pPr>
      <w:r w:rsidRPr="00250EEF">
        <w:rPr>
          <w:rStyle w:val="IntensiveHervorhebung"/>
        </w:rPr>
        <w:t>Methodische Kompatibilität</w:t>
      </w:r>
    </w:p>
    <w:p w14:paraId="0011EE04" w14:textId="76853EA6" w:rsidR="00331770" w:rsidRDefault="00250EEF" w:rsidP="00331770">
      <w:pPr>
        <w:rPr>
          <w:noProof/>
        </w:rPr>
      </w:pPr>
      <w:r w:rsidRPr="00250EEF">
        <w:rPr>
          <w:noProof/>
        </w:rPr>
        <w:t>Für diese Masterarbeit werden zwei Konzepte zur Implementierung der Gestenerkennung entwickelt: eines mit und eines ohne KI-Anwendungen</w:t>
      </w:r>
      <w:r>
        <w:rPr>
          <w:noProof/>
        </w:rPr>
        <w:t>, diese sollen ggf. auch Implementiert werden</w:t>
      </w:r>
      <w:r w:rsidRPr="00250EEF">
        <w:rPr>
          <w:noProof/>
        </w:rPr>
        <w:t xml:space="preserve">. </w:t>
      </w:r>
      <w:r>
        <w:rPr>
          <w:noProof/>
        </w:rPr>
        <w:t>Es soll einen</w:t>
      </w:r>
      <w:r w:rsidRPr="00250EEF">
        <w:rPr>
          <w:noProof/>
        </w:rPr>
        <w:t xml:space="preserve"> Vergleich </w:t>
      </w:r>
      <w:r>
        <w:rPr>
          <w:noProof/>
        </w:rPr>
        <w:t xml:space="preserve">von Verfahren mit und ohne KI </w:t>
      </w:r>
      <w:r w:rsidRPr="00250EEF">
        <w:rPr>
          <w:noProof/>
        </w:rPr>
        <w:t>ermöglich</w:t>
      </w:r>
      <w:r>
        <w:rPr>
          <w:noProof/>
        </w:rPr>
        <w:t>en</w:t>
      </w:r>
      <w:r w:rsidRPr="00250EEF">
        <w:rPr>
          <w:noProof/>
        </w:rPr>
        <w:t>.</w:t>
      </w:r>
      <w:r>
        <w:rPr>
          <w:noProof/>
        </w:rPr>
        <w:t xml:space="preserve"> </w:t>
      </w:r>
      <w:r w:rsidR="00331770">
        <w:rPr>
          <w:noProof/>
        </w:rPr>
        <w:t xml:space="preserve">Für dieses Vorhaben sollten beide Methodiken </w:t>
      </w:r>
      <w:r w:rsidR="00650CE8">
        <w:rPr>
          <w:noProof/>
        </w:rPr>
        <w:t>mit der gleichen S</w:t>
      </w:r>
      <w:r w:rsidR="00331770">
        <w:rPr>
          <w:noProof/>
        </w:rPr>
        <w:t>oftware</w:t>
      </w:r>
      <w:r w:rsidR="00650CE8">
        <w:rPr>
          <w:noProof/>
        </w:rPr>
        <w:t xml:space="preserve"> </w:t>
      </w:r>
      <w:r w:rsidR="00331770">
        <w:rPr>
          <w:noProof/>
        </w:rPr>
        <w:t>kompatibel sein. Dadurch muss bei der Implementierung lediglich die Methodik geändert werden, um sie an das restliche System anzubinden.</w:t>
      </w:r>
    </w:p>
    <w:p w14:paraId="4AE4ACF9" w14:textId="77777777" w:rsidR="00331770" w:rsidRDefault="00331770" w:rsidP="00331770">
      <w:pPr>
        <w:rPr>
          <w:noProof/>
        </w:rPr>
      </w:pPr>
    </w:p>
    <w:p w14:paraId="2AC7F090" w14:textId="62EAB78A" w:rsidR="00250EEF" w:rsidRPr="00250EEF" w:rsidRDefault="00250EEF" w:rsidP="00331770">
      <w:pPr>
        <w:rPr>
          <w:rStyle w:val="IntensiveHervorhebung"/>
        </w:rPr>
      </w:pPr>
      <w:r w:rsidRPr="00250EEF">
        <w:rPr>
          <w:rStyle w:val="IntensiveHervorhebung"/>
        </w:rPr>
        <w:t>Es wird MediaPipe</w:t>
      </w:r>
      <w:r>
        <w:rPr>
          <w:rStyle w:val="IntensiveHervorhebung"/>
        </w:rPr>
        <w:t xml:space="preserve"> mit </w:t>
      </w:r>
      <w:proofErr w:type="spellStart"/>
      <w:r w:rsidRPr="00250EEF">
        <w:rPr>
          <w:rStyle w:val="IntensiveHervorhebung"/>
        </w:rPr>
        <w:t>OpenCV</w:t>
      </w:r>
      <w:proofErr w:type="spellEnd"/>
    </w:p>
    <w:p w14:paraId="41CCBC07" w14:textId="3446C0DF" w:rsidR="00331770" w:rsidRDefault="00331770" w:rsidP="00331770">
      <w:pPr>
        <w:rPr>
          <w:noProof/>
        </w:rPr>
      </w:pPr>
      <w:r>
        <w:rPr>
          <w:noProof/>
        </w:rPr>
        <w:t>Ein naheliegender Ansatz ist die Kombination aus OpenCV (ohne KI) und MediaPipe (mit KI), da das MediaPipe-Framework ohnehin OpenCV nutzt. Diese Wahl begünstigt die hohe Verfügbarkeit ähnlicher Projekte, die OpenCV und MediaPipe verwenden. Die Lösung möglicherweise auftretender Probleme profitiert von einer hohen Informationsdichte. Relevante Gründe, die für eine andere Softwarewahl sprechen, liegen derzeit nicht vor.</w:t>
      </w:r>
    </w:p>
    <w:p w14:paraId="3F833B18" w14:textId="77777777" w:rsidR="00250EEF" w:rsidRDefault="00250EEF" w:rsidP="00331770">
      <w:pPr>
        <w:rPr>
          <w:noProof/>
        </w:rPr>
      </w:pPr>
    </w:p>
    <w:p w14:paraId="71BB9546" w14:textId="7C868FD7" w:rsidR="00331770" w:rsidRPr="00585C97" w:rsidRDefault="00331770" w:rsidP="006728A6">
      <w:pPr>
        <w:rPr>
          <w:noProof/>
        </w:rPr>
      </w:pPr>
      <w:r>
        <w:rPr>
          <w:noProof/>
        </w:rPr>
        <w:t>Es wird die Softwarekombination aus OpenCV und MediaPipe gewählt, vorzugsweise in einer Python-basierten Programmierumgebung.</w:t>
      </w:r>
    </w:p>
    <w:p w14:paraId="508620C8" w14:textId="5B146F96" w:rsidR="0076579E" w:rsidRDefault="00D4565B" w:rsidP="0076579E">
      <w:pPr>
        <w:pStyle w:val="berschrift2"/>
      </w:pPr>
      <w:bookmarkStart w:id="178" w:name="_Toc242780614"/>
      <w:r w:rsidRPr="00D4565B">
        <w:t xml:space="preserve">Konzeptspezifikation </w:t>
      </w:r>
      <w:r w:rsidR="0076579E">
        <w:t>mit</w:t>
      </w:r>
      <w:r w:rsidR="0076579E" w:rsidRPr="00157848">
        <w:t xml:space="preserve"> KI</w:t>
      </w:r>
      <w:bookmarkEnd w:id="178"/>
      <w:r w:rsidR="0076579E" w:rsidRPr="00157848">
        <w:t xml:space="preserve"> </w:t>
      </w:r>
    </w:p>
    <w:p w14:paraId="7454E62D" w14:textId="47F63CE6" w:rsidR="006C6D87" w:rsidRDefault="006C6D87" w:rsidP="006C6D87">
      <w:r>
        <w:t xml:space="preserve">Der </w:t>
      </w:r>
      <w:r w:rsidR="00250EEF">
        <w:t xml:space="preserve">geplante </w:t>
      </w:r>
      <w:r>
        <w:t>Ablauf der Gestensteuerung</w:t>
      </w:r>
      <w:r w:rsidR="00250EEF">
        <w:t xml:space="preserve"> basierend auf MediaPipe</w:t>
      </w:r>
      <w:r>
        <w:t xml:space="preserve"> wird im Folgenden anhand der Verarbeitung eines einzelnen Frames innerhalb der Prozessschleife beschrieben.</w:t>
      </w:r>
    </w:p>
    <w:p w14:paraId="5C7F7655" w14:textId="77777777" w:rsidR="006C6D87" w:rsidRDefault="006C6D87" w:rsidP="006C6D87"/>
    <w:p w14:paraId="1CCD9345" w14:textId="20503255" w:rsidR="006C6D87" w:rsidRPr="006C6D87" w:rsidRDefault="006C6D87" w:rsidP="006C6D87">
      <w:pPr>
        <w:rPr>
          <w:rStyle w:val="IntensiveHervorhebung"/>
        </w:rPr>
      </w:pPr>
      <w:r w:rsidRPr="006C6D87">
        <w:rPr>
          <w:rStyle w:val="IntensiveHervorhebung"/>
        </w:rPr>
        <w:t>Einlesen und Vorverarbeitung</w:t>
      </w:r>
    </w:p>
    <w:p w14:paraId="15977EE2" w14:textId="5E2ED9EC" w:rsidR="006C6D87" w:rsidRDefault="006C6D87" w:rsidP="006C6D87">
      <w:r>
        <w:lastRenderedPageBreak/>
        <w:t xml:space="preserve">Zunächst wird ein Frame der Tiefenkamera eingelesen und das Tiefenbild anhand der Kamerakalibrierung auf das RGB-Bild ausgerichtet (Alignment). Anschließend wird das Bild gespiegelt, um dem Benutzer über den Monitor ein natürliches visuelles Feedback zu ermöglichen. Der RGB-Frame wird </w:t>
      </w:r>
      <w:r w:rsidR="003A2532">
        <w:t>danach</w:t>
      </w:r>
      <w:r>
        <w:t xml:space="preserve"> dupliziert. Ein Frame dient der Analyse, der andere wird</w:t>
      </w:r>
      <w:r w:rsidR="003A2532">
        <w:t>,</w:t>
      </w:r>
      <w:r>
        <w:t xml:space="preserve"> während der Verarbeitung um grafische Informationen ergänzt und dient am Ende als visuelles Feedback.</w:t>
      </w:r>
    </w:p>
    <w:p w14:paraId="6FEB5C25" w14:textId="77777777" w:rsidR="006C6D87" w:rsidRDefault="006C6D87" w:rsidP="006C6D87"/>
    <w:p w14:paraId="7777CF7B" w14:textId="2729B291" w:rsidR="006C6D87" w:rsidRPr="006C6D87" w:rsidRDefault="006C6D87" w:rsidP="006C6D87">
      <w:pPr>
        <w:rPr>
          <w:rStyle w:val="IntensiveHervorhebung"/>
        </w:rPr>
      </w:pPr>
      <w:r w:rsidRPr="006C6D87">
        <w:rPr>
          <w:rStyle w:val="IntensiveHervorhebung"/>
        </w:rPr>
        <w:t>Erkennung der Körperposition</w:t>
      </w:r>
    </w:p>
    <w:p w14:paraId="4A5F8DBB" w14:textId="3F2A7E24" w:rsidR="006C6D87" w:rsidRDefault="006C6D87" w:rsidP="006C6D87">
      <w:r>
        <w:t xml:space="preserve">Im nächsten Schritt ermittelt MediaPipe Pose </w:t>
      </w:r>
      <w:r w:rsidR="003A2532">
        <w:t xml:space="preserve">das Körperskelett </w:t>
      </w:r>
      <w:proofErr w:type="gramStart"/>
      <w:r w:rsidR="003A2532">
        <w:t>aus relevanten Landmarks</w:t>
      </w:r>
      <w:proofErr w:type="gramEnd"/>
      <w:r w:rsidR="003A2532">
        <w:t>.</w:t>
      </w:r>
      <w:r>
        <w:t xml:space="preserve"> </w:t>
      </w:r>
      <w:r w:rsidR="003A2532">
        <w:t>I</w:t>
      </w:r>
      <w:r>
        <w:t xml:space="preserve">nsbesondere </w:t>
      </w:r>
      <w:r w:rsidR="003A2532">
        <w:t xml:space="preserve">die Positionen von </w:t>
      </w:r>
      <w:r>
        <w:t>Hände</w:t>
      </w:r>
      <w:r w:rsidR="003A2532">
        <w:t>n</w:t>
      </w:r>
      <w:r w:rsidR="001579B4">
        <w:t xml:space="preserve"> und</w:t>
      </w:r>
      <w:r>
        <w:t xml:space="preserve"> Schultern</w:t>
      </w:r>
      <w:r w:rsidR="003A2532">
        <w:t xml:space="preserve"> sind wichtig</w:t>
      </w:r>
      <w:r w:rsidR="001579B4">
        <w:t>.</w:t>
      </w:r>
    </w:p>
    <w:p w14:paraId="4ECD1613" w14:textId="77777777" w:rsidR="006C6D87" w:rsidRDefault="006C6D87" w:rsidP="006C6D87"/>
    <w:p w14:paraId="77FA4A45" w14:textId="50B527DD" w:rsidR="006C6D87" w:rsidRDefault="006C6D87" w:rsidP="006C6D87">
      <w:r w:rsidRPr="006C6D87">
        <w:rPr>
          <w:rStyle w:val="IntensiveHervorhebung"/>
        </w:rPr>
        <w:t xml:space="preserve">Erkennung </w:t>
      </w:r>
      <w:r w:rsidR="00B46E50">
        <w:rPr>
          <w:rStyle w:val="IntensiveHervorhebung"/>
        </w:rPr>
        <w:t>des</w:t>
      </w:r>
      <w:r w:rsidRPr="006C6D87">
        <w:rPr>
          <w:rStyle w:val="IntensiveHervorhebung"/>
        </w:rPr>
        <w:t xml:space="preserve"> H</w:t>
      </w:r>
      <w:r w:rsidR="00B46E50">
        <w:rPr>
          <w:rStyle w:val="IntensiveHervorhebung"/>
        </w:rPr>
        <w:t>andskelets</w:t>
      </w:r>
    </w:p>
    <w:p w14:paraId="5800202B" w14:textId="03012A5A" w:rsidR="006C6D87" w:rsidRDefault="001579B4" w:rsidP="006C6D87">
      <w:r>
        <w:t>Es werden</w:t>
      </w:r>
      <w:r w:rsidR="006C6D87">
        <w:t xml:space="preserve"> </w:t>
      </w:r>
      <w:r w:rsidR="00B46E50">
        <w:t xml:space="preserve">sogenannte </w:t>
      </w:r>
      <w:proofErr w:type="spellStart"/>
      <w:r w:rsidR="006C6D87" w:rsidRPr="00B46E50">
        <w:rPr>
          <w:rStyle w:val="SchwacheHervorhebung"/>
        </w:rPr>
        <w:t>Region</w:t>
      </w:r>
      <w:r w:rsidR="00895F32" w:rsidRPr="00B46E50">
        <w:rPr>
          <w:rStyle w:val="SchwacheHervorhebung"/>
        </w:rPr>
        <w:t>s</w:t>
      </w:r>
      <w:proofErr w:type="spellEnd"/>
      <w:r w:rsidR="006C6D87" w:rsidRPr="00B46E50">
        <w:rPr>
          <w:rStyle w:val="SchwacheHervorhebung"/>
        </w:rPr>
        <w:t xml:space="preserve"> of Interest</w:t>
      </w:r>
      <w:r w:rsidR="006C6D87">
        <w:t xml:space="preserve"> (ROI</w:t>
      </w:r>
      <w:r w:rsidR="00895F32">
        <w:t>s</w:t>
      </w:r>
      <w:r w:rsidR="006C6D87">
        <w:t xml:space="preserve">) definiert, </w:t>
      </w:r>
      <w:r w:rsidR="00895F32">
        <w:t xml:space="preserve">also </w:t>
      </w:r>
      <w:r w:rsidR="003510EE">
        <w:t>Bildausschnitte,</w:t>
      </w:r>
      <w:r w:rsidR="00895F32">
        <w:t xml:space="preserve"> </w:t>
      </w:r>
      <w:r w:rsidR="006C6D87">
        <w:t xml:space="preserve">in </w:t>
      </w:r>
      <w:r>
        <w:t xml:space="preserve">welchen </w:t>
      </w:r>
      <w:r w:rsidR="00895F32">
        <w:t>eine</w:t>
      </w:r>
      <w:r w:rsidR="006C6D87">
        <w:t xml:space="preserve"> Hand erwartet wird. </w:t>
      </w:r>
      <w:r w:rsidR="00895F32">
        <w:t xml:space="preserve">Das Gesamtbild eignet sich nicht für die Verarbeitung mit </w:t>
      </w:r>
      <w:proofErr w:type="spellStart"/>
      <w:r w:rsidR="00895F32">
        <w:t>MediaPipes</w:t>
      </w:r>
      <w:proofErr w:type="spellEnd"/>
      <w:r w:rsidR="00895F32">
        <w:t xml:space="preserve"> Hand-</w:t>
      </w:r>
      <w:r w:rsidR="00B46E50">
        <w:t>Schätzung</w:t>
      </w:r>
      <w:r w:rsidR="00895F32">
        <w:t xml:space="preserve">. Eigene Tests ergaben das die Hand eine Bestimmte Größe im zu </w:t>
      </w:r>
      <w:r w:rsidR="00400A85">
        <w:t xml:space="preserve">analysierenden </w:t>
      </w:r>
      <w:r w:rsidR="00895F32">
        <w:t>Bild haben sollte</w:t>
      </w:r>
      <w:r w:rsidR="003510EE">
        <w:t xml:space="preserve">, siehe auch </w:t>
      </w:r>
      <w:r w:rsidR="003510EE" w:rsidRPr="003510EE">
        <w:rPr>
          <w:i/>
          <w:iCs/>
        </w:rPr>
        <w:fldChar w:fldCharType="begin"/>
      </w:r>
      <w:r w:rsidR="003510EE" w:rsidRPr="003510EE">
        <w:rPr>
          <w:i/>
          <w:iCs/>
        </w:rPr>
        <w:instrText xml:space="preserve"> REF _Ref241688786 \h </w:instrText>
      </w:r>
      <w:r w:rsidR="003510EE">
        <w:rPr>
          <w:i/>
          <w:iCs/>
        </w:rPr>
        <w:instrText xml:space="preserve"> \* MERGEFORMAT </w:instrText>
      </w:r>
      <w:r w:rsidR="003510EE" w:rsidRPr="003510EE">
        <w:rPr>
          <w:i/>
          <w:iCs/>
        </w:rPr>
      </w:r>
      <w:r w:rsidR="003510EE" w:rsidRPr="003510EE">
        <w:rPr>
          <w:i/>
          <w:iCs/>
        </w:rPr>
        <w:fldChar w:fldCharType="separate"/>
      </w:r>
      <w:r w:rsidR="003510EE" w:rsidRPr="003510EE">
        <w:t>Figure 46</w:t>
      </w:r>
      <w:r w:rsidR="003510EE" w:rsidRPr="003510EE">
        <w:rPr>
          <w:i/>
          <w:iCs/>
        </w:rPr>
        <w:t xml:space="preserve"> - Hand Erkennung mit verschieden großen Bildausschnitten</w:t>
      </w:r>
      <w:r w:rsidR="003510EE" w:rsidRPr="003510EE">
        <w:rPr>
          <w:i/>
          <w:iCs/>
        </w:rPr>
        <w:fldChar w:fldCharType="end"/>
      </w:r>
      <w:r w:rsidR="00895F32">
        <w:t xml:space="preserve">. </w:t>
      </w:r>
      <w:r>
        <w:t>Bei der Positionierung des ROIs wird sich an den Handpunkten von</w:t>
      </w:r>
      <w:r w:rsidR="006C6D87">
        <w:t xml:space="preserve"> MediaPipe Pose </w:t>
      </w:r>
      <w:r>
        <w:t>orientiert</w:t>
      </w:r>
      <w:r w:rsidR="006C6D87">
        <w:t>. MediaPipe</w:t>
      </w:r>
      <w:r>
        <w:t xml:space="preserve"> </w:t>
      </w:r>
      <w:r w:rsidR="006C6D87">
        <w:t>Hands</w:t>
      </w:r>
      <w:r>
        <w:t xml:space="preserve"> sucht dann in den ROIs nach den</w:t>
      </w:r>
      <w:r w:rsidR="006C6D87">
        <w:t xml:space="preserve"> </w:t>
      </w:r>
      <w:r w:rsidR="00B46E50">
        <w:t xml:space="preserve">genauen </w:t>
      </w:r>
      <w:r w:rsidR="006C6D87">
        <w:t>Handskelett</w:t>
      </w:r>
      <w:r>
        <w:t>en</w:t>
      </w:r>
      <w:r w:rsidR="006C6D87">
        <w:t>.</w:t>
      </w:r>
    </w:p>
    <w:p w14:paraId="59EE4E05" w14:textId="77777777" w:rsidR="006C6D87" w:rsidRDefault="006C6D87" w:rsidP="006C6D87"/>
    <w:p w14:paraId="2633FE6B" w14:textId="129CBCA7" w:rsidR="006C6D87" w:rsidRDefault="001579B4" w:rsidP="006C6D87">
      <w:r>
        <w:t>Es</w:t>
      </w:r>
      <w:r w:rsidR="006C6D87">
        <w:t xml:space="preserve"> wird die Bewegungsgeschwindigkeit der Hand im Bild bestimmt</w:t>
      </w:r>
      <w:r>
        <w:t>.</w:t>
      </w:r>
      <w:r w:rsidR="006C6D87">
        <w:t xml:space="preserve"> </w:t>
      </w:r>
      <w:r>
        <w:t xml:space="preserve">Die Auswertung von Handgesten soll nur passieren, wenn die Hand stillsteht. </w:t>
      </w:r>
      <w:r w:rsidR="00331770">
        <w:t>Diese Maßnahme</w:t>
      </w:r>
      <w:r>
        <w:t xml:space="preserve"> </w:t>
      </w:r>
      <w:r w:rsidR="00895F32">
        <w:t xml:space="preserve">soll die Erkennung </w:t>
      </w:r>
      <w:r w:rsidR="00331770">
        <w:t>stabilisieren</w:t>
      </w:r>
      <w:r w:rsidR="00895F32">
        <w:t>, Falscherkennungen reduzieren und verhindern das eine Greifgeste wären der Bewegung</w:t>
      </w:r>
      <w:r w:rsidR="003A2532">
        <w:t>, bei der Positionierung</w:t>
      </w:r>
      <w:r w:rsidR="00895F32">
        <w:t xml:space="preserve"> eines Instruments</w:t>
      </w:r>
      <w:r w:rsidR="003A2532">
        <w:t>,</w:t>
      </w:r>
      <w:r w:rsidR="00895F32">
        <w:t xml:space="preserve"> unterbrochen werden kann.</w:t>
      </w:r>
    </w:p>
    <w:p w14:paraId="2251B01B" w14:textId="77777777" w:rsidR="006C6D87" w:rsidRDefault="006C6D87" w:rsidP="006C6D87"/>
    <w:p w14:paraId="0237C00B" w14:textId="1A6C502B" w:rsidR="006C6D87" w:rsidRDefault="006C6D87" w:rsidP="006C6D87">
      <w:r w:rsidRPr="006C6D87">
        <w:rPr>
          <w:rStyle w:val="IntensiveHervorhebung"/>
        </w:rPr>
        <w:t xml:space="preserve">Erkennung der </w:t>
      </w:r>
      <w:r w:rsidR="00C203FA">
        <w:rPr>
          <w:rStyle w:val="IntensiveHervorhebung"/>
        </w:rPr>
        <w:t>Greifgeste</w:t>
      </w:r>
    </w:p>
    <w:p w14:paraId="3622735E" w14:textId="132C2ECB" w:rsidR="006C6D87" w:rsidRDefault="006C6D87" w:rsidP="006C6D87">
      <w:r>
        <w:t xml:space="preserve">Sind die Bedingungen erfüllt, wird das von MediaPipe Hands erkannte Handskelett zur Erkennung der Greif- </w:t>
      </w:r>
      <w:r w:rsidR="00251236">
        <w:t>oder</w:t>
      </w:r>
      <w:r>
        <w:t xml:space="preserve"> </w:t>
      </w:r>
      <w:proofErr w:type="spellStart"/>
      <w:r>
        <w:t>Loslassgeste</w:t>
      </w:r>
      <w:proofErr w:type="spellEnd"/>
      <w:r>
        <w:t xml:space="preserve"> ausgewertet. Hierzu werden die Positionen ausgewählter Handlandmarks geometrisch zueinander in Beziehung gesetzt. </w:t>
      </w:r>
    </w:p>
    <w:p w14:paraId="2D8EBA6F" w14:textId="77777777" w:rsidR="006C6D87" w:rsidRDefault="006C6D87" w:rsidP="006C6D87"/>
    <w:p w14:paraId="58C1150A" w14:textId="1C9B53DD" w:rsidR="00251236" w:rsidRDefault="00251236" w:rsidP="00251236">
      <w:r w:rsidRPr="006C6D87">
        <w:rPr>
          <w:rStyle w:val="IntensiveHervorhebung"/>
        </w:rPr>
        <w:t xml:space="preserve">Bestimmung der </w:t>
      </w:r>
      <w:r w:rsidR="00400A85">
        <w:rPr>
          <w:rStyle w:val="IntensiveHervorhebung"/>
        </w:rPr>
        <w:t>Raumrichtung</w:t>
      </w:r>
    </w:p>
    <w:p w14:paraId="4B618DE6" w14:textId="2AB3E7B6" w:rsidR="00251236" w:rsidRDefault="00331770" w:rsidP="006C6D87">
      <w:r>
        <w:t>Es</w:t>
      </w:r>
      <w:r w:rsidR="00251236">
        <w:t xml:space="preserve"> werden die Positionen der Schulter und </w:t>
      </w:r>
      <w:r w:rsidR="003F3B72">
        <w:t>der</w:t>
      </w:r>
      <w:r w:rsidR="00251236">
        <w:t xml:space="preserve"> zugehörigen Hand im </w:t>
      </w:r>
      <w:r w:rsidR="003F3B72">
        <w:t>Tiefenb</w:t>
      </w:r>
      <w:r w:rsidR="00251236">
        <w:t xml:space="preserve">ild </w:t>
      </w:r>
      <w:r w:rsidR="003F3B72">
        <w:t>referenziert. Mittels der</w:t>
      </w:r>
      <w:r w:rsidR="00251236">
        <w:t xml:space="preserve"> Tiefeninformationen </w:t>
      </w:r>
      <w:r w:rsidR="003F3B72">
        <w:t>werden dann</w:t>
      </w:r>
      <w:r w:rsidR="00251236">
        <w:t xml:space="preserve"> dreidimensionale </w:t>
      </w:r>
      <w:r w:rsidR="00C203FA">
        <w:t xml:space="preserve">Raum </w:t>
      </w:r>
      <w:r w:rsidR="00251236">
        <w:t>Koordinaten</w:t>
      </w:r>
      <w:r w:rsidR="00C203FA">
        <w:t xml:space="preserve"> </w:t>
      </w:r>
      <w:r w:rsidR="003F3B72">
        <w:t>errechnet</w:t>
      </w:r>
      <w:r w:rsidR="00251236">
        <w:t xml:space="preserve">. </w:t>
      </w:r>
      <w:r w:rsidR="00400A85">
        <w:t>Der Richtungsvektor zwischen den</w:t>
      </w:r>
      <w:r w:rsidR="00251236">
        <w:t xml:space="preserve"> 3D-Punkte</w:t>
      </w:r>
      <w:r w:rsidR="00400A85">
        <w:t>n</w:t>
      </w:r>
      <w:r w:rsidR="00251236">
        <w:t xml:space="preserve"> </w:t>
      </w:r>
      <w:r w:rsidR="003F3B72">
        <w:t xml:space="preserve">(Hand und Schulter) </w:t>
      </w:r>
      <w:r w:rsidR="00400A85">
        <w:t xml:space="preserve">wird dann unter Kenntnis </w:t>
      </w:r>
      <w:r w:rsidR="00DA6B14">
        <w:t>der</w:t>
      </w:r>
      <w:r w:rsidR="00400A85">
        <w:t xml:space="preserve"> räumliche</w:t>
      </w:r>
      <w:r>
        <w:t>n</w:t>
      </w:r>
      <w:r w:rsidR="00400A85">
        <w:t xml:space="preserve"> Systemgröße in die Raumrichtung überführt. </w:t>
      </w:r>
      <w:r>
        <w:t>Die</w:t>
      </w:r>
      <w:r w:rsidR="00400A85">
        <w:t xml:space="preserve"> Raumrichtung wird </w:t>
      </w:r>
      <w:r>
        <w:t>in</w:t>
      </w:r>
      <w:r w:rsidR="00400A85">
        <w:t xml:space="preserve"> Azimut- und Elevationswinkel </w:t>
      </w:r>
      <w:r w:rsidR="003F3B72">
        <w:t>ausgegeben</w:t>
      </w:r>
      <w:r w:rsidR="00400A85">
        <w:t>.</w:t>
      </w:r>
    </w:p>
    <w:p w14:paraId="2E213F10" w14:textId="77777777" w:rsidR="00251236" w:rsidRDefault="00251236" w:rsidP="006C6D87"/>
    <w:p w14:paraId="70AE44FE" w14:textId="31BECEBF" w:rsidR="00C203FA" w:rsidRPr="00C203FA" w:rsidRDefault="00C203FA" w:rsidP="00C203FA">
      <w:pPr>
        <w:rPr>
          <w:rStyle w:val="IntensiveHervorhebung"/>
        </w:rPr>
      </w:pPr>
      <w:r w:rsidRPr="00C203FA">
        <w:rPr>
          <w:rStyle w:val="IntensiveHervorhebung"/>
        </w:rPr>
        <w:t>Erkennung der Steuergesten</w:t>
      </w:r>
    </w:p>
    <w:p w14:paraId="0E397F0B" w14:textId="0CDECD9F" w:rsidR="00C203FA" w:rsidRDefault="00C203FA" w:rsidP="006C6D87">
      <w:r>
        <w:t>Anschließend werde</w:t>
      </w:r>
      <w:r w:rsidR="00B46E50">
        <w:t>n</w:t>
      </w:r>
      <w:r>
        <w:t xml:space="preserve"> weitere</w:t>
      </w:r>
      <w:r w:rsidR="00DA6B14">
        <w:t xml:space="preserve"> fest</w:t>
      </w:r>
      <w:r>
        <w:t xml:space="preserve"> definierte Steuergesten geprüft. Auch diese werden anhand geometrischer Beziehungen zwischen den erkannten Körper- oder Handlandmark</w:t>
      </w:r>
      <w:r w:rsidR="00B46E50">
        <w:t>en</w:t>
      </w:r>
      <w:r>
        <w:t xml:space="preserve"> bestimmt. </w:t>
      </w:r>
    </w:p>
    <w:p w14:paraId="4A4DF8F7" w14:textId="77777777" w:rsidR="00251236" w:rsidRDefault="00251236" w:rsidP="006C6D87"/>
    <w:p w14:paraId="3B65E30A" w14:textId="6D6518AE" w:rsidR="006C6D87" w:rsidRDefault="006C6D87" w:rsidP="006C6D87">
      <w:r w:rsidRPr="006C6D87">
        <w:rPr>
          <w:rStyle w:val="IntensiveHervorhebung"/>
        </w:rPr>
        <w:t>Verarbeitung der GUI</w:t>
      </w:r>
    </w:p>
    <w:p w14:paraId="6CD712C9" w14:textId="2A97315D" w:rsidR="00267DAA" w:rsidRDefault="00267DAA" w:rsidP="00267DAA">
      <w:r>
        <w:t>Das GUI-Objekt erhält die Positionen der H</w:t>
      </w:r>
      <w:r w:rsidR="00DA6B14">
        <w:t>ände</w:t>
      </w:r>
      <w:r>
        <w:t xml:space="preserve"> innerhalb des Bildes sowie Informationen über erkannte Greif- und Steuergesten. Es wertet diese Informationen aus und reagiert darauf.</w:t>
      </w:r>
    </w:p>
    <w:p w14:paraId="11F89B10" w14:textId="77777777" w:rsidR="00267DAA" w:rsidRDefault="00267DAA" w:rsidP="00267DAA"/>
    <w:p w14:paraId="096179FA" w14:textId="0391074A" w:rsidR="00267DAA" w:rsidRDefault="00267DAA" w:rsidP="00267DAA">
      <w:r>
        <w:lastRenderedPageBreak/>
        <w:t xml:space="preserve">Für jedes Instrument existiert ein eigenes Instrumenten-Objekt im GUI. Dieses </w:t>
      </w:r>
      <w:r w:rsidR="00DA6B14">
        <w:t>speichert</w:t>
      </w:r>
      <w:r>
        <w:t xml:space="preserve"> den aktuellen Zustand des Instruments, beispielsweise die Lautstärke und die </w:t>
      </w:r>
      <w:r w:rsidR="00B46E50">
        <w:t xml:space="preserve">räumlichen </w:t>
      </w:r>
      <w:r>
        <w:t>Positionsinformationen.</w:t>
      </w:r>
    </w:p>
    <w:p w14:paraId="7B911208" w14:textId="77777777" w:rsidR="00267DAA" w:rsidRDefault="00267DAA" w:rsidP="00267DAA"/>
    <w:p w14:paraId="1FFCBD33" w14:textId="77777777" w:rsidR="00267DAA" w:rsidRDefault="00267DAA" w:rsidP="00267DAA">
      <w:r>
        <w:t>Das GUI fungiert als logische Brücke zwischen den erkannten Gesten und dem Zustand der Instrumente. Es wertet die erkannten Gesten in Abhängigkeit von der aktuellen Situation aus und überführt ein Instrument gegebenenfalls in einen neuen Zustand.</w:t>
      </w:r>
    </w:p>
    <w:p w14:paraId="008E1220" w14:textId="77777777" w:rsidR="00267DAA" w:rsidRDefault="00267DAA" w:rsidP="00267DAA"/>
    <w:p w14:paraId="6D2F5F1D" w14:textId="749B3004" w:rsidR="00C203FA" w:rsidRPr="00C203FA" w:rsidRDefault="00C203FA" w:rsidP="00267DAA">
      <w:pPr>
        <w:rPr>
          <w:rStyle w:val="IntensiveHervorhebung"/>
        </w:rPr>
      </w:pPr>
      <w:r w:rsidRPr="00C203FA">
        <w:rPr>
          <w:rStyle w:val="IntensiveHervorhebung"/>
        </w:rPr>
        <w:t xml:space="preserve">Kommunikation </w:t>
      </w:r>
    </w:p>
    <w:p w14:paraId="5F9A87F2" w14:textId="526DFB13" w:rsidR="00C203FA" w:rsidRDefault="00C203FA" w:rsidP="006C6D87">
      <w:r>
        <w:t>Änderungen eines Instrumentenzustands oder andere für das Audiosystem relevante Informationen werden an das Audiosystem übertragen.</w:t>
      </w:r>
      <w:r w:rsidR="00DA6B14">
        <w:t xml:space="preserve"> Das Audiosystem Wiederum kann der Gestensteuerung bzw. seiner GUI sagen welche Tonspuren, also Instrumente, zur Verfügung stehen und zur Auswahl angezeigt werden sollen.</w:t>
      </w:r>
    </w:p>
    <w:p w14:paraId="5B949C1A" w14:textId="77777777" w:rsidR="00C203FA" w:rsidRDefault="00C203FA" w:rsidP="006C6D87"/>
    <w:p w14:paraId="1681BD74" w14:textId="1C4C4AA1" w:rsidR="00C203FA" w:rsidRDefault="005E1FFF" w:rsidP="006C6D87">
      <w:pPr>
        <w:rPr>
          <w:rStyle w:val="IntensiveHervorhebung"/>
        </w:rPr>
      </w:pPr>
      <w:r w:rsidRPr="006C6D87">
        <w:rPr>
          <w:rStyle w:val="IntensiveHervorhebung"/>
        </w:rPr>
        <w:t>Ergebnis</w:t>
      </w:r>
      <w:r>
        <w:rPr>
          <w:rStyle w:val="IntensiveHervorhebung"/>
        </w:rPr>
        <w:t>darstellung am Loop-</w:t>
      </w:r>
      <w:r w:rsidRPr="003F3B72">
        <w:rPr>
          <w:rStyle w:val="IntensiveHervorhebung"/>
        </w:rPr>
        <w:t>Ende</w:t>
      </w:r>
    </w:p>
    <w:p w14:paraId="463088D3" w14:textId="77777777" w:rsidR="005E1FFF" w:rsidRDefault="00C203FA" w:rsidP="00C203FA">
      <w:r>
        <w:t xml:space="preserve">Abhängig von </w:t>
      </w:r>
      <w:r w:rsidR="00DA6B14">
        <w:t>einer</w:t>
      </w:r>
      <w:r>
        <w:t xml:space="preserve"> gewählten Anzeigeeinstellung werden neben den GUI-Flächen auch relevante Prozessinformationen in den für die Darstellung vorgesehenen RGB-Frame eingezeichnet.</w:t>
      </w:r>
      <w:r w:rsidR="005E1FFF">
        <w:t xml:space="preserve"> </w:t>
      </w:r>
      <w:r>
        <w:t xml:space="preserve">Der resultierende Frame wird gegebenenfalls auf die erforderliche Anzeigegröße skaliert und anschließend auf dem Monitor ausgegeben. </w:t>
      </w:r>
    </w:p>
    <w:p w14:paraId="6F9A0941" w14:textId="77777777" w:rsidR="005E1FFF" w:rsidRDefault="005E1FFF" w:rsidP="00C203FA"/>
    <w:p w14:paraId="6F3696DE" w14:textId="10859461" w:rsidR="00C203FA" w:rsidRPr="006C6D87" w:rsidRDefault="00C203FA" w:rsidP="00C203FA">
      <w:r>
        <w:t>Damit ist die Verarbeitung eines Frames abgeschlossen und der nächste Kameraframe wird eingelesen.</w:t>
      </w:r>
    </w:p>
    <w:p w14:paraId="6DEE31CF" w14:textId="572E6D81" w:rsidR="00B5620A" w:rsidRDefault="00D4565B" w:rsidP="00B5620A">
      <w:pPr>
        <w:pStyle w:val="berschrift2"/>
        <w:rPr>
          <w:noProof/>
        </w:rPr>
      </w:pPr>
      <w:bookmarkStart w:id="179" w:name="_Toc242780615"/>
      <w:bookmarkStart w:id="180" w:name="_Ref242786141"/>
      <w:r w:rsidRPr="00D4565B">
        <w:t xml:space="preserve">Konzeptspezifikation </w:t>
      </w:r>
      <w:r w:rsidR="00D146FD" w:rsidRPr="00D146FD">
        <w:t>ohne KI</w:t>
      </w:r>
      <w:bookmarkEnd w:id="179"/>
      <w:bookmarkEnd w:id="180"/>
    </w:p>
    <w:p w14:paraId="65F9C01E" w14:textId="4CAAD12C" w:rsidR="00B5620A" w:rsidRDefault="00022247" w:rsidP="00B5620A">
      <w:r>
        <w:t>Der</w:t>
      </w:r>
      <w:r w:rsidR="00D146FD" w:rsidRPr="00D146FD">
        <w:t xml:space="preserve"> </w:t>
      </w:r>
      <w:r w:rsidRPr="00D146FD">
        <w:t xml:space="preserve">Prozessablauf </w:t>
      </w:r>
      <w:r w:rsidR="00D146FD" w:rsidRPr="00D146FD">
        <w:t>des Ansatzes ohne KI entspricht grundsätzlich dem zuvor beschriebenen Prozessablauf des Ansatzes mit KI. Die Verarbeitungsschritte zu</w:t>
      </w:r>
      <w:r>
        <w:t>m Frame einlesen</w:t>
      </w:r>
      <w:r w:rsidR="00D146FD" w:rsidRPr="00D146FD">
        <w:t xml:space="preserve">, Bestimmung </w:t>
      </w:r>
      <w:r w:rsidR="00D4565B">
        <w:t>der</w:t>
      </w:r>
      <w:r w:rsidR="00D146FD" w:rsidRPr="00D146FD">
        <w:t xml:space="preserve"> </w:t>
      </w:r>
      <w:r w:rsidR="00D4565B">
        <w:t>Raumrichtung aus dem Armvektor</w:t>
      </w:r>
      <w:r w:rsidR="00D146FD" w:rsidRPr="00D146FD">
        <w:t xml:space="preserve">, Verarbeitung der GUI und Kommunikation mit dem Audiosystem bleiben dabei unverändert. Unterschiede bestehen insbesondere bei der Erkennung der Körperposition, der Hände sowie der Greif- und Steuergesten. Im Folgenden werden daher ausschließlich </w:t>
      </w:r>
      <w:r w:rsidR="00D4565B">
        <w:t>die</w:t>
      </w:r>
      <w:r w:rsidR="00D146FD" w:rsidRPr="00D146FD">
        <w:t xml:space="preserve"> abweichenden Verarbeitungsschritte beschrieben.</w:t>
      </w:r>
      <w:r w:rsidR="00D146FD">
        <w:t xml:space="preserve"> </w:t>
      </w:r>
    </w:p>
    <w:p w14:paraId="0FB2F135" w14:textId="77777777" w:rsidR="00535F44" w:rsidRDefault="00535F44" w:rsidP="00B5620A"/>
    <w:p w14:paraId="01A16D8B" w14:textId="0E271A39" w:rsidR="00CD1250" w:rsidRPr="00CD1250" w:rsidRDefault="00CD1250" w:rsidP="00CD1250">
      <w:pPr>
        <w:rPr>
          <w:rStyle w:val="IntensiveHervorhebung"/>
        </w:rPr>
      </w:pPr>
      <w:r w:rsidRPr="00CD1250">
        <w:rPr>
          <w:rStyle w:val="IntensiveHervorhebung"/>
        </w:rPr>
        <w:t>Erkennung der Körperposition</w:t>
      </w:r>
      <w:r w:rsidR="00EA368E">
        <w:rPr>
          <w:rStyle w:val="IntensiveHervorhebung"/>
        </w:rPr>
        <w:t>en</w:t>
      </w:r>
    </w:p>
    <w:p w14:paraId="3A12FB6A" w14:textId="428549F2" w:rsidR="00EA368E" w:rsidRDefault="00535F44" w:rsidP="00CD1250">
      <w:pPr>
        <w:rPr>
          <w:noProof/>
        </w:rPr>
      </w:pPr>
      <w:r>
        <w:t xml:space="preserve">Die </w:t>
      </w:r>
      <w:r w:rsidRPr="00535F44">
        <w:t>Körperposition</w:t>
      </w:r>
      <w:r w:rsidR="00EA368E">
        <w:t>en</w:t>
      </w:r>
      <w:r>
        <w:t xml:space="preserve"> </w:t>
      </w:r>
      <w:r w:rsidR="00EA368E">
        <w:t>werden</w:t>
      </w:r>
      <w:r>
        <w:t xml:space="preserve"> direkt</w:t>
      </w:r>
      <w:r w:rsidRPr="00535F44">
        <w:t xml:space="preserve"> aus den im Bild erkannten Flächen </w:t>
      </w:r>
      <w:r w:rsidR="00E9070C">
        <w:t>bzw.</w:t>
      </w:r>
      <w:r w:rsidRPr="00535F44">
        <w:t xml:space="preserve"> </w:t>
      </w:r>
      <w:r w:rsidR="00E9070C">
        <w:t xml:space="preserve">ihrer </w:t>
      </w:r>
      <w:r w:rsidRPr="00535F44">
        <w:t>Konturen abgeleitet. Ausgangspunkt ist die zuvor beschriebene Hautsegmentierung</w:t>
      </w:r>
      <w:r>
        <w:t xml:space="preserve">, siehe dazu Abschnitt </w:t>
      </w:r>
      <w:r>
        <w:fldChar w:fldCharType="begin"/>
      </w:r>
      <w:r>
        <w:instrText xml:space="preserve"> REF _Ref231308154 \r \h </w:instrText>
      </w:r>
      <w:r>
        <w:fldChar w:fldCharType="separate"/>
      </w:r>
      <w:r>
        <w:t>2.10</w:t>
      </w:r>
      <w:r>
        <w:fldChar w:fldCharType="end"/>
      </w:r>
      <w:r w:rsidRPr="00535F44">
        <w:t xml:space="preserve">. </w:t>
      </w:r>
      <w:r>
        <w:t>Es</w:t>
      </w:r>
      <w:r w:rsidRPr="00535F44">
        <w:t xml:space="preserve"> werden zunächst hautfarbene Bildbereiche bestimmt und anschließend durch morphologische Filter von kleineren Störungen</w:t>
      </w:r>
      <w:r w:rsidR="00EA368E">
        <w:t xml:space="preserve"> und Flächenfehlern</w:t>
      </w:r>
      <w:r w:rsidRPr="00535F44">
        <w:t xml:space="preserve"> bereinigt</w:t>
      </w:r>
      <w:r>
        <w:t xml:space="preserve">. </w:t>
      </w:r>
      <w:r w:rsidR="00EA368E">
        <w:t xml:space="preserve">Siehe dazu </w:t>
      </w:r>
      <w:r>
        <w:t xml:space="preserve">auch Abschnitt </w:t>
      </w:r>
      <w:r>
        <w:fldChar w:fldCharType="begin"/>
      </w:r>
      <w:r>
        <w:instrText xml:space="preserve"> REF _Ref242270734 \r \h </w:instrText>
      </w:r>
      <w:r>
        <w:fldChar w:fldCharType="separate"/>
      </w:r>
      <w:r>
        <w:t>2.8</w:t>
      </w:r>
      <w:r>
        <w:fldChar w:fldCharType="end"/>
      </w:r>
      <w:r w:rsidR="00EA368E">
        <w:t xml:space="preserve"> - </w:t>
      </w:r>
      <w:r w:rsidR="00EA368E" w:rsidRPr="00EA368E">
        <w:rPr>
          <w:rStyle w:val="KapitelReferenzZchn"/>
        </w:rPr>
        <w:fldChar w:fldCharType="begin"/>
      </w:r>
      <w:r w:rsidR="00EA368E" w:rsidRPr="00EA368E">
        <w:rPr>
          <w:rStyle w:val="KapitelReferenzZchn"/>
        </w:rPr>
        <w:instrText xml:space="preserve"> REF _Ref242271230 \h </w:instrText>
      </w:r>
      <w:r w:rsidR="00EA368E">
        <w:rPr>
          <w:rStyle w:val="KapitelReferenzZchn"/>
        </w:rPr>
        <w:instrText xml:space="preserve"> \* MERGEFORMAT </w:instrText>
      </w:r>
      <w:r w:rsidR="00EA368E" w:rsidRPr="00EA368E">
        <w:rPr>
          <w:rStyle w:val="KapitelReferenzZchn"/>
        </w:rPr>
      </w:r>
      <w:r w:rsidR="00EA368E" w:rsidRPr="00EA368E">
        <w:rPr>
          <w:rStyle w:val="KapitelReferenzZchn"/>
        </w:rPr>
        <w:fldChar w:fldCharType="separate"/>
      </w:r>
      <w:r w:rsidR="00EA368E" w:rsidRPr="00EA368E">
        <w:rPr>
          <w:rStyle w:val="KapitelReferenzZchn"/>
        </w:rPr>
        <w:t>Morphologische Transformationen</w:t>
      </w:r>
      <w:r w:rsidR="00EA368E" w:rsidRPr="00EA368E">
        <w:rPr>
          <w:rStyle w:val="KapitelReferenzZchn"/>
        </w:rPr>
        <w:fldChar w:fldCharType="end"/>
      </w:r>
      <w:r w:rsidRPr="00535F44">
        <w:t>. Aus der resultierenden Binärmaske werden die Konturen der erkannten Bereiche bestimmt</w:t>
      </w:r>
      <w:r w:rsidR="00EA368E">
        <w:t xml:space="preserve">, siehe dazu </w:t>
      </w:r>
      <w:r w:rsidR="00EA368E">
        <w:fldChar w:fldCharType="begin"/>
      </w:r>
      <w:r w:rsidR="00EA368E">
        <w:instrText xml:space="preserve"> REF _Ref242270162 \r \h </w:instrText>
      </w:r>
      <w:r w:rsidR="00EA368E">
        <w:fldChar w:fldCharType="separate"/>
      </w:r>
      <w:r w:rsidR="00EA368E">
        <w:t>2.9</w:t>
      </w:r>
      <w:r w:rsidR="00EA368E">
        <w:fldChar w:fldCharType="end"/>
      </w:r>
      <w:r w:rsidR="00EA368E">
        <w:t xml:space="preserve"> - </w:t>
      </w:r>
      <w:r w:rsidR="00EA368E" w:rsidRPr="00EA368E">
        <w:rPr>
          <w:rStyle w:val="KapitelReferenzZchn"/>
        </w:rPr>
        <w:fldChar w:fldCharType="begin"/>
      </w:r>
      <w:r w:rsidR="00EA368E" w:rsidRPr="00EA368E">
        <w:rPr>
          <w:rStyle w:val="KapitelReferenzZchn"/>
        </w:rPr>
        <w:instrText xml:space="preserve"> REF _Ref242270162 \h </w:instrText>
      </w:r>
      <w:r w:rsidR="00EA368E">
        <w:rPr>
          <w:rStyle w:val="KapitelReferenzZchn"/>
        </w:rPr>
        <w:instrText xml:space="preserve"> \* MERGEFORMAT </w:instrText>
      </w:r>
      <w:r w:rsidR="00EA368E" w:rsidRPr="00EA368E">
        <w:rPr>
          <w:rStyle w:val="KapitelReferenzZchn"/>
        </w:rPr>
      </w:r>
      <w:r w:rsidR="00EA368E" w:rsidRPr="00EA368E">
        <w:rPr>
          <w:rStyle w:val="KapitelReferenzZchn"/>
        </w:rPr>
        <w:fldChar w:fldCharType="separate"/>
      </w:r>
      <w:r w:rsidR="00EA368E" w:rsidRPr="00EA368E">
        <w:rPr>
          <w:rStyle w:val="KapitelReferenzZchn"/>
        </w:rPr>
        <w:t>Suzuki Algorithmus</w:t>
      </w:r>
      <w:r w:rsidR="00EA368E" w:rsidRPr="00EA368E">
        <w:rPr>
          <w:rStyle w:val="KapitelReferenzZchn"/>
        </w:rPr>
        <w:fldChar w:fldCharType="end"/>
      </w:r>
      <w:r w:rsidR="00EA368E">
        <w:t>.</w:t>
      </w:r>
      <w:r w:rsidR="00EA368E">
        <w:rPr>
          <w:noProof/>
        </w:rPr>
        <w:t xml:space="preserve"> </w:t>
      </w:r>
      <w:r w:rsidR="00022247">
        <w:rPr>
          <w:noProof/>
        </w:rPr>
        <w:t xml:space="preserve">Bestimmte </w:t>
      </w:r>
      <w:r w:rsidR="00E9070C">
        <w:rPr>
          <w:noProof/>
        </w:rPr>
        <w:t>Fläch</w:t>
      </w:r>
      <w:r w:rsidR="00EC4CB0">
        <w:rPr>
          <w:noProof/>
        </w:rPr>
        <w:t>en</w:t>
      </w:r>
      <w:r w:rsidR="00E9070C">
        <w:rPr>
          <w:noProof/>
        </w:rPr>
        <w:t xml:space="preserve"> und Schwerpunktsberechnungen so wie form Erkennungen und weitere klassische Bildverarbeitungen, lassen sich gut auf der Basis der reinen Flächenkonturen durchführen. </w:t>
      </w:r>
      <w:r w:rsidR="00E9070C">
        <w:t>Dieses Vorgehen ist dem</w:t>
      </w:r>
      <w:r w:rsidR="00EC4CB0">
        <w:t xml:space="preserve"> Code des</w:t>
      </w:r>
      <w:r w:rsidR="00E9070C">
        <w:t xml:space="preserve"> Projekt</w:t>
      </w:r>
      <w:r w:rsidR="00EC4CB0">
        <w:t>es</w:t>
      </w:r>
      <w:r w:rsidR="00E9070C" w:rsidRPr="00585C97">
        <w:t xml:space="preserve"> </w:t>
      </w:r>
      <w:r w:rsidR="00E9070C" w:rsidRPr="00585C97">
        <w:rPr>
          <w:noProof/>
        </w:rPr>
        <w:fldChar w:fldCharType="begin"/>
      </w:r>
      <w:r w:rsidR="00E9070C">
        <w:rPr>
          <w:noProof/>
        </w:rPr>
        <w:instrText xml:space="preserve"> ADDIN ZOTERO_ITEM CSL_CITATION {"citationID":"J3wWsPso","properties":{"formattedCitation":"[85]","plainCitation":"[85]","noteIndex":0},"citationItems":[{"id":43,"uris":["http://zotero.org/users/20567757/items/9CTHAUIF"],"itemData":{"id":43,"type":"webpage","title":"Mimic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00E9070C" w:rsidRPr="00585C97">
        <w:rPr>
          <w:noProof/>
        </w:rPr>
        <w:fldChar w:fldCharType="separate"/>
      </w:r>
      <w:r w:rsidR="00E9070C" w:rsidRPr="00A44C45">
        <w:t>[85]</w:t>
      </w:r>
      <w:r w:rsidR="00E9070C" w:rsidRPr="00585C97">
        <w:rPr>
          <w:noProof/>
        </w:rPr>
        <w:fldChar w:fldCharType="end"/>
      </w:r>
      <w:r w:rsidR="00EC4CB0">
        <w:rPr>
          <w:noProof/>
        </w:rPr>
        <w:t xml:space="preserve"> entnommen</w:t>
      </w:r>
      <w:r w:rsidR="00E9070C">
        <w:rPr>
          <w:noProof/>
        </w:rPr>
        <w:t>.</w:t>
      </w:r>
    </w:p>
    <w:p w14:paraId="30B506CF" w14:textId="77777777" w:rsidR="00EA368E" w:rsidRDefault="00EA368E" w:rsidP="00CD1250">
      <w:pPr>
        <w:rPr>
          <w:noProof/>
        </w:rPr>
      </w:pPr>
    </w:p>
    <w:p w14:paraId="69FDF141" w14:textId="3A35899E" w:rsidR="00EA368E" w:rsidRDefault="00EA368E" w:rsidP="00CD1250">
      <w:pPr>
        <w:rPr>
          <w:noProof/>
        </w:rPr>
      </w:pPr>
      <w:r>
        <w:rPr>
          <w:noProof/>
        </w:rPr>
        <w:t xml:space="preserve">Um bereiche zu erkennen welche nicht Hautfabend sind, liese sich zudem eine </w:t>
      </w:r>
      <w:r w:rsidR="00AD358F">
        <w:rPr>
          <w:noProof/>
        </w:rPr>
        <w:t>Bewe</w:t>
      </w:r>
      <w:r w:rsidR="00022247">
        <w:rPr>
          <w:noProof/>
        </w:rPr>
        <w:t>g</w:t>
      </w:r>
      <w:r w:rsidR="00AD358F">
        <w:rPr>
          <w:noProof/>
        </w:rPr>
        <w:t xml:space="preserve">ungserkennung auf der basis von </w:t>
      </w:r>
      <w:r w:rsidR="00820760">
        <w:rPr>
          <w:noProof/>
        </w:rPr>
        <w:t>Hintergrunds</w:t>
      </w:r>
      <w:r w:rsidR="00AD358F" w:rsidRPr="00AD358F">
        <w:rPr>
          <w:noProof/>
        </w:rPr>
        <w:t>ubtra</w:t>
      </w:r>
      <w:r w:rsidR="00820760">
        <w:rPr>
          <w:noProof/>
        </w:rPr>
        <w:t>k</w:t>
      </w:r>
      <w:r w:rsidR="00AD358F" w:rsidRPr="00AD358F">
        <w:rPr>
          <w:noProof/>
        </w:rPr>
        <w:t>tion</w:t>
      </w:r>
      <w:r w:rsidR="00AD358F">
        <w:rPr>
          <w:noProof/>
        </w:rPr>
        <w:t xml:space="preserve"> durchfüren, siehe dazu Abschnitt </w:t>
      </w:r>
      <w:r w:rsidR="00AD358F">
        <w:rPr>
          <w:noProof/>
        </w:rPr>
        <w:fldChar w:fldCharType="begin"/>
      </w:r>
      <w:r w:rsidR="00AD358F">
        <w:rPr>
          <w:noProof/>
        </w:rPr>
        <w:instrText xml:space="preserve"> REF _Ref242273010 \r \h </w:instrText>
      </w:r>
      <w:r w:rsidR="00AD358F">
        <w:rPr>
          <w:noProof/>
        </w:rPr>
      </w:r>
      <w:r w:rsidR="00AD358F">
        <w:rPr>
          <w:noProof/>
        </w:rPr>
        <w:fldChar w:fldCharType="separate"/>
      </w:r>
      <w:r w:rsidR="00AD358F">
        <w:rPr>
          <w:noProof/>
        </w:rPr>
        <w:t>2.9</w:t>
      </w:r>
      <w:r w:rsidR="00AD358F">
        <w:rPr>
          <w:noProof/>
        </w:rPr>
        <w:fldChar w:fldCharType="end"/>
      </w:r>
      <w:r w:rsidR="00AD358F">
        <w:rPr>
          <w:noProof/>
        </w:rPr>
        <w:t xml:space="preserve"> - </w:t>
      </w:r>
      <w:r w:rsidR="00AD358F">
        <w:rPr>
          <w:noProof/>
        </w:rPr>
        <w:fldChar w:fldCharType="begin"/>
      </w:r>
      <w:r w:rsidR="00AD358F">
        <w:rPr>
          <w:noProof/>
        </w:rPr>
        <w:instrText xml:space="preserve"> REF _Ref242273010 \h  \* MERGEFORMAT </w:instrText>
      </w:r>
      <w:r w:rsidR="00AD358F">
        <w:rPr>
          <w:noProof/>
        </w:rPr>
      </w:r>
      <w:r w:rsidR="00AD358F">
        <w:rPr>
          <w:noProof/>
        </w:rPr>
        <w:fldChar w:fldCharType="separate"/>
      </w:r>
      <w:r w:rsidR="00AD358F" w:rsidRPr="00AD358F">
        <w:rPr>
          <w:rStyle w:val="KapitelReferenzZchn"/>
        </w:rPr>
        <w:t xml:space="preserve">Background </w:t>
      </w:r>
      <w:proofErr w:type="spellStart"/>
      <w:r w:rsidR="00AD358F" w:rsidRPr="00AD358F">
        <w:rPr>
          <w:rStyle w:val="KapitelReferenzZchn"/>
        </w:rPr>
        <w:t>Subtraction</w:t>
      </w:r>
      <w:proofErr w:type="spellEnd"/>
      <w:r w:rsidR="00AD358F">
        <w:rPr>
          <w:noProof/>
        </w:rPr>
        <w:fldChar w:fldCharType="end"/>
      </w:r>
      <w:r w:rsidR="00AD358F">
        <w:rPr>
          <w:noProof/>
        </w:rPr>
        <w:t xml:space="preserve">. Das </w:t>
      </w:r>
      <w:r w:rsidR="00AD358F">
        <w:t xml:space="preserve">Paper </w:t>
      </w:r>
      <w:r w:rsidR="00AD358F" w:rsidRPr="000E7A5E">
        <w:rPr>
          <w:rStyle w:val="IntensiveHervorhebung"/>
        </w:rPr>
        <w:fldChar w:fldCharType="begin"/>
      </w:r>
      <w:r w:rsidR="00A44C45">
        <w:rPr>
          <w:rStyle w:val="IntensiveHervorhebung"/>
        </w:rPr>
        <w:instrText xml:space="preserve"> ADDIN ZOTERO_ITEM CSL_CITATION {"citationID":"vnpR3eOo","properties":{"unsorted":false,"formattedCitation":"[88]","plainCitation":"[88]","noteIndex":0},"citationItems":[{"id":156,"uris":["http://zotero.org/users/20567757/items/CJQRFXT6"],"itemData":{"id":156,"type":"article-journal","abstract":"This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00AD358F" w:rsidRPr="000E7A5E">
        <w:rPr>
          <w:rStyle w:val="IntensiveHervorhebung"/>
        </w:rPr>
        <w:fldChar w:fldCharType="separate"/>
      </w:r>
      <w:r w:rsidR="00A44C45" w:rsidRPr="00A44C45">
        <w:t>[88]</w:t>
      </w:r>
      <w:r w:rsidR="00AD358F" w:rsidRPr="000E7A5E">
        <w:rPr>
          <w:rStyle w:val="IntensiveHervorhebung"/>
        </w:rPr>
        <w:fldChar w:fldCharType="end"/>
      </w:r>
      <w:r w:rsidR="00AD358F">
        <w:t xml:space="preserve"> nutzt dieses Prinzip.</w:t>
      </w:r>
    </w:p>
    <w:p w14:paraId="5E61D5A8" w14:textId="77777777" w:rsidR="00AD358F" w:rsidRDefault="00AD358F" w:rsidP="00CD1250">
      <w:pPr>
        <w:rPr>
          <w:noProof/>
        </w:rPr>
      </w:pPr>
    </w:p>
    <w:p w14:paraId="74753F78" w14:textId="476116BB" w:rsidR="00535F44" w:rsidRDefault="00AD358F" w:rsidP="00CD1250">
      <w:pPr>
        <w:rPr>
          <w:noProof/>
        </w:rPr>
      </w:pPr>
      <w:r w:rsidRPr="00AD358F">
        <w:lastRenderedPageBreak/>
        <w:t>Körperbereiche, welche nicht direkt erkannt werden k</w:t>
      </w:r>
      <w:r>
        <w:t>ö</w:t>
      </w:r>
      <w:r w:rsidRPr="00AD358F">
        <w:t>nnen, allerdings in einem festen Zusammenhang zu gut er</w:t>
      </w:r>
      <w:r>
        <w:t>k</w:t>
      </w:r>
      <w:r w:rsidRPr="00AD358F">
        <w:t>ennbaren Bereichen stehe</w:t>
      </w:r>
      <w:r w:rsidR="00022247">
        <w:t>n</w:t>
      </w:r>
      <w:r w:rsidRPr="00AD358F">
        <w:t>, lie</w:t>
      </w:r>
      <w:r>
        <w:t>ß</w:t>
      </w:r>
      <w:r w:rsidRPr="00AD358F">
        <w:t>en sich über diesen Zusammen</w:t>
      </w:r>
      <w:r w:rsidR="00022247">
        <w:t>h</w:t>
      </w:r>
      <w:r w:rsidRPr="00AD358F">
        <w:t>ang bestimmen. Auch das wird bereits i</w:t>
      </w:r>
      <w:r w:rsidR="00EC4CB0">
        <w:t xml:space="preserve">n </w:t>
      </w:r>
      <w:r w:rsidRPr="00585C97">
        <w:rPr>
          <w:noProof/>
        </w:rPr>
        <w:fldChar w:fldCharType="begin"/>
      </w:r>
      <w:r w:rsidR="00A44C45">
        <w:rPr>
          <w:noProof/>
        </w:rPr>
        <w:instrText xml:space="preserve"> ADDIN ZOTERO_ITEM CSL_CITATION {"citationID":"4FbID2je","properties":{"formattedCitation":"[85]","plainCitation":"[85]","noteIndex":0},"citationItems":[{"id":43,"uris":["http://zotero.org/users/20567757/items/9CTHAUIF"],"itemData":{"id":43,"type":"webpage","title":"Mimic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585C97">
        <w:rPr>
          <w:noProof/>
        </w:rPr>
        <w:fldChar w:fldCharType="separate"/>
      </w:r>
      <w:r w:rsidR="00A44C45" w:rsidRPr="00A44C45">
        <w:t>[85]</w:t>
      </w:r>
      <w:r w:rsidRPr="00585C97">
        <w:rPr>
          <w:noProof/>
        </w:rPr>
        <w:fldChar w:fldCharType="end"/>
      </w:r>
      <w:r>
        <w:rPr>
          <w:noProof/>
        </w:rPr>
        <w:t xml:space="preserve"> </w:t>
      </w:r>
      <w:r w:rsidR="00EC4CB0">
        <w:rPr>
          <w:noProof/>
        </w:rPr>
        <w:t xml:space="preserve">und </w:t>
      </w:r>
      <w:r w:rsidR="00EC4CB0" w:rsidRPr="000E7A5E">
        <w:rPr>
          <w:rStyle w:val="IntensiveHervorhebung"/>
        </w:rPr>
        <w:fldChar w:fldCharType="begin"/>
      </w:r>
      <w:r w:rsidR="0005314D">
        <w:rPr>
          <w:rStyle w:val="IntensiveHervorhebung"/>
        </w:rPr>
        <w:instrText xml:space="preserve"> ADDIN ZOTERO_ITEM CSL_CITATION {"citationID":"pp7HyIwi","properties":{"unsorted":false,"formattedCitation":"[88]","plainCitation":"[88]","noteIndex":0},"citationItems":[{"id":156,"uris":["http://zotero.org/users/20567757/items/CJQRFXT6"],"itemData":{"id":156,"type":"article-journal","abstract":"This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00EC4CB0" w:rsidRPr="000E7A5E">
        <w:rPr>
          <w:rStyle w:val="IntensiveHervorhebung"/>
        </w:rPr>
        <w:fldChar w:fldCharType="separate"/>
      </w:r>
      <w:r w:rsidR="00EC4CB0" w:rsidRPr="00A44C45">
        <w:t>[88]</w:t>
      </w:r>
      <w:r w:rsidR="00EC4CB0" w:rsidRPr="000E7A5E">
        <w:rPr>
          <w:rStyle w:val="IntensiveHervorhebung"/>
        </w:rPr>
        <w:fldChar w:fldCharType="end"/>
      </w:r>
      <w:r w:rsidR="00EC4CB0">
        <w:t xml:space="preserve"> </w:t>
      </w:r>
      <w:r w:rsidRPr="00AD358F">
        <w:t>erfolgreich genutzt.</w:t>
      </w:r>
    </w:p>
    <w:p w14:paraId="2E30FF35" w14:textId="77777777" w:rsidR="00332E64" w:rsidRDefault="00332E64" w:rsidP="00CD1250">
      <w:pPr>
        <w:rPr>
          <w:noProof/>
        </w:rPr>
      </w:pPr>
    </w:p>
    <w:p w14:paraId="154087BB" w14:textId="70C743AD" w:rsidR="00332E64" w:rsidRDefault="00332E64" w:rsidP="00CD1250">
      <w:r>
        <w:t xml:space="preserve">Für die genannten Verfahren der Filterung, Konturenerkennung und </w:t>
      </w:r>
      <w:r w:rsidR="00820760" w:rsidRPr="00820760">
        <w:t>Hintergrund</w:t>
      </w:r>
      <w:r w:rsidR="00820760">
        <w:t>s</w:t>
      </w:r>
      <w:r w:rsidR="00820760" w:rsidRPr="00820760">
        <w:t xml:space="preserve">ubtraktion </w:t>
      </w:r>
      <w:r>
        <w:t xml:space="preserve">gibt es in </w:t>
      </w:r>
      <w:proofErr w:type="spellStart"/>
      <w:r>
        <w:t>OpenCV</w:t>
      </w:r>
      <w:proofErr w:type="spellEnd"/>
      <w:r>
        <w:t xml:space="preserve"> vorgefertigte Methoden. Eine </w:t>
      </w:r>
      <w:r w:rsidR="00820760">
        <w:t>Hautsegmentierung</w:t>
      </w:r>
      <w:r>
        <w:t xml:space="preserve"> kann aus Farbraum-Transformationen und Bildpixel-Schwellwert-Methoden </w:t>
      </w:r>
      <w:r w:rsidR="00820760">
        <w:t>zusammengesetzt</w:t>
      </w:r>
      <w:r>
        <w:t xml:space="preserve"> werden, diese sind ebenfalls Bestand </w:t>
      </w:r>
      <w:r w:rsidR="00EC4CB0">
        <w:t>dieser</w:t>
      </w:r>
      <w:r w:rsidR="00820760">
        <w:t xml:space="preserve"> Bildverarbeitungs-Library</w:t>
      </w:r>
      <w:r>
        <w:t>.</w:t>
      </w:r>
    </w:p>
    <w:p w14:paraId="209F234B" w14:textId="77777777" w:rsidR="00535F44" w:rsidRPr="00CD1250" w:rsidRDefault="00535F44" w:rsidP="00CD1250">
      <w:pPr>
        <w:rPr>
          <w:rStyle w:val="IntensiveHervorhebung"/>
        </w:rPr>
      </w:pPr>
    </w:p>
    <w:p w14:paraId="28F4246C" w14:textId="70F079DF" w:rsidR="00CD1250" w:rsidRPr="00CD1250" w:rsidRDefault="00CD1250" w:rsidP="00CD1250">
      <w:pPr>
        <w:rPr>
          <w:rStyle w:val="IntensiveHervorhebung"/>
        </w:rPr>
      </w:pPr>
      <w:r w:rsidRPr="00CD1250">
        <w:rPr>
          <w:rStyle w:val="IntensiveHervorhebung"/>
        </w:rPr>
        <w:t>Erkennung der Hände</w:t>
      </w:r>
    </w:p>
    <w:p w14:paraId="692658A3" w14:textId="7EF0F859" w:rsidR="00ED7460" w:rsidRDefault="00ED7460" w:rsidP="00CD1250">
      <w:pPr>
        <w:rPr>
          <w:noProof/>
        </w:rPr>
      </w:pPr>
      <w:r w:rsidRPr="00ED7460">
        <w:t xml:space="preserve">Die Hände </w:t>
      </w:r>
      <w:r w:rsidR="00EC4CB0">
        <w:t xml:space="preserve">werden </w:t>
      </w:r>
      <w:r w:rsidRPr="00ED7460">
        <w:t xml:space="preserve">über die Hautsegmentierung und die anschließende Konturerkennung lokalisiert. </w:t>
      </w:r>
      <w:r w:rsidR="0088092B">
        <w:t>Dafür werden a</w:t>
      </w:r>
      <w:r>
        <w:t xml:space="preserve">lle erkannten Konturen der Größe nach sortiert. </w:t>
      </w:r>
      <w:r w:rsidRPr="00ED7460">
        <w:t xml:space="preserve">Die größten </w:t>
      </w:r>
      <w:r>
        <w:t xml:space="preserve">drei </w:t>
      </w:r>
      <w:r w:rsidRPr="00ED7460">
        <w:t xml:space="preserve">Konturen werden als </w:t>
      </w:r>
      <w:r>
        <w:t>H</w:t>
      </w:r>
      <w:r w:rsidR="0088092B">
        <w:t>a</w:t>
      </w:r>
      <w:r>
        <w:t>nd</w:t>
      </w:r>
      <w:r w:rsidR="0088092B">
        <w:t>-</w:t>
      </w:r>
      <w:r>
        <w:t xml:space="preserve"> und </w:t>
      </w:r>
      <w:r w:rsidRPr="00ED7460">
        <w:t>Kopfbereiche interpretiert.</w:t>
      </w:r>
      <w:r>
        <w:t xml:space="preserve"> </w:t>
      </w:r>
      <w:r w:rsidR="0088092B">
        <w:t xml:space="preserve">Um aus einer erkannten Kontur eine konkrete Bildposition zu erhalten, kann ihr Mittelpunkt oder Schwerpunkt genommen werden. </w:t>
      </w:r>
      <w:r w:rsidRPr="00ED7460">
        <w:t>Die Zuordnung</w:t>
      </w:r>
      <w:r w:rsidR="0088092B">
        <w:t xml:space="preserve"> der</w:t>
      </w:r>
      <w:r w:rsidRPr="00ED7460">
        <w:t xml:space="preserve"> </w:t>
      </w:r>
      <w:r w:rsidR="0088092B">
        <w:t>Konturen zu Kopf, linker und rechter Hand,</w:t>
      </w:r>
      <w:r w:rsidRPr="00ED7460">
        <w:t xml:space="preserve"> erfolgt anhand ihrer horizontalen</w:t>
      </w:r>
      <w:r w:rsidR="0088092B">
        <w:t xml:space="preserve"> und vertikalen</w:t>
      </w:r>
      <w:r w:rsidRPr="00ED7460">
        <w:t xml:space="preserve"> Bildposition</w:t>
      </w:r>
      <w:r>
        <w:t xml:space="preserve">. Dieses Vorgehen stammt aus dem </w:t>
      </w:r>
      <w:r>
        <w:rPr>
          <w:noProof/>
        </w:rPr>
        <w:t xml:space="preserve">Projekt </w:t>
      </w:r>
      <w:r w:rsidRPr="00585C97">
        <w:rPr>
          <w:noProof/>
        </w:rPr>
        <w:fldChar w:fldCharType="begin"/>
      </w:r>
      <w:r w:rsidR="00A44C45">
        <w:rPr>
          <w:noProof/>
        </w:rPr>
        <w:instrText xml:space="preserve"> ADDIN ZOTERO_ITEM CSL_CITATION {"citationID":"mjyN8cKM","properties":{"formattedCitation":"[85]","plainCitation":"[85]","noteIndex":0},"citationItems":[{"id":43,"uris":["http://zotero.org/users/20567757/items/9CTHAUIF"],"itemData":{"id":43,"type":"webpage","title":"Mimic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585C97">
        <w:rPr>
          <w:noProof/>
        </w:rPr>
        <w:fldChar w:fldCharType="separate"/>
      </w:r>
      <w:r w:rsidR="00A44C45" w:rsidRPr="00A44C45">
        <w:t>[85]</w:t>
      </w:r>
      <w:r w:rsidRPr="00585C97">
        <w:rPr>
          <w:noProof/>
        </w:rPr>
        <w:fldChar w:fldCharType="end"/>
      </w:r>
      <w:r>
        <w:rPr>
          <w:noProof/>
        </w:rPr>
        <w:t xml:space="preserve">. </w:t>
      </w:r>
    </w:p>
    <w:p w14:paraId="7A1C3DF8" w14:textId="77777777" w:rsidR="00ED7460" w:rsidRDefault="00ED7460" w:rsidP="00CD1250">
      <w:pPr>
        <w:rPr>
          <w:noProof/>
        </w:rPr>
      </w:pPr>
    </w:p>
    <w:p w14:paraId="69E29FB9" w14:textId="2ADE985B" w:rsidR="00ED7460" w:rsidRDefault="00ED7460" w:rsidP="00CD1250">
      <w:r>
        <w:rPr>
          <w:noProof/>
        </w:rPr>
        <w:t xml:space="preserve">Dar die </w:t>
      </w:r>
      <w:r w:rsidR="0088092B">
        <w:rPr>
          <w:noProof/>
        </w:rPr>
        <w:t xml:space="preserve">statische </w:t>
      </w:r>
      <w:r w:rsidRPr="00ED7460">
        <w:t>Bildposition</w:t>
      </w:r>
      <w:r>
        <w:t xml:space="preserve"> </w:t>
      </w:r>
      <w:r w:rsidR="0088092B">
        <w:t xml:space="preserve">eines Frames </w:t>
      </w:r>
      <w:r>
        <w:t>allein nicht ausreichend ist, um in dieser Gestensteuerung eindeutig zu sein, wird es einen zusätzlichen Kalibrierungsprozess geben.</w:t>
      </w:r>
      <w:r w:rsidR="00270FB1">
        <w:t xml:space="preserve"> Dieser Prozess findet </w:t>
      </w:r>
      <w:r w:rsidR="00EC4CB0">
        <w:t xml:space="preserve">nach der initialen Seitenzuweisung </w:t>
      </w:r>
      <w:r w:rsidR="00270FB1">
        <w:t>kontinuierlich im Hintergrund statt.</w:t>
      </w:r>
      <w:r>
        <w:t xml:space="preserve"> </w:t>
      </w:r>
      <w:r w:rsidR="00EC4CB0">
        <w:t>Er</w:t>
      </w:r>
      <w:r>
        <w:t xml:space="preserve"> basiert auf der Verfolgung der Konturmittelpunkte. Der Kopf ändert seine </w:t>
      </w:r>
      <w:r w:rsidR="0088092B">
        <w:t>v</w:t>
      </w:r>
      <w:r>
        <w:t>ertikale Bildposition deutlich weniger und seltener als die Hände.</w:t>
      </w:r>
      <w:r w:rsidR="00270D0C">
        <w:t xml:space="preserve"> Dadurch kann er identifiziert werden.</w:t>
      </w:r>
      <w:r w:rsidR="00270FB1">
        <w:t xml:space="preserve"> Teil der Kalibrierung ist auch eine Langzeitauswertung der </w:t>
      </w:r>
      <w:r w:rsidR="00270FB1" w:rsidRPr="00ED7460">
        <w:t xml:space="preserve">horizontalen </w:t>
      </w:r>
      <w:r w:rsidR="00270FB1">
        <w:t>P</w:t>
      </w:r>
      <w:r w:rsidR="00270FB1" w:rsidRPr="00ED7460">
        <w:t>osition</w:t>
      </w:r>
      <w:r w:rsidR="00270FB1">
        <w:t xml:space="preserve"> der Hände, diese wird genutzt um</w:t>
      </w:r>
      <w:r w:rsidR="0088092B">
        <w:t xml:space="preserve"> die </w:t>
      </w:r>
      <w:r w:rsidR="00270FB1">
        <w:t>rech</w:t>
      </w:r>
      <w:r w:rsidR="0088092B">
        <w:t>t</w:t>
      </w:r>
      <w:r w:rsidR="00270FB1">
        <w:t xml:space="preserve">e und linke Hand zu labeln. Das soll erlauben das eine zeitliche kurze Positionsveränderung einer Hand zur jeweils anderen </w:t>
      </w:r>
      <w:r w:rsidR="0088092B">
        <w:t>Bilds</w:t>
      </w:r>
      <w:r w:rsidR="00270FB1">
        <w:t>eite, nicht die erkannten Handseiten vertauscht.</w:t>
      </w:r>
    </w:p>
    <w:p w14:paraId="48503C74" w14:textId="77777777" w:rsidR="00270FB1" w:rsidRPr="00CD1250" w:rsidRDefault="00270FB1" w:rsidP="00CD1250">
      <w:pPr>
        <w:rPr>
          <w:rStyle w:val="IntensiveHervorhebung"/>
        </w:rPr>
      </w:pPr>
    </w:p>
    <w:p w14:paraId="3925FC2F" w14:textId="77777777" w:rsidR="00CD1250" w:rsidRPr="00CD1250" w:rsidRDefault="00CD1250" w:rsidP="00CD1250">
      <w:pPr>
        <w:rPr>
          <w:rStyle w:val="IntensiveHervorhebung"/>
        </w:rPr>
      </w:pPr>
      <w:r w:rsidRPr="00CD1250">
        <w:rPr>
          <w:rStyle w:val="IntensiveHervorhebung"/>
        </w:rPr>
        <w:t>Erkennung der Greifgeste</w:t>
      </w:r>
    </w:p>
    <w:p w14:paraId="55FDD9DD" w14:textId="07FF3C16" w:rsidR="00CD1250" w:rsidRDefault="006A366E" w:rsidP="00CD1250">
      <w:r w:rsidRPr="006A366E">
        <w:t>Die</w:t>
      </w:r>
      <w:r>
        <w:t xml:space="preserve"> </w:t>
      </w:r>
      <w:r w:rsidRPr="006A366E">
        <w:t xml:space="preserve">geometrischen Informationen </w:t>
      </w:r>
      <w:r>
        <w:t>der Konturen werden ausgewertet, um den Handstat</w:t>
      </w:r>
      <w:r w:rsidR="00DC465B">
        <w:t>u</w:t>
      </w:r>
      <w:r>
        <w:t xml:space="preserve">s zu unterscheiden. Eine </w:t>
      </w:r>
      <w:r w:rsidR="005C7A7B">
        <w:t xml:space="preserve">bestimmte Veränderung </w:t>
      </w:r>
      <w:r>
        <w:t xml:space="preserve">der Flächengröße oder -form bildet hier die </w:t>
      </w:r>
      <w:r w:rsidR="00DC465B">
        <w:t>Erkennungsg</w:t>
      </w:r>
      <w:r>
        <w:t>rundlage</w:t>
      </w:r>
      <w:r w:rsidR="005C7A7B">
        <w:t>, ggf. unter Berücksichtigung der Veränderungs-geschwindigkeit</w:t>
      </w:r>
      <w:r>
        <w:t>.</w:t>
      </w:r>
    </w:p>
    <w:p w14:paraId="44115A34" w14:textId="77777777" w:rsidR="006A366E" w:rsidRDefault="006A366E" w:rsidP="00CD1250"/>
    <w:p w14:paraId="217EA9EB" w14:textId="2EA1FEDC" w:rsidR="00ED7460" w:rsidRDefault="00ED7460" w:rsidP="00CD1250">
      <w:pPr>
        <w:rPr>
          <w:rStyle w:val="IntensiveHervorhebung"/>
        </w:rPr>
      </w:pPr>
      <w:r w:rsidRPr="00CD1250">
        <w:rPr>
          <w:rStyle w:val="IntensiveHervorhebung"/>
        </w:rPr>
        <w:t xml:space="preserve">Erkennung der </w:t>
      </w:r>
      <w:r>
        <w:rPr>
          <w:rStyle w:val="IntensiveHervorhebung"/>
        </w:rPr>
        <w:t>Schulter</w:t>
      </w:r>
    </w:p>
    <w:p w14:paraId="45FCD004" w14:textId="73480B8F" w:rsidR="00270FB1" w:rsidRDefault="006A366E" w:rsidP="006A366E">
      <w:r w:rsidRPr="006A366E">
        <w:t xml:space="preserve">Die Position der Schulter wird von der Position des Kopfes abgeleitet. </w:t>
      </w:r>
      <w:r w:rsidR="00F13C1B">
        <w:t xml:space="preserve">Die Kopfhöhe und sein Abstand zur Kamera, </w:t>
      </w:r>
      <w:r w:rsidRPr="006A366E">
        <w:t>di</w:t>
      </w:r>
      <w:r w:rsidR="00F13C1B">
        <w:t>e</w:t>
      </w:r>
      <w:r w:rsidRPr="006A366E">
        <w:t>nt dabei als Referenzmaß.</w:t>
      </w:r>
      <w:r>
        <w:t xml:space="preserve"> </w:t>
      </w:r>
      <w:r w:rsidR="00F13C1B">
        <w:t>D</w:t>
      </w:r>
      <w:r w:rsidR="00DC465B">
        <w:t>er Abstand</w:t>
      </w:r>
      <w:r w:rsidR="00F13C1B">
        <w:t xml:space="preserve"> zur Kamera</w:t>
      </w:r>
      <w:r w:rsidR="00DC465B">
        <w:t xml:space="preserve"> </w:t>
      </w:r>
      <w:r w:rsidR="005C7A7B">
        <w:t>wird hierbei aus dem kalibrierten Tiefenbild referenziert</w:t>
      </w:r>
      <w:r w:rsidR="00F13C1B">
        <w:t xml:space="preserve">. </w:t>
      </w:r>
    </w:p>
    <w:p w14:paraId="3615899B" w14:textId="77777777" w:rsidR="00270FB1" w:rsidRDefault="00270FB1" w:rsidP="006A366E"/>
    <w:p w14:paraId="1D829C97" w14:textId="77777777" w:rsidR="005C7A7B" w:rsidRDefault="005C7A7B" w:rsidP="005C7A7B">
      <w:r>
        <w:t>Sind die Positionen von Schultern und Händen bekannt, kann ein Armvektor und die Raumrichtung wie gewohnt berechnet werden.</w:t>
      </w:r>
    </w:p>
    <w:p w14:paraId="5C80F961" w14:textId="77777777" w:rsidR="005C7A7B" w:rsidRDefault="005C7A7B" w:rsidP="006A366E"/>
    <w:p w14:paraId="1CA19D87" w14:textId="4D2F9936" w:rsidR="006A366E" w:rsidRDefault="00270FB1" w:rsidP="006A366E">
      <w:r>
        <w:t>Durch diese feste geometrische Zuordnung der Positionen kann eine Drehung der Schultern nicht erkannt werden, der Dirigent muss somit stets gerade zur Kamera stehen.</w:t>
      </w:r>
    </w:p>
    <w:p w14:paraId="4565BEEB" w14:textId="77777777" w:rsidR="00F13C1B" w:rsidRDefault="00F13C1B" w:rsidP="006A366E"/>
    <w:p w14:paraId="57F8A9CD" w14:textId="072A005B" w:rsidR="00F13C1B" w:rsidRDefault="00F13C1B" w:rsidP="00CD1250">
      <w:r w:rsidRPr="00F13C1B">
        <w:t>Gestaltet sich die Schultererkennung als problematisch, könnte alternativ die Kopfposition verwendet werden. Die Zeigerichtung wäre dann als Vektor zwischen Kopf und Hand definiert, sodass der Dirigent entlang dieser Linie zielen müsste.</w:t>
      </w:r>
    </w:p>
    <w:p w14:paraId="5AB201E4" w14:textId="77777777" w:rsidR="00F13C1B" w:rsidRDefault="00F13C1B" w:rsidP="00CD1250">
      <w:pPr>
        <w:rPr>
          <w:rStyle w:val="IntensiveHervorhebung"/>
        </w:rPr>
      </w:pPr>
    </w:p>
    <w:p w14:paraId="09F3002A" w14:textId="014857DB" w:rsidR="00CD1250" w:rsidRDefault="00CD1250" w:rsidP="00CD1250">
      <w:pPr>
        <w:rPr>
          <w:rStyle w:val="IntensiveHervorhebung"/>
        </w:rPr>
      </w:pPr>
      <w:r w:rsidRPr="00CD1250">
        <w:rPr>
          <w:rStyle w:val="IntensiveHervorhebung"/>
        </w:rPr>
        <w:lastRenderedPageBreak/>
        <w:t>Erkennung der Steuergesten</w:t>
      </w:r>
    </w:p>
    <w:p w14:paraId="1D83C46D" w14:textId="4D04454C" w:rsidR="00FD3C94" w:rsidRDefault="00FD3C94" w:rsidP="00FD3C94">
      <w:r>
        <w:t xml:space="preserve">Die Steuergesten werden anhand von der Geometrie </w:t>
      </w:r>
      <w:r w:rsidR="005C7A7B">
        <w:t>zwischen</w:t>
      </w:r>
      <w:r>
        <w:t xml:space="preserve"> Kopf-</w:t>
      </w:r>
      <w:r w:rsidR="005C7A7B">
        <w:t xml:space="preserve"> </w:t>
      </w:r>
      <w:r>
        <w:t>und Handmittelpunkt</w:t>
      </w:r>
      <w:r w:rsidR="005C7A7B">
        <w:t>en</w:t>
      </w:r>
      <w:r>
        <w:t xml:space="preserve"> definiert. Da diese </w:t>
      </w:r>
      <w:r w:rsidR="005C7A7B">
        <w:t>drei</w:t>
      </w:r>
      <w:r>
        <w:t xml:space="preserve"> Punkte wesentlich weniger Informationen enthalten als eine KI-basierte Skeleterkennung (Körper- und Hand-Landmarks), werden zusätzlich die Bewegungsmuster der Hände ausgewertet. </w:t>
      </w:r>
    </w:p>
    <w:p w14:paraId="63135CEB" w14:textId="77777777" w:rsidR="00FD3C94" w:rsidRDefault="00FD3C94" w:rsidP="00FD3C94"/>
    <w:p w14:paraId="5F64C854" w14:textId="31310241" w:rsidR="00FD3C94" w:rsidRPr="00CD1250" w:rsidRDefault="00FD3C94" w:rsidP="00FD3C94">
      <w:pPr>
        <w:rPr>
          <w:rStyle w:val="IntensiveHervorhebung"/>
        </w:rPr>
      </w:pPr>
      <w:r>
        <w:t xml:space="preserve">Dennoch ist zu erwarten, dass der Informationsgewinn geringer ausfällt als </w:t>
      </w:r>
      <w:r w:rsidR="007D4E43">
        <w:t xml:space="preserve">bei </w:t>
      </w:r>
      <w:r>
        <w:t>einer Skeleterkennung. Das erschwert die Implementierung zusätzlicher Steuergesten</w:t>
      </w:r>
      <w:r w:rsidR="007D4E43">
        <w:t xml:space="preserve"> hier bei diesem klassischen Konzept</w:t>
      </w:r>
      <w:r>
        <w:t>.</w:t>
      </w:r>
    </w:p>
    <w:p w14:paraId="3AB9E74F" w14:textId="77777777" w:rsidR="00B57D55" w:rsidRPr="00585C97" w:rsidRDefault="00B57D55" w:rsidP="00B57D55">
      <w:bookmarkStart w:id="181" w:name="_Hardware_und_Software_1"/>
      <w:bookmarkStart w:id="182" w:name="_Farbmodelle_zur_Hautsegmentierung"/>
      <w:bookmarkStart w:id="183" w:name="_Morphologische_Transformationen"/>
      <w:bookmarkEnd w:id="181"/>
      <w:bookmarkEnd w:id="182"/>
      <w:bookmarkEnd w:id="183"/>
    </w:p>
    <w:p w14:paraId="75C3E225" w14:textId="162A0717" w:rsidR="00935837" w:rsidRPr="00935837" w:rsidRDefault="00935837" w:rsidP="00935837">
      <w:pPr>
        <w:rPr>
          <w:i/>
          <w:iCs/>
          <w:color w:val="4F81BD" w:themeColor="accent1"/>
        </w:rPr>
      </w:pPr>
      <w:bookmarkStart w:id="184" w:name="multithreading_optional"/>
      <w:r w:rsidRPr="00935837">
        <w:rPr>
          <w:rStyle w:val="IntensiveHervorhebung"/>
        </w:rPr>
        <w:t>Multithreading</w:t>
      </w:r>
      <w:r w:rsidR="00487CBF">
        <w:rPr>
          <w:rStyle w:val="IntensiveHervorhebung"/>
        </w:rPr>
        <w:t xml:space="preserve"> (optional</w:t>
      </w:r>
      <w:r w:rsidR="007D4E43">
        <w:rPr>
          <w:rStyle w:val="IntensiveHervorhebung"/>
        </w:rPr>
        <w:t xml:space="preserve"> bei wenig Rechenleistung</w:t>
      </w:r>
      <w:r w:rsidR="00487CBF">
        <w:rPr>
          <w:rStyle w:val="IntensiveHervorhebung"/>
        </w:rPr>
        <w:t>)</w:t>
      </w:r>
    </w:p>
    <w:bookmarkEnd w:id="184"/>
    <w:p w14:paraId="5E3BDD5A" w14:textId="4DD9CE56" w:rsidR="00935837" w:rsidRDefault="00935837" w:rsidP="00935837">
      <w:r>
        <w:t xml:space="preserve">MediaPipe verteilt seine einzelnen Prozessknoten auf die zur </w:t>
      </w:r>
      <w:r w:rsidR="00514053">
        <w:t>Verfügung stehenden</w:t>
      </w:r>
      <w:r>
        <w:t xml:space="preserve"> Recheneinheiten und Kerne, siehe dazu </w:t>
      </w:r>
      <w:r>
        <w:fldChar w:fldCharType="begin"/>
      </w:r>
      <w:r>
        <w:instrText xml:space="preserve"> REF _Ref241581023 \r \h </w:instrText>
      </w:r>
      <w:r>
        <w:fldChar w:fldCharType="separate"/>
      </w:r>
      <w:r>
        <w:t>2.5.1</w:t>
      </w:r>
      <w:r>
        <w:fldChar w:fldCharType="end"/>
      </w:r>
      <w:r>
        <w:t xml:space="preserve"> - </w:t>
      </w:r>
      <w:r w:rsidRPr="00935837">
        <w:rPr>
          <w:rStyle w:val="KapitelReferenzZchn"/>
        </w:rPr>
        <w:fldChar w:fldCharType="begin"/>
      </w:r>
      <w:r w:rsidRPr="00935837">
        <w:rPr>
          <w:rStyle w:val="KapitelReferenzZchn"/>
        </w:rPr>
        <w:instrText xml:space="preserve"> REF _Ref241581023 \h </w:instrText>
      </w:r>
      <w:r>
        <w:rPr>
          <w:rStyle w:val="KapitelReferenzZchn"/>
        </w:rPr>
        <w:instrText xml:space="preserve"> \* MERGEFORMAT </w:instrText>
      </w:r>
      <w:r w:rsidRPr="00935837">
        <w:rPr>
          <w:rStyle w:val="KapitelReferenzZchn"/>
        </w:rPr>
      </w:r>
      <w:r w:rsidRPr="00935837">
        <w:rPr>
          <w:rStyle w:val="KapitelReferenzZchn"/>
        </w:rPr>
        <w:fldChar w:fldCharType="separate"/>
      </w:r>
      <w:r w:rsidRPr="00935837">
        <w:rPr>
          <w:rStyle w:val="KapitelReferenzZchn"/>
        </w:rPr>
        <w:t>MediaPipe Framework</w:t>
      </w:r>
      <w:r w:rsidRPr="00935837">
        <w:rPr>
          <w:rStyle w:val="KapitelReferenzZchn"/>
        </w:rPr>
        <w:fldChar w:fldCharType="end"/>
      </w:r>
      <w:r w:rsidRPr="00935837">
        <w:t>.</w:t>
      </w:r>
      <w:r>
        <w:t xml:space="preserve"> </w:t>
      </w:r>
    </w:p>
    <w:p w14:paraId="5D598B13" w14:textId="77777777" w:rsidR="00935837" w:rsidRDefault="00935837" w:rsidP="00935837"/>
    <w:p w14:paraId="17C3360F" w14:textId="63C8B837" w:rsidR="00935837" w:rsidRDefault="00935837" w:rsidP="00935837">
      <w:r>
        <w:t xml:space="preserve">Um in diesem KI-losen Ansatz ebenfalls eine Aufteilung der Rechenlast zu realisieren. Kann ein </w:t>
      </w:r>
      <w:r w:rsidRPr="00585C97">
        <w:t>Multithreading</w:t>
      </w:r>
      <w:r>
        <w:t xml:space="preserve"> Konzept genutzt werden. Hierzu ist zu erwähnen, dass ein </w:t>
      </w:r>
      <w:r w:rsidR="007D4E43">
        <w:t xml:space="preserve">Konzept zur </w:t>
      </w:r>
      <w:r>
        <w:t>Aufteilung der Rechenlast</w:t>
      </w:r>
      <w:r w:rsidR="007D4E43">
        <w:t>,</w:t>
      </w:r>
      <w:r>
        <w:t xml:space="preserve"> </w:t>
      </w:r>
      <w:r w:rsidR="007D4E43">
        <w:t xml:space="preserve">erwartungsgemäß </w:t>
      </w:r>
      <w:r>
        <w:t xml:space="preserve">nur dann </w:t>
      </w:r>
      <w:r w:rsidR="007D4E43">
        <w:t>einen sinnvollen Performanz-Gewinn schafft</w:t>
      </w:r>
      <w:r>
        <w:t>, wenn die Gestensteuerung auf eine</w:t>
      </w:r>
      <w:r w:rsidR="007D4E43">
        <w:t>r</w:t>
      </w:r>
      <w:r>
        <w:t xml:space="preserve"> leistungsschwache</w:t>
      </w:r>
      <w:r w:rsidRPr="001C59F0">
        <w:t xml:space="preserve"> </w:t>
      </w:r>
      <w:r>
        <w:t xml:space="preserve">Recheneinheit mit mehreren Rechenkernen eingesetzt wird. </w:t>
      </w:r>
    </w:p>
    <w:p w14:paraId="0392A10E" w14:textId="77777777" w:rsidR="00935837" w:rsidRDefault="00935837" w:rsidP="00935837"/>
    <w:p w14:paraId="3FF97A2F" w14:textId="0DAC4BA1" w:rsidR="005159A9" w:rsidRDefault="005159A9" w:rsidP="005159A9">
      <w:r>
        <w:t xml:space="preserve">Ein </w:t>
      </w:r>
      <w:r w:rsidR="00935837" w:rsidRPr="00585C97">
        <w:t>Multithreading</w:t>
      </w:r>
      <w:r w:rsidR="00935837">
        <w:t xml:space="preserve"> </w:t>
      </w:r>
      <w:r w:rsidR="00487CBF">
        <w:t>mit vier Prozessorkernen</w:t>
      </w:r>
      <w:r>
        <w:t xml:space="preserve"> wird im </w:t>
      </w:r>
      <w:r w:rsidR="00935837">
        <w:t xml:space="preserve">Projekt </w:t>
      </w:r>
      <w:r w:rsidR="00935837" w:rsidRPr="000E7A5E">
        <w:rPr>
          <w:rStyle w:val="IntensiveHervorhebung"/>
        </w:rPr>
        <w:fldChar w:fldCharType="begin"/>
      </w:r>
      <w:r w:rsidR="00A44C45">
        <w:rPr>
          <w:rStyle w:val="IntensiveHervorhebung"/>
        </w:rPr>
        <w:instrText xml:space="preserve"> ADDIN ZOTERO_ITEM CSL_CITATION {"citationID":"FZj30fTT","properties":{"formattedCitation":"[85]","plainCitation":"[85]","noteIndex":0},"citationItems":[{"id":43,"uris":["http://zotero.org/users/20567757/items/9CTHAUIF"],"itemData":{"id":43,"type":"webpage","title":"Mimic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00935837" w:rsidRPr="000E7A5E">
        <w:rPr>
          <w:rStyle w:val="IntensiveHervorhebung"/>
        </w:rPr>
        <w:fldChar w:fldCharType="separate"/>
      </w:r>
      <w:r w:rsidR="00A44C45" w:rsidRPr="00A44C45">
        <w:t>[85]</w:t>
      </w:r>
      <w:r w:rsidR="00935837" w:rsidRPr="000E7A5E">
        <w:rPr>
          <w:rStyle w:val="IntensiveHervorhebung"/>
        </w:rPr>
        <w:fldChar w:fldCharType="end"/>
      </w:r>
      <w:r>
        <w:t xml:space="preserve"> folgendermaßen implementiert: </w:t>
      </w:r>
    </w:p>
    <w:p w14:paraId="24C71C0F" w14:textId="77777777" w:rsidR="005159A9" w:rsidRDefault="005159A9" w:rsidP="005159A9"/>
    <w:p w14:paraId="5F35DC5F" w14:textId="41F5D70C" w:rsidR="000F043F" w:rsidRDefault="000F043F" w:rsidP="005159A9">
      <w:pPr>
        <w:ind w:left="360"/>
      </w:pPr>
      <w:r>
        <w:t>Für jeden der Prozessorkerne wird ein Thread erstellt und in einem Ringspeicher verwaltet. Mit jedem durchlauf der Berechnungsschleife (Loop) werden die Berechnungen der Bildverarbeitung eines Frames auf dem jeweils nächsten Thread</w:t>
      </w:r>
      <w:r w:rsidR="005159A9">
        <w:t xml:space="preserve"> bzw. Prozessorkern</w:t>
      </w:r>
      <w:r>
        <w:t xml:space="preserve"> durchgeführt.</w:t>
      </w:r>
      <w:r w:rsidR="005159A9">
        <w:t xml:space="preserve"> Der Ablauf, Schritt für Schritt betrachtet, ist dabei wie folgt: </w:t>
      </w:r>
    </w:p>
    <w:p w14:paraId="273A625A" w14:textId="77777777" w:rsidR="000F043F" w:rsidRDefault="000F043F" w:rsidP="000F043F">
      <w:pPr>
        <w:pStyle w:val="Stichpunkte1"/>
        <w:numPr>
          <w:ilvl w:val="0"/>
          <w:numId w:val="0"/>
        </w:numPr>
        <w:ind w:left="720" w:hanging="360"/>
      </w:pPr>
    </w:p>
    <w:p w14:paraId="04AD844D" w14:textId="5A789696" w:rsidR="00935837" w:rsidRPr="00585C97" w:rsidRDefault="00935837" w:rsidP="00935837">
      <w:pPr>
        <w:pStyle w:val="Stichpunkte1"/>
      </w:pPr>
      <w:r w:rsidRPr="00585C97">
        <w:t>Initial bekommt jeder der vier Prozess-Threads eine Kopie des ersten Frames zur Verarbeitung.</w:t>
      </w:r>
    </w:p>
    <w:p w14:paraId="0FB92E61" w14:textId="77777777" w:rsidR="00935837" w:rsidRPr="00585C97" w:rsidRDefault="00935837" w:rsidP="00935837">
      <w:pPr>
        <w:pStyle w:val="Stichpunkte1"/>
        <w:numPr>
          <w:ilvl w:val="0"/>
          <w:numId w:val="0"/>
        </w:numPr>
        <w:ind w:left="720"/>
      </w:pPr>
    </w:p>
    <w:p w14:paraId="4E34FFC0" w14:textId="4666341F" w:rsidR="00935837" w:rsidRPr="00585C97" w:rsidRDefault="00935837" w:rsidP="00935837">
      <w:pPr>
        <w:pStyle w:val="Stichpunkte1"/>
      </w:pPr>
      <w:r w:rsidRPr="00585C97">
        <w:t xml:space="preserve">Am Anfang </w:t>
      </w:r>
      <w:r w:rsidR="00943932">
        <w:t>des</w:t>
      </w:r>
      <w:r w:rsidRPr="00585C97">
        <w:t xml:space="preserve"> </w:t>
      </w:r>
      <w:r w:rsidR="00943932">
        <w:t xml:space="preserve">ersten </w:t>
      </w:r>
      <w:r w:rsidRPr="00585C97">
        <w:t>Verarbeitungsloops werden die Resultate des ersten Threads ausgelesen.</w:t>
      </w:r>
    </w:p>
    <w:p w14:paraId="624451A6" w14:textId="77777777" w:rsidR="00935837" w:rsidRPr="00585C97" w:rsidRDefault="00935837" w:rsidP="00935837">
      <w:pPr>
        <w:pStyle w:val="Stichpunkte1"/>
        <w:numPr>
          <w:ilvl w:val="0"/>
          <w:numId w:val="0"/>
        </w:numPr>
        <w:ind w:left="720"/>
      </w:pPr>
    </w:p>
    <w:p w14:paraId="71FD3288" w14:textId="317DB0D8" w:rsidR="00935837" w:rsidRPr="00585C97" w:rsidRDefault="00935837" w:rsidP="00935837">
      <w:pPr>
        <w:pStyle w:val="Stichpunkte1"/>
      </w:pPr>
      <w:r w:rsidRPr="00585C97">
        <w:t>Am Ende des Loops bekommt dieser Thread den nachfolgenden zwei</w:t>
      </w:r>
      <w:r w:rsidR="00943932">
        <w:t>t</w:t>
      </w:r>
      <w:r w:rsidRPr="00585C97">
        <w:t>en Frame von der Kamera zur Verarbeitung.</w:t>
      </w:r>
    </w:p>
    <w:p w14:paraId="19887475" w14:textId="77777777" w:rsidR="00935837" w:rsidRPr="00585C97" w:rsidRDefault="00935837" w:rsidP="00935837">
      <w:pPr>
        <w:pStyle w:val="Stichpunkte1"/>
        <w:numPr>
          <w:ilvl w:val="0"/>
          <w:numId w:val="0"/>
        </w:numPr>
        <w:ind w:left="720"/>
      </w:pPr>
    </w:p>
    <w:p w14:paraId="22E87975" w14:textId="77777777" w:rsidR="00935837" w:rsidRPr="00585C97" w:rsidRDefault="00935837" w:rsidP="00935837">
      <w:pPr>
        <w:pStyle w:val="Stichpunkte1"/>
      </w:pPr>
      <w:r w:rsidRPr="00585C97">
        <w:t>Am Start des zweiten Loops werden die Resultate des zweiten Threads ausgelesen</w:t>
      </w:r>
    </w:p>
    <w:p w14:paraId="4B8845E2" w14:textId="77777777" w:rsidR="00935837" w:rsidRPr="00585C97" w:rsidRDefault="00935837" w:rsidP="00935837">
      <w:pPr>
        <w:pStyle w:val="Stichpunkte1"/>
        <w:numPr>
          <w:ilvl w:val="0"/>
          <w:numId w:val="0"/>
        </w:numPr>
      </w:pPr>
    </w:p>
    <w:p w14:paraId="45EDDAC6" w14:textId="77777777" w:rsidR="00935837" w:rsidRPr="00585C97" w:rsidRDefault="00935837" w:rsidP="00935837">
      <w:pPr>
        <w:pStyle w:val="Stichpunkte1"/>
      </w:pPr>
      <w:r w:rsidRPr="00585C97">
        <w:t>Dieser bekommt am Loopende den nachfolgenden dritten Frame zur Verarbeitung</w:t>
      </w:r>
    </w:p>
    <w:p w14:paraId="50EEB871" w14:textId="77777777" w:rsidR="00935837" w:rsidRPr="00585C97" w:rsidRDefault="00935837" w:rsidP="00935837">
      <w:pPr>
        <w:pStyle w:val="Stichpunkte1"/>
        <w:numPr>
          <w:ilvl w:val="0"/>
          <w:numId w:val="0"/>
        </w:numPr>
      </w:pPr>
    </w:p>
    <w:p w14:paraId="7126B112" w14:textId="77777777" w:rsidR="00935837" w:rsidRPr="00585C97" w:rsidRDefault="00935837" w:rsidP="00935837">
      <w:pPr>
        <w:pStyle w:val="Stichpunkte1"/>
      </w:pPr>
      <w:r w:rsidRPr="00585C97">
        <w:t>Im fünften Loopdurchlauf wird wieder der erste Thread mit den Resultaten des zweiten Frames ausgewertet</w:t>
      </w:r>
    </w:p>
    <w:p w14:paraId="74640090" w14:textId="77777777" w:rsidR="00935837" w:rsidRPr="00585C97" w:rsidRDefault="00935837" w:rsidP="00935837">
      <w:pPr>
        <w:pStyle w:val="Listenabsatz"/>
      </w:pPr>
    </w:p>
    <w:p w14:paraId="3B768C6C" w14:textId="77777777" w:rsidR="00935837" w:rsidRDefault="00935837" w:rsidP="00935837">
      <w:pPr>
        <w:pStyle w:val="Stichpunkte1"/>
      </w:pPr>
      <w:r w:rsidRPr="00585C97">
        <w:t>Am Loopende bekommt der erste Thread den sechsten Frame. Und so weiter…</w:t>
      </w:r>
    </w:p>
    <w:p w14:paraId="07A32012" w14:textId="77777777" w:rsidR="00943932" w:rsidRDefault="00943932" w:rsidP="00943932">
      <w:pPr>
        <w:pStyle w:val="Listenabsatz"/>
      </w:pPr>
    </w:p>
    <w:p w14:paraId="5673E8D5" w14:textId="0D95D1FF" w:rsidR="00943932" w:rsidRPr="00585C97" w:rsidRDefault="00943932" w:rsidP="00943932">
      <w:pPr>
        <w:pStyle w:val="Stichpunkte1"/>
        <w:numPr>
          <w:ilvl w:val="0"/>
          <w:numId w:val="0"/>
        </w:numPr>
      </w:pPr>
      <w:r>
        <w:fldChar w:fldCharType="begin"/>
      </w:r>
      <w:r>
        <w:instrText xml:space="preserve"> REF _Ref242279459 \h </w:instrText>
      </w:r>
      <w:r>
        <w:fldChar w:fldCharType="separate"/>
      </w:r>
      <w:r w:rsidRPr="00585C97">
        <w:t xml:space="preserve">Figure </w:t>
      </w:r>
      <w:r>
        <w:rPr>
          <w:noProof/>
        </w:rPr>
        <w:t>28</w:t>
      </w:r>
      <w:r>
        <w:fldChar w:fldCharType="end"/>
      </w:r>
      <w:r>
        <w:t xml:space="preserve"> zeigt den gerade beschriebenen Prozess bildlich. </w:t>
      </w:r>
    </w:p>
    <w:p w14:paraId="0C4334F9" w14:textId="67A96501" w:rsidR="00935837" w:rsidRPr="00585C97" w:rsidRDefault="00943932" w:rsidP="00133235">
      <w:pPr>
        <w:pStyle w:val="Stichpunkte1"/>
        <w:numPr>
          <w:ilvl w:val="0"/>
          <w:numId w:val="0"/>
        </w:numPr>
      </w:pPr>
      <w:r>
        <w:t xml:space="preserve">Das </w:t>
      </w:r>
      <w:r w:rsidRPr="00585C97">
        <w:t>Multithreading</w:t>
      </w:r>
      <w:r>
        <w:t xml:space="preserve"> Konzept</w:t>
      </w:r>
      <w:r w:rsidR="00935837" w:rsidRPr="00585C97">
        <w:t xml:space="preserve"> garantiert eine Latenz von mindestens vier Frames zwischen dem Einlesen eines Frames und dem Erhalt seiner Resultate. </w:t>
      </w:r>
      <w:r w:rsidR="00133235" w:rsidRPr="00133235">
        <w:t xml:space="preserve">Braucht die </w:t>
      </w:r>
      <w:r w:rsidR="00133235" w:rsidRPr="00133235">
        <w:lastRenderedPageBreak/>
        <w:t xml:space="preserve">Frameverarbeitung weniger als die Dauer der </w:t>
      </w:r>
      <w:r>
        <w:t>E</w:t>
      </w:r>
      <w:r w:rsidR="00133235" w:rsidRPr="00133235">
        <w:t xml:space="preserve">rfassung von vier Frames, erhöht dieses Konzept </w:t>
      </w:r>
      <w:r w:rsidR="00133235">
        <w:t xml:space="preserve">also </w:t>
      </w:r>
      <w:r w:rsidR="00133235" w:rsidRPr="00133235">
        <w:t>die Latenz.</w:t>
      </w:r>
      <w:r w:rsidR="00133235">
        <w:t xml:space="preserve"> Im Gegenzug </w:t>
      </w:r>
      <w:r w:rsidR="00935837" w:rsidRPr="00585C97">
        <w:t xml:space="preserve">sorgt </w:t>
      </w:r>
      <w:r w:rsidR="00133235">
        <w:t xml:space="preserve">es </w:t>
      </w:r>
      <w:r w:rsidR="00935837" w:rsidRPr="00585C97">
        <w:t>für ein</w:t>
      </w:r>
      <w:r w:rsidR="005159A9">
        <w:t>e</w:t>
      </w:r>
      <w:r w:rsidR="00935837" w:rsidRPr="00585C97">
        <w:t xml:space="preserve"> „flüssigere“ Bild</w:t>
      </w:r>
      <w:r w:rsidR="00133235">
        <w:t>wiedergabe</w:t>
      </w:r>
      <w:r w:rsidR="00935837" w:rsidRPr="00585C97">
        <w:t xml:space="preserve">, sofern die Verarbeitung eines Frames </w:t>
      </w:r>
      <w:r w:rsidR="00133235">
        <w:t xml:space="preserve">länger dauert als seine Erfassung. </w:t>
      </w:r>
    </w:p>
    <w:p w14:paraId="45CCF5DC" w14:textId="77777777" w:rsidR="004C7F58" w:rsidRPr="00585C97" w:rsidRDefault="004C7F58" w:rsidP="004C7F58">
      <w:pPr>
        <w:pStyle w:val="Stichpunkte1"/>
        <w:numPr>
          <w:ilvl w:val="0"/>
          <w:numId w:val="0"/>
        </w:numPr>
      </w:pPr>
      <w:r>
        <w:t xml:space="preserve"> </w:t>
      </w:r>
    </w:p>
    <w:p w14:paraId="6300DBAD" w14:textId="77777777" w:rsidR="004C7F58" w:rsidRPr="00585C97" w:rsidRDefault="004C7F58" w:rsidP="004C7F58">
      <w:pPr>
        <w:pStyle w:val="Stichpunkte1"/>
        <w:numPr>
          <w:ilvl w:val="0"/>
          <w:numId w:val="0"/>
        </w:numPr>
        <w:jc w:val="center"/>
      </w:pPr>
      <w:r w:rsidRPr="00585C97">
        <w:rPr>
          <w:noProof/>
        </w:rPr>
        <w:drawing>
          <wp:inline distT="0" distB="0" distL="0" distR="0" wp14:anchorId="4D0BF98A" wp14:editId="5F70F1E1">
            <wp:extent cx="5391150" cy="3048000"/>
            <wp:effectExtent l="0" t="0" r="0" b="0"/>
            <wp:docPr id="142075965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391150" cy="3048000"/>
                    </a:xfrm>
                    <a:prstGeom prst="rect">
                      <a:avLst/>
                    </a:prstGeom>
                    <a:noFill/>
                    <a:ln>
                      <a:noFill/>
                    </a:ln>
                  </pic:spPr>
                </pic:pic>
              </a:graphicData>
            </a:graphic>
          </wp:inline>
        </w:drawing>
      </w:r>
    </w:p>
    <w:p w14:paraId="32F8651F" w14:textId="333AE00C" w:rsidR="004C7F58" w:rsidRPr="00585C97" w:rsidRDefault="004C7F58" w:rsidP="004C7F58">
      <w:pPr>
        <w:pStyle w:val="Beschriftung"/>
        <w:jc w:val="center"/>
      </w:pPr>
      <w:bookmarkStart w:id="185" w:name="_Ref242279459"/>
      <w:bookmarkStart w:id="186" w:name="_Toc239338453"/>
      <w:r w:rsidRPr="00585C97">
        <w:t xml:space="preserve">Figure </w:t>
      </w:r>
      <w:r w:rsidR="005315BE">
        <w:fldChar w:fldCharType="begin"/>
      </w:r>
      <w:r w:rsidR="005315BE">
        <w:instrText xml:space="preserve"> SEQ Figure \* ARABIC </w:instrText>
      </w:r>
      <w:r w:rsidR="005315BE">
        <w:fldChar w:fldCharType="separate"/>
      </w:r>
      <w:r w:rsidR="005315BE">
        <w:rPr>
          <w:noProof/>
        </w:rPr>
        <w:t>35</w:t>
      </w:r>
      <w:r w:rsidR="005315BE">
        <w:rPr>
          <w:noProof/>
        </w:rPr>
        <w:fldChar w:fldCharType="end"/>
      </w:r>
      <w:bookmarkEnd w:id="185"/>
      <w:r w:rsidRPr="00585C97">
        <w:t xml:space="preserve"> – Schemata vom Multithreading im Projekt</w:t>
      </w:r>
      <w:bookmarkEnd w:id="186"/>
      <w:r>
        <w:t xml:space="preserve"> </w:t>
      </w:r>
      <w:r w:rsidRPr="000E7A5E">
        <w:rPr>
          <w:rStyle w:val="IntensiveHervorhebung"/>
        </w:rPr>
        <w:fldChar w:fldCharType="begin"/>
      </w:r>
      <w:r w:rsidR="00A44C45">
        <w:rPr>
          <w:rStyle w:val="IntensiveHervorhebung"/>
        </w:rPr>
        <w:instrText xml:space="preserve"> ADDIN ZOTERO_ITEM CSL_CITATION {"citationID":"skCGfWJC","properties":{"formattedCitation":"[85]","plainCitation":"[85]","noteIndex":0},"citationItems":[{"id":43,"uris":["http://zotero.org/users/20567757/items/9CTHAUIF"],"itemData":{"id":43,"type":"webpage","title":"Mimic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0E7A5E">
        <w:rPr>
          <w:rStyle w:val="IntensiveHervorhebung"/>
        </w:rPr>
        <w:fldChar w:fldCharType="separate"/>
      </w:r>
      <w:r w:rsidR="00A44C45" w:rsidRPr="00A44C45">
        <w:t>[85]</w:t>
      </w:r>
      <w:r w:rsidRPr="000E7A5E">
        <w:rPr>
          <w:rStyle w:val="IntensiveHervorhebung"/>
        </w:rPr>
        <w:fldChar w:fldCharType="end"/>
      </w:r>
    </w:p>
    <w:p w14:paraId="531C5EE6" w14:textId="7E4C37F7" w:rsidR="00B57D55" w:rsidRPr="00585C97" w:rsidRDefault="00B57D55" w:rsidP="00B57D55"/>
    <w:p w14:paraId="7D2F98D0" w14:textId="6A562CD5" w:rsidR="00B57D55" w:rsidRPr="00585C97" w:rsidRDefault="00B57D55" w:rsidP="00B57D55"/>
    <w:p w14:paraId="76C32697" w14:textId="0B8A56B6" w:rsidR="00C72D24" w:rsidRDefault="00C72D24" w:rsidP="002A00DA">
      <w:pPr>
        <w:pStyle w:val="berschrift1"/>
      </w:pPr>
      <w:bookmarkStart w:id="187" w:name="_Toc242780616"/>
      <w:r w:rsidRPr="002A00DA">
        <w:lastRenderedPageBreak/>
        <w:t>Implementierung der Gestensteuerung</w:t>
      </w:r>
      <w:bookmarkEnd w:id="187"/>
    </w:p>
    <w:p w14:paraId="2361BE4F" w14:textId="0E9BBD66" w:rsidR="00565507" w:rsidRDefault="00565507" w:rsidP="00565507">
      <w:r>
        <w:t xml:space="preserve">Zunächst wird die Projekthardware detailliert spezifiziert. </w:t>
      </w:r>
      <w:r w:rsidR="005071E3">
        <w:t>Aus Gründen</w:t>
      </w:r>
      <w:r w:rsidR="0010620A">
        <w:t xml:space="preserve"> von Zeit und Aufwand</w:t>
      </w:r>
      <w:r w:rsidR="005071E3">
        <w:t xml:space="preserve"> wird nur die Konzeptspezifikation mit </w:t>
      </w:r>
      <w:proofErr w:type="gramStart"/>
      <w:r w:rsidR="005071E3">
        <w:t>KI Implementiert</w:t>
      </w:r>
      <w:proofErr w:type="gramEnd"/>
      <w:r w:rsidR="005071E3">
        <w:t>. Die Gründe für diese Wahl werden diskutiert und der Implementierungseinstieg wird beschrieben.</w:t>
      </w:r>
      <w:r>
        <w:t xml:space="preserve"> Die </w:t>
      </w:r>
      <w:r w:rsidR="005071E3">
        <w:t>fertiggestellte Implementierung</w:t>
      </w:r>
      <w:r>
        <w:t xml:space="preserve"> der Gestensteuerung </w:t>
      </w:r>
      <w:r w:rsidR="005071E3">
        <w:t xml:space="preserve">zum Zeitpunkt der Abgabe dieser Masterarbeit wird </w:t>
      </w:r>
      <w:proofErr w:type="spellStart"/>
      <w:r w:rsidR="005071E3" w:rsidRPr="005071E3">
        <w:rPr>
          <w:rStyle w:val="SchwacheHervorhebung"/>
        </w:rPr>
        <w:t>Stitchi</w:t>
      </w:r>
      <w:proofErr w:type="spellEnd"/>
      <w:r w:rsidR="005071E3" w:rsidRPr="005071E3">
        <w:rPr>
          <w:rStyle w:val="SchwacheHervorhebung"/>
        </w:rPr>
        <w:t xml:space="preserve"> 1.0</w:t>
      </w:r>
      <w:r w:rsidR="005071E3">
        <w:t xml:space="preserve"> genannt. </w:t>
      </w:r>
      <w:proofErr w:type="spellStart"/>
      <w:r w:rsidR="005071E3">
        <w:t>Stitchi</w:t>
      </w:r>
      <w:proofErr w:type="spellEnd"/>
      <w:r w:rsidR="005071E3">
        <w:t xml:space="preserve"> 1.0 </w:t>
      </w:r>
      <w:r>
        <w:t xml:space="preserve">wird </w:t>
      </w:r>
      <w:r w:rsidR="005071E3">
        <w:t xml:space="preserve">hier </w:t>
      </w:r>
      <w:r>
        <w:t>anhand ihrer Kernfunktionalitäten beschrieben. Der vollständige Programmablauf ist im Python-Code</w:t>
      </w:r>
      <w:r w:rsidR="005071E3">
        <w:t xml:space="preserve"> selbst</w:t>
      </w:r>
      <w:r>
        <w:t xml:space="preserve"> </w:t>
      </w:r>
      <w:r w:rsidR="00E33069">
        <w:t>nachzuvollziehen</w:t>
      </w:r>
      <w:r>
        <w:t>.</w:t>
      </w:r>
    </w:p>
    <w:p w14:paraId="77CEA05B" w14:textId="77777777" w:rsidR="00565507" w:rsidRDefault="00565507" w:rsidP="00565507"/>
    <w:p w14:paraId="40279170" w14:textId="19218F25" w:rsidR="003E12E4" w:rsidRDefault="003E12E4" w:rsidP="00565507">
      <w:r>
        <w:t>Zudem es eine Bedienungsanleitung für die Nutzung der Gestensteuerung als User und für die Verstellung, Änderung und Bedienung als Code-</w:t>
      </w:r>
      <w:r w:rsidR="003735D3">
        <w:t>Entwickler</w:t>
      </w:r>
      <w:r>
        <w:t xml:space="preserve"> im Anhang</w:t>
      </w:r>
      <w:r w:rsidR="003735D3">
        <w:t>:</w:t>
      </w:r>
    </w:p>
    <w:p w14:paraId="54A0F6A5" w14:textId="77777777" w:rsidR="003735D3" w:rsidRDefault="003735D3" w:rsidP="00565507"/>
    <w:p w14:paraId="5E91BF6A" w14:textId="30154DAA" w:rsidR="003735D3" w:rsidRDefault="003735D3" w:rsidP="003735D3">
      <w:pPr>
        <w:pStyle w:val="KapitelReferenz"/>
        <w:jc w:val="center"/>
      </w:pPr>
      <w:r>
        <w:fldChar w:fldCharType="begin"/>
      </w:r>
      <w:r>
        <w:instrText xml:space="preserve"> REF _Ref243037020 \h  \* MERGEFORMAT </w:instrText>
      </w:r>
      <w:r>
        <w:fldChar w:fldCharType="separate"/>
      </w:r>
      <w:r>
        <w:t>Bedienungsanleitung für die Gestensteuerung Version STITCHI 1.0</w:t>
      </w:r>
      <w:r>
        <w:fldChar w:fldCharType="end"/>
      </w:r>
    </w:p>
    <w:p w14:paraId="06F7EF51" w14:textId="77777777" w:rsidR="003E12E4" w:rsidRDefault="003E12E4" w:rsidP="00565507"/>
    <w:p w14:paraId="46909150" w14:textId="5106C8A9" w:rsidR="00D56265" w:rsidRDefault="00565507" w:rsidP="00565507">
      <w:r>
        <w:t xml:space="preserve">Das gesamte </w:t>
      </w:r>
      <w:bookmarkStart w:id="188" w:name="projektordner"/>
      <w:r>
        <w:t>Projekt</w:t>
      </w:r>
      <w:r w:rsidR="00D56265">
        <w:t>ordner</w:t>
      </w:r>
      <w:bookmarkEnd w:id="188"/>
      <w:r>
        <w:t xml:space="preserve"> dieser Arbeit, einschließend dieses Dokuments und des Python-Quellcodes, ist auf GitHub </w:t>
      </w:r>
      <w:r w:rsidR="00D56265">
        <w:t>veröffentlicht:</w:t>
      </w:r>
    </w:p>
    <w:p w14:paraId="0A1325EA" w14:textId="77777777" w:rsidR="00D56265" w:rsidRDefault="00D56265" w:rsidP="00565507"/>
    <w:p w14:paraId="5C0286C4" w14:textId="6FC119CB" w:rsidR="00565507" w:rsidRDefault="00D56265" w:rsidP="00D56265">
      <w:pPr>
        <w:jc w:val="center"/>
      </w:pPr>
      <w:hyperlink r:id="rId116" w:history="1">
        <w:r w:rsidRPr="00946F2A">
          <w:rPr>
            <w:rStyle w:val="Hyperlink"/>
          </w:rPr>
          <w:t>https://github.com/Eulelarve/Masterarbeit.git</w:t>
        </w:r>
      </w:hyperlink>
    </w:p>
    <w:p w14:paraId="191AF67B" w14:textId="67A0A747" w:rsidR="00B5620A" w:rsidRDefault="00B5620A" w:rsidP="00623297">
      <w:pPr>
        <w:pStyle w:val="berschrift2"/>
        <w:rPr>
          <w:noProof/>
        </w:rPr>
      </w:pPr>
      <w:bookmarkStart w:id="189" w:name="_Hardware_und_Software"/>
      <w:bookmarkStart w:id="190" w:name="_Toc242780617"/>
      <w:bookmarkEnd w:id="189"/>
      <w:r w:rsidRPr="00585C97">
        <w:rPr>
          <w:noProof/>
        </w:rPr>
        <w:t>Wahl der Hardware</w:t>
      </w:r>
      <w:bookmarkEnd w:id="190"/>
    </w:p>
    <w:p w14:paraId="75402B8D" w14:textId="64ACBFE1" w:rsidR="00B5620A" w:rsidRDefault="00B07D15" w:rsidP="00623297">
      <w:r>
        <w:rPr>
          <w:noProof/>
        </w:rPr>
        <w:t>Zunächst wird</w:t>
      </w:r>
      <w:r w:rsidR="00623297" w:rsidRPr="00585C97">
        <w:rPr>
          <w:noProof/>
        </w:rPr>
        <w:t xml:space="preserve"> entschieden welche Kamera</w:t>
      </w:r>
      <w:r>
        <w:rPr>
          <w:noProof/>
        </w:rPr>
        <w:t xml:space="preserve"> und</w:t>
      </w:r>
      <w:r w:rsidR="00623297" w:rsidRPr="00585C97">
        <w:rPr>
          <w:noProof/>
        </w:rPr>
        <w:t xml:space="preserve"> Recheneinheit genutzt wird, um die Gestensteuerung zu realisieren.</w:t>
      </w:r>
      <w:r w:rsidR="00623297">
        <w:rPr>
          <w:noProof/>
        </w:rPr>
        <w:t xml:space="preserve"> Auserdem wird ein </w:t>
      </w:r>
      <w:r w:rsidR="00B5620A" w:rsidRPr="00585C97">
        <w:t xml:space="preserve">Bildschirm für ein grafisches Benutzer Feedback bzw. </w:t>
      </w:r>
      <w:r>
        <w:t>das</w:t>
      </w:r>
      <w:r w:rsidR="00B5620A" w:rsidRPr="00585C97">
        <w:t xml:space="preserve"> GUI</w:t>
      </w:r>
      <w:r w:rsidR="00623297">
        <w:t xml:space="preserve"> benötigt.</w:t>
      </w:r>
      <w:bookmarkStart w:id="191" w:name="_Kamerawahl"/>
      <w:bookmarkEnd w:id="191"/>
    </w:p>
    <w:p w14:paraId="0BF43DC6" w14:textId="7CCDCD92" w:rsidR="00834F3F" w:rsidRPr="00585C97" w:rsidRDefault="00834F3F" w:rsidP="00834F3F">
      <w:pPr>
        <w:pStyle w:val="berschrift3"/>
      </w:pPr>
      <w:bookmarkStart w:id="192" w:name="_Toc242780618"/>
      <w:r>
        <w:t>Kamerawahl</w:t>
      </w:r>
      <w:bookmarkEnd w:id="192"/>
      <w:r>
        <w:t xml:space="preserve"> </w:t>
      </w:r>
    </w:p>
    <w:p w14:paraId="6086D118" w14:textId="26705FF3" w:rsidR="005315BE" w:rsidRDefault="00B5620A" w:rsidP="00B07D15">
      <w:r w:rsidRPr="00585C97">
        <w:t xml:space="preserve">Die </w:t>
      </w:r>
      <w:hyperlink r:id="rId117" w:history="1">
        <w:r w:rsidRPr="003B4938">
          <w:rPr>
            <w:rStyle w:val="Hyperlink"/>
          </w:rPr>
          <w:t>Intel RealSense Tiefenkamera D455</w:t>
        </w:r>
      </w:hyperlink>
      <w:r>
        <w:t xml:space="preserve"> </w:t>
      </w:r>
      <w:r>
        <w:fldChar w:fldCharType="begin"/>
      </w:r>
      <w:r w:rsidR="00E5301A">
        <w:instrText xml:space="preserve"> ADDIN ZOTERO_ITEM CSL_CITATION {"citationID":"erVFMJxZ","properties":{"unsorted":false,"formattedCitation":"[52]","plainCitation":"[52]","noteIndex":0},"citationItems":[{"id":208,"uris":["http://zotero.org/users/20567757/items/766LSCFQ"],"itemData":{"id":208,"type":"post-weblog","abstract":"Explore the features of the RealSense depth camera D455F, offering improved accuracy and flexibility for various applications.","container-title":"RealSense","language":"en-US","title":"D455","URL":"https://realsenseai.com/products/real-sense-depth-camera-d455f/","accessed":{"date-parts":[["2026",9,24]]}}}],"schema":"https://github.com/citation-style-language/schema/raw/master/csl-citation.json"} </w:instrText>
      </w:r>
      <w:r>
        <w:fldChar w:fldCharType="separate"/>
      </w:r>
      <w:r w:rsidR="00E5301A" w:rsidRPr="00E5301A">
        <w:t>[52]</w:t>
      </w:r>
      <w:r>
        <w:fldChar w:fldCharType="end"/>
      </w:r>
      <w:r w:rsidRPr="00585C97">
        <w:t xml:space="preserve"> steht der BHT und diesem Projekt bereit</w:t>
      </w:r>
      <w:r w:rsidR="002F0404">
        <w:t>s</w:t>
      </w:r>
      <w:r w:rsidRPr="00585C97">
        <w:t xml:space="preserve"> zur Verfügung, ihr FOV von 86° x 57° ist etwas kleiner als </w:t>
      </w:r>
      <w:r w:rsidR="00B07D15">
        <w:rPr>
          <w:noProof/>
        </w:rPr>
        <w:fldChar w:fldCharType="begin"/>
      </w:r>
      <w:r w:rsidR="00B07D15">
        <w:rPr>
          <w:noProof/>
        </w:rPr>
        <w:instrText xml:space="preserve"> REF hinreichendes_FOV \h  \* MERGEFORMAT </w:instrText>
      </w:r>
      <w:r w:rsidR="00B07D15">
        <w:rPr>
          <w:noProof/>
        </w:rPr>
      </w:r>
      <w:r w:rsidR="00B07D15">
        <w:rPr>
          <w:noProof/>
        </w:rPr>
        <w:fldChar w:fldCharType="separate"/>
      </w:r>
      <w:r w:rsidR="00B07D15">
        <w:rPr>
          <w:noProof/>
        </w:rPr>
        <w:t xml:space="preserve">das </w:t>
      </w:r>
      <w:r w:rsidR="00B07D15" w:rsidRPr="00855DDA">
        <w:rPr>
          <w:rStyle w:val="SchwacheHervorhebung"/>
        </w:rPr>
        <w:t>Hinreichende</w:t>
      </w:r>
      <w:r w:rsidR="00E701B8">
        <w:rPr>
          <w:rStyle w:val="SchwacheHervorhebung"/>
        </w:rPr>
        <w:t xml:space="preserve"> </w:t>
      </w:r>
      <w:r w:rsidR="00B07D15" w:rsidRPr="00855DDA">
        <w:rPr>
          <w:rStyle w:val="SchwacheHervorhebung"/>
        </w:rPr>
        <w:t>FOV</w:t>
      </w:r>
      <w:r w:rsidR="00B07D15">
        <w:rPr>
          <w:noProof/>
        </w:rPr>
        <w:fldChar w:fldCharType="end"/>
      </w:r>
      <w:r w:rsidRPr="00585C97">
        <w:t xml:space="preserve"> (92° x 60°).</w:t>
      </w:r>
      <w:r w:rsidR="002F0404">
        <w:t xml:space="preserve"> </w:t>
      </w:r>
      <w:r w:rsidR="005315BE">
        <w:t>Mit der</w:t>
      </w:r>
      <w:r w:rsidR="002F0404">
        <w:t xml:space="preserve"> </w:t>
      </w:r>
      <w:r w:rsidR="004D3C0B">
        <w:fldChar w:fldCharType="begin"/>
      </w:r>
      <w:r w:rsidR="004D3C0B">
        <w:instrText xml:space="preserve"> REF frontalansicht \h </w:instrText>
      </w:r>
      <w:r w:rsidR="004D3C0B">
        <w:fldChar w:fldCharType="separate"/>
      </w:r>
      <w:r w:rsidR="004D3C0B" w:rsidRPr="00EC73BB">
        <w:rPr>
          <w:rStyle w:val="SchwacheHervorhebung"/>
        </w:rPr>
        <w:t>Frontalansicht</w:t>
      </w:r>
      <w:r w:rsidR="004D3C0B">
        <w:fldChar w:fldCharType="end"/>
      </w:r>
      <w:r w:rsidR="004D3C0B">
        <w:t xml:space="preserve"> </w:t>
      </w:r>
      <w:r w:rsidR="005315BE">
        <w:t>und dieser</w:t>
      </w:r>
      <w:r w:rsidR="004D3C0B">
        <w:t xml:space="preserve"> Kamera</w:t>
      </w:r>
      <w:r w:rsidRPr="00585C97">
        <w:t xml:space="preserve"> unterliegt</w:t>
      </w:r>
      <w:r w:rsidR="005315BE">
        <w:t xml:space="preserve"> das Projekt somit</w:t>
      </w:r>
      <w:r w:rsidRPr="00585C97">
        <w:t xml:space="preserve"> kleinen Einschränkungen, bezüglich Personengröße und Standzone des Dirigenten. Die HD</w:t>
      </w:r>
      <w:r w:rsidR="005315BE">
        <w:t>-</w:t>
      </w:r>
      <w:r w:rsidRPr="00585C97">
        <w:t>Auflösung der Kamerasensoren</w:t>
      </w:r>
      <w:r w:rsidR="002F0404">
        <w:t xml:space="preserve"> bei 30 FPS ist</w:t>
      </w:r>
      <w:r w:rsidRPr="00585C97">
        <w:t xml:space="preserve"> ausreichend und der Arbeitsbereich des Tiefensensors, mit 0.6 bis 6 Metern ebenfalls</w:t>
      </w:r>
      <w:r w:rsidR="005315BE">
        <w:t>.</w:t>
      </w:r>
      <w:r w:rsidRPr="00585C97">
        <w:t xml:space="preserve"> </w:t>
      </w:r>
      <w:r w:rsidRPr="00585C97">
        <w:fldChar w:fldCharType="begin"/>
      </w:r>
      <w:r w:rsidR="0005314D">
        <w:instrText xml:space="preserve"> ADDIN ZOTERO_ITEM CSL_CITATION {"citationID":"kVYne21k","properties":{"unsorted":false,"formattedCitation":"[101]","plainCitation":"[101]","noteIndex":0},"citationItems":[{"id":167,"uris":["http://zotero.org/users/20567757/items/U6Z87GMV"],"itemData":{"id":167,"type":"webpage","abstract":"Vollständiger Leitfaden zur Intel RealSense D455 Tiefenkamera für den humanoiden Roboter Unitree G1. Erfahren Sie mehr über Integration, technische Daten und visuelle Fähigkeiten.","container-title":"OpenELAB Technology Ltd.","language":"de","title":"Intel RealSense D455 für Unitree G1 Anleitung","URL":"https://openelab.io/de/blogs/learn/intel-realsense-d455-depth-camera-for-unitree-g1-edu-complete-guide","accessed":{"date-parts":[["2026",8,16]]},"issued":{"date-parts":[["2026",3,21]]}}}],"schema":"https://github.com/citation-style-language/schema/raw/master/csl-citation.json"} </w:instrText>
      </w:r>
      <w:r w:rsidRPr="00585C97">
        <w:fldChar w:fldCharType="separate"/>
      </w:r>
      <w:r w:rsidR="0005314D" w:rsidRPr="0005314D">
        <w:t>[101]</w:t>
      </w:r>
      <w:r w:rsidRPr="00585C97">
        <w:fldChar w:fldCharType="end"/>
      </w:r>
      <w:r w:rsidRPr="00585C97">
        <w:t xml:space="preserve"> </w:t>
      </w:r>
    </w:p>
    <w:p w14:paraId="39D3C36C" w14:textId="1CF10F1A" w:rsidR="00B5620A" w:rsidRPr="00585C97" w:rsidRDefault="00B5620A" w:rsidP="00B07D15">
      <w:pPr>
        <w:rPr>
          <w:noProof/>
        </w:rPr>
      </w:pPr>
      <w:r w:rsidRPr="00585C97">
        <w:t xml:space="preserve">Weiterhin </w:t>
      </w:r>
      <w:r w:rsidR="004D3C0B">
        <w:t>werden, nach eigener Recherche,</w:t>
      </w:r>
      <w:r w:rsidRPr="00585C97">
        <w:t xml:space="preserve"> RealSense-Sensoren aktuell </w:t>
      </w:r>
      <w:r w:rsidR="004D3C0B">
        <w:t xml:space="preserve">häufig in </w:t>
      </w:r>
      <w:r w:rsidR="003C5677" w:rsidRPr="003C5677">
        <w:t>Forschung und Robotik</w:t>
      </w:r>
      <w:r w:rsidR="004D3C0B">
        <w:t xml:space="preserve"> eingesetzt</w:t>
      </w:r>
      <w:r w:rsidRPr="00585C97">
        <w:t xml:space="preserve">, was zuverlässige Genauigkeit und gute Kompatibilität </w:t>
      </w:r>
      <w:r w:rsidR="004D3C0B">
        <w:t>erwarten lässt</w:t>
      </w:r>
      <w:r w:rsidRPr="00585C97">
        <w:t>. Auch ist zu beachten das sich die von der Kamerakommende Bildauflösung über ihre Treibersoftware einstellen lässt. Auch ihre Kalibrierung (Tiefenbild-Alignment und Verzerrungskompensation) können die Treiber übernehmen</w:t>
      </w:r>
      <w:r w:rsidR="002F0404">
        <w:t xml:space="preserve">, siehe dazu </w:t>
      </w:r>
      <w:r w:rsidR="005315BE">
        <w:t xml:space="preserve">Abschnitt </w:t>
      </w:r>
      <w:r w:rsidR="005315BE">
        <w:fldChar w:fldCharType="begin"/>
      </w:r>
      <w:r w:rsidR="005315BE">
        <w:instrText xml:space="preserve"> REF _Ref242966918 \r \h </w:instrText>
      </w:r>
      <w:r w:rsidR="005315BE">
        <w:fldChar w:fldCharType="separate"/>
      </w:r>
      <w:r w:rsidR="005315BE">
        <w:t>2.12</w:t>
      </w:r>
      <w:r w:rsidR="005315BE">
        <w:fldChar w:fldCharType="end"/>
      </w:r>
      <w:r w:rsidR="005315BE">
        <w:t xml:space="preserve"> -</w:t>
      </w:r>
      <w:r w:rsidR="005315BE" w:rsidRPr="005315BE">
        <w:rPr>
          <w:rStyle w:val="KapitelReferenzZchn"/>
        </w:rPr>
        <w:t xml:space="preserve"> </w:t>
      </w:r>
      <w:r w:rsidR="005315BE" w:rsidRPr="005315BE">
        <w:rPr>
          <w:rStyle w:val="KapitelReferenzZchn"/>
        </w:rPr>
        <w:fldChar w:fldCharType="begin"/>
      </w:r>
      <w:r w:rsidR="005315BE" w:rsidRPr="005315BE">
        <w:rPr>
          <w:rStyle w:val="KapitelReferenzZchn"/>
        </w:rPr>
        <w:instrText xml:space="preserve"> REF _Ref242966855 \h </w:instrText>
      </w:r>
      <w:r w:rsidR="005315BE">
        <w:rPr>
          <w:rStyle w:val="KapitelReferenzZchn"/>
        </w:rPr>
        <w:instrText xml:space="preserve"> \* MERGEFORMAT </w:instrText>
      </w:r>
      <w:r w:rsidR="005315BE" w:rsidRPr="005315BE">
        <w:rPr>
          <w:rStyle w:val="KapitelReferenzZchn"/>
        </w:rPr>
      </w:r>
      <w:r w:rsidR="005315BE" w:rsidRPr="005315BE">
        <w:rPr>
          <w:rStyle w:val="KapitelReferenzZchn"/>
        </w:rPr>
        <w:fldChar w:fldCharType="separate"/>
      </w:r>
      <w:r w:rsidR="005315BE" w:rsidRPr="005315BE">
        <w:rPr>
          <w:rStyle w:val="KapitelReferenzZchn"/>
        </w:rPr>
        <w:t>Intel RealSense Tiefenkamera Treiber</w:t>
      </w:r>
      <w:r w:rsidR="005315BE" w:rsidRPr="005315BE">
        <w:rPr>
          <w:rStyle w:val="KapitelReferenzZchn"/>
        </w:rPr>
        <w:fldChar w:fldCharType="end"/>
      </w:r>
      <w:r w:rsidRPr="00585C97">
        <w:t xml:space="preserve">. Die möglichen Einschränkungen </w:t>
      </w:r>
      <w:r w:rsidR="002F0404">
        <w:t>des</w:t>
      </w:r>
      <w:r w:rsidRPr="00585C97">
        <w:t xml:space="preserve"> zuvor ermittelten </w:t>
      </w:r>
      <w:r w:rsidR="002F0404">
        <w:t>FOVs</w:t>
      </w:r>
      <w:r w:rsidRPr="00585C97">
        <w:t xml:space="preserve"> werden als gering eingestuft und es wird sich für diese Tiefenkamera entschieden</w:t>
      </w:r>
      <w:r w:rsidR="002F0404">
        <w:t xml:space="preserve">. Das folgende Bild </w:t>
      </w:r>
      <w:r w:rsidR="005315BE">
        <w:t>die Kamera</w:t>
      </w:r>
      <w:r w:rsidR="002F0404">
        <w:t>.</w:t>
      </w:r>
      <w:r w:rsidRPr="00585C97">
        <w:t xml:space="preserve"> </w:t>
      </w:r>
    </w:p>
    <w:p w14:paraId="0BFCE22D" w14:textId="77777777" w:rsidR="00B5620A" w:rsidRPr="00585C97" w:rsidRDefault="00B5620A" w:rsidP="00623297"/>
    <w:p w14:paraId="7F7D86F3" w14:textId="77777777" w:rsidR="00B5620A" w:rsidRPr="00585C97" w:rsidRDefault="00B5620A" w:rsidP="00623297">
      <w:pPr>
        <w:keepNext/>
        <w:jc w:val="center"/>
      </w:pPr>
      <w:r w:rsidRPr="00585C97">
        <w:rPr>
          <w:noProof/>
        </w:rPr>
        <w:lastRenderedPageBreak/>
        <w:drawing>
          <wp:inline distT="0" distB="0" distL="0" distR="0" wp14:anchorId="512282D5" wp14:editId="3E9BC6BE">
            <wp:extent cx="4038600" cy="2133465"/>
            <wp:effectExtent l="0" t="0" r="0" b="635"/>
            <wp:docPr id="20390024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049926" cy="2139448"/>
                    </a:xfrm>
                    <a:prstGeom prst="rect">
                      <a:avLst/>
                    </a:prstGeom>
                    <a:noFill/>
                    <a:ln>
                      <a:noFill/>
                    </a:ln>
                  </pic:spPr>
                </pic:pic>
              </a:graphicData>
            </a:graphic>
          </wp:inline>
        </w:drawing>
      </w:r>
    </w:p>
    <w:p w14:paraId="0DAF17BC" w14:textId="38273295" w:rsidR="00B5620A" w:rsidRPr="00585C97" w:rsidRDefault="00B5620A" w:rsidP="00623297">
      <w:pPr>
        <w:pStyle w:val="Beschriftung"/>
        <w:jc w:val="center"/>
      </w:pPr>
      <w:bookmarkStart w:id="193" w:name="_Toc239338463"/>
      <w:r w:rsidRPr="00585C97">
        <w:t xml:space="preserve">Figure </w:t>
      </w:r>
      <w:r w:rsidR="005315BE">
        <w:fldChar w:fldCharType="begin"/>
      </w:r>
      <w:r w:rsidR="005315BE">
        <w:instrText xml:space="preserve"> SEQ Figure \* ARABIC </w:instrText>
      </w:r>
      <w:r w:rsidR="005315BE">
        <w:fldChar w:fldCharType="separate"/>
      </w:r>
      <w:r w:rsidR="005315BE">
        <w:rPr>
          <w:noProof/>
        </w:rPr>
        <w:t>36</w:t>
      </w:r>
      <w:r w:rsidR="005315BE">
        <w:rPr>
          <w:noProof/>
        </w:rPr>
        <w:fldChar w:fldCharType="end"/>
      </w:r>
      <w:r w:rsidRPr="00585C97">
        <w:t xml:space="preserve"> - </w:t>
      </w:r>
      <w:hyperlink r:id="rId119" w:history="1">
        <w:r w:rsidRPr="00585C97">
          <w:rPr>
            <w:rStyle w:val="Hyperlink"/>
          </w:rPr>
          <w:t>Intel RealSense Tiefenkamera D455</w:t>
        </w:r>
      </w:hyperlink>
      <w:r w:rsidRPr="00585C97">
        <w:t xml:space="preserve"> </w:t>
      </w:r>
      <w:r w:rsidRPr="00585C97">
        <w:fldChar w:fldCharType="begin"/>
      </w:r>
      <w:r w:rsidR="0005314D">
        <w:instrText xml:space="preserve"> ADDIN ZOTERO_ITEM CSL_CITATION {"citationID":"4fUTvM6f","properties":{"unsorted":false,"formattedCitation":"[102]","plainCitation":"[102]","noteIndex":0},"citationItems":[{"id":169,"uris":["http://zotero.org/users/20567757/items/BRXRLXW5"],"itemData":{"id":169,"type":"webpage","abstract":"Die Intel RealSense D455 ist eine Stereo-Tiefenkamera mit großer Reichweite und hoher Genauigkeit, entwickelt für Robotik, Automatisierung, 3D-Erfassung und intelligente Systeme.","container-title":"OpenELAB Technology Ltd.","language":"de","title":"Intel Realsense D455 Tiefenkamera für Unitree G1 Edu Humanoiden-Robote","URL":"https://openelab.io/de/products/intel-realsense-d455-for-unitree-robot","accessed":{"date-parts":[["2026",8,17]]}}}],"schema":"https://github.com/citation-style-language/schema/raw/master/csl-citation.json"} </w:instrText>
      </w:r>
      <w:r w:rsidRPr="00585C97">
        <w:fldChar w:fldCharType="separate"/>
      </w:r>
      <w:bookmarkEnd w:id="193"/>
      <w:r w:rsidR="0005314D" w:rsidRPr="0005314D">
        <w:t>[102]</w:t>
      </w:r>
      <w:r w:rsidRPr="00585C97">
        <w:fldChar w:fldCharType="end"/>
      </w:r>
    </w:p>
    <w:p w14:paraId="112E39BA" w14:textId="77777777" w:rsidR="00B5620A" w:rsidRPr="00585C97" w:rsidRDefault="00B5620A" w:rsidP="00623297"/>
    <w:p w14:paraId="44F562A2" w14:textId="77777777" w:rsidR="00B5620A" w:rsidRPr="00585C97" w:rsidRDefault="00B5620A" w:rsidP="00623297">
      <w:pPr>
        <w:pStyle w:val="berschrift3"/>
        <w:rPr>
          <w:noProof/>
        </w:rPr>
      </w:pPr>
      <w:bookmarkStart w:id="194" w:name="_Ref237865048"/>
      <w:bookmarkStart w:id="195" w:name="_Toc242780619"/>
      <w:r w:rsidRPr="00585C97">
        <w:rPr>
          <w:noProof/>
        </w:rPr>
        <w:t>Wahl der Recheneinheit</w:t>
      </w:r>
      <w:bookmarkEnd w:id="194"/>
      <w:bookmarkEnd w:id="195"/>
    </w:p>
    <w:p w14:paraId="14D5BA05" w14:textId="77777777" w:rsidR="00B5620A" w:rsidRPr="00870352" w:rsidRDefault="00B5620A" w:rsidP="00870352">
      <w:pPr>
        <w:rPr>
          <w:rStyle w:val="IntensiveHervorhebung"/>
        </w:rPr>
      </w:pPr>
      <w:r w:rsidRPr="00870352">
        <w:rPr>
          <w:rStyle w:val="IntensiveHervorhebung"/>
        </w:rPr>
        <w:t>Warum ein Mini-Desktop-PC</w:t>
      </w:r>
    </w:p>
    <w:p w14:paraId="664E0B22" w14:textId="29065065" w:rsidR="00B5620A" w:rsidRDefault="00B5620A" w:rsidP="00571B12">
      <w:pPr>
        <w:rPr>
          <w:noProof/>
        </w:rPr>
      </w:pPr>
      <w:r w:rsidRPr="00585C97">
        <w:rPr>
          <w:noProof/>
        </w:rPr>
        <w:t>Grundsätzlich wäre zu klären, ob ein Microcomputer oder ein Kleiner vollwertiger Desktop-PC</w:t>
      </w:r>
      <w:r w:rsidR="00870352">
        <w:rPr>
          <w:noProof/>
        </w:rPr>
        <w:t xml:space="preserve"> (Mini-PC)</w:t>
      </w:r>
      <w:r w:rsidRPr="00585C97">
        <w:rPr>
          <w:noProof/>
        </w:rPr>
        <w:t xml:space="preserve"> zum Einsatz kommen soll. Eine größere Recheneinheit wie ein Stand-PC oder ein Notebook werden </w:t>
      </w:r>
      <w:r w:rsidR="00870352">
        <w:rPr>
          <w:noProof/>
        </w:rPr>
        <w:t xml:space="preserve">für dieses Projekt </w:t>
      </w:r>
      <w:r w:rsidRPr="00585C97">
        <w:rPr>
          <w:noProof/>
        </w:rPr>
        <w:t>nicht in Betracht gezogen. Die Rechenleistung aktueller Mini-PCs sollte die obere Anforderungsgrenze des Projekts abdecken und ihr kleiner Formfaktor ermöglicht eine unauffällige räumliche Integration in das Audio-Video-System. Diese ist in diesem Projekt wünschenswert.</w:t>
      </w:r>
    </w:p>
    <w:p w14:paraId="16BF37F2" w14:textId="77777777" w:rsidR="00870352" w:rsidRPr="00585C97" w:rsidRDefault="00870352" w:rsidP="00571B12">
      <w:pPr>
        <w:rPr>
          <w:noProof/>
        </w:rPr>
      </w:pPr>
    </w:p>
    <w:p w14:paraId="5B0E15D4" w14:textId="77777777" w:rsidR="00B5620A" w:rsidRPr="00585C97" w:rsidRDefault="00B5620A" w:rsidP="00571B12">
      <w:pPr>
        <w:rPr>
          <w:noProof/>
        </w:rPr>
      </w:pPr>
      <w:r w:rsidRPr="00585C97">
        <w:rPr>
          <w:noProof/>
        </w:rPr>
        <w:t>Vorteil eines Microcomputers ist seine leichte Integrierbarkeit an Orten, wo wenig Platz oder Traglast gegeben ist, sowie sein geringer Strom verbrauch.</w:t>
      </w:r>
    </w:p>
    <w:p w14:paraId="4668573B" w14:textId="77777777" w:rsidR="00B5620A" w:rsidRDefault="00B5620A" w:rsidP="00571B12">
      <w:pPr>
        <w:rPr>
          <w:noProof/>
        </w:rPr>
      </w:pPr>
      <w:r w:rsidRPr="00585C97">
        <w:rPr>
          <w:noProof/>
        </w:rPr>
        <w:t>Vorteil eines Mini-desktop-PCs ist zum einen seine höhere Rechenleistung und zum anderen seine höhere Softwarekompatibilität, gegeben durch ein vollwertiges Betriebssystem und die x86-Prozessorarchitektur.</w:t>
      </w:r>
    </w:p>
    <w:p w14:paraId="72FA5382" w14:textId="77777777" w:rsidR="00870352" w:rsidRPr="00585C97" w:rsidRDefault="00870352" w:rsidP="00571B12">
      <w:pPr>
        <w:rPr>
          <w:noProof/>
        </w:rPr>
      </w:pPr>
    </w:p>
    <w:p w14:paraId="2BE75DE2" w14:textId="6C15E35D" w:rsidR="00B5620A" w:rsidRDefault="00B5620A" w:rsidP="00571B12">
      <w:pPr>
        <w:rPr>
          <w:noProof/>
        </w:rPr>
      </w:pPr>
      <w:r w:rsidRPr="00585C97">
        <w:rPr>
          <w:noProof/>
        </w:rPr>
        <w:t>Stromverbrauch und Platz</w:t>
      </w:r>
      <w:r w:rsidR="00870352">
        <w:rPr>
          <w:noProof/>
        </w:rPr>
        <w:t>,</w:t>
      </w:r>
      <w:r w:rsidRPr="00585C97">
        <w:rPr>
          <w:noProof/>
        </w:rPr>
        <w:t xml:space="preserve"> in </w:t>
      </w:r>
      <w:r w:rsidR="00870352">
        <w:rPr>
          <w:noProof/>
        </w:rPr>
        <w:t>den hier diskotierten</w:t>
      </w:r>
      <w:r w:rsidRPr="00585C97">
        <w:rPr>
          <w:noProof/>
        </w:rPr>
        <w:t xml:space="preserve"> Dimensionen</w:t>
      </w:r>
      <w:r w:rsidR="00870352">
        <w:rPr>
          <w:noProof/>
        </w:rPr>
        <w:t>,</w:t>
      </w:r>
      <w:r w:rsidRPr="00585C97">
        <w:rPr>
          <w:noProof/>
        </w:rPr>
        <w:t xml:space="preserve"> ist kein limitierender Faktor, im 3D-Audio-Raum der BHT. Auch die ca. 500 - 1000g Gewicht eines Mini-Desktop-PCs stellen kein Problem dar. Höhere Rechenleistung und Kompatibilität si</w:t>
      </w:r>
      <w:r w:rsidR="00571B12">
        <w:rPr>
          <w:noProof/>
        </w:rPr>
        <w:t>nd</w:t>
      </w:r>
      <w:r w:rsidRPr="00585C97">
        <w:rPr>
          <w:noProof/>
        </w:rPr>
        <w:t xml:space="preserve"> dahingegen relevante Faktoren. Sie erhöhen die Flexibilität des Projekts und tragen zur Problemprävention bei. </w:t>
      </w:r>
      <w:r w:rsidR="00870352">
        <w:rPr>
          <w:noProof/>
        </w:rPr>
        <w:t>Daher soll f</w:t>
      </w:r>
      <w:r w:rsidRPr="00585C97">
        <w:rPr>
          <w:noProof/>
        </w:rPr>
        <w:t xml:space="preserve">ür dieses Projekt ein Mini-PC als Recheneinheit zum Einsatz kommen. </w:t>
      </w:r>
    </w:p>
    <w:p w14:paraId="3FA24E84" w14:textId="77777777" w:rsidR="00870352" w:rsidRPr="00585C97" w:rsidRDefault="00870352" w:rsidP="00571B12">
      <w:pPr>
        <w:rPr>
          <w:noProof/>
        </w:rPr>
      </w:pPr>
    </w:p>
    <w:p w14:paraId="66096CB5" w14:textId="77777777" w:rsidR="00B5620A" w:rsidRPr="00870352" w:rsidRDefault="00B5620A" w:rsidP="00870352">
      <w:pPr>
        <w:rPr>
          <w:rStyle w:val="IntensiveHervorhebung"/>
        </w:rPr>
      </w:pPr>
      <w:r w:rsidRPr="00870352">
        <w:rPr>
          <w:rStyle w:val="IntensiveHervorhebung"/>
        </w:rPr>
        <w:t>Welcher Mini-PC genau</w:t>
      </w:r>
    </w:p>
    <w:p w14:paraId="1208089F" w14:textId="559A624C" w:rsidR="00B5620A" w:rsidRPr="00585C97" w:rsidRDefault="00B5620A" w:rsidP="00F779FE">
      <w:r w:rsidRPr="00585C97">
        <w:rPr>
          <w:noProof/>
        </w:rPr>
        <w:t>Es wird ein möglichst leiser und Performanter Mini-PC in der Preisklasse</w:t>
      </w:r>
      <w:r w:rsidR="00790532">
        <w:rPr>
          <w:noProof/>
        </w:rPr>
        <w:t xml:space="preserve"> von etwa</w:t>
      </w:r>
      <w:r w:rsidRPr="00585C97">
        <w:rPr>
          <w:noProof/>
        </w:rPr>
        <w:t xml:space="preserve"> 500€ gesucht.</w:t>
      </w:r>
      <w:r w:rsidR="00870352">
        <w:rPr>
          <w:noProof/>
        </w:rPr>
        <w:t xml:space="preserve"> </w:t>
      </w:r>
      <w:r w:rsidRPr="00585C97">
        <w:t xml:space="preserve">In dieser Preisklasse ist keine performante dedizierte (eigenständige) grafische Prozessoreinheit (GPU / Grafikkarte) zu erwarten. Die GPU wird demzufolge im zentralen Prozessor </w:t>
      </w:r>
      <w:r w:rsidR="00790532" w:rsidRPr="00585C97">
        <w:t>integ</w:t>
      </w:r>
      <w:r w:rsidR="00790532">
        <w:t>r</w:t>
      </w:r>
      <w:r w:rsidR="00790532" w:rsidRPr="00585C97">
        <w:t>iert</w:t>
      </w:r>
      <w:r w:rsidRPr="00585C97">
        <w:t xml:space="preserve"> sein. Bei der PC-Wahl sind folgende Faktoren zu vergleichen:</w:t>
      </w:r>
    </w:p>
    <w:p w14:paraId="593F718F" w14:textId="77777777" w:rsidR="00B5620A" w:rsidRPr="00585C97" w:rsidRDefault="00B5620A" w:rsidP="00623297"/>
    <w:p w14:paraId="71F464D2" w14:textId="77777777" w:rsidR="00B5620A" w:rsidRPr="00585C97" w:rsidRDefault="00B5620A" w:rsidP="00623297">
      <w:pPr>
        <w:pStyle w:val="Stichpunkte1"/>
      </w:pPr>
      <w:r w:rsidRPr="00585C97">
        <w:t xml:space="preserve">Speichergröße und -geschwindigkeit des Arbeitsspeichers (RAM) </w:t>
      </w:r>
    </w:p>
    <w:p w14:paraId="47CCBF61" w14:textId="77777777" w:rsidR="00B5620A" w:rsidRPr="00585C97" w:rsidRDefault="00B5620A" w:rsidP="00623297">
      <w:pPr>
        <w:pStyle w:val="Stichpunkte1"/>
        <w:numPr>
          <w:ilvl w:val="0"/>
          <w:numId w:val="0"/>
        </w:numPr>
        <w:ind w:left="360"/>
      </w:pPr>
    </w:p>
    <w:p w14:paraId="14D6C615" w14:textId="77777777" w:rsidR="00B5620A" w:rsidRPr="00585C97" w:rsidRDefault="00B5620A" w:rsidP="00623297">
      <w:pPr>
        <w:pStyle w:val="Stichpunkte1"/>
      </w:pPr>
      <w:r w:rsidRPr="00585C97">
        <w:t xml:space="preserve">Speichergröße und -geschwindigkeit des Massenspeichers – also der Festplatte </w:t>
      </w:r>
    </w:p>
    <w:p w14:paraId="0E79BEF1" w14:textId="77777777" w:rsidR="00B5620A" w:rsidRPr="00585C97" w:rsidRDefault="00B5620A" w:rsidP="00623297">
      <w:pPr>
        <w:pStyle w:val="Stichpunkte1"/>
        <w:numPr>
          <w:ilvl w:val="0"/>
          <w:numId w:val="0"/>
        </w:numPr>
      </w:pPr>
    </w:p>
    <w:p w14:paraId="6F9ED693" w14:textId="42B5DBE9" w:rsidR="00B5620A" w:rsidRPr="00585C97" w:rsidRDefault="00B5620A" w:rsidP="00623297">
      <w:pPr>
        <w:pStyle w:val="Stichpunkte1"/>
      </w:pPr>
      <w:r w:rsidRPr="00585C97">
        <w:t>Performance der zentralen Prozessoreinheit (CPU)</w:t>
      </w:r>
    </w:p>
    <w:p w14:paraId="3B9AB9FE" w14:textId="77777777" w:rsidR="00B5620A" w:rsidRPr="00585C97" w:rsidRDefault="00B5620A" w:rsidP="00623297">
      <w:pPr>
        <w:pStyle w:val="Stichpunkte1"/>
        <w:numPr>
          <w:ilvl w:val="0"/>
          <w:numId w:val="0"/>
        </w:numPr>
      </w:pPr>
    </w:p>
    <w:p w14:paraId="39DE1107" w14:textId="77777777" w:rsidR="00B5620A" w:rsidRPr="00585C97" w:rsidRDefault="00B5620A" w:rsidP="00623297">
      <w:pPr>
        <w:pStyle w:val="Stichpunkte1"/>
      </w:pPr>
      <w:r w:rsidRPr="00585C97">
        <w:t>Lautstärkepegel der PC-Kühlung – also der Ventilatoren</w:t>
      </w:r>
    </w:p>
    <w:p w14:paraId="17400586" w14:textId="77777777" w:rsidR="00B5620A" w:rsidRPr="00585C97" w:rsidRDefault="00B5620A" w:rsidP="00623297">
      <w:pPr>
        <w:pStyle w:val="Listenabsatz"/>
      </w:pPr>
    </w:p>
    <w:p w14:paraId="0E20A034" w14:textId="77777777" w:rsidR="00B5620A" w:rsidRPr="00585C97" w:rsidRDefault="00B5620A" w:rsidP="00623297">
      <w:pPr>
        <w:pStyle w:val="Stichpunkte1"/>
      </w:pPr>
      <w:r w:rsidRPr="00585C97">
        <w:t>Schnittstellen für andere Geräte – also z.B.: USB, HDMI, LAN oder WLAN</w:t>
      </w:r>
    </w:p>
    <w:p w14:paraId="14AE990D" w14:textId="77777777" w:rsidR="00B5620A" w:rsidRPr="00585C97" w:rsidRDefault="00B5620A" w:rsidP="00623297">
      <w:pPr>
        <w:pStyle w:val="Stichpunkte1"/>
        <w:numPr>
          <w:ilvl w:val="0"/>
          <w:numId w:val="0"/>
        </w:numPr>
        <w:ind w:left="360"/>
      </w:pPr>
    </w:p>
    <w:p w14:paraId="09323702" w14:textId="77777777" w:rsidR="00B5620A" w:rsidRPr="00585C97" w:rsidRDefault="00B5620A" w:rsidP="00623297">
      <w:pPr>
        <w:pStyle w:val="Stichpunkte1"/>
        <w:numPr>
          <w:ilvl w:val="0"/>
          <w:numId w:val="0"/>
        </w:numPr>
        <w:ind w:left="360"/>
      </w:pPr>
    </w:p>
    <w:p w14:paraId="6674EC70" w14:textId="77777777" w:rsidR="00B5620A" w:rsidRDefault="00B5620A" w:rsidP="00623297">
      <w:pPr>
        <w:pStyle w:val="Stichpunkte1"/>
        <w:numPr>
          <w:ilvl w:val="0"/>
          <w:numId w:val="0"/>
        </w:numPr>
      </w:pPr>
      <w:r w:rsidRPr="00585C97">
        <w:t xml:space="preserve">Bezüglich der Schnittstellen sollen mindestens drei USB-A-Ports (inklusive einmal USB 3.0), USB-C, LAN und WLAN und für einem Bildschirm HDMI, DisplayPort (DP) oder USB-C mit DP Alt Mode zur Verfügung stehen. </w:t>
      </w:r>
    </w:p>
    <w:p w14:paraId="4D693E50" w14:textId="77777777" w:rsidR="00870352" w:rsidRPr="00585C97" w:rsidRDefault="00870352" w:rsidP="00623297">
      <w:pPr>
        <w:pStyle w:val="Stichpunkte1"/>
        <w:numPr>
          <w:ilvl w:val="0"/>
          <w:numId w:val="0"/>
        </w:numPr>
      </w:pPr>
    </w:p>
    <w:p w14:paraId="2E9F850B" w14:textId="3E3804E6" w:rsidR="00B5620A" w:rsidRPr="00585C97" w:rsidRDefault="00B5620A" w:rsidP="00623297">
      <w:pPr>
        <w:pStyle w:val="Stichpunkte1"/>
        <w:numPr>
          <w:ilvl w:val="0"/>
          <w:numId w:val="0"/>
        </w:numPr>
      </w:pPr>
      <w:r w:rsidRPr="00585C97">
        <w:t>Für den RAM wird ein Sollwert von mindestens 16GB DDR4 (Double Data Rate 4) angesetzt. Die Festplatte sollte 1TB SSD-Speicher aufweisen.</w:t>
      </w:r>
      <w:r w:rsidR="00790532">
        <w:t xml:space="preserve"> </w:t>
      </w:r>
      <w:r w:rsidRPr="00585C97">
        <w:t>Auf</w:t>
      </w:r>
      <w:r w:rsidR="00790532">
        <w:t xml:space="preserve"> </w:t>
      </w:r>
      <w:r w:rsidRPr="00585C97">
        <w:t xml:space="preserve">eine Genaue </w:t>
      </w:r>
      <w:r w:rsidR="0005314D" w:rsidRPr="00585C97">
        <w:t>Spezifikation</w:t>
      </w:r>
      <w:r w:rsidRPr="00585C97">
        <w:t xml:space="preserve"> des SSD-Speichers wird verzichtet, es wird davon ausgegangen das die Handelsüblichen SSDs ausreichend performant sind und in diesem Projekt nicht den „Flaschenhals“ der Systemperformance darstellen werden. </w:t>
      </w:r>
    </w:p>
    <w:p w14:paraId="38BFB03E" w14:textId="77777777" w:rsidR="00B5620A" w:rsidRPr="00585C97" w:rsidRDefault="00B5620A" w:rsidP="00623297">
      <w:pPr>
        <w:pStyle w:val="Stichpunkte1"/>
        <w:numPr>
          <w:ilvl w:val="0"/>
          <w:numId w:val="0"/>
        </w:numPr>
      </w:pPr>
    </w:p>
    <w:p w14:paraId="2CD90BAC" w14:textId="42CA0C39" w:rsidR="00B5620A" w:rsidRPr="00585C97" w:rsidRDefault="00B5620A" w:rsidP="00623297">
      <w:pPr>
        <w:pStyle w:val="Stichpunkte1"/>
        <w:numPr>
          <w:ilvl w:val="0"/>
          <w:numId w:val="0"/>
        </w:numPr>
      </w:pPr>
      <w:r w:rsidRPr="00585C97">
        <w:t>Spei</w:t>
      </w:r>
      <w:r w:rsidR="00790532">
        <w:t>ch</w:t>
      </w:r>
      <w:r w:rsidRPr="00585C97">
        <w:t>er und Schnittstellen der Mini-PCs in der angestrebten Preisklasse, sind bei den betrachteten Modellen ähnlich und erfüllen zumeist die genannten Anforderungen.</w:t>
      </w:r>
    </w:p>
    <w:p w14:paraId="1DA19476" w14:textId="77777777" w:rsidR="00B5620A" w:rsidRPr="00585C97" w:rsidRDefault="00B5620A" w:rsidP="00623297">
      <w:pPr>
        <w:pStyle w:val="Stichpunkte1"/>
        <w:numPr>
          <w:ilvl w:val="0"/>
          <w:numId w:val="0"/>
        </w:numPr>
      </w:pPr>
    </w:p>
    <w:p w14:paraId="5AC93793" w14:textId="2B9B1D02" w:rsidR="00B5620A" w:rsidRPr="00585C97" w:rsidRDefault="00B5620A" w:rsidP="00623297">
      <w:pPr>
        <w:pStyle w:val="Stichpunkte1"/>
        <w:numPr>
          <w:ilvl w:val="0"/>
          <w:numId w:val="0"/>
        </w:numPr>
      </w:pPr>
      <w:r w:rsidRPr="00585C97">
        <w:t>Der meiste Gewinn an Systemperformance wi</w:t>
      </w:r>
      <w:r w:rsidR="00790532">
        <w:t>rd</w:t>
      </w:r>
      <w:r w:rsidRPr="00585C97">
        <w:t xml:space="preserve"> sich von einer passenden Prozessorwahl erhofft.</w:t>
      </w:r>
    </w:p>
    <w:p w14:paraId="7465F1E5" w14:textId="77777777" w:rsidR="00B5620A" w:rsidRPr="00585C97" w:rsidRDefault="00B5620A" w:rsidP="00623297">
      <w:pPr>
        <w:pStyle w:val="Stichpunkte1"/>
        <w:numPr>
          <w:ilvl w:val="0"/>
          <w:numId w:val="0"/>
        </w:numPr>
      </w:pPr>
    </w:p>
    <w:p w14:paraId="7327CA07" w14:textId="1D1CC15C" w:rsidR="00B5620A" w:rsidRDefault="00B5620A" w:rsidP="00571B12">
      <w:pPr>
        <w:rPr>
          <w:noProof/>
        </w:rPr>
      </w:pPr>
      <w:r w:rsidRPr="00585C97">
        <w:rPr>
          <w:noProof/>
        </w:rPr>
        <w:t xml:space="preserve">MediaPipe </w:t>
      </w:r>
      <w:r w:rsidR="00790532">
        <w:rPr>
          <w:noProof/>
        </w:rPr>
        <w:t>kann von</w:t>
      </w:r>
      <w:r w:rsidRPr="00585C97">
        <w:rPr>
          <w:noProof/>
        </w:rPr>
        <w:t xml:space="preserve"> verschiedene</w:t>
      </w:r>
      <w:r w:rsidR="0005314D">
        <w:rPr>
          <w:noProof/>
        </w:rPr>
        <w:t>n</w:t>
      </w:r>
      <w:r w:rsidRPr="00585C97">
        <w:rPr>
          <w:noProof/>
        </w:rPr>
        <w:t xml:space="preserve"> Recheneinheiten </w:t>
      </w:r>
      <w:r w:rsidR="00790532">
        <w:rPr>
          <w:noProof/>
        </w:rPr>
        <w:t xml:space="preserve">gleichzeitig gebrauch machen, siehe </w:t>
      </w:r>
      <w:r w:rsidR="002305EF">
        <w:rPr>
          <w:noProof/>
        </w:rPr>
        <w:t xml:space="preserve">Abschnitt </w:t>
      </w:r>
      <w:r w:rsidR="00AF5D8B">
        <w:rPr>
          <w:noProof/>
        </w:rPr>
        <w:fldChar w:fldCharType="begin"/>
      </w:r>
      <w:r w:rsidR="00AF5D8B">
        <w:rPr>
          <w:noProof/>
        </w:rPr>
        <w:instrText xml:space="preserve"> REF _Ref241581023 \r \h </w:instrText>
      </w:r>
      <w:r w:rsidR="00AF5D8B">
        <w:rPr>
          <w:noProof/>
        </w:rPr>
      </w:r>
      <w:r w:rsidR="00AF5D8B">
        <w:rPr>
          <w:noProof/>
        </w:rPr>
        <w:fldChar w:fldCharType="separate"/>
      </w:r>
      <w:r w:rsidR="00AF5D8B">
        <w:rPr>
          <w:noProof/>
        </w:rPr>
        <w:t>2.5.1</w:t>
      </w:r>
      <w:r w:rsidR="00AF5D8B">
        <w:rPr>
          <w:noProof/>
        </w:rPr>
        <w:fldChar w:fldCharType="end"/>
      </w:r>
      <w:r w:rsidR="002305EF" w:rsidRPr="002305EF">
        <w:t xml:space="preserve"> Stichwort</w:t>
      </w:r>
      <w:r w:rsidR="002305EF">
        <w:t xml:space="preserve"> </w:t>
      </w:r>
      <w:r w:rsidR="002305EF">
        <w:fldChar w:fldCharType="begin"/>
      </w:r>
      <w:r w:rsidR="002305EF">
        <w:instrText xml:space="preserve"> REF multithreading_mediapipe \h </w:instrText>
      </w:r>
      <w:r w:rsidR="002305EF">
        <w:fldChar w:fldCharType="separate"/>
      </w:r>
      <w:r w:rsidR="002305EF">
        <w:rPr>
          <w:rStyle w:val="IntensiveHervorhebung"/>
        </w:rPr>
        <w:t>Multithreading</w:t>
      </w:r>
      <w:r w:rsidR="002305EF">
        <w:fldChar w:fldCharType="end"/>
      </w:r>
      <w:r w:rsidR="002305EF">
        <w:t xml:space="preserve">. </w:t>
      </w:r>
      <w:r w:rsidRPr="00585C97">
        <w:rPr>
          <w:noProof/>
        </w:rPr>
        <w:t>Neben dem Prozessortakt und der Single-Core-Leistung ist somit auch die Gesamtleistung aller Prozessorkerne (Multi-Core-Leistung) zu berücksichtigen.</w:t>
      </w:r>
    </w:p>
    <w:p w14:paraId="29620DAC" w14:textId="77777777" w:rsidR="002305EF" w:rsidRPr="00585C97" w:rsidRDefault="002305EF" w:rsidP="00571B12">
      <w:pPr>
        <w:rPr>
          <w:noProof/>
        </w:rPr>
      </w:pPr>
    </w:p>
    <w:p w14:paraId="5DA5380E" w14:textId="4B38F827" w:rsidR="0005314D" w:rsidRDefault="00B5620A" w:rsidP="00571B12">
      <w:pPr>
        <w:rPr>
          <w:noProof/>
        </w:rPr>
      </w:pPr>
      <w:r w:rsidRPr="00585C97">
        <w:rPr>
          <w:noProof/>
        </w:rPr>
        <w:t>Die</w:t>
      </w:r>
      <w:r w:rsidR="002305EF">
        <w:rPr>
          <w:noProof/>
        </w:rPr>
        <w:t xml:space="preserve"> mindest </w:t>
      </w:r>
      <w:r w:rsidRPr="00585C97">
        <w:rPr>
          <w:noProof/>
        </w:rPr>
        <w:t>Hardwarevoraussetzungen für MediaPipe sind für einen aktuellen Desktop-PC leicht zu erfüllen</w:t>
      </w:r>
      <w:r w:rsidR="0005314D">
        <w:rPr>
          <w:noProof/>
        </w:rPr>
        <w:t>.</w:t>
      </w:r>
      <w:r w:rsidRPr="00585C97">
        <w:rPr>
          <w:noProof/>
        </w:rPr>
        <w:t xml:space="preserve"> </w:t>
      </w:r>
      <w:r w:rsidRPr="00585C97">
        <w:rPr>
          <w:noProof/>
        </w:rPr>
        <w:fldChar w:fldCharType="begin"/>
      </w:r>
      <w:r w:rsidR="0005314D">
        <w:rPr>
          <w:noProof/>
        </w:rPr>
        <w:instrText xml:space="preserve"> ADDIN ZOTERO_ITEM CSL_CITATION {"citationID":"2PaKUTWu","properties":{"unsorted":false,"formattedCitation":"[103]","plainCitation":"[103]","noteIndex":0},"citationItems":[{"id":5,"uris":["http://zotero.org/users/20567757/items/INTPWGPH"],"itemData":{"id":5,"type":"post-weblog","abstract":"Build smart media apps fast with MediaPipe. Powerful cross-platform framework for AI, vision, and audio solutions with real-time performance.","language":"en-US","title":"MediaPipe – Build Smart Media Apps Fast","URL":"https://mediapipe.org/","accessed":{"date-parts":[["2026",5,15]]}}}],"schema":"https://github.com/citation-style-language/schema/raw/master/csl-citation.json"} </w:instrText>
      </w:r>
      <w:r w:rsidRPr="00585C97">
        <w:rPr>
          <w:noProof/>
        </w:rPr>
        <w:fldChar w:fldCharType="separate"/>
      </w:r>
      <w:r w:rsidR="0005314D" w:rsidRPr="0005314D">
        <w:t>[103]</w:t>
      </w:r>
      <w:r w:rsidRPr="00585C97">
        <w:rPr>
          <w:noProof/>
        </w:rPr>
        <w:fldChar w:fldCharType="end"/>
      </w:r>
      <w:r w:rsidRPr="00585C97">
        <w:rPr>
          <w:noProof/>
        </w:rPr>
        <w:t xml:space="preserve"> </w:t>
      </w:r>
    </w:p>
    <w:p w14:paraId="587E6348" w14:textId="4837D79E" w:rsidR="00B5620A" w:rsidRPr="00585C97" w:rsidRDefault="00B5620A" w:rsidP="00571B12">
      <w:pPr>
        <w:rPr>
          <w:noProof/>
        </w:rPr>
      </w:pPr>
      <w:r w:rsidRPr="00585C97">
        <w:rPr>
          <w:noProof/>
        </w:rPr>
        <w:t xml:space="preserve">Weitere Angaben zu geeigneter Hardware für Bildverarbeitung oder KI-Anwendungen beziehen sich oft nur auf leistungsstarke Rechensysteme nicht auf die Dimensionen eines Mini-PCs. Beim Einsatz von MediaPipe Pose und Hands ist zu erwarten, dass die Hauptlast aus neuronalen KI-Anwendungen kommen wird, nicht aus der klassischen Bildverarbeitung. Für KI-Anwendungen wird betont, dass die gute GPU-Performance wichtig ist – aber das gibt wie gesagt das Budget nicht her. Weiterhin werden die Prozessoren Intel i7, i9 und AMD Ryzen 7, 9 empfohlen. </w:t>
      </w:r>
      <w:r w:rsidRPr="00585C97">
        <w:rPr>
          <w:noProof/>
        </w:rPr>
        <w:fldChar w:fldCharType="begin"/>
      </w:r>
      <w:r w:rsidR="0005314D">
        <w:rPr>
          <w:noProof/>
        </w:rPr>
        <w:instrText xml:space="preserve"> ADDIN ZOTERO_ITEM CSL_CITATION {"citationID":"nHJHLD4k","properties":{"formattedCitation":"[104], [105]","plainCitation":"[104], [105]","noteIndex":0},"citationItems":[{"id":15,"uris":["http://zotero.org/users/20567757/items/CCAEGL5I"],"itemData":{"id":15,"type":"webpage","abstract":"Your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Learning","title":"Hardware Requirements for Machine Learning","URL":"https://www.geeksforgeeks.org/machine-learning/hardware-requirements-for-machine-learning/","accessed":{"date-parts":[["2026",5,15]]},"issued":{"literal":"18:47:55+00:00"}}},{"id":10,"uris":["http://zotero.org/users/20567757/items/T4S9YNBE"],"itemData":{"id":10,"type":"post-weblog","abstract":"Our hardware recommendations for AI development workstations are based on research and hands-on testing our Puget Labs team has conducted over the years.","container-title":"Puget Systems","language":"en-US","title":"Hardware Recommendations","URL":"https://www.pugetsystems.com/solutions/ai/develop/hardware-recommendations/","accessed":{"date-parts":[["2026",5,15]]}}}],"schema":"https://github.com/citation-style-language/schema/raw/master/csl-citation.json"} </w:instrText>
      </w:r>
      <w:r w:rsidRPr="00585C97">
        <w:rPr>
          <w:noProof/>
        </w:rPr>
        <w:fldChar w:fldCharType="separate"/>
      </w:r>
      <w:r w:rsidR="0005314D" w:rsidRPr="0005314D">
        <w:t>[104], [105]</w:t>
      </w:r>
      <w:r w:rsidRPr="00585C97">
        <w:rPr>
          <w:noProof/>
        </w:rPr>
        <w:fldChar w:fldCharType="end"/>
      </w:r>
      <w:r w:rsidRPr="00585C97">
        <w:rPr>
          <w:noProof/>
        </w:rPr>
        <w:t xml:space="preserve"> </w:t>
      </w:r>
    </w:p>
    <w:p w14:paraId="1C4DFA50" w14:textId="40DDC931" w:rsidR="00B5620A" w:rsidRPr="00585C97" w:rsidRDefault="00B5620A" w:rsidP="00571B12">
      <w:r w:rsidRPr="00585C97">
        <w:t xml:space="preserve">Diese CPU-Serien enthalten teilweise eine Recheneinheit, welche für die Anforderungen von </w:t>
      </w:r>
      <w:r w:rsidR="0005314D">
        <w:t>neuronalen Netzen, wie CNNS,</w:t>
      </w:r>
      <w:r w:rsidRPr="00585C97">
        <w:t xml:space="preserve"> optimiert ist. Dieser sogenannte </w:t>
      </w:r>
      <w:hyperlink r:id="rId120" w:history="1">
        <w:proofErr w:type="spellStart"/>
        <w:r w:rsidR="0005314D">
          <w:rPr>
            <w:rStyle w:val="Hyperlink"/>
          </w:rPr>
          <w:t>n</w:t>
        </w:r>
        <w:r w:rsidRPr="00585C97">
          <w:rPr>
            <w:rStyle w:val="Hyperlink"/>
          </w:rPr>
          <w:t>euromorphe</w:t>
        </w:r>
        <w:proofErr w:type="spellEnd"/>
        <w:r w:rsidRPr="00585C97">
          <w:rPr>
            <w:rStyle w:val="Hyperlink"/>
          </w:rPr>
          <w:t xml:space="preserve"> Prozessor</w:t>
        </w:r>
      </w:hyperlink>
      <w:r w:rsidR="0005314D">
        <w:t xml:space="preserve"> </w:t>
      </w:r>
      <w:r w:rsidR="0005314D">
        <w:fldChar w:fldCharType="begin"/>
      </w:r>
      <w:r w:rsidR="0005314D">
        <w:instrText xml:space="preserve"> ADDIN ZOTERO_ITEM CSL_CITATION {"citationID":"f4ey1gPz","properties":{"unsorted":false,"formattedCitation":"[106]","plainCitation":"[106]","noteIndex":0},"citationItems":[{"id":337,"uris":["http://zotero.org/users/20567757/items/GIXFVXFY"],"itemData":{"id":337,"type":"entry-encyclopedia","abstract":"Ein neuromorpher Prozessor (englisch: neuromorphic processor unit; NPU) – auch als neurosynaptischer Prozessor (englisch: neurosynaptic processor unit), kurz Neuralprozessor (aus dem englischen Neural Processing Unit entlehnt) oder auch KI-Prozessor bezeichnet – ist ein Prozessor, dessen Architektur auf Neuromorphing basiert. NPUs werden entweder in Form von „KI-Beschleunigern“ implementiert oder sind eigenständige Chips.","container-title":"Wikipedia","language":"de","license":"Creative Commons Attribution-ShareAlike License","note":"Page Version ID: 268522480","source":"Wikipedia","title":"Neuromorpher Prozessor","URL":"https://de.wikipedia.org/w/index.php?title=Neuromorpher_Prozessor&amp;oldid=268522480","accessed":{"date-parts":[["2026",10,15]]},"issued":{"date-parts":[["2026",7,5]]}}}],"schema":"https://github.com/citation-style-language/schema/raw/master/csl-citation.json"} </w:instrText>
      </w:r>
      <w:r w:rsidR="0005314D">
        <w:fldChar w:fldCharType="separate"/>
      </w:r>
      <w:r w:rsidR="0005314D" w:rsidRPr="0005314D">
        <w:t>[106]</w:t>
      </w:r>
      <w:r w:rsidR="0005314D">
        <w:fldChar w:fldCharType="end"/>
      </w:r>
      <w:r w:rsidR="0005314D">
        <w:t xml:space="preserve"> , kurz NPU, </w:t>
      </w:r>
      <w:r w:rsidRPr="00585C97">
        <w:t xml:space="preserve">ist eine Art zusätzlicher Kern in der CPU. Bei Intel wird diese Technologie </w:t>
      </w:r>
      <w:hyperlink r:id="rId121" w:history="1">
        <w:r w:rsidRPr="00585C97">
          <w:rPr>
            <w:rStyle w:val="Hyperlink"/>
          </w:rPr>
          <w:t>Core Ultra</w:t>
        </w:r>
      </w:hyperlink>
      <w:r w:rsidR="0005314D">
        <w:t xml:space="preserve"> </w:t>
      </w:r>
      <w:r w:rsidR="0005314D">
        <w:fldChar w:fldCharType="begin"/>
      </w:r>
      <w:r w:rsidR="0005314D">
        <w:instrText xml:space="preserve"> ADDIN ZOTERO_ITEM CSL_CITATION {"citationID":"BRabaRvm","properties":{"unsorted":false,"formattedCitation":"[107]","plainCitation":"[107]","noteIndex":0},"citationItems":[{"id":18,"uris":["http://zotero.org/users/20567757/items/JJINWBZV"],"itemData":{"id":18,"type":"webpage","title":"Quick overview of Intel’s Neural Processing Unit (NPU) — Intel® NPU Acceleration Library documentation","URL":"https://intel.github.io/intel-npu-acceleration-library/npu.html?utm_source=chatgpt.com","accessed":{"date-parts":[["2026",5,15]]}}}],"schema":"https://github.com/citation-style-language/schema/raw/master/csl-citation.json"} </w:instrText>
      </w:r>
      <w:r w:rsidR="0005314D">
        <w:fldChar w:fldCharType="separate"/>
      </w:r>
      <w:r w:rsidR="0005314D" w:rsidRPr="0005314D">
        <w:t>[107]</w:t>
      </w:r>
      <w:r w:rsidR="0005314D">
        <w:fldChar w:fldCharType="end"/>
      </w:r>
      <w:r w:rsidRPr="00585C97">
        <w:t xml:space="preserve"> genannt, bei AMD ist es  </w:t>
      </w:r>
      <w:hyperlink r:id="rId122" w:history="1">
        <w:r w:rsidRPr="00585C97">
          <w:rPr>
            <w:rStyle w:val="Hyperlink"/>
          </w:rPr>
          <w:t>Ryzen AI</w:t>
        </w:r>
      </w:hyperlink>
      <w:r w:rsidR="0005314D">
        <w:t xml:space="preserve"> </w:t>
      </w:r>
      <w:r w:rsidR="0005314D">
        <w:fldChar w:fldCharType="begin"/>
      </w:r>
      <w:r w:rsidR="0005314D">
        <w:instrText xml:space="preserve"> ADDIN ZOTERO_ITEM CSL_CITATION {"citationID":"XIXIld3V","properties":{"unsorted":false,"formattedCitation":"[108]","plainCitation":"[108]","noteIndex":0},"citationItems":[{"id":17,"uris":["http://zotero.org/users/20567757/items/BLAYUYMW"],"itemData":{"id":17,"type":"webpage","abstract":"AMD Ryzen™ AI bringt die Leistung des Personal Computing auf einem KI-PC näher an Sie heran, was Erlebnisse in völlig neuen Dimensionen ermöglicht. Jetzt verfügbar bei allen großen OEMs","container-title":"AMD","language":"de","title":"AMD Ryzen™ AI – Windows-PCs mit integrierter KI","URL":"https://www.amd.com/de/products/processors/consumer/ryzen-ai.html","accessed":{"date-parts":[["2026",5,15]]}}}],"schema":"https://github.com/citation-style-language/schema/raw/master/csl-citation.json"} </w:instrText>
      </w:r>
      <w:r w:rsidR="0005314D">
        <w:fldChar w:fldCharType="separate"/>
      </w:r>
      <w:r w:rsidR="0005314D" w:rsidRPr="0005314D">
        <w:t>[108]</w:t>
      </w:r>
      <w:r w:rsidR="0005314D">
        <w:fldChar w:fldCharType="end"/>
      </w:r>
      <w:r w:rsidRPr="00585C97">
        <w:t>.</w:t>
      </w:r>
      <w:r w:rsidR="0005314D">
        <w:t xml:space="preserve"> </w:t>
      </w:r>
      <w:r w:rsidRPr="00585C97">
        <w:t>PCs mit NPU sind teilweise schon innerhalb des Budgets erhältlich, und werden für dieses Projekt priorisiert.</w:t>
      </w:r>
    </w:p>
    <w:p w14:paraId="76888216" w14:textId="77777777" w:rsidR="00B5620A" w:rsidRPr="00585C97" w:rsidRDefault="00B5620A" w:rsidP="00571B12"/>
    <w:p w14:paraId="44F2CBFA" w14:textId="77777777" w:rsidR="0005314D" w:rsidRDefault="00B5620A" w:rsidP="00571B12">
      <w:pPr>
        <w:rPr>
          <w:noProof/>
        </w:rPr>
      </w:pPr>
      <w:r w:rsidRPr="00585C97">
        <w:rPr>
          <w:noProof/>
        </w:rPr>
        <w:t>Ne</w:t>
      </w:r>
      <w:r w:rsidR="002305EF">
        <w:rPr>
          <w:noProof/>
        </w:rPr>
        <w:t>b</w:t>
      </w:r>
      <w:r w:rsidRPr="00585C97">
        <w:rPr>
          <w:noProof/>
        </w:rPr>
        <w:t>e</w:t>
      </w:r>
      <w:r w:rsidR="002305EF">
        <w:rPr>
          <w:noProof/>
        </w:rPr>
        <w:t>n</w:t>
      </w:r>
      <w:r w:rsidRPr="00585C97">
        <w:rPr>
          <w:noProof/>
        </w:rPr>
        <w:t xml:space="preserve"> dem Prozessor ist die Lautstärke des Mini-PCs ein relevanter Faktor.</w:t>
      </w:r>
      <w:r w:rsidR="001B76BA">
        <w:rPr>
          <w:noProof/>
        </w:rPr>
        <w:t xml:space="preserve"> </w:t>
      </w:r>
      <w:r w:rsidRPr="00585C97">
        <w:rPr>
          <w:noProof/>
        </w:rPr>
        <w:t xml:space="preserve">Der </w:t>
      </w:r>
      <w:hyperlink r:id="rId123" w:history="1">
        <w:r w:rsidRPr="00585C97">
          <w:rPr>
            <w:rStyle w:val="Hyperlink"/>
            <w:noProof/>
          </w:rPr>
          <w:t>Minisforum UM760 Slim</w:t>
        </w:r>
      </w:hyperlink>
      <w:r w:rsidRPr="00585C97">
        <w:rPr>
          <w:noProof/>
        </w:rPr>
        <w:t xml:space="preserve"> </w:t>
      </w:r>
      <w:r w:rsidR="002305EF">
        <w:rPr>
          <w:noProof/>
        </w:rPr>
        <w:fldChar w:fldCharType="begin"/>
      </w:r>
      <w:r w:rsidR="0005314D">
        <w:rPr>
          <w:noProof/>
        </w:rPr>
        <w:instrText xml:space="preserve"> ADDIN ZOTERO_ITEM CSL_CITATION {"citationID":"zGmPuzWT","properties":{"unsorted":false,"formattedCitation":"[110]","plainCitation":"[110]","noteIndex":0},"citationItems":[{"id":287,"uris":["http://zotero.org/users/20567757/items/RC2BK4FF"],"itemData":{"id":287,"type":"webpage","abstract":"Der MINISFORUM UM760 Slim ist mit einem AMD Ryzen™ 5 7640HS Prozessor und einer AMD Radeon™ 760M Grafikkarte ausgestattet. Mit einer maximalen RWI von 5,0 GHz, 6 Kernen und 12 Threads ist Multitasking ein Kinderspiel. Egal, ob Sie umfangreiche Software ausführen, komplexe Datenanalysen durchführen oder mehrere Aufgaben gleichzeitig bearbeiten, der UM760 Slim bewältigt alles mühelos und stellt sicher, dass Ihre Arbeitseffizienz und Kreativität maximiert werden.","container-title":"Minisforum EU","language":"en","title":"MINISFORUM UM760 Slim","URL":"https://minisforumpc.eu/products/minisforum-um760-slim-mini-pc","accessed":{"date-parts":[["2026",10,9]]}}}],"schema":"https://github.com/citation-style-language/schema/raw/master/csl-citation.json"} </w:instrText>
      </w:r>
      <w:r w:rsidR="002305EF">
        <w:rPr>
          <w:noProof/>
        </w:rPr>
        <w:fldChar w:fldCharType="separate"/>
      </w:r>
      <w:r w:rsidR="0005314D" w:rsidRPr="0005314D">
        <w:t>[110]</w:t>
      </w:r>
      <w:r w:rsidR="002305EF">
        <w:rPr>
          <w:noProof/>
        </w:rPr>
        <w:fldChar w:fldCharType="end"/>
      </w:r>
      <w:r w:rsidR="002305EF">
        <w:rPr>
          <w:noProof/>
        </w:rPr>
        <w:t xml:space="preserve"> </w:t>
      </w:r>
      <w:r w:rsidRPr="00585C97">
        <w:rPr>
          <w:noProof/>
        </w:rPr>
        <w:t xml:space="preserve">ist ein sehr leiser MINI-PC, sagt </w:t>
      </w:r>
      <w:hyperlink r:id="rId124" w:history="1">
        <w:r w:rsidRPr="00585C97">
          <w:rPr>
            <w:rStyle w:val="Hyperlink"/>
            <w:noProof/>
          </w:rPr>
          <w:t>heise online</w:t>
        </w:r>
      </w:hyperlink>
      <w:r w:rsidRPr="00585C97">
        <w:rPr>
          <w:noProof/>
        </w:rPr>
        <w:t xml:space="preserve"> </w:t>
      </w:r>
      <w:r w:rsidRPr="00585C97">
        <w:rPr>
          <w:noProof/>
        </w:rPr>
        <w:fldChar w:fldCharType="begin"/>
      </w:r>
      <w:r w:rsidR="0005314D">
        <w:rPr>
          <w:noProof/>
        </w:rPr>
        <w:instrText xml:space="preserve"> ADDIN ZOTERO_ITEM CSL_CITATION {"citationID":"MBYmUQiI","properties":{"formattedCitation":"[111]","plainCitation":"[111]","noteIndex":0},"citationItems":[{"id":25,"uris":["http://zotero.org/users/20567757/items/LU9JFW2J"],"itemData":{"id":25,"type":"webpage","abstract":"Mit dem UM760 Slim bietet Minisforum einen preiswerten Mini-PC mit einem bis zu 5 GHz schnellen Ryzen 5 7640HS. Der Test zeigt, ob das 520 Euro teure Gerät überzeugen kann. | heise online bestenlisten","container-title":"heise online bestenlisten","language":"de","title":"Mini-PC Minisforum UM760 Slim mit Ryzen 5 im Test: Weniger Kerne, mehr Leistung","title-short":"Mini-PC Minisforum UM760 Slim mit Ryzen 5 im Test","URL":"https://www.heise.de/bestenlisten/testbericht/mini-pc-minisforum-um760-slim-mit-ryzen-5-im-test-weniger-kerne-mehr-leistung/tn00rrx","accessed":{"date-parts":[["2026",5,15]]},"issued":{"date-parts":[["2025",2,18]]}}}],"schema":"https://github.com/citation-style-language/schema/raw/master/csl-citation.json"} </w:instrText>
      </w:r>
      <w:r w:rsidRPr="00585C97">
        <w:rPr>
          <w:noProof/>
        </w:rPr>
        <w:fldChar w:fldCharType="separate"/>
      </w:r>
      <w:r w:rsidR="0005314D" w:rsidRPr="0005314D">
        <w:t>[111]</w:t>
      </w:r>
      <w:r w:rsidRPr="00585C97">
        <w:rPr>
          <w:noProof/>
        </w:rPr>
        <w:fldChar w:fldCharType="end"/>
      </w:r>
      <w:r w:rsidRPr="00585C97">
        <w:rPr>
          <w:noProof/>
        </w:rPr>
        <w:t xml:space="preserve">. Sein </w:t>
      </w:r>
      <w:r w:rsidRPr="002305EF">
        <w:rPr>
          <w:noProof/>
        </w:rPr>
        <w:t>AMD Ryzen 5 7640HS</w:t>
      </w:r>
      <w:r w:rsidRPr="00585C97">
        <w:rPr>
          <w:noProof/>
        </w:rPr>
        <w:t xml:space="preserve"> hat eine NPU und gute </w:t>
      </w:r>
      <w:hyperlink r:id="rId125" w:history="1">
        <w:r w:rsidRPr="00585C97">
          <w:rPr>
            <w:rStyle w:val="Hyperlink"/>
            <w:noProof/>
          </w:rPr>
          <w:t>Benchmarks</w:t>
        </w:r>
      </w:hyperlink>
      <w:r w:rsidR="002305EF">
        <w:t xml:space="preserve"> </w:t>
      </w:r>
      <w:r w:rsidR="002305EF">
        <w:fldChar w:fldCharType="begin"/>
      </w:r>
      <w:r w:rsidR="0005314D">
        <w:instrText xml:space="preserve"> ADDIN ZOTERO_ITEM CSL_CITATION {"citationID":"xqYMBEmr","properties":{"unsorted":false,"formattedCitation":"[112]","plainCitation":"[112]","noteIndex":0},"citationItems":[{"id":289,"uris":["http://zotero.org/users/20567757/items/UQ6FISJT"],"itemData":{"id":289,"type":"webpage","abstract":"Benchmarks, technische Daten und Nutzerbewertungen zum AMD Ryzen 5 7640HS. Vergleiche die CPU mit anderen Prozessoren und erfahre, wie sie in Tests abschneidet.","language":"de","title":"AMD Ryzen 5 7640HS - Benchmarks &amp; technische Daten","URL":"https://www.cpu-monkey.com/de/cpu-amd_ryzen_5_7640hs","accessed":{"date-parts":[["2026",10,9]]},"issued":{"date-parts":[["2026",10,6]]}}}],"schema":"https://github.com/citation-style-language/schema/raw/master/csl-citation.json"} </w:instrText>
      </w:r>
      <w:r w:rsidR="002305EF">
        <w:fldChar w:fldCharType="separate"/>
      </w:r>
      <w:r w:rsidR="0005314D" w:rsidRPr="0005314D">
        <w:t>[112]</w:t>
      </w:r>
      <w:r w:rsidR="002305EF">
        <w:fldChar w:fldCharType="end"/>
      </w:r>
      <w:r w:rsidRPr="00585C97">
        <w:rPr>
          <w:noProof/>
        </w:rPr>
        <w:t xml:space="preserve"> (gemessene Rechenleistung bei verschiedenen Testanwendungen) in seiner Preisklasse. Er hat 16GB DDR4 RAM und 1TB SSD-Festplattenspeicher. </w:t>
      </w:r>
    </w:p>
    <w:p w14:paraId="5897DE15" w14:textId="77777777" w:rsidR="0005314D" w:rsidRDefault="0005314D" w:rsidP="00571B12">
      <w:pPr>
        <w:rPr>
          <w:noProof/>
        </w:rPr>
      </w:pPr>
    </w:p>
    <w:p w14:paraId="277DBCE2" w14:textId="77777777" w:rsidR="0005314D" w:rsidRDefault="00B5620A" w:rsidP="00571B12">
      <w:pPr>
        <w:rPr>
          <w:noProof/>
        </w:rPr>
      </w:pPr>
      <w:r w:rsidRPr="00585C97">
        <w:rPr>
          <w:noProof/>
        </w:rPr>
        <w:t xml:space="preserve">Der </w:t>
      </w:r>
      <w:hyperlink r:id="rId126" w:history="1">
        <w:r w:rsidRPr="00585C97">
          <w:rPr>
            <w:rStyle w:val="Hyperlink"/>
            <w:noProof/>
          </w:rPr>
          <w:t>GMKtec NucBox M6</w:t>
        </w:r>
      </w:hyperlink>
      <w:r w:rsidR="001B76BA">
        <w:t xml:space="preserve"> </w:t>
      </w:r>
      <w:r w:rsidR="001B76BA">
        <w:fldChar w:fldCharType="begin"/>
      </w:r>
      <w:r w:rsidR="0005314D">
        <w:instrText xml:space="preserve"> ADDIN ZOTERO_ITEM CSL_CITATION {"citationID":"qHPXmLh0","properties":{"unsorted":false,"formattedCitation":"[113]","plainCitation":"[113]","noteIndex":0},"citationItems":[{"id":291,"uris":["http://zotero.org/users/20567757/items/R2RS7QJI"],"itemData":{"id":291,"type":"webpage","abstract":"Der GMKtec Mini PC / NucBox K6 mit AMD Ryzen™ 5 7640HS, 6 Kernen, 12 Threads, 32GB DDR5 RAM (erweiterbar auf 128GB) und Dual M.2 PCIe 4.0 SSD bis 8TB bietet High-Performance für Gaming, 4K Multimedia und produktives Arbeiten. Perfekt als Best Gaming PC, für Home Office Work und Office Productivity.","container-title":"GMKtec EU","language":"de","title":"GMKtec NucBox M6 Ultra AMD Ryzen™ 5 7640HS Mini PC","URL":"https://de.gmktec.com/products/gmktec-nucbox-m6-ultra-amd-ryzen-5-7640hs-mini-pc","accessed":{"date-parts":[["2026",10,9]]},"issued":{"date-parts":[["2026",10,8]]}}}],"schema":"https://github.com/citation-style-language/schema/raw/master/csl-citation.json"} </w:instrText>
      </w:r>
      <w:r w:rsidR="001B76BA">
        <w:fldChar w:fldCharType="separate"/>
      </w:r>
      <w:r w:rsidR="0005314D" w:rsidRPr="0005314D">
        <w:t>[113]</w:t>
      </w:r>
      <w:r w:rsidR="001B76BA">
        <w:fldChar w:fldCharType="end"/>
      </w:r>
      <w:r w:rsidRPr="00585C97">
        <w:rPr>
          <w:noProof/>
        </w:rPr>
        <w:t xml:space="preserve"> hat die gleichen Komponenten nur nochmal 16 GB RAM mehr. Im Gegenzug wird seine Betriebslautstärke von </w:t>
      </w:r>
      <w:hyperlink r:id="rId127" w:history="1">
        <w:r w:rsidRPr="00585C97">
          <w:rPr>
            <w:rStyle w:val="Hyperlink"/>
            <w:noProof/>
          </w:rPr>
          <w:t>CHIP.de</w:t>
        </w:r>
      </w:hyperlink>
      <w:r w:rsidR="002305EF">
        <w:t xml:space="preserve"> </w:t>
      </w:r>
      <w:r w:rsidR="002305EF" w:rsidRPr="00585C97">
        <w:rPr>
          <w:noProof/>
        </w:rPr>
        <w:fldChar w:fldCharType="begin"/>
      </w:r>
      <w:r w:rsidR="0005314D">
        <w:rPr>
          <w:noProof/>
        </w:rPr>
        <w:instrText xml:space="preserve"> ADDIN ZOTERO_ITEM CSL_CITATION {"citationID":"IGJuLPrW","properties":{"formattedCitation":"[114]","plainCitation":"[114]","noteIndex":0},"citationItems":[{"id":23,"uris":["http://zotero.org/users/20567757/items/T523INYC"],"itemData":{"id":23,"type":"webpage","abstract":"Der GMKtec NucBox M6 Ultra zeigt im Test ein hohes Alltagstempo und eine breit aufgestellte Anschlussausstattung.","container-title":"CHIP","language":"de","title":"Neuer Preis-Leistungs-Sieger: GMKtec NucBox M6 Ultra im Test","title-short":"Neuer Preis-Leistungs-Sieger","URL":"https://www.chip.de/test/GMKtec-NucBox-M6-Ultra-im-Test_186385852.html","author":[{"family":"Nowag","given":"Thorsten"}],"accessed":{"date-parts":[["2026",5,15]]},"issued":{"date-parts":[["2025",11,18]]}}}],"schema":"https://github.com/citation-style-language/schema/raw/master/csl-citation.json"} </w:instrText>
      </w:r>
      <w:r w:rsidR="002305EF" w:rsidRPr="00585C97">
        <w:rPr>
          <w:noProof/>
        </w:rPr>
        <w:fldChar w:fldCharType="separate"/>
      </w:r>
      <w:r w:rsidR="0005314D" w:rsidRPr="0005314D">
        <w:t>[114]</w:t>
      </w:r>
      <w:r w:rsidR="002305EF" w:rsidRPr="00585C97">
        <w:rPr>
          <w:noProof/>
        </w:rPr>
        <w:fldChar w:fldCharType="end"/>
      </w:r>
      <w:r w:rsidRPr="00585C97">
        <w:rPr>
          <w:noProof/>
        </w:rPr>
        <w:t xml:space="preserve"> negativ bewertet. </w:t>
      </w:r>
    </w:p>
    <w:p w14:paraId="43A06C77" w14:textId="77777777" w:rsidR="0005314D" w:rsidRDefault="0005314D" w:rsidP="00571B12">
      <w:pPr>
        <w:rPr>
          <w:noProof/>
        </w:rPr>
      </w:pPr>
    </w:p>
    <w:p w14:paraId="30B271E2" w14:textId="504E1088" w:rsidR="00B5620A" w:rsidRDefault="00B5620A" w:rsidP="00571B12">
      <w:pPr>
        <w:rPr>
          <w:noProof/>
        </w:rPr>
      </w:pPr>
      <w:r w:rsidRPr="00585C97">
        <w:rPr>
          <w:noProof/>
        </w:rPr>
        <w:t xml:space="preserve">In dem Preisbereich sind das die </w:t>
      </w:r>
      <w:r w:rsidR="001B76BA">
        <w:rPr>
          <w:noProof/>
        </w:rPr>
        <w:t>p</w:t>
      </w:r>
      <w:r w:rsidRPr="00585C97">
        <w:rPr>
          <w:noProof/>
        </w:rPr>
        <w:t>erformantesten Modelle, welche</w:t>
      </w:r>
      <w:r w:rsidR="001B76BA">
        <w:rPr>
          <w:noProof/>
        </w:rPr>
        <w:t xml:space="preserve"> hier</w:t>
      </w:r>
      <w:r w:rsidRPr="00585C97">
        <w:rPr>
          <w:noProof/>
        </w:rPr>
        <w:t xml:space="preserve"> gefunden wurden. Die Arbeitsspeichergröße wird besonders dann zum Leistungsfaktor, wenn eine Anwendung mehr Speicher benötigt, als verfügbar ist. Dann </w:t>
      </w:r>
      <w:r w:rsidR="001B76BA">
        <w:rPr>
          <w:noProof/>
        </w:rPr>
        <w:t>m</w:t>
      </w:r>
      <w:r w:rsidR="0005314D">
        <w:rPr>
          <w:noProof/>
        </w:rPr>
        <w:t>ü</w:t>
      </w:r>
      <w:r w:rsidR="001B76BA">
        <w:rPr>
          <w:noProof/>
        </w:rPr>
        <w:t>ss</w:t>
      </w:r>
      <w:r w:rsidR="0005314D">
        <w:rPr>
          <w:noProof/>
        </w:rPr>
        <w:t>en Daten</w:t>
      </w:r>
      <w:r w:rsidR="001B76BA">
        <w:rPr>
          <w:noProof/>
        </w:rPr>
        <w:t xml:space="preserve"> auf</w:t>
      </w:r>
      <w:r w:rsidR="0005314D">
        <w:rPr>
          <w:noProof/>
        </w:rPr>
        <w:t xml:space="preserve"> den</w:t>
      </w:r>
      <w:r w:rsidR="001B76BA">
        <w:rPr>
          <w:noProof/>
        </w:rPr>
        <w:t xml:space="preserve"> „langsamen“ </w:t>
      </w:r>
      <w:r w:rsidR="001B76BA" w:rsidRPr="00585C97">
        <w:rPr>
          <w:noProof/>
        </w:rPr>
        <w:t>Festplattenspeicher</w:t>
      </w:r>
      <w:r w:rsidR="001B76BA">
        <w:rPr>
          <w:noProof/>
        </w:rPr>
        <w:t xml:space="preserve"> ausgelagert werden</w:t>
      </w:r>
      <w:r w:rsidRPr="00585C97">
        <w:rPr>
          <w:noProof/>
        </w:rPr>
        <w:t>. In diesem Projekt wird davon ausgegangen das 16GB RAM ausreichen. Die leisere Betriebslautstärke wird damit als relevanter betrachtet und die Wahl fällt auf den Minisforum UM760 Slim als Recheneinheit für dieses Projekt.</w:t>
      </w:r>
      <w:r w:rsidR="0005314D">
        <w:rPr>
          <w:noProof/>
        </w:rPr>
        <w:t xml:space="preserve"> Die folgende Figure zeigt diesen PC. </w:t>
      </w:r>
    </w:p>
    <w:p w14:paraId="437B65EA" w14:textId="77777777" w:rsidR="005315BE" w:rsidRDefault="005315BE" w:rsidP="00571B12">
      <w:pPr>
        <w:rPr>
          <w:noProof/>
        </w:rPr>
      </w:pPr>
    </w:p>
    <w:p w14:paraId="183B72FB" w14:textId="77777777" w:rsidR="005315BE" w:rsidRDefault="005315BE" w:rsidP="005315BE">
      <w:pPr>
        <w:keepNext/>
        <w:jc w:val="center"/>
      </w:pPr>
      <w:r>
        <w:rPr>
          <w:noProof/>
        </w:rPr>
        <w:drawing>
          <wp:inline distT="0" distB="0" distL="0" distR="0" wp14:anchorId="6418B477" wp14:editId="16DEBC32">
            <wp:extent cx="2594734" cy="1780820"/>
            <wp:effectExtent l="0" t="0" r="0" b="0"/>
            <wp:docPr id="1852679724" name="Grafik 1" descr="MINISFORUM UM760 Slim Minisforum 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SFORUM UM760 Slim Minisforum EU"/>
                    <pic:cNvPicPr>
                      <a:picLocks noChangeAspect="1" noChangeArrowheads="1"/>
                    </pic:cNvPicPr>
                  </pic:nvPicPr>
                  <pic:blipFill rotWithShape="1">
                    <a:blip r:embed="rId128" cstate="print">
                      <a:extLst>
                        <a:ext uri="{28A0092B-C50C-407E-A947-70E740481C1C}">
                          <a14:useLocalDpi xmlns:a14="http://schemas.microsoft.com/office/drawing/2010/main" val="0"/>
                        </a:ext>
                      </a:extLst>
                    </a:blip>
                    <a:srcRect l="13053" t="25400" r="12159" b="23272"/>
                    <a:stretch>
                      <a:fillRect/>
                    </a:stretch>
                  </pic:blipFill>
                  <pic:spPr bwMode="auto">
                    <a:xfrm>
                      <a:off x="0" y="0"/>
                      <a:ext cx="2610528" cy="179166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3F0ABDAB" wp14:editId="6868C872">
            <wp:extent cx="2734485" cy="1790509"/>
            <wp:effectExtent l="0" t="0" r="0" b="0"/>
            <wp:docPr id="1923531971" name="Grafik 2" descr="MINISFORUM UM760 Slim Minisforum 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SFORUM UM760 Slim Minisforum EU"/>
                    <pic:cNvPicPr>
                      <a:picLocks noChangeAspect="1" noChangeArrowheads="1"/>
                    </pic:cNvPicPr>
                  </pic:nvPicPr>
                  <pic:blipFill rotWithShape="1">
                    <a:blip r:embed="rId129" cstate="print">
                      <a:extLst>
                        <a:ext uri="{28A0092B-C50C-407E-A947-70E740481C1C}">
                          <a14:useLocalDpi xmlns:a14="http://schemas.microsoft.com/office/drawing/2010/main" val="0"/>
                        </a:ext>
                      </a:extLst>
                    </a:blip>
                    <a:srcRect l="11289" t="25752" r="9514" b="22390"/>
                    <a:stretch>
                      <a:fillRect/>
                    </a:stretch>
                  </pic:blipFill>
                  <pic:spPr bwMode="auto">
                    <a:xfrm>
                      <a:off x="0" y="0"/>
                      <a:ext cx="2741051" cy="1794808"/>
                    </a:xfrm>
                    <a:prstGeom prst="rect">
                      <a:avLst/>
                    </a:prstGeom>
                    <a:noFill/>
                    <a:ln>
                      <a:noFill/>
                    </a:ln>
                    <a:extLst>
                      <a:ext uri="{53640926-AAD7-44D8-BBD7-CCE9431645EC}">
                        <a14:shadowObscured xmlns:a14="http://schemas.microsoft.com/office/drawing/2010/main"/>
                      </a:ext>
                    </a:extLst>
                  </pic:spPr>
                </pic:pic>
              </a:graphicData>
            </a:graphic>
          </wp:inline>
        </w:drawing>
      </w:r>
    </w:p>
    <w:p w14:paraId="0D610F94" w14:textId="0C1B88D8" w:rsidR="005315BE" w:rsidRPr="00585C97" w:rsidRDefault="005315BE" w:rsidP="005315BE">
      <w:pPr>
        <w:pStyle w:val="Beschriftung"/>
        <w:jc w:val="center"/>
        <w:rPr>
          <w:noProof/>
        </w:rPr>
      </w:pPr>
      <w:r>
        <w:t xml:space="preserve">Figure </w:t>
      </w:r>
      <w:r>
        <w:fldChar w:fldCharType="begin"/>
      </w:r>
      <w:r>
        <w:instrText xml:space="preserve"> SEQ Figure \* ARABIC </w:instrText>
      </w:r>
      <w:r>
        <w:fldChar w:fldCharType="separate"/>
      </w:r>
      <w:r>
        <w:rPr>
          <w:noProof/>
        </w:rPr>
        <w:t>37</w:t>
      </w:r>
      <w:r>
        <w:rPr>
          <w:noProof/>
        </w:rPr>
        <w:fldChar w:fldCharType="end"/>
      </w:r>
      <w:r>
        <w:t xml:space="preserve"> - </w:t>
      </w:r>
      <w:r w:rsidRPr="00585C97">
        <w:rPr>
          <w:noProof/>
        </w:rPr>
        <w:t>Minisforum UM760 Slim</w:t>
      </w:r>
      <w:r>
        <w:rPr>
          <w:noProof/>
        </w:rPr>
        <w:t xml:space="preserve"> </w:t>
      </w:r>
      <w:r>
        <w:rPr>
          <w:noProof/>
        </w:rPr>
        <w:fldChar w:fldCharType="begin"/>
      </w:r>
      <w:r w:rsidR="0005314D">
        <w:rPr>
          <w:noProof/>
        </w:rPr>
        <w:instrText xml:space="preserve"> ADDIN ZOTERO_ITEM CSL_CITATION {"citationID":"kcWV9pyn","properties":{"unsorted":false,"formattedCitation":"[110]","plainCitation":"[110]","noteIndex":0},"citationItems":[{"id":287,"uris":["http://zotero.org/users/20567757/items/RC2BK4FF"],"itemData":{"id":287,"type":"webpage","abstract":"Der MINISFORUM UM760 Slim ist mit einem AMD Ryzen™ 5 7640HS Prozessor und einer AMD Radeon™ 760M Grafikkarte ausgestattet. Mit einer maximalen RWI von 5,0 GHz, 6 Kernen und 12 Threads ist Multitasking ein Kinderspiel. Egal, ob Sie umfangreiche Software ausführen, komplexe Datenanalysen durchführen oder mehrere Aufgaben gleichzeitig bearbeiten, der UM760 Slim bewältigt alles mühelos und stellt sicher, dass Ihre Arbeitseffizienz und Kreativität maximiert werden.","container-title":"Minisforum EU","language":"en","title":"MINISFORUM UM760 Slim","URL":"https://minisforumpc.eu/products/minisforum-um760-slim-mini-pc","accessed":{"date-parts":[["2026",10,9]]}}}],"schema":"https://github.com/citation-style-language/schema/raw/master/csl-citation.json"} </w:instrText>
      </w:r>
      <w:r>
        <w:rPr>
          <w:noProof/>
        </w:rPr>
        <w:fldChar w:fldCharType="separate"/>
      </w:r>
      <w:r w:rsidR="0005314D" w:rsidRPr="0005314D">
        <w:t>[110]</w:t>
      </w:r>
      <w:r>
        <w:rPr>
          <w:noProof/>
        </w:rPr>
        <w:fldChar w:fldCharType="end"/>
      </w:r>
    </w:p>
    <w:p w14:paraId="48C7B727" w14:textId="77777777" w:rsidR="00B5620A" w:rsidRPr="00585C97" w:rsidRDefault="00B5620A" w:rsidP="00623297">
      <w:pPr>
        <w:pStyle w:val="berschrift3"/>
        <w:rPr>
          <w:noProof/>
        </w:rPr>
      </w:pPr>
      <w:bookmarkStart w:id="196" w:name="_Toc242780620"/>
      <w:r w:rsidRPr="00585C97">
        <w:rPr>
          <w:noProof/>
        </w:rPr>
        <w:t>Bildschirmwahl</w:t>
      </w:r>
      <w:bookmarkEnd w:id="196"/>
    </w:p>
    <w:p w14:paraId="5101E8A3" w14:textId="35B813BB" w:rsidR="00B5620A" w:rsidRDefault="00B5620A" w:rsidP="00C85F0D">
      <w:pPr>
        <w:rPr>
          <w:noProof/>
        </w:rPr>
      </w:pPr>
      <w:r w:rsidRPr="00585C97">
        <w:rPr>
          <w:noProof/>
        </w:rPr>
        <w:t xml:space="preserve">Vorerst soll ein beliebiger PC-Monitor der BHT </w:t>
      </w:r>
      <w:r w:rsidR="00C85F0D">
        <w:rPr>
          <w:noProof/>
        </w:rPr>
        <w:t>über dem frontalen</w:t>
      </w:r>
      <w:r w:rsidRPr="00585C97">
        <w:rPr>
          <w:noProof/>
        </w:rPr>
        <w:t xml:space="preserve"> mittleren Lautsprecherboxen </w:t>
      </w:r>
      <w:r w:rsidR="00C85F0D">
        <w:rPr>
          <w:noProof/>
        </w:rPr>
        <w:t>befestigt</w:t>
      </w:r>
      <w:r w:rsidRPr="00585C97">
        <w:rPr>
          <w:noProof/>
        </w:rPr>
        <w:t xml:space="preserve"> werden, um </w:t>
      </w:r>
      <w:r w:rsidR="0005314D">
        <w:rPr>
          <w:noProof/>
        </w:rPr>
        <w:t>überhaupt</w:t>
      </w:r>
      <w:r w:rsidRPr="00585C97">
        <w:rPr>
          <w:noProof/>
        </w:rPr>
        <w:t xml:space="preserve"> eine Bildausgabe und ein Benutzer Feedback zu haben. Es ist denkbar das dieser Standmonitor zu einem späteren Zeitpunkt durch eine dezente Lösung ersetzt wird.</w:t>
      </w:r>
      <w:r w:rsidR="00C85F0D">
        <w:rPr>
          <w:noProof/>
        </w:rPr>
        <w:t xml:space="preserve"> Bei einer späteren Auswahl wären volgende Punkte zu beachten:</w:t>
      </w:r>
    </w:p>
    <w:p w14:paraId="1AB5065F" w14:textId="77777777" w:rsidR="00C85F0D" w:rsidRDefault="00C85F0D" w:rsidP="00C85F0D">
      <w:pPr>
        <w:rPr>
          <w:noProof/>
        </w:rPr>
      </w:pPr>
    </w:p>
    <w:p w14:paraId="0CCC7FC1" w14:textId="77777777" w:rsidR="00C85F0D" w:rsidRDefault="00C85F0D" w:rsidP="00C85F0D">
      <w:pPr>
        <w:pStyle w:val="Grundtext"/>
        <w:numPr>
          <w:ilvl w:val="0"/>
          <w:numId w:val="31"/>
        </w:numPr>
        <w:rPr>
          <w:noProof/>
        </w:rPr>
      </w:pPr>
      <w:r w:rsidRPr="00585C97">
        <w:rPr>
          <w:noProof/>
        </w:rPr>
        <w:t>Preis</w:t>
      </w:r>
    </w:p>
    <w:p w14:paraId="18CE0FD7" w14:textId="1B2496E8" w:rsidR="00C85F0D" w:rsidRPr="00585C97" w:rsidRDefault="0005314D" w:rsidP="00C85F0D">
      <w:pPr>
        <w:pStyle w:val="Grundtext"/>
        <w:numPr>
          <w:ilvl w:val="0"/>
          <w:numId w:val="31"/>
        </w:numPr>
        <w:rPr>
          <w:noProof/>
        </w:rPr>
      </w:pPr>
      <w:r>
        <w:rPr>
          <w:noProof/>
        </w:rPr>
        <w:t xml:space="preserve">Ist eine </w:t>
      </w:r>
      <w:r w:rsidR="00C85F0D" w:rsidRPr="00585C97">
        <w:rPr>
          <w:noProof/>
        </w:rPr>
        <w:t>Bedingung über integrierten Touchscreen Möglich</w:t>
      </w:r>
    </w:p>
    <w:p w14:paraId="1C4DD9F8" w14:textId="77777777" w:rsidR="00C85F0D" w:rsidRDefault="00C85F0D" w:rsidP="00C85F0D">
      <w:pPr>
        <w:pStyle w:val="Grundtext"/>
        <w:numPr>
          <w:ilvl w:val="0"/>
          <w:numId w:val="31"/>
        </w:numPr>
        <w:rPr>
          <w:noProof/>
        </w:rPr>
      </w:pPr>
      <w:r w:rsidRPr="00585C97">
        <w:rPr>
          <w:noProof/>
        </w:rPr>
        <w:t xml:space="preserve">Kompatibilität mit </w:t>
      </w:r>
      <w:r>
        <w:rPr>
          <w:noProof/>
        </w:rPr>
        <w:t xml:space="preserve">den üblichen Bildschirmanschlüssen </w:t>
      </w:r>
      <w:r w:rsidRPr="00585C97">
        <w:rPr>
          <w:noProof/>
        </w:rPr>
        <w:t>HDMI</w:t>
      </w:r>
      <w:r>
        <w:rPr>
          <w:noProof/>
        </w:rPr>
        <w:t xml:space="preserve"> oder</w:t>
      </w:r>
      <w:r w:rsidRPr="00585C97">
        <w:rPr>
          <w:noProof/>
        </w:rPr>
        <w:t xml:space="preserve"> DisplayPort </w:t>
      </w:r>
    </w:p>
    <w:p w14:paraId="71AFC42D" w14:textId="77777777" w:rsidR="00C85F0D" w:rsidRPr="00585C97" w:rsidRDefault="00C85F0D" w:rsidP="00C85F0D">
      <w:pPr>
        <w:pStyle w:val="Grundtext"/>
        <w:numPr>
          <w:ilvl w:val="0"/>
          <w:numId w:val="31"/>
        </w:numPr>
        <w:rPr>
          <w:noProof/>
        </w:rPr>
      </w:pPr>
      <w:r w:rsidRPr="00585C97">
        <w:rPr>
          <w:noProof/>
        </w:rPr>
        <w:t>Möglicher Verzicht auf ein extra Netzteil durch Stromversorgung per USB-C DP Alt Mode Anschluss</w:t>
      </w:r>
    </w:p>
    <w:p w14:paraId="7F05DE51" w14:textId="4B8FD708" w:rsidR="00C85F0D" w:rsidRDefault="0005314D" w:rsidP="00C85F0D">
      <w:pPr>
        <w:pStyle w:val="Grundtext"/>
        <w:numPr>
          <w:ilvl w:val="0"/>
          <w:numId w:val="31"/>
        </w:numPr>
        <w:rPr>
          <w:noProof/>
        </w:rPr>
      </w:pPr>
      <w:r>
        <w:rPr>
          <w:noProof/>
        </w:rPr>
        <w:t>Geräteg</w:t>
      </w:r>
      <w:r w:rsidR="00C85F0D" w:rsidRPr="00585C97">
        <w:rPr>
          <w:noProof/>
        </w:rPr>
        <w:t>röße und Gewicht</w:t>
      </w:r>
      <w:r>
        <w:rPr>
          <w:noProof/>
        </w:rPr>
        <w:t xml:space="preserve"> </w:t>
      </w:r>
    </w:p>
    <w:p w14:paraId="6A9F03FC" w14:textId="485C2037" w:rsidR="0005314D" w:rsidRPr="00585C97" w:rsidRDefault="0005314D" w:rsidP="0005314D">
      <w:pPr>
        <w:pStyle w:val="Grundtext"/>
        <w:numPr>
          <w:ilvl w:val="0"/>
          <w:numId w:val="31"/>
        </w:numPr>
        <w:rPr>
          <w:noProof/>
        </w:rPr>
      </w:pPr>
      <w:r w:rsidRPr="00585C97">
        <w:rPr>
          <w:noProof/>
        </w:rPr>
        <w:t>Bildgröße und -auflösung</w:t>
      </w:r>
    </w:p>
    <w:p w14:paraId="1F2EBFE4" w14:textId="71ADCE82" w:rsidR="00C85F0D" w:rsidRPr="00585C97" w:rsidRDefault="00C85F0D" w:rsidP="00C85F0D">
      <w:pPr>
        <w:pStyle w:val="Grundtext"/>
        <w:numPr>
          <w:ilvl w:val="0"/>
          <w:numId w:val="31"/>
        </w:numPr>
        <w:rPr>
          <w:noProof/>
        </w:rPr>
      </w:pPr>
      <w:r w:rsidRPr="00585C97">
        <w:rPr>
          <w:noProof/>
        </w:rPr>
        <w:t>Befestigungsmöglichkeiten für die Befestigung am Gerüst im 3D-Audio</w:t>
      </w:r>
      <w:r w:rsidR="0005314D">
        <w:rPr>
          <w:noProof/>
        </w:rPr>
        <w:t>r</w:t>
      </w:r>
      <w:r w:rsidRPr="00585C97">
        <w:rPr>
          <w:noProof/>
        </w:rPr>
        <w:t>aum</w:t>
      </w:r>
    </w:p>
    <w:p w14:paraId="345733D5" w14:textId="77777777" w:rsidR="00672630" w:rsidRDefault="00672630" w:rsidP="00672630">
      <w:pPr>
        <w:pStyle w:val="berschrift2"/>
      </w:pPr>
      <w:bookmarkStart w:id="197" w:name="_Toc242780621"/>
      <w:r>
        <w:lastRenderedPageBreak/>
        <w:t xml:space="preserve">Konzeptwahl und Einstieg </w:t>
      </w:r>
    </w:p>
    <w:p w14:paraId="41BAD16A" w14:textId="5607FB7C" w:rsidR="001D22E2" w:rsidRDefault="001D22E2" w:rsidP="001D22E2">
      <w:r>
        <w:t xml:space="preserve">Aus </w:t>
      </w:r>
      <w:r w:rsidR="0010620A">
        <w:t>Gründen von Zeit und Aufwand</w:t>
      </w:r>
      <w:r>
        <w:t xml:space="preserve"> wird in dieser Arbeit nur eines der beiden entwickelten Konzepte implementiert. Die Wahl fällt auf das KI-basierte Konzept mit MediaPipe, da von diesem Ansatz ein besseres Endergebnis erwartet wird. Dafür sprechen folgende Gründe:</w:t>
      </w:r>
    </w:p>
    <w:p w14:paraId="1404915E" w14:textId="77777777" w:rsidR="00F75FC5" w:rsidRDefault="00F75FC5" w:rsidP="001D22E2"/>
    <w:p w14:paraId="72C3B21E" w14:textId="77777777" w:rsidR="001D22E2" w:rsidRDefault="001D22E2" w:rsidP="001D22E2">
      <w:pPr>
        <w:pStyle w:val="Stichpunkte1"/>
      </w:pPr>
      <w:r>
        <w:t>Gute Informationsgrundlage: Die Skeletterkennung liefert eine umfangreiche Datengrundlage für die Spezifikation und Umsetzung der Gesten.</w:t>
      </w:r>
    </w:p>
    <w:p w14:paraId="42382084" w14:textId="77777777" w:rsidR="001D22E2" w:rsidRDefault="001D22E2" w:rsidP="001D22E2">
      <w:pPr>
        <w:pStyle w:val="Stichpunkte1"/>
        <w:numPr>
          <w:ilvl w:val="0"/>
          <w:numId w:val="0"/>
        </w:numPr>
        <w:ind w:left="720"/>
      </w:pPr>
    </w:p>
    <w:p w14:paraId="58951DB6" w14:textId="1F8EBEBD" w:rsidR="001D22E2" w:rsidRDefault="001D22E2" w:rsidP="001D22E2">
      <w:pPr>
        <w:pStyle w:val="Stichpunkte1"/>
      </w:pPr>
      <w:r>
        <w:t>Umfangreiche Dokumentation und Referenzprojekte: Zahlreiche Projekte im Internet nutzen MediaPipe erfolgreich zur Gestenerkennung. Die verfügbaren Informationen und Lösungsansätze erleichtern die Entwicklung sowie die spätere Fehlersuche.</w:t>
      </w:r>
    </w:p>
    <w:p w14:paraId="3A6761AE" w14:textId="77777777" w:rsidR="001D22E2" w:rsidRDefault="001D22E2" w:rsidP="001D22E2">
      <w:pPr>
        <w:pStyle w:val="Stichpunkte1"/>
        <w:numPr>
          <w:ilvl w:val="0"/>
          <w:numId w:val="0"/>
        </w:numPr>
      </w:pPr>
    </w:p>
    <w:p w14:paraId="6BA1AFD9" w14:textId="3D44C556" w:rsidR="001D22E2" w:rsidRDefault="001D22E2" w:rsidP="001D22E2">
      <w:pPr>
        <w:pStyle w:val="Stichpunkte1"/>
      </w:pPr>
      <w:r>
        <w:t>Ausreichende Rechenleistung: Durch die Auswahl eines geeigneten Mini-PCs werden keine wesentlichen Leistungsprobleme</w:t>
      </w:r>
      <w:r w:rsidR="00F75FC5">
        <w:t xml:space="preserve"> </w:t>
      </w:r>
      <w:r>
        <w:t>erwartet.</w:t>
      </w:r>
    </w:p>
    <w:p w14:paraId="3CC8B810" w14:textId="77777777" w:rsidR="001D22E2" w:rsidRDefault="001D22E2" w:rsidP="001D22E2">
      <w:pPr>
        <w:pStyle w:val="Stichpunkte1"/>
        <w:numPr>
          <w:ilvl w:val="0"/>
          <w:numId w:val="0"/>
        </w:numPr>
        <w:ind w:left="720"/>
      </w:pPr>
    </w:p>
    <w:p w14:paraId="6D2D0385" w14:textId="48531B48" w:rsidR="001D22E2" w:rsidRDefault="001D22E2" w:rsidP="001D22E2">
      <w:pPr>
        <w:pStyle w:val="Stichpunkte1"/>
      </w:pPr>
      <w:r>
        <w:t xml:space="preserve">Geringerer Implementierungsaufwand: MediaPipe übernimmt bereits die Erkennung relevanter Körperbereiche und die Bereitstellung </w:t>
      </w:r>
      <w:proofErr w:type="gramStart"/>
      <w:r>
        <w:t>der zugehörigen Landmarks</w:t>
      </w:r>
      <w:proofErr w:type="gramEnd"/>
      <w:r>
        <w:t>.</w:t>
      </w:r>
    </w:p>
    <w:p w14:paraId="1D706837" w14:textId="77777777" w:rsidR="001D22E2" w:rsidRDefault="001D22E2" w:rsidP="00F75FC5"/>
    <w:p w14:paraId="5C0AA4CA" w14:textId="77777777" w:rsidR="00F75FC5" w:rsidRDefault="00F75FC5" w:rsidP="00F75FC5"/>
    <w:p w14:paraId="0A92BD84" w14:textId="62D7632A" w:rsidR="00F75FC5" w:rsidRPr="00F75FC5" w:rsidRDefault="00F75FC5" w:rsidP="00F75FC5">
      <w:pPr>
        <w:rPr>
          <w:rStyle w:val="IntensiveHervorhebung"/>
        </w:rPr>
      </w:pPr>
      <w:r w:rsidRPr="00F75FC5">
        <w:rPr>
          <w:rStyle w:val="IntensiveHervorhebung"/>
        </w:rPr>
        <w:t>Kurzer erster Test von MediaPipe</w:t>
      </w:r>
    </w:p>
    <w:p w14:paraId="278EBD2C" w14:textId="3F9CA669" w:rsidR="00FF6327" w:rsidRDefault="00FF6327" w:rsidP="001D22E2">
      <w:r>
        <w:t xml:space="preserve">Als Startpunkt </w:t>
      </w:r>
      <w:r w:rsidRPr="00585C97">
        <w:t xml:space="preserve">wird der Code aus dem Projekt </w:t>
      </w:r>
      <w:r w:rsidRPr="00585C97">
        <w:rPr>
          <w:noProof/>
        </w:rPr>
        <w:fldChar w:fldCharType="begin"/>
      </w:r>
      <w:r>
        <w:rPr>
          <w:noProof/>
        </w:rPr>
        <w:instrText xml:space="preserve"> ADDIN ZOTERO_ITEM CSL_CITATION {"citationID":"dSYXtKUU","properties":{"formattedCitation":"[68]","plainCitation":"[68]","noteIndex":0},"citationItems":[{"id":31,"uris":["http://zotero.org/users/20567757/items/TST8DPRS"],"itemData":{"id":31,"type":"software","abstract":"A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rPr>
          <w:noProof/>
        </w:rPr>
        <w:fldChar w:fldCharType="separate"/>
      </w:r>
      <w:r w:rsidRPr="00A60310">
        <w:t>[68]</w:t>
      </w:r>
      <w:r w:rsidRPr="00585C97">
        <w:rPr>
          <w:noProof/>
        </w:rPr>
        <w:fldChar w:fldCharType="end"/>
      </w:r>
      <w:r>
        <w:rPr>
          <w:noProof/>
        </w:rPr>
        <w:t xml:space="preserve"> </w:t>
      </w:r>
      <w:r w:rsidRPr="00585C97">
        <w:t>übernommen</w:t>
      </w:r>
      <w:r>
        <w:t xml:space="preserve"> da dieser bereits MediaPipe Pose und MediaPipe Hands</w:t>
      </w:r>
      <w:r w:rsidRPr="00585C97">
        <w:t xml:space="preserve"> </w:t>
      </w:r>
      <w:r>
        <w:t xml:space="preserve">erfolgreich nutzt. Er wir </w:t>
      </w:r>
      <w:r w:rsidR="00F75FC5">
        <w:t>zunächst</w:t>
      </w:r>
      <w:r w:rsidR="001D22E2">
        <w:t xml:space="preserve"> unverändert getestet. Als Testmaterial dienen </w:t>
      </w:r>
      <w:r w:rsidR="00F75FC5">
        <w:t>RGB-</w:t>
      </w:r>
      <w:r w:rsidR="001D22E2">
        <w:t>Videoaufnahmen, die mit der Intel RealSense D455 im 3D-Audioraum erstellt wurden.</w:t>
      </w:r>
      <w:r>
        <w:t xml:space="preserve"> </w:t>
      </w:r>
    </w:p>
    <w:p w14:paraId="54E80186" w14:textId="3DA6E9A2" w:rsidR="00FF6327" w:rsidRDefault="00FF6327" w:rsidP="00FF6327">
      <w:pPr>
        <w:tabs>
          <w:tab w:val="left" w:pos="4755"/>
        </w:tabs>
      </w:pPr>
      <w:r>
        <w:tab/>
      </w:r>
    </w:p>
    <w:p w14:paraId="5A48E2BF" w14:textId="77777777" w:rsidR="00FF6327" w:rsidRDefault="001D22E2" w:rsidP="001D22E2">
      <w:r>
        <w:t xml:space="preserve">Die Körpererkennung mit MediaPipe Pose liefert in etwa 98–99 % der Frames, in denen eine Person sichtbar ist, Ergebnisse für die 33 geschätzten Körperlandmarks. Die Positionen </w:t>
      </w:r>
      <w:proofErr w:type="gramStart"/>
      <w:r>
        <w:t>der Landmarks</w:t>
      </w:r>
      <w:proofErr w:type="gramEnd"/>
      <w:r>
        <w:t xml:space="preserve"> erscheinen bei visueller Überprüfung ausreichend präzise für die geplante Anwendung. </w:t>
      </w:r>
    </w:p>
    <w:p w14:paraId="2BC9373D" w14:textId="77777777" w:rsidR="00FF6327" w:rsidRDefault="00FF6327" w:rsidP="001D22E2"/>
    <w:p w14:paraId="69EB4539" w14:textId="0A0484B8" w:rsidR="00672630" w:rsidRPr="00672630" w:rsidRDefault="001D22E2" w:rsidP="001D22E2">
      <w:r w:rsidRPr="001D22E2">
        <w:t>Bei</w:t>
      </w:r>
      <w:r w:rsidR="00FF6327">
        <w:t>m</w:t>
      </w:r>
      <w:r w:rsidRPr="001D22E2">
        <w:t xml:space="preserve"> ersten Testlauf funktioniert die Erkennung des Handskeletts hingegen noch nicht zufriedenstellend. Die Ursache </w:t>
      </w:r>
      <w:r>
        <w:t>und Lösung dafür</w:t>
      </w:r>
      <w:r w:rsidRPr="001D22E2">
        <w:t xml:space="preserve"> werden in Abschnitt </w:t>
      </w:r>
      <w:r>
        <w:fldChar w:fldCharType="begin"/>
      </w:r>
      <w:r>
        <w:instrText xml:space="preserve"> REF _Ref242970316 \r \h </w:instrText>
      </w:r>
      <w:r>
        <w:fldChar w:fldCharType="separate"/>
      </w:r>
      <w:r>
        <w:t>5.4</w:t>
      </w:r>
      <w:r>
        <w:fldChar w:fldCharType="end"/>
      </w:r>
      <w:r w:rsidRPr="001D22E2">
        <w:t xml:space="preserve"> näher erläutert.</w:t>
      </w:r>
    </w:p>
    <w:p w14:paraId="1FA89D36" w14:textId="77777777" w:rsidR="00B22D80" w:rsidRDefault="00B22D80" w:rsidP="00B22D80">
      <w:pPr>
        <w:pStyle w:val="berschrift2"/>
        <w:rPr>
          <w:noProof/>
        </w:rPr>
      </w:pPr>
      <w:r>
        <w:rPr>
          <w:noProof/>
        </w:rPr>
        <w:t>Erkennung der Raumrichtung</w:t>
      </w:r>
      <w:bookmarkEnd w:id="197"/>
    </w:p>
    <w:p w14:paraId="443055F4" w14:textId="4E625E71" w:rsidR="00C6720A" w:rsidRPr="00C6720A" w:rsidRDefault="00C6720A" w:rsidP="00C6720A">
      <w:pPr>
        <w:pStyle w:val="berschrift3"/>
      </w:pPr>
      <w:bookmarkStart w:id="198" w:name="_Toc242780622"/>
      <w:r>
        <w:t>Hand- und Schulterposition</w:t>
      </w:r>
      <w:bookmarkEnd w:id="198"/>
    </w:p>
    <w:p w14:paraId="56D6783F" w14:textId="531C50E8" w:rsidR="00826E25" w:rsidRDefault="00B22D80" w:rsidP="00B22D80">
      <w:r>
        <w:t xml:space="preserve">Für die </w:t>
      </w:r>
      <w:r w:rsidR="00C6720A">
        <w:t>Erkennung</w:t>
      </w:r>
      <w:r>
        <w:t xml:space="preserve"> der Raumrichtung muss grundsätzlich erstmal der zeigende Arm erkannt werden. Bzw. die Position von Schulter und dem Handzentrum.</w:t>
      </w:r>
      <w:r w:rsidR="00E54FF5">
        <w:t xml:space="preserve"> M</w:t>
      </w:r>
      <w:r w:rsidR="005A5D91">
        <w:t>e</w:t>
      </w:r>
      <w:r w:rsidR="00E54FF5">
        <w:t xml:space="preserve">diaPipe Pose beinhaltet in seinen Landmark-Resultaten vier Landmarks für jede Hand und auch je eine Schulter-Landmarke. Das Handzentrum wird </w:t>
      </w:r>
      <w:r w:rsidR="00F75FC5">
        <w:t xml:space="preserve">für dieses Projekt </w:t>
      </w:r>
      <w:r w:rsidR="00E54FF5">
        <w:t>durch die Mitte der äußeren beiden Hand-Landmarks</w:t>
      </w:r>
      <w:r w:rsidR="004D70C8">
        <w:t xml:space="preserve"> (kleinen Fingers und Zeigefingeransatz)</w:t>
      </w:r>
      <w:r w:rsidR="00E54FF5">
        <w:t xml:space="preserve"> definiert. Sollte MediaPipe Hands im späteren Verarbeitungsverlauf eine valide Hand in dieser Nähe erkennen, wird das Handzentrum </w:t>
      </w:r>
      <w:r w:rsidR="005A5D91">
        <w:t>überschrieben</w:t>
      </w:r>
      <w:r w:rsidR="00E54FF5">
        <w:t xml:space="preserve">. Die </w:t>
      </w:r>
      <w:r w:rsidR="00C6720A">
        <w:t xml:space="preserve">erwartungsgemäß präziseren </w:t>
      </w:r>
      <w:r w:rsidR="00C6720A">
        <w:lastRenderedPageBreak/>
        <w:t xml:space="preserve">Positionsdaten aus der separaten Handdetektion werden dann </w:t>
      </w:r>
      <w:r w:rsidR="00F75FC5">
        <w:t xml:space="preserve">für das Handzentrum </w:t>
      </w:r>
      <w:r w:rsidR="00C6720A">
        <w:t xml:space="preserve">verwändet (Landmarke 5 und 17, siehe </w:t>
      </w:r>
      <w:r w:rsidR="00C6720A">
        <w:fldChar w:fldCharType="begin"/>
      </w:r>
      <w:r w:rsidR="00C6720A">
        <w:instrText xml:space="preserve"> REF _Ref241577159 \h </w:instrText>
      </w:r>
      <w:r w:rsidR="00C6720A">
        <w:fldChar w:fldCharType="separate"/>
      </w:r>
      <w:r w:rsidR="00C6720A" w:rsidRPr="00585C97">
        <w:t xml:space="preserve">Figure </w:t>
      </w:r>
      <w:r w:rsidR="00C6720A">
        <w:rPr>
          <w:noProof/>
        </w:rPr>
        <w:t>7</w:t>
      </w:r>
      <w:r w:rsidR="00C6720A">
        <w:fldChar w:fldCharType="end"/>
      </w:r>
      <w:r w:rsidR="00C6720A">
        <w:t>).</w:t>
      </w:r>
      <w:r w:rsidR="008F609D">
        <w:t xml:space="preserve"> Zunächst werden jedoch nur d</w:t>
      </w:r>
      <w:r w:rsidR="00826E25" w:rsidRPr="00826E25">
        <w:t xml:space="preserve">ie Bildlandmarks </w:t>
      </w:r>
      <w:r w:rsidR="008F609D">
        <w:t>und</w:t>
      </w:r>
      <w:r w:rsidR="00826E25" w:rsidRPr="00826E25">
        <w:t xml:space="preserve"> World-Landmarks</w:t>
      </w:r>
      <w:r w:rsidR="008F609D">
        <w:t xml:space="preserve"> von MediaPipe Pose gespeichert.</w:t>
      </w:r>
    </w:p>
    <w:p w14:paraId="5A8B5BC3" w14:textId="4924E991" w:rsidR="00B22D80" w:rsidRDefault="00F41F83" w:rsidP="00F41F83">
      <w:pPr>
        <w:pStyle w:val="berschrift3"/>
      </w:pPr>
      <w:bookmarkStart w:id="199" w:name="_Toc242780623"/>
      <w:r>
        <w:t>3D-Raum-Koordinaten</w:t>
      </w:r>
      <w:bookmarkEnd w:id="199"/>
    </w:p>
    <w:p w14:paraId="60468043" w14:textId="7DE6E798" w:rsidR="00F41F83" w:rsidRDefault="00F41F83" w:rsidP="00F41F83">
      <w:r>
        <w:t xml:space="preserve">Für die Berechnung der Zeige- und dann der Raumrichtung ist eine möglichst exakte 3D-Position der Schulter und Hand (Handzentrum) im Raum nötig. Für die Ermittlung der dreidimensionalen Raumkoordinaten </w:t>
      </w:r>
      <w:r w:rsidR="00245501">
        <w:t>wurden</w:t>
      </w:r>
      <w:r>
        <w:t xml:space="preserve"> </w:t>
      </w:r>
      <w:r w:rsidR="00245501">
        <w:t xml:space="preserve">zunächst </w:t>
      </w:r>
      <w:proofErr w:type="gramStart"/>
      <w:r w:rsidR="00245501">
        <w:t xml:space="preserve">die </w:t>
      </w:r>
      <w:r w:rsidR="008F609D" w:rsidRPr="00826E25">
        <w:t>World-Landmarks</w:t>
      </w:r>
      <w:proofErr w:type="gramEnd"/>
      <w:r w:rsidR="008F609D">
        <w:t xml:space="preserve"> </w:t>
      </w:r>
      <w:r w:rsidR="00245501">
        <w:t xml:space="preserve">(siehe, </w:t>
      </w:r>
      <w:r w:rsidR="00245501">
        <w:fldChar w:fldCharType="begin"/>
      </w:r>
      <w:r w:rsidR="00245501">
        <w:instrText xml:space="preserve"> REF Landmarks \h </w:instrText>
      </w:r>
      <w:r w:rsidR="00245501">
        <w:fldChar w:fldCharType="separate"/>
      </w:r>
      <w:r w:rsidR="00245501" w:rsidRPr="00977D5B">
        <w:rPr>
          <w:rStyle w:val="IntensiveHervorhebung"/>
        </w:rPr>
        <w:t>Landmarks</w:t>
      </w:r>
      <w:r w:rsidR="00245501" w:rsidRPr="00245501">
        <w:t xml:space="preserve"> </w:t>
      </w:r>
      <w:r w:rsidR="00245501">
        <w:t>in Abschnitt</w:t>
      </w:r>
      <w:r w:rsidR="00245501">
        <w:fldChar w:fldCharType="end"/>
      </w:r>
      <w:r w:rsidR="00245501">
        <w:t xml:space="preserve"> </w:t>
      </w:r>
      <w:r w:rsidR="00245501">
        <w:fldChar w:fldCharType="begin"/>
      </w:r>
      <w:r w:rsidR="00245501">
        <w:instrText xml:space="preserve"> REF _Ref241581023 \r \h </w:instrText>
      </w:r>
      <w:r w:rsidR="00245501">
        <w:fldChar w:fldCharType="separate"/>
      </w:r>
      <w:r w:rsidR="00245501">
        <w:t>2.5.1</w:t>
      </w:r>
      <w:r w:rsidR="00245501">
        <w:fldChar w:fldCharType="end"/>
      </w:r>
      <w:r w:rsidR="00245501">
        <w:t>) genutzt. Mit diesen wurden Tests durchgeführt eine Winkelgenauigkeit von etwa 45° konnte erzielt werden. Mehr dazu im Anhang</w:t>
      </w:r>
      <w:r w:rsidR="00E71A4C">
        <w:t xml:space="preserve"> unter </w:t>
      </w:r>
      <w:r w:rsidR="00E71A4C" w:rsidRPr="00E71A4C">
        <w:rPr>
          <w:rStyle w:val="KapitelReferenzZchn"/>
        </w:rPr>
        <w:fldChar w:fldCharType="begin"/>
      </w:r>
      <w:r w:rsidR="00E71A4C" w:rsidRPr="00E71A4C">
        <w:rPr>
          <w:rStyle w:val="KapitelReferenzZchn"/>
        </w:rPr>
        <w:instrText xml:space="preserve"> REF _Ref241582172 \h </w:instrText>
      </w:r>
      <w:r w:rsidR="00E71A4C">
        <w:rPr>
          <w:rStyle w:val="KapitelReferenzZchn"/>
        </w:rPr>
        <w:instrText xml:space="preserve"> \* MERGEFORMAT </w:instrText>
      </w:r>
      <w:r w:rsidR="00E71A4C" w:rsidRPr="00E71A4C">
        <w:rPr>
          <w:rStyle w:val="KapitelReferenzZchn"/>
        </w:rPr>
      </w:r>
      <w:r w:rsidR="00E71A4C" w:rsidRPr="00E71A4C">
        <w:rPr>
          <w:rStyle w:val="KapitelReferenzZchn"/>
        </w:rPr>
        <w:fldChar w:fldCharType="separate"/>
      </w:r>
      <w:r w:rsidR="008F609D" w:rsidRPr="008F609D">
        <w:rPr>
          <w:rStyle w:val="KapitelReferenzZchn"/>
        </w:rPr>
        <w:t xml:space="preserve">3D-Raum-Koordinaten mit MediaPipe </w:t>
      </w:r>
      <w:proofErr w:type="spellStart"/>
      <w:r w:rsidR="008F609D" w:rsidRPr="008F609D">
        <w:rPr>
          <w:rStyle w:val="KapitelReferenzZchn"/>
        </w:rPr>
        <w:t>world</w:t>
      </w:r>
      <w:proofErr w:type="spellEnd"/>
      <w:r w:rsidR="008F609D" w:rsidRPr="008F609D">
        <w:rPr>
          <w:rStyle w:val="KapitelReferenzZchn"/>
        </w:rPr>
        <w:t xml:space="preserve"> Landmarks</w:t>
      </w:r>
      <w:r w:rsidR="00E71A4C" w:rsidRPr="00E71A4C">
        <w:rPr>
          <w:rStyle w:val="KapitelReferenzZchn"/>
        </w:rPr>
        <w:fldChar w:fldCharType="end"/>
      </w:r>
      <w:r w:rsidR="00E71A4C" w:rsidRPr="00E71A4C">
        <w:rPr>
          <w:rStyle w:val="KapitelReferenzZchn"/>
        </w:rPr>
        <w:fldChar w:fldCharType="begin"/>
      </w:r>
      <w:r w:rsidR="00E71A4C" w:rsidRPr="00E71A4C">
        <w:rPr>
          <w:rStyle w:val="KapitelReferenzZchn"/>
        </w:rPr>
        <w:instrText xml:space="preserve"> REF _Ref241581534 \h </w:instrText>
      </w:r>
      <w:r w:rsidR="00E71A4C">
        <w:rPr>
          <w:rStyle w:val="KapitelReferenzZchn"/>
        </w:rPr>
        <w:instrText xml:space="preserve"> \* MERGEFORMAT </w:instrText>
      </w:r>
      <w:r w:rsidR="00E71A4C" w:rsidRPr="00E71A4C">
        <w:rPr>
          <w:rStyle w:val="KapitelReferenzZchn"/>
        </w:rPr>
      </w:r>
      <w:r w:rsidR="00E71A4C" w:rsidRPr="00E71A4C">
        <w:rPr>
          <w:rStyle w:val="KapitelReferenzZchn"/>
        </w:rPr>
        <w:fldChar w:fldCharType="separate"/>
      </w:r>
      <w:r w:rsidR="00E71A4C" w:rsidRPr="00E71A4C">
        <w:rPr>
          <w:rStyle w:val="KapitelReferenzZchn"/>
        </w:rPr>
        <w:fldChar w:fldCharType="end"/>
      </w:r>
      <w:r w:rsidR="00245501">
        <w:t>.</w:t>
      </w:r>
      <w:r w:rsidR="00E71A4C">
        <w:t xml:space="preserve"> </w:t>
      </w:r>
    </w:p>
    <w:p w14:paraId="1B07A221" w14:textId="77777777" w:rsidR="00E71A4C" w:rsidRDefault="00E71A4C" w:rsidP="00F41F83"/>
    <w:p w14:paraId="600F589B" w14:textId="2AC1A15D" w:rsidR="00E71A4C" w:rsidRDefault="00E71A4C" w:rsidP="00F41F83">
      <w:r>
        <w:t xml:space="preserve">Für die Berechnung der Raumkoordinaten werden die relativen Bild-Koordinaten der MediaPipe Bild-Landmarks (siehe, </w:t>
      </w:r>
      <w:r>
        <w:fldChar w:fldCharType="begin"/>
      </w:r>
      <w:r>
        <w:instrText xml:space="preserve"> REF Landmarks \h </w:instrText>
      </w:r>
      <w:r>
        <w:fldChar w:fldCharType="separate"/>
      </w:r>
      <w:r w:rsidRPr="00977D5B">
        <w:rPr>
          <w:rStyle w:val="IntensiveHervorhebung"/>
        </w:rPr>
        <w:t>Landmarks</w:t>
      </w:r>
      <w:r w:rsidRPr="00245501">
        <w:t xml:space="preserve"> </w:t>
      </w:r>
      <w:r>
        <w:t>in Abschnitt</w:t>
      </w:r>
      <w:r>
        <w:fldChar w:fldCharType="end"/>
      </w:r>
      <w:r>
        <w:t xml:space="preserve"> </w:t>
      </w:r>
      <w:r>
        <w:fldChar w:fldCharType="begin"/>
      </w:r>
      <w:r>
        <w:instrText xml:space="preserve"> REF _Ref241581023 \r \h </w:instrText>
      </w:r>
      <w:r>
        <w:fldChar w:fldCharType="separate"/>
      </w:r>
      <w:r>
        <w:t>2.5.1</w:t>
      </w:r>
      <w:r>
        <w:fldChar w:fldCharType="end"/>
      </w:r>
      <w:r>
        <w:t>) zusammen mit der Tiefeninformation der RealSense-Kamera genutzt.</w:t>
      </w:r>
      <w:r w:rsidR="008B2495">
        <w:t xml:space="preserve"> </w:t>
      </w:r>
      <w:r>
        <w:t>Der Ansatz mittels</w:t>
      </w:r>
      <w:r w:rsidR="008B2495">
        <w:t xml:space="preserve"> </w:t>
      </w:r>
      <w:r w:rsidR="008F609D" w:rsidRPr="00826E25">
        <w:t>World-Landmarks</w:t>
      </w:r>
      <w:r>
        <w:t xml:space="preserve"> wurde dennoch in der Gestensteuerung implementiert gelassen, dieser wird automatisch verwändet sollte eine 2D-Kamera ohne Tiefensensoren angeschlossen werden.</w:t>
      </w:r>
    </w:p>
    <w:p w14:paraId="6709D547" w14:textId="77777777" w:rsidR="008B2495" w:rsidRDefault="008B2495" w:rsidP="00F41F83"/>
    <w:p w14:paraId="1238335D" w14:textId="7BCB47BF" w:rsidR="00430E20" w:rsidRDefault="00430E20" w:rsidP="00F41F83">
      <w:r>
        <w:t>Das Vorgehen zur Raumkoordinatenermittlung mittels Tiefensensor ist wie folgt:</w:t>
      </w:r>
    </w:p>
    <w:p w14:paraId="7719A40C" w14:textId="4AAB6689" w:rsidR="0012771F" w:rsidRDefault="0012771F" w:rsidP="0012771F">
      <w:pPr>
        <w:pStyle w:val="Stichpunkte1"/>
        <w:numPr>
          <w:ilvl w:val="0"/>
          <w:numId w:val="0"/>
        </w:numPr>
        <w:ind w:left="720" w:hanging="360"/>
      </w:pPr>
    </w:p>
    <w:p w14:paraId="277EB660" w14:textId="47B275A4" w:rsidR="0012771F" w:rsidRDefault="0012771F" w:rsidP="0012771F">
      <w:pPr>
        <w:pStyle w:val="Stichpunkte1"/>
      </w:pPr>
      <w:r>
        <w:t xml:space="preserve">mit der RealSense-Treibersoftware wird ein Kameraframe eingelesen, dieser beinhaltet ein Objekt für den RGB-Frame und eins für den Tiefenframe. </w:t>
      </w:r>
    </w:p>
    <w:p w14:paraId="3BBC7024" w14:textId="77777777" w:rsidR="00430E20" w:rsidRDefault="00430E20" w:rsidP="00430E20"/>
    <w:p w14:paraId="4726F570" w14:textId="2B8996E1" w:rsidR="00430E20" w:rsidRDefault="00430E20" w:rsidP="00430E20">
      <w:pPr>
        <w:pStyle w:val="Stichpunkte1"/>
      </w:pPr>
      <w:r>
        <w:t xml:space="preserve">MediaPipe verarbeitet </w:t>
      </w:r>
      <w:r w:rsidR="0012771F">
        <w:t>den</w:t>
      </w:r>
      <w:r>
        <w:t xml:space="preserve"> RGB-</w:t>
      </w:r>
      <w:r w:rsidR="0012771F">
        <w:t>Frame</w:t>
      </w:r>
      <w:r>
        <w:t xml:space="preserve"> und gibt die relativen Bild-Koordinaten in seinen Bild-Landmarks aus</w:t>
      </w:r>
    </w:p>
    <w:p w14:paraId="61EC2344" w14:textId="77777777" w:rsidR="00430E20" w:rsidRDefault="00430E20" w:rsidP="00430E20">
      <w:pPr>
        <w:pStyle w:val="Stichpunkte1"/>
        <w:numPr>
          <w:ilvl w:val="0"/>
          <w:numId w:val="0"/>
        </w:numPr>
        <w:ind w:left="720" w:hanging="360"/>
      </w:pPr>
    </w:p>
    <w:p w14:paraId="3337BFD5" w14:textId="08B31AF7" w:rsidR="00430E20" w:rsidRDefault="008F609D" w:rsidP="0012771F">
      <w:pPr>
        <w:pStyle w:val="Stichpunkte1"/>
      </w:pPr>
      <w:r>
        <w:t>d</w:t>
      </w:r>
      <w:r w:rsidR="00430E20">
        <w:t>iese relativen Koordinaten werden mit den Frame-Dimensionen multipliziert, um Pixel-Koordinaten zu erhalten.</w:t>
      </w:r>
    </w:p>
    <w:p w14:paraId="3ED09871" w14:textId="77777777" w:rsidR="0012771F" w:rsidRDefault="0012771F" w:rsidP="0012771F">
      <w:pPr>
        <w:pStyle w:val="Stichpunkte1"/>
        <w:numPr>
          <w:ilvl w:val="0"/>
          <w:numId w:val="0"/>
        </w:numPr>
        <w:ind w:left="360"/>
      </w:pPr>
    </w:p>
    <w:p w14:paraId="7CC71AA7" w14:textId="2324E520" w:rsidR="00430E20" w:rsidRDefault="00430E20" w:rsidP="008F609D">
      <w:pPr>
        <w:pStyle w:val="Stichpunkte1"/>
      </w:pPr>
      <w:r>
        <w:t>die Pixelpositionen des Tiefenbilds werden mit denen des RGB-Bild</w:t>
      </w:r>
      <w:r w:rsidR="008F609D">
        <w:t>s</w:t>
      </w:r>
      <w:r>
        <w:t xml:space="preserve"> synchronisier</w:t>
      </w:r>
      <w:r w:rsidR="008F609D">
        <w:t>t</w:t>
      </w:r>
      <w:r w:rsidR="00B5320B">
        <w:t xml:space="preserve"> (siehe dazu auch </w:t>
      </w:r>
      <w:r w:rsidR="00B5320B">
        <w:fldChar w:fldCharType="begin"/>
      </w:r>
      <w:r w:rsidR="00B5320B">
        <w:instrText xml:space="preserve"> REF Alignment \h </w:instrText>
      </w:r>
      <w:r w:rsidR="00B5320B">
        <w:fldChar w:fldCharType="separate"/>
      </w:r>
      <w:r w:rsidR="00B5320B" w:rsidRPr="009461F2">
        <w:rPr>
          <w:rStyle w:val="IntensiveHervorhebung"/>
        </w:rPr>
        <w:t>Alignment</w:t>
      </w:r>
      <w:r w:rsidR="00B5320B">
        <w:rPr>
          <w:rStyle w:val="IntensiveHervorhebung"/>
        </w:rPr>
        <w:t xml:space="preserve"> für 3D-Koordinaten</w:t>
      </w:r>
      <w:r w:rsidR="00B5320B">
        <w:fldChar w:fldCharType="end"/>
      </w:r>
      <w:r w:rsidR="00B5320B">
        <w:t xml:space="preserve"> im Abschnitt </w:t>
      </w:r>
      <w:r w:rsidR="00B5320B">
        <w:fldChar w:fldCharType="begin"/>
      </w:r>
      <w:r w:rsidR="00B5320B">
        <w:instrText xml:space="preserve"> REF _Ref241503350 \r \h </w:instrText>
      </w:r>
      <w:r w:rsidR="00B5320B">
        <w:fldChar w:fldCharType="separate"/>
      </w:r>
      <w:r w:rsidR="00B5320B">
        <w:t>2.9</w:t>
      </w:r>
      <w:r w:rsidR="00B5320B">
        <w:fldChar w:fldCharType="end"/>
      </w:r>
      <w:r w:rsidR="00B5320B">
        <w:t>)</w:t>
      </w:r>
      <w:r>
        <w:t>. Dazu wird</w:t>
      </w:r>
      <w:r w:rsidR="0012771F">
        <w:t xml:space="preserve"> über die Treibersoftware</w:t>
      </w:r>
      <w:r>
        <w:t xml:space="preserve"> ein </w:t>
      </w:r>
      <w:r w:rsidRPr="008F609D">
        <w:rPr>
          <w:rFonts w:ascii="Courier New" w:hAnsi="Courier New"/>
          <w:sz w:val="21"/>
          <w:szCs w:val="24"/>
        </w:rPr>
        <w:t>pyrealsense2.align</w:t>
      </w:r>
      <w:r>
        <w:t xml:space="preserve"> Objekt erstellt. </w:t>
      </w:r>
    </w:p>
    <w:p w14:paraId="7D56756C" w14:textId="77777777" w:rsidR="00430E20" w:rsidRDefault="00430E20" w:rsidP="00430E20">
      <w:pPr>
        <w:pStyle w:val="Listenabsatz"/>
      </w:pPr>
    </w:p>
    <w:p w14:paraId="78E39AB4" w14:textId="43499D32" w:rsidR="00430E20" w:rsidRDefault="00430E20" w:rsidP="00430E20">
      <w:pPr>
        <w:pStyle w:val="Stichpunkte1"/>
      </w:pPr>
      <w:r>
        <w:t xml:space="preserve">die RGB-Pixelkoordinaten aus MediaPipe können jetzt auf die entsprechende Stelle im Tiefenbild zeigen. Das Tiefenbild Objekt der Treibersoftware hat eine </w:t>
      </w:r>
      <w:proofErr w:type="spellStart"/>
      <w:r w:rsidRPr="008F609D">
        <w:rPr>
          <w:rFonts w:ascii="Courier New" w:hAnsi="Courier New"/>
          <w:sz w:val="21"/>
          <w:szCs w:val="24"/>
        </w:rPr>
        <w:t>get_</w:t>
      </w:r>
      <w:proofErr w:type="gramStart"/>
      <w:r w:rsidRPr="008F609D">
        <w:rPr>
          <w:rFonts w:ascii="Courier New" w:hAnsi="Courier New"/>
          <w:sz w:val="21"/>
          <w:szCs w:val="24"/>
        </w:rPr>
        <w:t>distance</w:t>
      </w:r>
      <w:proofErr w:type="spellEnd"/>
      <w:r w:rsidR="008F609D">
        <w:rPr>
          <w:rFonts w:ascii="Courier New" w:hAnsi="Courier New"/>
          <w:sz w:val="21"/>
          <w:szCs w:val="24"/>
        </w:rPr>
        <w:t>(</w:t>
      </w:r>
      <w:proofErr w:type="gramEnd"/>
      <w:r w:rsidR="008F609D">
        <w:rPr>
          <w:rFonts w:ascii="Courier New" w:hAnsi="Courier New"/>
          <w:sz w:val="21"/>
          <w:szCs w:val="24"/>
        </w:rPr>
        <w:t>)</w:t>
      </w:r>
      <w:r w:rsidRPr="008D5BE5">
        <w:rPr>
          <w:rStyle w:val="SchwacheHervorhebung"/>
        </w:rPr>
        <w:t xml:space="preserve"> </w:t>
      </w:r>
      <w:r>
        <w:t xml:space="preserve">Methode, mit dieser wird </w:t>
      </w:r>
      <w:r w:rsidR="0014202D">
        <w:t>die</w:t>
      </w:r>
      <w:r>
        <w:t xml:space="preserve"> entsprechend</w:t>
      </w:r>
      <w:r w:rsidR="008F609D">
        <w:t>e</w:t>
      </w:r>
      <w:r>
        <w:t xml:space="preserve"> Tiefeninformation </w:t>
      </w:r>
      <w:r w:rsidR="008F609D">
        <w:t>eines</w:t>
      </w:r>
      <w:r>
        <w:t xml:space="preserve"> Bildpunktes ermittelt.</w:t>
      </w:r>
    </w:p>
    <w:p w14:paraId="4EB2EFF0" w14:textId="77777777" w:rsidR="00430E20" w:rsidRPr="008D5BE5" w:rsidRDefault="00430E20" w:rsidP="00430E20">
      <w:pPr>
        <w:pStyle w:val="Stichpunkte1"/>
        <w:numPr>
          <w:ilvl w:val="0"/>
          <w:numId w:val="0"/>
        </w:numPr>
      </w:pPr>
    </w:p>
    <w:p w14:paraId="158FCAA9" w14:textId="0AAD31C7" w:rsidR="0012771F" w:rsidRDefault="008F609D" w:rsidP="00430E20">
      <w:pPr>
        <w:pStyle w:val="Stichpunkte1"/>
      </w:pPr>
      <w:r>
        <w:t>d</w:t>
      </w:r>
      <w:r w:rsidR="00430E20">
        <w:t xml:space="preserve">ie </w:t>
      </w:r>
      <w:r w:rsidR="00E6203A">
        <w:t>X-Y</w:t>
      </w:r>
      <w:r w:rsidR="00430E20">
        <w:t xml:space="preserve">-Pixelkoordinaten und die </w:t>
      </w:r>
      <w:r w:rsidR="00E6203A">
        <w:t>Z</w:t>
      </w:r>
      <w:r w:rsidR="00430E20">
        <w:t xml:space="preserve">-Tiefeninformation </w:t>
      </w:r>
      <w:r w:rsidR="0014202D">
        <w:t>werden</w:t>
      </w:r>
      <w:r w:rsidR="00430E20">
        <w:t xml:space="preserve"> unter Kenntnis </w:t>
      </w:r>
      <w:r w:rsidR="0014202D">
        <w:t xml:space="preserve">der </w:t>
      </w:r>
      <w:r w:rsidR="00430E20">
        <w:t>synchronisierten intrinsischen Kameraparameter in 3D-Kamerakoordinaten umgerechnet.</w:t>
      </w:r>
      <w:r w:rsidR="0012771F">
        <w:t xml:space="preserve"> </w:t>
      </w:r>
      <w:r w:rsidR="00430E20" w:rsidRPr="00877AAD">
        <w:t>Dazu dient die Funktion</w:t>
      </w:r>
      <w:r w:rsidR="0012771F">
        <w:t>:</w:t>
      </w:r>
    </w:p>
    <w:p w14:paraId="41ABB077" w14:textId="5D90CBF1" w:rsidR="00430E20" w:rsidRPr="0012771F" w:rsidRDefault="00430E20" w:rsidP="0012771F">
      <w:pPr>
        <w:pStyle w:val="Stichpunkte1"/>
        <w:numPr>
          <w:ilvl w:val="0"/>
          <w:numId w:val="0"/>
        </w:numPr>
        <w:rPr>
          <w:lang w:val="en-US"/>
        </w:rPr>
      </w:pPr>
      <w:r w:rsidRPr="0012771F">
        <w:rPr>
          <w:lang w:val="en-US"/>
        </w:rPr>
        <w:t xml:space="preserve"> </w:t>
      </w:r>
      <w:r w:rsidR="0012771F">
        <w:rPr>
          <w:lang w:val="en-US"/>
        </w:rPr>
        <w:tab/>
      </w:r>
      <w:r w:rsidRPr="0012771F">
        <w:rPr>
          <w:rFonts w:ascii="Courier New" w:hAnsi="Courier New"/>
          <w:sz w:val="21"/>
          <w:szCs w:val="24"/>
          <w:lang w:val="en-US"/>
        </w:rPr>
        <w:t>pyrealsense2.rs2_deproject_pixel_to_</w:t>
      </w:r>
      <w:proofErr w:type="gramStart"/>
      <w:r w:rsidRPr="0012771F">
        <w:rPr>
          <w:rFonts w:ascii="Courier New" w:hAnsi="Courier New"/>
          <w:sz w:val="21"/>
          <w:szCs w:val="24"/>
          <w:lang w:val="en-US"/>
        </w:rPr>
        <w:t>point</w:t>
      </w:r>
      <w:r w:rsidR="0012771F" w:rsidRPr="0012771F">
        <w:rPr>
          <w:rFonts w:ascii="Courier New" w:hAnsi="Courier New"/>
          <w:sz w:val="21"/>
          <w:szCs w:val="24"/>
          <w:lang w:val="en-US"/>
        </w:rPr>
        <w:t>(</w:t>
      </w:r>
      <w:proofErr w:type="gramEnd"/>
      <w:r w:rsidR="0012771F" w:rsidRPr="0012771F">
        <w:rPr>
          <w:rFonts w:ascii="Courier New" w:hAnsi="Courier New"/>
          <w:sz w:val="21"/>
          <w:szCs w:val="24"/>
          <w:lang w:val="en-US"/>
        </w:rPr>
        <w:t>)</w:t>
      </w:r>
      <w:r w:rsidRPr="0012771F">
        <w:rPr>
          <w:lang w:val="en-US"/>
        </w:rPr>
        <w:t>.</w:t>
      </w:r>
    </w:p>
    <w:p w14:paraId="729D9CBE" w14:textId="77777777" w:rsidR="00430E20" w:rsidRPr="0012771F" w:rsidRDefault="00430E20" w:rsidP="00430E20">
      <w:pPr>
        <w:pStyle w:val="Stichpunkte1"/>
        <w:numPr>
          <w:ilvl w:val="0"/>
          <w:numId w:val="0"/>
        </w:numPr>
        <w:ind w:left="360"/>
        <w:rPr>
          <w:lang w:val="en-US"/>
        </w:rPr>
      </w:pPr>
    </w:p>
    <w:p w14:paraId="6E40C900" w14:textId="70C8D399" w:rsidR="005328F3" w:rsidRDefault="008F609D" w:rsidP="000966CB">
      <w:pPr>
        <w:pStyle w:val="Stichpunkte1"/>
      </w:pPr>
      <w:r>
        <w:t>d</w:t>
      </w:r>
      <w:r w:rsidR="00430E20">
        <w:t xml:space="preserve">ie Kamerakoordinaten sind jetzt bereits in der Einheit Meter. Sie werden schlussendlich noch über </w:t>
      </w:r>
      <w:r w:rsidR="0014202D">
        <w:t>die</w:t>
      </w:r>
      <w:r w:rsidR="00430E20">
        <w:t xml:space="preserve"> Kameraposition und </w:t>
      </w:r>
      <w:r w:rsidR="007721A8">
        <w:t xml:space="preserve">ggf. </w:t>
      </w:r>
      <w:r w:rsidR="00430E20">
        <w:t xml:space="preserve">-neigung zu Raumkoordinaten verrechnet, siehe dazu </w:t>
      </w:r>
      <w:r w:rsidR="00430E20" w:rsidRPr="007721A8">
        <w:t xml:space="preserve">auch </w:t>
      </w:r>
      <w:r w:rsidR="00C843E4">
        <w:rPr>
          <w:rStyle w:val="KapitelReferenzZchn"/>
        </w:rPr>
        <w:fldChar w:fldCharType="begin"/>
      </w:r>
      <w:r w:rsidR="00C843E4">
        <w:instrText xml:space="preserve"> REF _Ref241610697 \h </w:instrText>
      </w:r>
      <w:r w:rsidR="005328F3">
        <w:rPr>
          <w:rStyle w:val="KapitelReferenzZchn"/>
        </w:rPr>
        <w:instrText xml:space="preserve"> \* MERGEFORMAT </w:instrText>
      </w:r>
      <w:r w:rsidR="00C843E4">
        <w:rPr>
          <w:rStyle w:val="KapitelReferenzZchn"/>
        </w:rPr>
      </w:r>
      <w:r w:rsidR="00C843E4">
        <w:rPr>
          <w:rStyle w:val="KapitelReferenzZchn"/>
        </w:rPr>
        <w:fldChar w:fldCharType="separate"/>
      </w:r>
      <w:r w:rsidR="00C843E4">
        <w:t xml:space="preserve">Formel </w:t>
      </w:r>
      <w:r w:rsidR="00C843E4">
        <w:rPr>
          <w:noProof/>
        </w:rPr>
        <w:t>9</w:t>
      </w:r>
      <w:r w:rsidR="00C843E4">
        <w:rPr>
          <w:rStyle w:val="KapitelReferenzZchn"/>
        </w:rPr>
        <w:fldChar w:fldCharType="end"/>
      </w:r>
      <w:r w:rsidR="002614BE">
        <w:t xml:space="preserve">  </w:t>
      </w:r>
      <w:r w:rsidR="002614BE">
        <w:fldChar w:fldCharType="begin"/>
      </w:r>
      <w:r w:rsidR="002614BE">
        <w:instrText xml:space="preserve"> REF umrechnung_koordinatensysteme \h </w:instrText>
      </w:r>
      <w:r w:rsidR="002614BE">
        <w:fldChar w:fldCharType="separate"/>
      </w:r>
      <w:r w:rsidR="002614BE">
        <w:rPr>
          <w:rStyle w:val="IntensiveHervorhebung"/>
        </w:rPr>
        <w:t>Umrechnung von K</w:t>
      </w:r>
      <w:r w:rsidR="002614BE" w:rsidRPr="00C843E4">
        <w:rPr>
          <w:rStyle w:val="IntensiveHervorhebung"/>
        </w:rPr>
        <w:t>oordinaten</w:t>
      </w:r>
      <w:r w:rsidR="002614BE">
        <w:rPr>
          <w:rStyle w:val="IntensiveHervorhebung"/>
        </w:rPr>
        <w:t xml:space="preserve">systemen </w:t>
      </w:r>
      <w:r w:rsidR="002614BE">
        <w:t xml:space="preserve">im Abschnitt </w:t>
      </w:r>
      <w:r w:rsidR="002614BE">
        <w:fldChar w:fldCharType="begin"/>
      </w:r>
      <w:r w:rsidR="002614BE">
        <w:instrText xml:space="preserve"> REF _Ref241611327 \r \h </w:instrText>
      </w:r>
      <w:r w:rsidR="002614BE">
        <w:fldChar w:fldCharType="separate"/>
      </w:r>
      <w:r w:rsidR="002614BE">
        <w:t>2.10</w:t>
      </w:r>
      <w:r w:rsidR="002614BE">
        <w:fldChar w:fldCharType="end"/>
      </w:r>
      <w:r w:rsidR="002614BE">
        <w:t>.</w:t>
      </w:r>
      <w:r w:rsidR="000966CB">
        <w:t xml:space="preserve"> </w:t>
      </w:r>
      <w:r w:rsidR="002614BE">
        <w:fldChar w:fldCharType="end"/>
      </w:r>
      <w:r w:rsidR="005328F3">
        <w:t xml:space="preserve">Die Kamera </w:t>
      </w:r>
      <w:r w:rsidR="0012771F">
        <w:t xml:space="preserve">ist </w:t>
      </w:r>
      <w:r w:rsidR="005328F3">
        <w:t xml:space="preserve">nicht </w:t>
      </w:r>
      <w:r w:rsidR="000966CB">
        <w:t>r</w:t>
      </w:r>
      <w:r w:rsidR="005328F3">
        <w:t xml:space="preserve">otiert und gerade </w:t>
      </w:r>
      <w:r w:rsidR="005328F3">
        <w:lastRenderedPageBreak/>
        <w:t xml:space="preserve">ausgerichtet, somit ist nur die Position der Kamera relativ zur Raummitte zu </w:t>
      </w:r>
      <w:r w:rsidR="000966CB">
        <w:t>addieren</w:t>
      </w:r>
      <w:r w:rsidR="005328F3">
        <w:t xml:space="preserve">. </w:t>
      </w:r>
    </w:p>
    <w:p w14:paraId="69396755" w14:textId="77777777" w:rsidR="005328F3" w:rsidRDefault="005328F3" w:rsidP="005328F3">
      <w:pPr>
        <w:pStyle w:val="Listenabsatz"/>
      </w:pPr>
    </w:p>
    <w:p w14:paraId="118F99EB" w14:textId="0589A711" w:rsidR="00430E20" w:rsidRPr="005328F3" w:rsidRDefault="008F609D" w:rsidP="00F41F83">
      <w:pPr>
        <w:pStyle w:val="Stichpunkte1"/>
      </w:pPr>
      <w:r>
        <w:t>e</w:t>
      </w:r>
      <w:r w:rsidR="005328F3">
        <w:t>ine mögliche Kameraneigung nach unten in Gerad, kann in den Einstellungen gesetzt werden, diese wird dann automatisch verrechnet.</w:t>
      </w:r>
    </w:p>
    <w:p w14:paraId="79692211" w14:textId="77777777" w:rsidR="00430E20" w:rsidRDefault="00430E20" w:rsidP="00F41F83"/>
    <w:p w14:paraId="4375515D" w14:textId="33A49748" w:rsidR="008B2495" w:rsidRDefault="006E580D" w:rsidP="006E580D">
      <w:pPr>
        <w:pStyle w:val="berschrift3"/>
      </w:pPr>
      <w:bookmarkStart w:id="200" w:name="_Ref241678236"/>
      <w:bookmarkStart w:id="201" w:name="_Toc242780624"/>
      <w:r>
        <w:t>Zeigerichtung des Arms</w:t>
      </w:r>
      <w:bookmarkEnd w:id="200"/>
      <w:bookmarkEnd w:id="201"/>
    </w:p>
    <w:p w14:paraId="6E6E01B6" w14:textId="1271AC05" w:rsidR="006E580D" w:rsidRDefault="006E580D" w:rsidP="006E580D">
      <w:r w:rsidRPr="006E580D">
        <w:t>Die Zeigerichtung des Arms wird durch zwei Winkelkomponenten beschrieben: den Azimut- und den Elevationswinkel. Als Grundlage dient der Armvektor, der zwischen dem dreidimensionalen Schulterpunkt und dem dreidimensionalen Mittelpunkt der Hand aufgespannt wird. Der Armvektor beschreibt somit die räumliche Richtung vom Schulterpunkt zum</w:t>
      </w:r>
      <w:r w:rsidR="002758C5">
        <w:t xml:space="preserve"> seitengleichen</w:t>
      </w:r>
      <w:r w:rsidRPr="006E580D">
        <w:t xml:space="preserve"> Handzentrum.</w:t>
      </w:r>
    </w:p>
    <w:p w14:paraId="2B20CF50" w14:textId="77777777" w:rsidR="003C5609" w:rsidRPr="006E580D" w:rsidRDefault="003C5609" w:rsidP="006E580D"/>
    <w:p w14:paraId="0D4491A4" w14:textId="57A16580" w:rsidR="006E580D" w:rsidRDefault="003C5609" w:rsidP="006E580D">
      <w:r w:rsidRPr="003C5609">
        <w:rPr>
          <w:rStyle w:val="IntensiveHervorhebung"/>
        </w:rPr>
        <w:t>Azimutwinkel</w:t>
      </w:r>
      <w:r>
        <w:br/>
      </w:r>
      <w:r w:rsidR="006E580D" w:rsidRPr="006E580D">
        <w:t xml:space="preserve">Für die Berechnung des </w:t>
      </w:r>
      <w:proofErr w:type="spellStart"/>
      <w:r w:rsidR="006E1204" w:rsidRPr="006E580D">
        <w:t>Azimutwinkel</w:t>
      </w:r>
      <w:r w:rsidR="006E1204">
        <w:t>s</w:t>
      </w:r>
      <w:proofErr w:type="spellEnd"/>
      <w:r w:rsidR="006E580D" w:rsidRPr="006E580D">
        <w:t xml:space="preserve"> werden ausschließlich die X- und Z-Komponenten des Armvektors berücksichtigt. Die </w:t>
      </w:r>
      <w:r w:rsidR="00E6203A">
        <w:t>Y-K</w:t>
      </w:r>
      <w:r w:rsidR="006E580D" w:rsidRPr="006E580D">
        <w:t>omponente</w:t>
      </w:r>
      <w:r w:rsidR="002758C5">
        <w:t xml:space="preserve"> (höhe)</w:t>
      </w:r>
      <w:r w:rsidR="006E580D" w:rsidRPr="006E580D">
        <w:t xml:space="preserve"> wird dabei nicht betrachtet, da sie für die horizontale Richtungsbestimmung nicht relevant ist. Als Referenz dient ein Raumvektor, der ausgehend vom Schulterpunkt in negativer Z-Richtung</w:t>
      </w:r>
      <w:r>
        <w:t xml:space="preserve"> (zur Kamera hin)</w:t>
      </w:r>
      <w:r w:rsidR="006E580D" w:rsidRPr="006E580D">
        <w:t xml:space="preserve"> aufgespannt wird. Der Azimutwinkel entspricht </w:t>
      </w:r>
      <w:r w:rsidR="004C2659">
        <w:t>dann</w:t>
      </w:r>
      <w:r w:rsidR="006E580D" w:rsidRPr="006E580D">
        <w:t xml:space="preserve"> dem Winkel zwischen</w:t>
      </w:r>
      <w:r w:rsidR="004C2659">
        <w:t xml:space="preserve"> </w:t>
      </w:r>
      <w:r w:rsidR="004C2659" w:rsidRPr="006E580D">
        <w:t>diesem Referenzvektor</w:t>
      </w:r>
      <w:r w:rsidR="004C2659">
        <w:t xml:space="preserve"> und</w:t>
      </w:r>
      <w:r w:rsidR="006E580D" w:rsidRPr="006E580D">
        <w:t xml:space="preserve"> </w:t>
      </w:r>
      <w:r w:rsidR="004C2659">
        <w:t>dem</w:t>
      </w:r>
      <w:r w:rsidR="006E580D" w:rsidRPr="006E580D">
        <w:t xml:space="preserve"> </w:t>
      </w:r>
      <w:r w:rsidR="004C2659">
        <w:t xml:space="preserve">Armvektor, welcher nur </w:t>
      </w:r>
      <w:r w:rsidR="006E580D" w:rsidRPr="006E580D">
        <w:t xml:space="preserve">auf </w:t>
      </w:r>
      <w:r w:rsidR="004C2659">
        <w:t>der</w:t>
      </w:r>
      <w:r w:rsidR="006E580D" w:rsidRPr="006E580D">
        <w:t xml:space="preserve"> X-Z-Ebene </w:t>
      </w:r>
      <w:r w:rsidR="004C2659">
        <w:t>abgebildet wird</w:t>
      </w:r>
      <w:r w:rsidR="006E580D" w:rsidRPr="006E580D">
        <w:t>. Dadurch wird die horizontale Zeigerichtung unabhängig von der Höhe des Arms bestimmt.</w:t>
      </w:r>
      <w:r>
        <w:t xml:space="preserve"> </w:t>
      </w:r>
      <w:r w:rsidRPr="006E580D">
        <w:t xml:space="preserve">Der Azimutwinkel wird mithilfe der Arcustangens-2-Funktion </w:t>
      </w:r>
      <w:r>
        <w:t>(</w:t>
      </w:r>
      <w:r>
        <w:fldChar w:fldCharType="begin"/>
      </w:r>
      <w:r>
        <w:instrText xml:space="preserve"> REF _Ref241673962 \h </w:instrText>
      </w:r>
      <w:r>
        <w:fldChar w:fldCharType="separate"/>
      </w:r>
      <w:r w:rsidRPr="00585C97">
        <w:t xml:space="preserve">Formel </w:t>
      </w:r>
      <w:r>
        <w:rPr>
          <w:noProof/>
        </w:rPr>
        <w:t>10</w:t>
      </w:r>
      <w:r>
        <w:fldChar w:fldCharType="end"/>
      </w:r>
      <w:r>
        <w:t>)</w:t>
      </w:r>
      <w:r w:rsidR="004C2659">
        <w:t xml:space="preserve"> im 2D-X-Z-Raum</w:t>
      </w:r>
      <w:r>
        <w:t xml:space="preserve"> </w:t>
      </w:r>
      <w:r w:rsidRPr="006E580D">
        <w:t>bestimmt</w:t>
      </w:r>
      <w:r w:rsidR="004C2659">
        <w:t>.</w:t>
      </w:r>
      <w:r>
        <w:t xml:space="preserve"> </w:t>
      </w:r>
      <w:r w:rsidR="004C2659">
        <w:t>Das Ergebnis sind</w:t>
      </w:r>
      <w:r>
        <w:t xml:space="preserve"> Vollkreiswerte zwischen </w:t>
      </w:r>
      <m:oMath>
        <m:r>
          <w:rPr>
            <w:rFonts w:ascii="Cambria Math" w:hAnsi="Cambria Math"/>
          </w:rPr>
          <m:t>±180°</m:t>
        </m:r>
      </m:oMath>
      <w:r>
        <w:t>, Pluss ist hierbei Arm nach rechts</w:t>
      </w:r>
      <w:r w:rsidRPr="006E580D">
        <w:t>.</w:t>
      </w:r>
    </w:p>
    <w:p w14:paraId="22F0FC15" w14:textId="77777777" w:rsidR="003C5609" w:rsidRPr="006E580D" w:rsidRDefault="003C5609" w:rsidP="006E580D"/>
    <w:p w14:paraId="231B8A1D" w14:textId="695662EF" w:rsidR="001357A1" w:rsidRDefault="003C5609" w:rsidP="006E580D">
      <w:r w:rsidRPr="003C5609">
        <w:rPr>
          <w:rStyle w:val="IntensiveHervorhebung"/>
        </w:rPr>
        <w:t>Elevationswinkel</w:t>
      </w:r>
      <w:r>
        <w:br/>
      </w:r>
      <w:r w:rsidR="006E580D" w:rsidRPr="006E580D">
        <w:t>Für die Berechnung des Elevationswinkels werden hingegen alle drei Komponenten des Armvektors berücksichtigt. Als Referenz wird ein Raumvektor verwendet, der ausgehend vom Schulterpunkt in positiver Y-Richtung verläuft</w:t>
      </w:r>
      <w:r>
        <w:t>, also gerade nach unten</w:t>
      </w:r>
      <w:r w:rsidR="006E580D" w:rsidRPr="006E580D">
        <w:t>. Der Winkel zwischen dem Armvektor und diesem Referenzvektor wird mithilfe der Arcus-Kosinus-Funktion</w:t>
      </w:r>
      <w:r>
        <w:t xml:space="preserve"> (</w:t>
      </w:r>
      <w:r>
        <w:fldChar w:fldCharType="begin"/>
      </w:r>
      <w:r>
        <w:instrText xml:space="preserve"> REF _Ref241674757 \h </w:instrText>
      </w:r>
      <w:r>
        <w:fldChar w:fldCharType="separate"/>
      </w:r>
      <w:r w:rsidRPr="00585C97">
        <w:t xml:space="preserve">Formel </w:t>
      </w:r>
      <w:r>
        <w:rPr>
          <w:noProof/>
        </w:rPr>
        <w:t>11</w:t>
      </w:r>
      <w:r>
        <w:fldChar w:fldCharType="end"/>
      </w:r>
      <w:r>
        <w:t>)</w:t>
      </w:r>
      <w:r w:rsidR="006E580D" w:rsidRPr="006E580D">
        <w:t xml:space="preserve"> bestimmt. Anschließend wird vom berechneten Winkel ein Wert von 90° subtrahiert. Dadurch wird der Elevationswinkel so definiert, dass ein </w:t>
      </w:r>
      <w:proofErr w:type="gramStart"/>
      <w:r w:rsidR="006E580D" w:rsidRPr="006E580D">
        <w:t>nach unten gerichtete</w:t>
      </w:r>
      <w:r w:rsidR="004C2659">
        <w:t>r</w:t>
      </w:r>
      <w:r w:rsidR="006E580D" w:rsidRPr="006E580D">
        <w:t xml:space="preserve"> </w:t>
      </w:r>
      <w:r>
        <w:t>Arm</w:t>
      </w:r>
      <w:proofErr w:type="gramEnd"/>
      <w:r w:rsidR="006E580D" w:rsidRPr="006E580D">
        <w:t xml:space="preserve"> eine</w:t>
      </w:r>
      <w:r>
        <w:t>n</w:t>
      </w:r>
      <w:r w:rsidR="006E580D" w:rsidRPr="006E580D">
        <w:t xml:space="preserve"> Winkel von −90° und ein </w:t>
      </w:r>
      <w:proofErr w:type="gramStart"/>
      <w:r w:rsidR="006E580D" w:rsidRPr="006E580D">
        <w:t>nach oben gerichtete</w:t>
      </w:r>
      <w:r w:rsidR="0063271A">
        <w:t>r</w:t>
      </w:r>
      <w:r w:rsidR="006E580D" w:rsidRPr="006E580D">
        <w:t xml:space="preserve"> </w:t>
      </w:r>
      <w:r>
        <w:t>Arm</w:t>
      </w:r>
      <w:proofErr w:type="gramEnd"/>
      <w:r w:rsidR="006E580D" w:rsidRPr="006E580D">
        <w:t xml:space="preserve"> eine</w:t>
      </w:r>
      <w:r>
        <w:t>n</w:t>
      </w:r>
      <w:r w:rsidR="006E580D" w:rsidRPr="006E580D">
        <w:t xml:space="preserve"> Winkel von +90° </w:t>
      </w:r>
      <w:r w:rsidR="0063271A">
        <w:t>entspricht</w:t>
      </w:r>
      <w:r w:rsidR="006E580D" w:rsidRPr="006E580D">
        <w:t>.</w:t>
      </w:r>
    </w:p>
    <w:p w14:paraId="11CEF483" w14:textId="76D67E3F" w:rsidR="001357A1" w:rsidRDefault="001357A1" w:rsidP="001357A1">
      <w:pPr>
        <w:pStyle w:val="berschrift3"/>
        <w:rPr>
          <w:rStyle w:val="IntensiveHervorhebung"/>
          <w:i w:val="0"/>
          <w:iCs w:val="0"/>
          <w:color w:val="000000" w:themeColor="text1"/>
        </w:rPr>
      </w:pPr>
      <w:bookmarkStart w:id="202" w:name="_Toc242780625"/>
      <w:r>
        <w:rPr>
          <w:rStyle w:val="IntensiveHervorhebung"/>
          <w:i w:val="0"/>
          <w:iCs w:val="0"/>
          <w:color w:val="000000" w:themeColor="text1"/>
        </w:rPr>
        <w:t>Raumrichtung</w:t>
      </w:r>
      <w:bookmarkEnd w:id="202"/>
    </w:p>
    <w:p w14:paraId="08011007" w14:textId="73B09FF7" w:rsidR="001357A1" w:rsidRPr="001357A1" w:rsidRDefault="00C75190" w:rsidP="0063271A">
      <w:r>
        <w:t xml:space="preserve">Über ein Raytracing-Verfahren </w:t>
      </w:r>
      <w:r w:rsidR="0063271A">
        <w:t>wird</w:t>
      </w:r>
      <w:r>
        <w:t xml:space="preserve"> ein Punkt an der Raumgrenze </w:t>
      </w:r>
      <w:r w:rsidR="0063271A">
        <w:t>des Systems</w:t>
      </w:r>
      <w:r>
        <w:t xml:space="preserve"> referenziert</w:t>
      </w:r>
      <w:r w:rsidR="0063271A">
        <w:t>.</w:t>
      </w:r>
      <w:r>
        <w:t xml:space="preserve"> </w:t>
      </w:r>
      <w:r w:rsidR="0063271A">
        <w:t xml:space="preserve">Nahe der Systemraum-Wände und -Decke </w:t>
      </w:r>
      <w:r>
        <w:t xml:space="preserve">befinden sich auch alle 21 Lautsprecher des Audiosystems. Der Vektor zwischen diesem Punkt und dem Zentrum (Hälfte jeder räumlichen Ausdehnung) des Systems ist die Raumrichtung. Die Raumrichtung wird in Azimut und Elevationswinkel aufgeteilt angegeben. </w:t>
      </w:r>
      <w:r w:rsidR="0063271A">
        <w:t>Seine</w:t>
      </w:r>
      <w:r>
        <w:t xml:space="preserve"> </w:t>
      </w:r>
      <w:r w:rsidR="0063271A">
        <w:t xml:space="preserve">Aufteilung </w:t>
      </w:r>
      <w:r>
        <w:t>gleicht der</w:t>
      </w:r>
      <w:r w:rsidR="0063271A">
        <w:t xml:space="preserve"> Berechnung, beschrieben im vorherigen Absatz</w:t>
      </w:r>
      <w:r>
        <w:t xml:space="preserve"> </w:t>
      </w:r>
      <w:r w:rsidRPr="00C75190">
        <w:rPr>
          <w:rStyle w:val="KapitelReferenzZchn"/>
        </w:rPr>
        <w:fldChar w:fldCharType="begin"/>
      </w:r>
      <w:r w:rsidRPr="00C75190">
        <w:rPr>
          <w:rStyle w:val="KapitelReferenzZchn"/>
        </w:rPr>
        <w:instrText xml:space="preserve"> REF _Ref241678236 \h </w:instrText>
      </w:r>
      <w:r>
        <w:rPr>
          <w:rStyle w:val="KapitelReferenzZchn"/>
        </w:rPr>
        <w:instrText xml:space="preserve"> \* MERGEFORMAT </w:instrText>
      </w:r>
      <w:r w:rsidRPr="00C75190">
        <w:rPr>
          <w:rStyle w:val="KapitelReferenzZchn"/>
        </w:rPr>
      </w:r>
      <w:r w:rsidRPr="00C75190">
        <w:rPr>
          <w:rStyle w:val="KapitelReferenzZchn"/>
        </w:rPr>
        <w:fldChar w:fldCharType="separate"/>
      </w:r>
      <w:r w:rsidRPr="00C75190">
        <w:rPr>
          <w:rStyle w:val="KapitelReferenzZchn"/>
        </w:rPr>
        <w:t>Zeigerichtung des Arms</w:t>
      </w:r>
      <w:r w:rsidRPr="00C75190">
        <w:rPr>
          <w:rStyle w:val="KapitelReferenzZchn"/>
        </w:rPr>
        <w:fldChar w:fldCharType="end"/>
      </w:r>
      <w:r>
        <w:t>.</w:t>
      </w:r>
    </w:p>
    <w:p w14:paraId="22A3F164" w14:textId="6D6158E3" w:rsidR="00B22D80" w:rsidRPr="00877AAD" w:rsidRDefault="00B22D80" w:rsidP="00B22D80">
      <w:pPr>
        <w:pStyle w:val="berschrift3"/>
        <w:rPr>
          <w:rStyle w:val="IntensiveHervorhebung"/>
          <w:i w:val="0"/>
          <w:iCs w:val="0"/>
          <w:color w:val="000000" w:themeColor="text1"/>
        </w:rPr>
      </w:pPr>
      <w:bookmarkStart w:id="203" w:name="_Toc242780626"/>
      <w:r w:rsidRPr="00877AAD">
        <w:rPr>
          <w:rStyle w:val="IntensiveHervorhebung"/>
          <w:i w:val="0"/>
          <w:iCs w:val="0"/>
          <w:color w:val="000000" w:themeColor="text1"/>
        </w:rPr>
        <w:lastRenderedPageBreak/>
        <w:t>Raytracing</w:t>
      </w:r>
      <w:r w:rsidR="003C5609">
        <w:rPr>
          <w:rStyle w:val="IntensiveHervorhebung"/>
          <w:i w:val="0"/>
          <w:iCs w:val="0"/>
          <w:color w:val="000000" w:themeColor="text1"/>
        </w:rPr>
        <w:t xml:space="preserve"> </w:t>
      </w:r>
      <w:r>
        <w:rPr>
          <w:rStyle w:val="IntensiveHervorhebung"/>
          <w:i w:val="0"/>
          <w:iCs w:val="0"/>
          <w:color w:val="000000" w:themeColor="text1"/>
        </w:rPr>
        <w:t>zur Raumgrenze</w:t>
      </w:r>
      <w:bookmarkEnd w:id="203"/>
    </w:p>
    <w:p w14:paraId="71377B7D" w14:textId="77777777" w:rsidR="00D10840" w:rsidRDefault="00B22D80" w:rsidP="00B22D80">
      <w:r w:rsidRPr="00CC768B">
        <w:t>Zur Bestimmung des durch eine Zeigerichtung referenzierten Punktes</w:t>
      </w:r>
      <w:r w:rsidR="00C6720A">
        <w:t xml:space="preserve"> an der Raumgrenze</w:t>
      </w:r>
      <w:r w:rsidRPr="00CC768B">
        <w:t xml:space="preserve"> wird ein vereinfachtes Prinzip des Raytracings</w:t>
      </w:r>
      <w:r w:rsidR="003C5609">
        <w:t>, zu Deutsch S</w:t>
      </w:r>
      <w:r w:rsidR="003C5609" w:rsidRPr="00B00777">
        <w:t>trahlenverfolgung</w:t>
      </w:r>
      <w:r w:rsidRPr="00CC768B">
        <w:t xml:space="preserve"> verwendet.</w:t>
      </w:r>
      <w:r w:rsidR="00D10840" w:rsidRPr="00D10840">
        <w:t xml:space="preserve"> </w:t>
      </w:r>
      <w:r w:rsidR="00D10840">
        <w:fldChar w:fldCharType="begin"/>
      </w:r>
      <w:r w:rsidR="00D10840">
        <w:instrText xml:space="preserve"> ADDIN ZOTERO_ITEM CSL_CITATION {"citationID":"Vs1AmP1v","properties":{"unsorted":false,"formattedCitation":"[116]","plainCitation":"[116]","noteIndex":0},"citationItems":[{"id":178,"uris":["http://zotero.org/users/20567757/items/2EW5ZMCD"],"itemData":{"id":178,"type":"entry-encyclopedia","abstract":"Raytracing (dt. Strahlverfolgung oder Strahlenverfolgung, in englischer Schreibweise meist ray tracing) ist ein auf der Aussendung von Strahlen basierender Algorithmus zur Verdeckungsberechnung, also zur Ermittlung der Sichtbarkeit von dreidimensionalen Objekten von einem bestimmten Punkt im Raum aus. Ebenfalls mit Raytracing bezeichnet man mehrere Erweiterungen dieses grundlegenden Verfahrens, die den weiteren Weg von Strahlen nach dem Auftreffen auf Oberflächen berechnen.\nVerwendung findet Raytracing in der 3D-Computergrafik. Hier ist der grundlegende Raytracing-Algorithmus eine Möglichkeit zur Darstellung einer 3D-Szene. Erweiterungen, die den Weg von Lichtstrahlen durch die Szene simulieren, dienen, ebenso wie das Radiosity-Verfahren, der Berechnung der Lichtverteilung.\nWeitere Anwendungsgebiete von Raytracing sind die Auralisation, Seismik und Hochfrequenztechnik.","container-title":"Wikipedia","language":"de","license":"Creative Commons Attribution-ShareAlike License","note":"Page Version ID: 264478529","source":"Wikipedia","title":"Raytracing","URL":"https://de.wikipedia.org/w/index.php?title=Raytracing&amp;oldid=264478529","accessed":{"date-parts":[["2026",9,2]]},"issued":{"date-parts":[["2026",2,20]]}}}],"schema":"https://github.com/citation-style-language/schema/raw/master/csl-citation.json"} </w:instrText>
      </w:r>
      <w:r w:rsidR="00D10840">
        <w:fldChar w:fldCharType="separate"/>
      </w:r>
      <w:r w:rsidR="00D10840" w:rsidRPr="0005314D">
        <w:t>[116]</w:t>
      </w:r>
      <w:r w:rsidR="00D10840">
        <w:fldChar w:fldCharType="end"/>
      </w:r>
      <w:r w:rsidRPr="00CC768B">
        <w:t xml:space="preserve"> </w:t>
      </w:r>
    </w:p>
    <w:p w14:paraId="41130F92" w14:textId="127D77E4" w:rsidR="00B22D80" w:rsidRDefault="00B22D80" w:rsidP="00B22D80">
      <w:r w:rsidRPr="00CC768B">
        <w:t xml:space="preserve">Ausgehend von einem Ursprungspunkt und der ermittelten räumlichen Richtung wird ein Strahl verfolgt, bis dieser auf eine </w:t>
      </w:r>
      <w:r w:rsidR="001357A1">
        <w:t xml:space="preserve">der </w:t>
      </w:r>
      <w:r w:rsidRPr="00CC768B">
        <w:t>Begrenzung</w:t>
      </w:r>
      <w:r w:rsidR="001357A1">
        <w:t>en</w:t>
      </w:r>
      <w:r w:rsidRPr="00CC768B">
        <w:t xml:space="preserve"> des definierten Raumes trifft.</w:t>
      </w:r>
      <w:r w:rsidR="00D10840">
        <w:t xml:space="preserve"> </w:t>
      </w:r>
      <w:r w:rsidRPr="00CC768B">
        <w:t>Der Schnittpunkt</w:t>
      </w:r>
      <w:r w:rsidR="001357A1">
        <w:t xml:space="preserve"> bzw. Kollisionspunkt</w:t>
      </w:r>
      <w:r w:rsidRPr="00CC768B">
        <w:t xml:space="preserve"> zwischen dem Strahl und </w:t>
      </w:r>
      <w:r w:rsidR="00D10840">
        <w:t>einer</w:t>
      </w:r>
      <w:r w:rsidRPr="00CC768B">
        <w:t xml:space="preserve"> </w:t>
      </w:r>
      <w:r w:rsidR="00D10840">
        <w:t>raumbegrenzenden Fläche</w:t>
      </w:r>
      <w:r w:rsidRPr="00CC768B">
        <w:t xml:space="preserve"> beschreibt dabei die durch die Zeigerichtung bestimmte Zielposition</w:t>
      </w:r>
      <w:r>
        <w:t>.</w:t>
      </w:r>
      <w:r w:rsidR="00D10840" w:rsidRPr="00B00777">
        <w:rPr>
          <w:rStyle w:val="IntensiveHervorhebung"/>
          <w:i w:val="0"/>
          <w:iCs w:val="0"/>
        </w:rPr>
        <w:t xml:space="preserve"> </w:t>
      </w:r>
      <w:r>
        <w:t xml:space="preserve">Für die Implementierung in Python </w:t>
      </w:r>
      <w:r w:rsidR="00D10840">
        <w:t>werden</w:t>
      </w:r>
      <w:r>
        <w:t xml:space="preserve"> folgende Parameter definiert:</w:t>
      </w:r>
    </w:p>
    <w:p w14:paraId="13491FCB" w14:textId="77777777" w:rsidR="00B22D80" w:rsidRDefault="00B22D80" w:rsidP="00B22D80"/>
    <w:p w14:paraId="77557AB8" w14:textId="078419A6" w:rsidR="00B22D80" w:rsidRDefault="00B22D80" w:rsidP="00B22D80">
      <w:pPr>
        <w:pStyle w:val="Stichpunkte1"/>
        <w:numPr>
          <w:ilvl w:val="0"/>
          <w:numId w:val="0"/>
        </w:numPr>
        <w:ind w:left="12"/>
      </w:pPr>
      <w:r>
        <w:t xml:space="preserve"> </w:t>
      </w:r>
      <w:r>
        <w:tab/>
        <w:t xml:space="preserve">- </w:t>
      </w:r>
      <w:r>
        <w:tab/>
        <w:t>Startpunkt</w:t>
      </w:r>
      <w:r w:rsidR="001357A1">
        <w:t xml:space="preserve"> des Strahls:</w:t>
      </w:r>
      <w:r>
        <w:t xml:space="preserve"> der Schulterpunkt des Dirigenten</w:t>
      </w:r>
    </w:p>
    <w:p w14:paraId="1659ECD9" w14:textId="77777777" w:rsidR="001357A1" w:rsidRDefault="001357A1" w:rsidP="00C75190">
      <w:pPr>
        <w:pStyle w:val="Stichpunkte1"/>
        <w:numPr>
          <w:ilvl w:val="0"/>
          <w:numId w:val="0"/>
        </w:numPr>
      </w:pPr>
    </w:p>
    <w:p w14:paraId="2551EC17" w14:textId="0F5523FE" w:rsidR="00B22D80" w:rsidRDefault="00B22D80" w:rsidP="001357A1">
      <w:pPr>
        <w:pStyle w:val="Stichpunkte1"/>
        <w:numPr>
          <w:ilvl w:val="0"/>
          <w:numId w:val="0"/>
        </w:numPr>
        <w:ind w:left="1413" w:hanging="705"/>
      </w:pPr>
      <w:r>
        <w:t xml:space="preserve">- </w:t>
      </w:r>
      <w:r>
        <w:tab/>
        <w:t>Raumgrenzen</w:t>
      </w:r>
      <w:r w:rsidR="001357A1">
        <w:t>: Position der Systemwände, -decke und -boden</w:t>
      </w:r>
    </w:p>
    <w:p w14:paraId="54B2CF9D" w14:textId="77777777" w:rsidR="001357A1" w:rsidRDefault="001357A1" w:rsidP="00B22D80">
      <w:pPr>
        <w:pStyle w:val="Stichpunkte1"/>
        <w:numPr>
          <w:ilvl w:val="0"/>
          <w:numId w:val="0"/>
        </w:numPr>
        <w:ind w:left="1416" w:hanging="708"/>
      </w:pPr>
    </w:p>
    <w:p w14:paraId="52DB02F3" w14:textId="4FECD3FB" w:rsidR="00B22D80" w:rsidRDefault="00B22D80" w:rsidP="00B22D80">
      <w:pPr>
        <w:pStyle w:val="Stichpunkte1"/>
        <w:numPr>
          <w:ilvl w:val="0"/>
          <w:numId w:val="0"/>
        </w:numPr>
        <w:ind w:left="1416" w:hanging="708"/>
      </w:pPr>
      <w:r>
        <w:t>-</w:t>
      </w:r>
      <w:r>
        <w:tab/>
        <w:t>Sinus- und Cosinus-Anteile der Azimut- und Elevations-Komponente</w:t>
      </w:r>
      <w:r w:rsidR="00D10840">
        <w:t>n</w:t>
      </w:r>
      <w:r>
        <w:t xml:space="preserve"> der Zeigerichtung</w:t>
      </w:r>
      <w:r w:rsidR="001357A1">
        <w:t xml:space="preserve"> für die schrittweise Verfolgung des Strahls durch seine Anteile in die drei Raumrichtungen.</w:t>
      </w:r>
    </w:p>
    <w:p w14:paraId="0FDD4B4C" w14:textId="77777777" w:rsidR="001357A1" w:rsidRDefault="001357A1" w:rsidP="00B22D80">
      <w:pPr>
        <w:pStyle w:val="Stichpunkte1"/>
        <w:numPr>
          <w:ilvl w:val="0"/>
          <w:numId w:val="0"/>
        </w:numPr>
        <w:ind w:left="1416" w:hanging="708"/>
      </w:pPr>
    </w:p>
    <w:p w14:paraId="370D00E4" w14:textId="40639980" w:rsidR="00B22D80" w:rsidRDefault="00B22D80" w:rsidP="00B22D80">
      <w:pPr>
        <w:pStyle w:val="Stichpunkte1"/>
        <w:numPr>
          <w:ilvl w:val="0"/>
          <w:numId w:val="0"/>
        </w:numPr>
        <w:ind w:left="1416" w:hanging="708"/>
      </w:pPr>
      <w:r>
        <w:t xml:space="preserve">- </w:t>
      </w:r>
      <w:r>
        <w:tab/>
        <w:t>Schrittweite mit welcher der Strahl verfolgt wird. Diese bestimmt die</w:t>
      </w:r>
      <w:r w:rsidR="001357A1">
        <w:t xml:space="preserve"> Genauigkeit für das Ergebnis.</w:t>
      </w:r>
    </w:p>
    <w:p w14:paraId="08E7F1CA" w14:textId="77777777" w:rsidR="00B22D80" w:rsidRDefault="00B22D80" w:rsidP="00B22D80">
      <w:pPr>
        <w:pStyle w:val="Stichpunkte1"/>
        <w:numPr>
          <w:ilvl w:val="0"/>
          <w:numId w:val="0"/>
        </w:numPr>
      </w:pPr>
    </w:p>
    <w:p w14:paraId="45338662" w14:textId="002B053C" w:rsidR="00B22D80" w:rsidRDefault="001357A1" w:rsidP="00B22D80">
      <w:pPr>
        <w:pStyle w:val="Stichpunkte1"/>
        <w:numPr>
          <w:ilvl w:val="0"/>
          <w:numId w:val="0"/>
        </w:numPr>
        <w:ind w:left="-3"/>
      </w:pPr>
      <w:r>
        <w:t xml:space="preserve">Die </w:t>
      </w:r>
      <w:r w:rsidR="00B22D80">
        <w:t>Schrittweite wird über die Sinus- und Cosinus-Anteile gewichtet in drei räumliche Komponenten aufgeteilt</w:t>
      </w:r>
      <w:r w:rsidR="00D10840">
        <w:t xml:space="preserve">, siehe </w:t>
      </w:r>
      <w:r w:rsidR="00D10840">
        <w:fldChar w:fldCharType="begin"/>
      </w:r>
      <w:r w:rsidR="00D10840">
        <w:instrText xml:space="preserve"> REF _Ref242976372 \h </w:instrText>
      </w:r>
      <w:r w:rsidR="00D10840">
        <w:fldChar w:fldCharType="separate"/>
      </w:r>
      <w:r w:rsidR="00D10840">
        <w:t xml:space="preserve">Formel </w:t>
      </w:r>
      <w:r w:rsidR="00D10840">
        <w:rPr>
          <w:noProof/>
        </w:rPr>
        <w:t>14</w:t>
      </w:r>
      <w:r w:rsidR="00D10840">
        <w:fldChar w:fldCharType="end"/>
      </w:r>
      <w:r w:rsidR="00D10840">
        <w:t>.</w:t>
      </w:r>
    </w:p>
    <w:p w14:paraId="64B739B0" w14:textId="72091EF4" w:rsidR="00B22D80" w:rsidRDefault="001357A1" w:rsidP="001357A1">
      <w:pPr>
        <w:pStyle w:val="Beschriftung"/>
        <w:jc w:val="center"/>
      </w:pPr>
      <w:bookmarkStart w:id="204" w:name="_Ref242976372"/>
      <w:r>
        <w:t xml:space="preserve">Formel </w:t>
      </w:r>
      <w:r>
        <w:fldChar w:fldCharType="begin"/>
      </w:r>
      <w:r>
        <w:instrText xml:space="preserve"> SEQ Formel \* ARABIC </w:instrText>
      </w:r>
      <w:r>
        <w:fldChar w:fldCharType="separate"/>
      </w:r>
      <w:r>
        <w:rPr>
          <w:noProof/>
        </w:rPr>
        <w:t>14</w:t>
      </w:r>
      <w:r>
        <w:rPr>
          <w:noProof/>
        </w:rPr>
        <w:fldChar w:fldCharType="end"/>
      </w:r>
      <w:bookmarkEnd w:id="204"/>
      <w:r>
        <w:t xml:space="preserve"> - Richtungsanteile von Azimut und Elevation im Raumkoordinatensystem</w:t>
      </w:r>
    </w:p>
    <w:p w14:paraId="642CF7D7" w14:textId="77777777" w:rsidR="00B22D80" w:rsidRPr="00EF0EAF" w:rsidRDefault="00B22D80" w:rsidP="00B22D80">
      <w:pPr>
        <w:pStyle w:val="Stichpunkte1"/>
        <w:numPr>
          <w:ilvl w:val="0"/>
          <w:numId w:val="0"/>
        </w:numPr>
        <w:ind w:left="-3"/>
        <w:jc w:val="center"/>
      </w:pPr>
      <m:oMathPara>
        <m:oMath>
          <m:r>
            <w:rPr>
              <w:rFonts w:ascii="Cambria Math" w:hAnsi="Cambria Math"/>
            </w:rPr>
            <m:t>x=step⋅</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E</m:t>
                      </m:r>
                    </m:sub>
                  </m:sSub>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A</m:t>
                          </m:r>
                        </m:sub>
                      </m:sSub>
                    </m:e>
                  </m:d>
                </m:e>
              </m:func>
            </m:e>
          </m:func>
        </m:oMath>
      </m:oMathPara>
    </w:p>
    <w:p w14:paraId="2C2CEA51" w14:textId="77777777" w:rsidR="00B22D80" w:rsidRPr="00EF0EAF" w:rsidRDefault="00B22D80" w:rsidP="00B22D80">
      <w:pPr>
        <w:pStyle w:val="Stichpunkte1"/>
        <w:numPr>
          <w:ilvl w:val="0"/>
          <w:numId w:val="0"/>
        </w:numPr>
        <w:ind w:left="-3"/>
      </w:pPr>
      <m:oMathPara>
        <m:oMath>
          <m:r>
            <w:rPr>
              <w:rFonts w:ascii="Cambria Math" w:hAnsi="Cambria Math"/>
            </w:rPr>
            <m:t>y=step⋅</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E</m:t>
                      </m:r>
                    </m:sub>
                  </m:sSub>
                </m:e>
              </m:d>
            </m:e>
          </m:func>
          <m:r>
            <w:rPr>
              <w:rFonts w:ascii="Cambria Math" w:hAnsi="Cambria Math"/>
            </w:rPr>
            <m:t xml:space="preserve">                   </m:t>
          </m:r>
        </m:oMath>
      </m:oMathPara>
    </w:p>
    <w:p w14:paraId="5225FEE4" w14:textId="77777777" w:rsidR="00B22D80" w:rsidRPr="00EF0EAF" w:rsidRDefault="00B22D80" w:rsidP="00B22D80">
      <w:pPr>
        <w:pStyle w:val="Stichpunkte1"/>
        <w:numPr>
          <w:ilvl w:val="0"/>
          <w:numId w:val="0"/>
        </w:numPr>
        <w:ind w:left="-3"/>
      </w:pPr>
      <m:oMathPara>
        <m:oMath>
          <m:r>
            <w:rPr>
              <w:rFonts w:ascii="Cambria Math" w:hAnsi="Cambria Math"/>
            </w:rPr>
            <m:t>z=step⋅</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E</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A</m:t>
                      </m:r>
                    </m:sub>
                  </m:sSub>
                </m:e>
              </m:d>
            </m:e>
          </m:func>
        </m:oMath>
      </m:oMathPara>
    </w:p>
    <w:p w14:paraId="16B04606" w14:textId="77777777" w:rsidR="00B22D80" w:rsidRPr="00EF0EAF" w:rsidRDefault="00B22D80" w:rsidP="00B22D80">
      <w:pPr>
        <w:pStyle w:val="Stichpunkte1"/>
        <w:numPr>
          <w:ilvl w:val="0"/>
          <w:numId w:val="0"/>
        </w:numPr>
        <w:ind w:left="12" w:hanging="360"/>
        <w:jc w:val="center"/>
      </w:pPr>
      <m:oMathPara>
        <m:oMath>
          <m:r>
            <w:rPr>
              <w:rFonts w:ascii="Cambria Math" w:hAnsi="Cambria Math"/>
            </w:rPr>
            <m:t xml:space="preserve">mit </m:t>
          </m:r>
        </m:oMath>
      </m:oMathPara>
    </w:p>
    <w:p w14:paraId="037B1BD1" w14:textId="77777777" w:rsidR="00B22D80" w:rsidRPr="00EF0EAF" w:rsidRDefault="00B22D80" w:rsidP="00B22D80">
      <w:pPr>
        <w:pStyle w:val="Stichpunkte1"/>
        <w:numPr>
          <w:ilvl w:val="0"/>
          <w:numId w:val="0"/>
        </w:numPr>
        <w:ind w:left="12" w:hanging="360"/>
        <w:jc w:val="center"/>
      </w:pPr>
      <m:oMath>
        <m:r>
          <w:rPr>
            <w:rFonts w:ascii="Cambria Math" w:hAnsi="Cambria Math"/>
          </w:rPr>
          <m:t>x :Breite</m:t>
        </m:r>
      </m:oMath>
      <w:r>
        <w:t>nschritt</w:t>
      </w:r>
    </w:p>
    <w:p w14:paraId="24E6C6EB" w14:textId="77777777" w:rsidR="00B22D80" w:rsidRPr="00EF0EAF" w:rsidRDefault="00B22D80" w:rsidP="00B22D80">
      <w:pPr>
        <w:pStyle w:val="Stichpunkte1"/>
        <w:numPr>
          <w:ilvl w:val="0"/>
          <w:numId w:val="0"/>
        </w:numPr>
        <w:ind w:left="12" w:hanging="360"/>
        <w:jc w:val="center"/>
      </w:pPr>
      <m:oMathPara>
        <m:oMath>
          <m:r>
            <w:rPr>
              <w:rFonts w:ascii="Cambria Math" w:hAnsi="Cambria Math"/>
            </w:rPr>
            <m:t>y :Höhe</m:t>
          </m:r>
          <m:r>
            <m:rPr>
              <m:sty m:val="p"/>
            </m:rPr>
            <w:rPr>
              <w:rFonts w:ascii="Cambria Math" w:hAnsi="Cambria Math"/>
            </w:rPr>
            <m:t>schritt</m:t>
          </m:r>
          <m:r>
            <w:rPr>
              <w:rFonts w:ascii="Cambria Math" w:hAnsi="Cambria Math"/>
            </w:rPr>
            <m:t xml:space="preserve"> </m:t>
          </m:r>
        </m:oMath>
      </m:oMathPara>
    </w:p>
    <w:p w14:paraId="4469DC5E" w14:textId="77777777" w:rsidR="00B22D80" w:rsidRPr="00EF0EAF" w:rsidRDefault="00B22D80" w:rsidP="00B22D80">
      <w:pPr>
        <w:pStyle w:val="Stichpunkte1"/>
        <w:numPr>
          <w:ilvl w:val="0"/>
          <w:numId w:val="0"/>
        </w:numPr>
        <w:ind w:left="12" w:hanging="360"/>
        <w:jc w:val="center"/>
      </w:pPr>
      <m:oMathPara>
        <m:oMath>
          <m:r>
            <w:rPr>
              <w:rFonts w:ascii="Cambria Math" w:hAnsi="Cambria Math"/>
            </w:rPr>
            <m:t>z :Tiefe</m:t>
          </m:r>
          <m:r>
            <m:rPr>
              <m:sty m:val="p"/>
            </m:rPr>
            <w:rPr>
              <w:rFonts w:ascii="Cambria Math" w:hAnsi="Cambria Math"/>
            </w:rPr>
            <m:t>schritt</m:t>
          </m:r>
        </m:oMath>
      </m:oMathPara>
    </w:p>
    <w:p w14:paraId="2C37E86D" w14:textId="77777777" w:rsidR="00B22D80" w:rsidRPr="00EF0EAF" w:rsidRDefault="00000000" w:rsidP="00B22D80">
      <w:pPr>
        <w:pStyle w:val="Stichpunkte1"/>
        <w:numPr>
          <w:ilvl w:val="0"/>
          <w:numId w:val="0"/>
        </w:numPr>
        <w:ind w:left="12" w:hanging="360"/>
        <w:jc w:val="center"/>
      </w:pPr>
      <m:oMathPara>
        <m:oMath>
          <m:sSub>
            <m:sSubPr>
              <m:ctrlPr>
                <w:rPr>
                  <w:rFonts w:ascii="Cambria Math" w:hAnsi="Cambria Math"/>
                  <w:i/>
                </w:rPr>
              </m:ctrlPr>
            </m:sSubPr>
            <m:e>
              <m:r>
                <w:rPr>
                  <w:rFonts w:ascii="Cambria Math" w:hAnsi="Cambria Math"/>
                </w:rPr>
                <m:t>α</m:t>
              </m:r>
            </m:e>
            <m:sub>
              <m:r>
                <w:rPr>
                  <w:rFonts w:ascii="Cambria Math" w:hAnsi="Cambria Math"/>
                </w:rPr>
                <m:t>A</m:t>
              </m:r>
            </m:sub>
          </m:sSub>
          <m:r>
            <w:rPr>
              <w:rFonts w:ascii="Cambria Math" w:hAnsi="Cambria Math"/>
            </w:rPr>
            <m:t xml:space="preserve"> :Azimut Winkel </m:t>
          </m:r>
        </m:oMath>
      </m:oMathPara>
    </w:p>
    <w:p w14:paraId="77DC751C" w14:textId="77777777" w:rsidR="00B22D80" w:rsidRPr="00EF0EAF" w:rsidRDefault="00000000" w:rsidP="00B22D80">
      <w:pPr>
        <w:pStyle w:val="Stichpunkte1"/>
        <w:numPr>
          <w:ilvl w:val="0"/>
          <w:numId w:val="0"/>
        </w:numPr>
        <w:ind w:left="12" w:hanging="360"/>
        <w:jc w:val="center"/>
      </w:pPr>
      <m:oMathPara>
        <m:oMath>
          <m:sSub>
            <m:sSubPr>
              <m:ctrlPr>
                <w:rPr>
                  <w:rFonts w:ascii="Cambria Math" w:hAnsi="Cambria Math"/>
                  <w:i/>
                </w:rPr>
              </m:ctrlPr>
            </m:sSubPr>
            <m:e>
              <m:r>
                <w:rPr>
                  <w:rFonts w:ascii="Cambria Math" w:hAnsi="Cambria Math"/>
                </w:rPr>
                <m:t>α</m:t>
              </m:r>
            </m:e>
            <m:sub>
              <m:r>
                <w:rPr>
                  <w:rFonts w:ascii="Cambria Math" w:hAnsi="Cambria Math"/>
                </w:rPr>
                <m:t>E</m:t>
              </m:r>
            </m:sub>
          </m:sSub>
          <m:r>
            <w:rPr>
              <w:rFonts w:ascii="Cambria Math" w:hAnsi="Cambria Math"/>
            </w:rPr>
            <m:t xml:space="preserve"> :Elevations Winkel</m:t>
          </m:r>
        </m:oMath>
      </m:oMathPara>
    </w:p>
    <w:p w14:paraId="5F85B95E" w14:textId="77777777" w:rsidR="00B22D80" w:rsidRDefault="00B22D80" w:rsidP="00B22D80">
      <w:pPr>
        <w:pStyle w:val="Stichpunkte1"/>
        <w:numPr>
          <w:ilvl w:val="0"/>
          <w:numId w:val="0"/>
        </w:numPr>
        <w:ind w:left="-3"/>
      </w:pPr>
    </w:p>
    <w:p w14:paraId="4B24A260" w14:textId="26DFF73C" w:rsidR="00B22D80" w:rsidRPr="00585C97" w:rsidRDefault="00B22D80" w:rsidP="009C2A34">
      <w:pPr>
        <w:pStyle w:val="Stichpunkte1"/>
        <w:numPr>
          <w:ilvl w:val="0"/>
          <w:numId w:val="0"/>
        </w:numPr>
        <w:ind w:left="-3"/>
      </w:pPr>
      <w:r>
        <w:t xml:space="preserve">In einer Loop wird der </w:t>
      </w:r>
      <w:r w:rsidR="001357A1">
        <w:t>3D-</w:t>
      </w:r>
      <w:r>
        <w:t xml:space="preserve">Startpunkt schrittweise mit den räumlichen Komponenten aufaddiert, bis seine Position eine der sechs Raumgrenzen erreicht. Dann bricht die Loop ab und gibt diese aufaddierte </w:t>
      </w:r>
      <w:r w:rsidR="00D10840">
        <w:t>3D-</w:t>
      </w:r>
      <w:r>
        <w:t>Position aus.</w:t>
      </w:r>
    </w:p>
    <w:p w14:paraId="68413FDC" w14:textId="467792AF" w:rsidR="005A5D91" w:rsidRPr="005A5D91" w:rsidRDefault="00B22D80" w:rsidP="005A5D91">
      <w:pPr>
        <w:pStyle w:val="berschrift2"/>
        <w:rPr>
          <w:noProof/>
        </w:rPr>
      </w:pPr>
      <w:bookmarkStart w:id="205" w:name="_Toc242780627"/>
      <w:bookmarkStart w:id="206" w:name="_Ref242970316"/>
      <w:r>
        <w:rPr>
          <w:noProof/>
        </w:rPr>
        <w:t xml:space="preserve">Erkennung der </w:t>
      </w:r>
      <w:r w:rsidR="00610B11">
        <w:rPr>
          <w:noProof/>
        </w:rPr>
        <w:t>Hand</w:t>
      </w:r>
      <w:bookmarkEnd w:id="205"/>
      <w:bookmarkEnd w:id="206"/>
    </w:p>
    <w:p w14:paraId="6CB05461" w14:textId="7BFF2CE1" w:rsidR="001579B4" w:rsidRDefault="00CA3DB8" w:rsidP="00994B33">
      <w:pPr>
        <w:pStyle w:val="Stichpunkte1"/>
        <w:numPr>
          <w:ilvl w:val="0"/>
          <w:numId w:val="0"/>
        </w:numPr>
      </w:pPr>
      <w:r>
        <w:t>Für jede gefundene Handposition aus MediaPipe Pose wird ein ROI definiert, jedes ROI dient als eingangs Bild für eine Instanziierung einer separaten MediaPipe Handerkennung. Alle Erkennungen von Handgesten (so auch die Greifgeste) basieren auf Geometrischen Berechnungen der Bildkoordinaten aus den 21 Hand-Landmarks (</w:t>
      </w:r>
      <w:r w:rsidR="00D10840">
        <w:t xml:space="preserve">siehe </w:t>
      </w:r>
      <w:r>
        <w:fldChar w:fldCharType="begin"/>
      </w:r>
      <w:r>
        <w:instrText xml:space="preserve"> REF _Ref241577159 \h </w:instrText>
      </w:r>
      <w:r>
        <w:fldChar w:fldCharType="separate"/>
      </w:r>
      <w:r w:rsidRPr="00585C97">
        <w:t xml:space="preserve">Figure </w:t>
      </w:r>
      <w:r>
        <w:rPr>
          <w:noProof/>
        </w:rPr>
        <w:t>7</w:t>
      </w:r>
      <w:r>
        <w:fldChar w:fldCharType="end"/>
      </w:r>
      <w:r>
        <w:t>) von MediaPipe Hands.</w:t>
      </w:r>
    </w:p>
    <w:p w14:paraId="1F2D622A" w14:textId="77777777" w:rsidR="004D70C8" w:rsidRDefault="004D70C8" w:rsidP="00994B33">
      <w:pPr>
        <w:pStyle w:val="Stichpunkte1"/>
        <w:numPr>
          <w:ilvl w:val="0"/>
          <w:numId w:val="0"/>
        </w:numPr>
      </w:pPr>
    </w:p>
    <w:p w14:paraId="403583FA" w14:textId="6476766F" w:rsidR="004D70C8" w:rsidRDefault="004D70C8" w:rsidP="00994B33">
      <w:pPr>
        <w:pStyle w:val="Stichpunkte1"/>
        <w:numPr>
          <w:ilvl w:val="0"/>
          <w:numId w:val="0"/>
        </w:numPr>
      </w:pPr>
      <w:r>
        <w:lastRenderedPageBreak/>
        <w:t>Die ROIs sind notwendig damit MediaPipe Hands, die Hand nicht im Gesamtbild suchen muss. Die Erkennung eines Handskeletts funktioniert a</w:t>
      </w:r>
      <w:r w:rsidR="00E445B5">
        <w:t>m</w:t>
      </w:r>
      <w:r>
        <w:t xml:space="preserve"> besten, wenn das </w:t>
      </w:r>
      <w:proofErr w:type="gramStart"/>
      <w:r>
        <w:t>zu</w:t>
      </w:r>
      <w:r w:rsidR="00E445B5">
        <w:t xml:space="preserve"> </w:t>
      </w:r>
      <w:r>
        <w:t>analysierende Bild</w:t>
      </w:r>
      <w:proofErr w:type="gramEnd"/>
      <w:r>
        <w:t xml:space="preserve">, etwa </w:t>
      </w:r>
      <w:proofErr w:type="gramStart"/>
      <w:r>
        <w:t>2 - 5 mal</w:t>
      </w:r>
      <w:proofErr w:type="gramEnd"/>
      <w:r>
        <w:t xml:space="preserve"> den Durchmesser der Hand im Bild hat. Siehe dazu auch Abschnitt </w:t>
      </w:r>
      <w:r w:rsidRPr="004D70C8">
        <w:rPr>
          <w:rStyle w:val="KapitelReferenzZchn"/>
        </w:rPr>
        <w:fldChar w:fldCharType="begin"/>
      </w:r>
      <w:r w:rsidRPr="004D70C8">
        <w:rPr>
          <w:rStyle w:val="KapitelReferenzZchn"/>
        </w:rPr>
        <w:instrText xml:space="preserve"> REF _Ref242977221 \h </w:instrText>
      </w:r>
      <w:r>
        <w:rPr>
          <w:rStyle w:val="KapitelReferenzZchn"/>
        </w:rPr>
        <w:instrText xml:space="preserve"> \* MERGEFORMAT </w:instrText>
      </w:r>
      <w:r w:rsidRPr="004D70C8">
        <w:rPr>
          <w:rStyle w:val="KapitelReferenzZchn"/>
        </w:rPr>
      </w:r>
      <w:r w:rsidRPr="004D70C8">
        <w:rPr>
          <w:rStyle w:val="KapitelReferenzZchn"/>
        </w:rPr>
        <w:fldChar w:fldCharType="separate"/>
      </w:r>
      <w:r w:rsidRPr="004D70C8">
        <w:rPr>
          <w:rStyle w:val="KapitelReferenzZchn"/>
        </w:rPr>
        <w:t>ROI-Test</w:t>
      </w:r>
      <w:r w:rsidRPr="004D70C8">
        <w:rPr>
          <w:rStyle w:val="KapitelReferenzZchn"/>
        </w:rPr>
        <w:fldChar w:fldCharType="end"/>
      </w:r>
      <w:r>
        <w:t xml:space="preserve"> im Anhang.</w:t>
      </w:r>
    </w:p>
    <w:p w14:paraId="7ADB60C4" w14:textId="77777777" w:rsidR="006B2C5B" w:rsidRDefault="006B2C5B" w:rsidP="006B2C5B">
      <w:pPr>
        <w:rPr>
          <w:rStyle w:val="IntensiveHervorhebung"/>
        </w:rPr>
      </w:pPr>
    </w:p>
    <w:p w14:paraId="541174F6" w14:textId="383F98F2" w:rsidR="005A5D91" w:rsidRPr="006B2C5B" w:rsidRDefault="003510EE" w:rsidP="006B2C5B">
      <w:pPr>
        <w:rPr>
          <w:rStyle w:val="IntensiveHervorhebung"/>
        </w:rPr>
      </w:pPr>
      <w:r w:rsidRPr="006B2C5B">
        <w:rPr>
          <w:rStyle w:val="IntensiveHervorhebung"/>
        </w:rPr>
        <w:t xml:space="preserve">Region of </w:t>
      </w:r>
      <w:proofErr w:type="spellStart"/>
      <w:r w:rsidRPr="006B2C5B">
        <w:rPr>
          <w:rStyle w:val="IntensiveHervorhebung"/>
        </w:rPr>
        <w:t>Intrest</w:t>
      </w:r>
      <w:proofErr w:type="spellEnd"/>
    </w:p>
    <w:p w14:paraId="296E26AE" w14:textId="77777777" w:rsidR="00996830" w:rsidRDefault="00996830" w:rsidP="00996830">
      <w:pPr>
        <w:pStyle w:val="Stichpunkte1"/>
        <w:numPr>
          <w:ilvl w:val="0"/>
          <w:numId w:val="0"/>
        </w:numPr>
      </w:pPr>
      <w:r>
        <w:t xml:space="preserve">Erkennt MediaPipe Pose eine Hand innerhalb des Bildbereichs und liegt deren </w:t>
      </w:r>
      <w:proofErr w:type="spellStart"/>
      <w:r>
        <w:t>Visibility</w:t>
      </w:r>
      <w:proofErr w:type="spellEnd"/>
      <w:r>
        <w:t xml:space="preserve">-Wert über einem festgelegten Schwellenwert, wird für diese Hand ein sogenanntes Region of Interest (ROI) erstellt. Liegt der </w:t>
      </w:r>
      <w:proofErr w:type="spellStart"/>
      <w:r>
        <w:t>Visibility</w:t>
      </w:r>
      <w:proofErr w:type="spellEnd"/>
      <w:r>
        <w:t>-Wert unterhalb des einstellbaren Schwellenwerts, wird davon ausgegangen, dass die Hand verdeckt ist, beispielsweise weil sie sich hinter dem Rücken oder in einer Hosentasche befindet. In diesem Fall ist keine zuverlässige Erkennung der Hand durch MediaPipe Hands zu erwarten.</w:t>
      </w:r>
    </w:p>
    <w:p w14:paraId="01CE9C09" w14:textId="620AFD70" w:rsidR="00996830" w:rsidRDefault="00996830" w:rsidP="00996830">
      <w:pPr>
        <w:pStyle w:val="Stichpunkte1"/>
        <w:numPr>
          <w:ilvl w:val="0"/>
          <w:numId w:val="0"/>
        </w:numPr>
      </w:pPr>
    </w:p>
    <w:p w14:paraId="5B11C459" w14:textId="6FB00CC3" w:rsidR="00996830" w:rsidRDefault="00996830" w:rsidP="00996830">
      <w:pPr>
        <w:pStyle w:val="Stichpunkte1"/>
        <w:numPr>
          <w:ilvl w:val="0"/>
          <w:numId w:val="0"/>
        </w:numPr>
      </w:pPr>
      <w:r>
        <w:t>Das ROI wird als Quadrat definiert. Dessen Mittelpunkt entspricht der Position des von MediaPipe Pose bestimmten Handzentrums. Dieses wird aus dem Mittelwert zweier Pose-Landmarks berechnet. Dabei handelt es sich um die von MediaPipe Pose geschätzten Ansatzpunkte des kleinen Fingers und des Zeigefingers.</w:t>
      </w:r>
    </w:p>
    <w:p w14:paraId="209F4B5C" w14:textId="77777777" w:rsidR="00996830" w:rsidRDefault="00996830" w:rsidP="00996830">
      <w:pPr>
        <w:pStyle w:val="Stichpunkte1"/>
        <w:numPr>
          <w:ilvl w:val="0"/>
          <w:numId w:val="0"/>
        </w:numPr>
      </w:pPr>
    </w:p>
    <w:p w14:paraId="4E1B418E" w14:textId="09F1A802" w:rsidR="00996830" w:rsidRPr="00585C97" w:rsidRDefault="00996830" w:rsidP="00996830">
      <w:pPr>
        <w:pStyle w:val="Stichpunkte1"/>
        <w:numPr>
          <w:ilvl w:val="0"/>
          <w:numId w:val="0"/>
        </w:numPr>
      </w:pPr>
      <w:r>
        <w:t>Damit sich die Größe des ROI an den Abstand der Person zur Kamera und</w:t>
      </w:r>
      <w:r w:rsidR="004D70C8">
        <w:t xml:space="preserve"> die</w:t>
      </w:r>
      <w:r>
        <w:t xml:space="preserve"> damit </w:t>
      </w:r>
      <w:r w:rsidR="004D70C8">
        <w:t>verbundene</w:t>
      </w:r>
      <w:r>
        <w:t xml:space="preserve"> </w:t>
      </w:r>
      <w:r w:rsidR="004D70C8">
        <w:t>bildliche Handg</w:t>
      </w:r>
      <w:r>
        <w:t>röße</w:t>
      </w:r>
      <w:r w:rsidR="004D70C8">
        <w:t xml:space="preserve"> </w:t>
      </w:r>
      <w:r>
        <w:t xml:space="preserve">anpassen kann, wird die erkannte Person als Maßstab verwendet. Die Seitenlänge des quadratischen ROI entspricht dabei der Länge des Oberkörpers der erkannten Person. Diese wird als Abstand </w:t>
      </w:r>
      <w:proofErr w:type="gramStart"/>
      <w:r>
        <w:t>zwischen den Landmarks</w:t>
      </w:r>
      <w:proofErr w:type="gramEnd"/>
      <w:r>
        <w:t xml:space="preserve"> der Schultern </w:t>
      </w:r>
      <w:r w:rsidR="00E445B5">
        <w:t>zu den</w:t>
      </w:r>
      <w:r>
        <w:t xml:space="preserve"> Hüften berechnet. </w:t>
      </w:r>
      <w:r>
        <w:fldChar w:fldCharType="begin"/>
      </w:r>
      <w:r>
        <w:instrText xml:space="preserve"> REF _Ref235644576 \h </w:instrText>
      </w:r>
      <w:r>
        <w:fldChar w:fldCharType="separate"/>
      </w:r>
      <w:r w:rsidRPr="00585C97">
        <w:t xml:space="preserve">Figure </w:t>
      </w:r>
      <w:r>
        <w:rPr>
          <w:noProof/>
        </w:rPr>
        <w:t>45</w:t>
      </w:r>
      <w:r>
        <w:fldChar w:fldCharType="end"/>
      </w:r>
      <w:r>
        <w:t xml:space="preserve"> zeigt unteranderem beide Hände und </w:t>
      </w:r>
      <w:r w:rsidR="004D70C8">
        <w:t>ihre</w:t>
      </w:r>
      <w:r>
        <w:t xml:space="preserve"> ROIs.</w:t>
      </w:r>
    </w:p>
    <w:p w14:paraId="1CEEBA60" w14:textId="77777777" w:rsidR="005A5D91" w:rsidRPr="00585C97" w:rsidRDefault="005A5D91" w:rsidP="005A5D91"/>
    <w:p w14:paraId="2EB57CC1" w14:textId="77777777" w:rsidR="00094D64" w:rsidRDefault="00094D64" w:rsidP="005A5D91"/>
    <w:p w14:paraId="7223B0A5" w14:textId="77777777" w:rsidR="00094D64" w:rsidRDefault="00094D64" w:rsidP="005A5D91"/>
    <w:p w14:paraId="3E347CF7" w14:textId="77777777" w:rsidR="00094D64" w:rsidRDefault="00094D64" w:rsidP="00094D64">
      <w:pPr>
        <w:pStyle w:val="Stichpunkte1"/>
        <w:numPr>
          <w:ilvl w:val="0"/>
          <w:numId w:val="0"/>
        </w:numPr>
        <w:jc w:val="center"/>
      </w:pPr>
      <w:r>
        <w:rPr>
          <w:noProof/>
        </w:rPr>
        <w:drawing>
          <wp:inline distT="0" distB="0" distL="0" distR="0" wp14:anchorId="7CC6E39B" wp14:editId="792A1BD5">
            <wp:extent cx="3628007" cy="2038350"/>
            <wp:effectExtent l="0" t="0" r="0" b="0"/>
            <wp:docPr id="5057496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3632649" cy="2040958"/>
                    </a:xfrm>
                    <a:prstGeom prst="rect">
                      <a:avLst/>
                    </a:prstGeom>
                    <a:noFill/>
                    <a:ln>
                      <a:noFill/>
                    </a:ln>
                  </pic:spPr>
                </pic:pic>
              </a:graphicData>
            </a:graphic>
          </wp:inline>
        </w:drawing>
      </w:r>
    </w:p>
    <w:p w14:paraId="7EAAE2AC" w14:textId="705CEFD8" w:rsidR="00094D64" w:rsidRPr="00585C97" w:rsidRDefault="00094D64" w:rsidP="00094D64">
      <w:pPr>
        <w:pStyle w:val="Beschriftung"/>
        <w:jc w:val="center"/>
      </w:pPr>
      <w:bookmarkStart w:id="207" w:name="_Ref235644576"/>
      <w:bookmarkStart w:id="208" w:name="_Ref237984943"/>
      <w:bookmarkStart w:id="209" w:name="_Toc239338468"/>
      <w:r w:rsidRPr="00585C97">
        <w:t xml:space="preserve">Figure </w:t>
      </w:r>
      <w:r w:rsidR="005315BE">
        <w:fldChar w:fldCharType="begin"/>
      </w:r>
      <w:r w:rsidR="005315BE">
        <w:instrText xml:space="preserve"> SEQ Figure \* ARABIC </w:instrText>
      </w:r>
      <w:r w:rsidR="005315BE">
        <w:fldChar w:fldCharType="separate"/>
      </w:r>
      <w:r w:rsidR="005315BE">
        <w:rPr>
          <w:noProof/>
        </w:rPr>
        <w:t>38</w:t>
      </w:r>
      <w:r w:rsidR="005315BE">
        <w:rPr>
          <w:noProof/>
        </w:rPr>
        <w:fldChar w:fldCharType="end"/>
      </w:r>
      <w:bookmarkEnd w:id="207"/>
      <w:r w:rsidRPr="00585C97">
        <w:t xml:space="preserve"> - MediaPipe Pose und Hand Erkennung mit ROI</w:t>
      </w:r>
      <w:bookmarkEnd w:id="208"/>
      <w:bookmarkEnd w:id="209"/>
      <w:r>
        <w:t xml:space="preserve">s </w:t>
      </w:r>
      <w:r w:rsidR="006B2C5B">
        <w:t xml:space="preserve">als </w:t>
      </w:r>
      <w:proofErr w:type="gramStart"/>
      <w:r>
        <w:t xml:space="preserve">grünes </w:t>
      </w:r>
      <w:r w:rsidR="006B2C5B">
        <w:t>Quadrate</w:t>
      </w:r>
      <w:proofErr w:type="gramEnd"/>
    </w:p>
    <w:p w14:paraId="11588F2F" w14:textId="77777777" w:rsidR="005A5D91" w:rsidRDefault="005A5D91" w:rsidP="005A5D91"/>
    <w:p w14:paraId="3EDF9268" w14:textId="615C8735" w:rsidR="005A5D91" w:rsidRPr="006B2C5B" w:rsidRDefault="00996830" w:rsidP="006B2C5B">
      <w:pPr>
        <w:rPr>
          <w:rStyle w:val="IntensiveHervorhebung"/>
        </w:rPr>
      </w:pPr>
      <w:r w:rsidRPr="006B2C5B">
        <w:rPr>
          <w:rStyle w:val="IntensiveHervorhebung"/>
        </w:rPr>
        <w:t>Validierung der Hand</w:t>
      </w:r>
    </w:p>
    <w:p w14:paraId="22008503" w14:textId="07C49CD8" w:rsidR="005A5D91" w:rsidRDefault="005A5D91" w:rsidP="005A5D91">
      <w:r w:rsidRPr="00585C97">
        <w:t>Um Falscherkennung</w:t>
      </w:r>
      <w:r w:rsidR="00E445B5">
        <w:t>en</w:t>
      </w:r>
      <w:r w:rsidRPr="00585C97">
        <w:t xml:space="preserve"> entgegenzuwirken, wird die Position der Hand aus der Hand-Erkennung mit der Handposition </w:t>
      </w:r>
      <w:r w:rsidR="00996830">
        <w:t xml:space="preserve">aus der </w:t>
      </w:r>
      <w:r w:rsidRPr="00585C97">
        <w:t xml:space="preserve">Pose-Erkennung abgeglichen. Der Mittelpunkt </w:t>
      </w:r>
      <w:r w:rsidR="00996830">
        <w:t>eines</w:t>
      </w:r>
      <w:r w:rsidRPr="00585C97">
        <w:t xml:space="preserve"> ROIs ist ein Handzentrum aus der Pose-Erkennung</w:t>
      </w:r>
      <w:r w:rsidR="00E445B5">
        <w:t>.</w:t>
      </w:r>
      <w:r w:rsidRPr="00585C97">
        <w:t xml:space="preserve"> </w:t>
      </w:r>
      <w:r w:rsidR="00E445B5" w:rsidRPr="00585C97">
        <w:t>D</w:t>
      </w:r>
      <w:r w:rsidRPr="00585C97">
        <w:t xml:space="preserve">er euklidische Abstand </w:t>
      </w:r>
      <w:r w:rsidR="00E445B5">
        <w:t xml:space="preserve">von diesem </w:t>
      </w:r>
      <w:r w:rsidRPr="00585C97">
        <w:t xml:space="preserve">zum Zentrum aus der Handerkennung wird geprüft. Es wird ein Maximalabstand definiert, dieser ist durch </w:t>
      </w:r>
      <w:r w:rsidR="00996830">
        <w:t>die</w:t>
      </w:r>
      <w:r w:rsidRPr="00585C97">
        <w:t xml:space="preserve"> dünnen grünen Kreis</w:t>
      </w:r>
      <w:r w:rsidR="00996830">
        <w:t>e</w:t>
      </w:r>
      <w:r w:rsidRPr="00585C97">
        <w:t xml:space="preserve"> in </w:t>
      </w:r>
      <w:r w:rsidR="00996830">
        <w:fldChar w:fldCharType="begin"/>
      </w:r>
      <w:r w:rsidR="00996830">
        <w:instrText xml:space="preserve"> REF _Ref235644576 \h </w:instrText>
      </w:r>
      <w:r w:rsidR="00996830">
        <w:fldChar w:fldCharType="separate"/>
      </w:r>
      <w:r w:rsidR="00996830" w:rsidRPr="00585C97">
        <w:t xml:space="preserve">Figure </w:t>
      </w:r>
      <w:r w:rsidR="00996830">
        <w:rPr>
          <w:noProof/>
        </w:rPr>
        <w:t>45</w:t>
      </w:r>
      <w:r w:rsidR="00996830">
        <w:fldChar w:fldCharType="end"/>
      </w:r>
      <w:r w:rsidR="00996830">
        <w:t xml:space="preserve"> </w:t>
      </w:r>
      <w:r w:rsidRPr="00585C97">
        <w:t>dargestellt. Liegt das Zentrum der erkannten Hand aus der Hand-Erkennung außerhalb dieses Kreises, wird von einer Falscherkennung ausgegangen und die Hand wird nicht weiter ausgewertet.</w:t>
      </w:r>
    </w:p>
    <w:p w14:paraId="05BDFD4A" w14:textId="77777777" w:rsidR="005C173B" w:rsidRDefault="005C173B" w:rsidP="005A5D91"/>
    <w:p w14:paraId="73AFE5F6" w14:textId="77777777" w:rsidR="00610B11" w:rsidRDefault="00610B11" w:rsidP="00610B11">
      <w:r>
        <w:lastRenderedPageBreak/>
        <w:t>Zudem soll eine Hand nicht analysiert werden, wenn sie sich während der Aufnahme über das Bild bewegt. Hierzu wird die Pixelposition des Handzentrums von Frame zu Frame verfolgt, um daraus die Bewegungsgeschwindigkeit der Hand zu bestimmen. Dafür werden zwei Parameter verwendet: eine maximal zulässige Bewegungsgeschwindigkeit in Pixeln pro Sekunde sowie ein Zeitintervall, über das die Positionsänderung betrachtet wird. Das Zeitintervall legt dabei fest, über wie viele Frames der Ringspeicher die Handposition verfolgt.</w:t>
      </w:r>
    </w:p>
    <w:p w14:paraId="3E15F5B2" w14:textId="77777777" w:rsidR="00610B11" w:rsidRDefault="00610B11" w:rsidP="00610B11"/>
    <w:p w14:paraId="1343312D" w14:textId="76256E1E" w:rsidR="00D60425" w:rsidRPr="00585C97" w:rsidRDefault="00610B11" w:rsidP="00D60425">
      <w:r>
        <w:t xml:space="preserve">Die Wahl des Zeitintervalls beeinflusst dabei die Empfindlichkeit und Reaktionsgeschwindigkeit der Erkennung. Bei einem zu kurzen Zeitintervall können bereits geringe, unbeabsichtigte Bewegungen oder Schwankungen des ermittelten Handzentrums als relevante Bewegung erkannt werden. Ein zu langes Zeitintervall führt hingegen zu einer verzögerten Erkennung von Bewegungen und kann dazu führen, dass Bewegungen mit einer eigentlich </w:t>
      </w:r>
      <w:proofErr w:type="gramStart"/>
      <w:r>
        <w:t>zu große</w:t>
      </w:r>
      <w:r w:rsidR="006B2C5B">
        <w:t>n</w:t>
      </w:r>
      <w:r>
        <w:t xml:space="preserve"> Amplitude</w:t>
      </w:r>
      <w:proofErr w:type="gramEnd"/>
      <w:r>
        <w:t xml:space="preserve"> noch innerhalb des zulässigen Bereichs liegen.</w:t>
      </w:r>
    </w:p>
    <w:p w14:paraId="7D446109" w14:textId="174A2337" w:rsidR="00995032" w:rsidRPr="00585C97" w:rsidRDefault="00610B11" w:rsidP="00D94992">
      <w:pPr>
        <w:pStyle w:val="berschrift2"/>
        <w:rPr>
          <w:noProof/>
        </w:rPr>
      </w:pPr>
      <w:bookmarkStart w:id="210" w:name="_Toc242780628"/>
      <w:r>
        <w:rPr>
          <w:noProof/>
        </w:rPr>
        <w:t>Greifgestenerkennung</w:t>
      </w:r>
      <w:bookmarkEnd w:id="210"/>
    </w:p>
    <w:p w14:paraId="434B8D7B" w14:textId="26F7C139" w:rsidR="00995032" w:rsidRDefault="00EE7E36" w:rsidP="00EE7E36">
      <w:pPr>
        <w:rPr>
          <w:noProof/>
        </w:rPr>
      </w:pPr>
      <w:r>
        <w:rPr>
          <w:noProof/>
        </w:rPr>
        <w:t>Es werden zwei Methoden zur Erkennung einer Greifgeste implementiert und getestet, eine statische und eine dynamische.</w:t>
      </w:r>
    </w:p>
    <w:p w14:paraId="5CD58C14" w14:textId="77777777" w:rsidR="00EE7E36" w:rsidRPr="00585C97" w:rsidRDefault="00EE7E36" w:rsidP="00EE7E36">
      <w:pPr>
        <w:rPr>
          <w:noProof/>
        </w:rPr>
      </w:pPr>
    </w:p>
    <w:p w14:paraId="6B7A8221" w14:textId="51E3202D" w:rsidR="00172064" w:rsidRPr="00114459" w:rsidRDefault="001C5012" w:rsidP="00995032">
      <w:pPr>
        <w:pStyle w:val="Grundtext"/>
        <w:spacing w:after="0"/>
        <w:rPr>
          <w:i/>
          <w:iCs/>
          <w:color w:val="4F81BD" w:themeColor="accent1"/>
        </w:rPr>
      </w:pPr>
      <w:r>
        <w:rPr>
          <w:rStyle w:val="IntensiveHervorhebung"/>
        </w:rPr>
        <w:t>Statische</w:t>
      </w:r>
      <w:r w:rsidR="00482FC0">
        <w:rPr>
          <w:rStyle w:val="IntensiveHervorhebung"/>
        </w:rPr>
        <w:t>-</w:t>
      </w:r>
      <w:r w:rsidR="00585C97" w:rsidRPr="00585C97">
        <w:rPr>
          <w:rStyle w:val="IntensiveHervorhebung"/>
        </w:rPr>
        <w:t>Methode</w:t>
      </w:r>
    </w:p>
    <w:p w14:paraId="237FB3F5" w14:textId="2D4E7438" w:rsidR="00114459" w:rsidRDefault="00114459" w:rsidP="00114459">
      <w:pPr>
        <w:rPr>
          <w:noProof/>
        </w:rPr>
      </w:pPr>
      <w:r>
        <w:rPr>
          <w:noProof/>
        </w:rPr>
        <w:t xml:space="preserve">Basierend auf der Bestimmung des Hand-Aperture-Werts (Handöffnungsgrads) aus dem Projekt </w:t>
      </w:r>
      <w:r w:rsidRPr="00585C97">
        <w:rPr>
          <w:noProof/>
        </w:rPr>
        <w:fldChar w:fldCharType="begin"/>
      </w:r>
      <w:r w:rsidR="00A60310">
        <w:rPr>
          <w:noProof/>
        </w:rPr>
        <w:instrText xml:space="preserve"> ADDIN ZOTERO_ITEM CSL_CITATION {"citationID":"rdrrekDs","properties":{"formattedCitation":"[68]","plainCitation":"[68]","noteIndex":0},"citationItems":[{"id":31,"uris":["http://zotero.org/users/20567757/items/TST8DPRS"],"itemData":{"id":31,"type":"software","abstract":"A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rPr>
          <w:noProof/>
        </w:rPr>
        <w:fldChar w:fldCharType="separate"/>
      </w:r>
      <w:r w:rsidR="00A60310" w:rsidRPr="00A60310">
        <w:t>[68]</w:t>
      </w:r>
      <w:r w:rsidRPr="00585C97">
        <w:rPr>
          <w:noProof/>
        </w:rPr>
        <w:fldChar w:fldCharType="end"/>
      </w:r>
      <w:r>
        <w:rPr>
          <w:noProof/>
        </w:rPr>
        <w:t xml:space="preserve"> wird die statische Methode zur Erkennung der Greifgeste konzipiert.</w:t>
      </w:r>
    </w:p>
    <w:p w14:paraId="7527785F" w14:textId="77777777" w:rsidR="00114459" w:rsidRDefault="00114459" w:rsidP="00114459">
      <w:pPr>
        <w:rPr>
          <w:noProof/>
        </w:rPr>
      </w:pPr>
    </w:p>
    <w:p w14:paraId="23A7838A" w14:textId="6284A222" w:rsidR="00114459" w:rsidRDefault="00114459" w:rsidP="00114459">
      <w:pPr>
        <w:rPr>
          <w:noProof/>
        </w:rPr>
      </w:pPr>
      <w:r>
        <w:rPr>
          <w:noProof/>
        </w:rPr>
        <w:t>Der Hand-Aperture-Wert liegt in einem Wertebereich von 0 bis 100 und wird anhand zweier Schwellwerte ausgewertet. Bei einem Wert über 70</w:t>
      </w:r>
      <w:r w:rsidR="00EE7E36">
        <w:rPr>
          <w:noProof/>
        </w:rPr>
        <w:t xml:space="preserve"> (einstellbare Schwelle)</w:t>
      </w:r>
      <w:r>
        <w:rPr>
          <w:noProof/>
        </w:rPr>
        <w:t xml:space="preserve"> wird die Hand als offen erkannt, bei einem Wert unter 60</w:t>
      </w:r>
      <w:r w:rsidR="00EE7E36">
        <w:rPr>
          <w:noProof/>
        </w:rPr>
        <w:t xml:space="preserve"> (einstellbare Schwelle)</w:t>
      </w:r>
      <w:r>
        <w:rPr>
          <w:noProof/>
        </w:rPr>
        <w:t xml:space="preserve"> als geschlossen. Liegt der Wert zwischen diesen beiden Schwellwerten, bleibt der bisherige Handstatus unverändert. Dadurch wird ein Wechsel des Handstatus verhindert, wenn sich die Hand in einem teilweise geöffneten Zustand </w:t>
      </w:r>
      <w:r w:rsidR="00C95D55">
        <w:rPr>
          <w:noProof/>
        </w:rPr>
        <w:t xml:space="preserve">zwischen 60 und 70 </w:t>
      </w:r>
      <w:r>
        <w:rPr>
          <w:noProof/>
        </w:rPr>
        <w:t>befindet.</w:t>
      </w:r>
    </w:p>
    <w:p w14:paraId="1D08D3EF" w14:textId="77777777" w:rsidR="00C95D55" w:rsidRDefault="00C95D55" w:rsidP="00114459">
      <w:pPr>
        <w:rPr>
          <w:noProof/>
        </w:rPr>
      </w:pPr>
    </w:p>
    <w:p w14:paraId="6C6E1D65" w14:textId="61A5FAEE" w:rsidR="00114459" w:rsidRDefault="00114459" w:rsidP="00114459">
      <w:pPr>
        <w:rPr>
          <w:noProof/>
        </w:rPr>
      </w:pPr>
      <w:r>
        <w:rPr>
          <w:noProof/>
        </w:rPr>
        <w:t xml:space="preserve">Zusätzlich wird der Handstatus über mehrere Frames erfasst. Die Anzahl der zu berücksichtigenen Frames ist einstellbar. Werte zwischen </w:t>
      </w:r>
      <m:oMath>
        <m:r>
          <w:rPr>
            <w:rFonts w:ascii="Cambria Math" w:hAnsi="Cambria Math"/>
            <w:noProof/>
          </w:rPr>
          <m:t>x=3</m:t>
        </m:r>
      </m:oMath>
      <w:r>
        <w:rPr>
          <w:noProof/>
        </w:rPr>
        <w:t xml:space="preserve"> und </w:t>
      </w:r>
      <m:oMath>
        <m:r>
          <w:rPr>
            <w:rFonts w:ascii="Cambria Math" w:hAnsi="Cambria Math"/>
            <w:noProof/>
          </w:rPr>
          <m:t>x=6</m:t>
        </m:r>
      </m:oMath>
      <w:r>
        <w:rPr>
          <w:noProof/>
        </w:rPr>
        <w:t xml:space="preserve"> Frames haben sich als geeignet erwiesen. Nur wenn bei mindestens </w:t>
      </w:r>
      <m:oMath>
        <m:r>
          <w:rPr>
            <w:rFonts w:ascii="Cambria Math" w:hAnsi="Cambria Math"/>
            <w:noProof/>
          </w:rPr>
          <m:t>n</m:t>
        </m:r>
      </m:oMath>
      <w:r>
        <w:rPr>
          <w:noProof/>
        </w:rPr>
        <w:t xml:space="preserve"> der insgesamt </w:t>
      </w:r>
      <m:oMath>
        <m:r>
          <w:rPr>
            <w:rFonts w:ascii="Cambria Math" w:hAnsi="Cambria Math"/>
            <w:noProof/>
          </w:rPr>
          <m:t>m</m:t>
        </m:r>
      </m:oMath>
      <w:r>
        <w:rPr>
          <w:noProof/>
        </w:rPr>
        <w:t xml:space="preserve"> betrachteten Frames derselbe Handstatus erkannt wird, wird dieser als neuer Handstatus übernommen. Als geeigneter Wert für </w:t>
      </w:r>
      <m:oMath>
        <m:r>
          <w:rPr>
            <w:rFonts w:ascii="Cambria Math" w:hAnsi="Cambria Math"/>
            <w:noProof/>
          </w:rPr>
          <m:t>n</m:t>
        </m:r>
      </m:oMath>
      <w:r>
        <w:rPr>
          <w:noProof/>
        </w:rPr>
        <w:t xml:space="preserve"> hat sich </w:t>
      </w:r>
      <m:oMath>
        <m:r>
          <w:rPr>
            <w:rFonts w:ascii="Cambria Math" w:hAnsi="Cambria Math"/>
            <w:noProof/>
          </w:rPr>
          <m:t>n=m</m:t>
        </m:r>
      </m:oMath>
      <w:r>
        <w:rPr>
          <w:noProof/>
        </w:rPr>
        <w:t xml:space="preserve"> oder </w:t>
      </w:r>
      <m:oMath>
        <m:r>
          <w:rPr>
            <w:rFonts w:ascii="Cambria Math" w:hAnsi="Cambria Math"/>
            <w:noProof/>
          </w:rPr>
          <m:t>n=m-1</m:t>
        </m:r>
      </m:oMath>
      <w:r>
        <w:rPr>
          <w:noProof/>
        </w:rPr>
        <w:t xml:space="preserve"> erwiesen. Dadurch können einzelne fehlerhafte Erkennungen ausgeglichen und ein unbeabsichtigter Statuswechsel verhindert werden. Eine Erhöhung der Anzahl der betrachteten Frames verbessert zwar die Robustheit gegenüber kurzzeitigen Fehldetektionen, führt jedoch gleichzeitig zu einer höheren Latenz bei der Erkennung der Greifgeste.</w:t>
      </w:r>
    </w:p>
    <w:p w14:paraId="576AAAD8" w14:textId="77777777" w:rsidR="00114459" w:rsidRDefault="00114459" w:rsidP="00114459">
      <w:pPr>
        <w:rPr>
          <w:noProof/>
        </w:rPr>
      </w:pPr>
    </w:p>
    <w:p w14:paraId="322903C0" w14:textId="77777777" w:rsidR="00114459" w:rsidRDefault="00114459" w:rsidP="00114459">
      <w:pPr>
        <w:rPr>
          <w:noProof/>
        </w:rPr>
      </w:pPr>
      <w:r>
        <w:rPr>
          <w:noProof/>
        </w:rPr>
        <w:t>Wechselt der Handstatus von offen zu geschlossen, wird eine Greifgeste erkannt und der Greifstatus aktiviert. Wechselt der Handstatus anschließend wieder von geschlossen zu offen, wird eine Loslassgeste erkannt und der Greifstatus aufgehoben.</w:t>
      </w:r>
    </w:p>
    <w:p w14:paraId="6A81AA13" w14:textId="77777777" w:rsidR="00114459" w:rsidRDefault="00114459" w:rsidP="00114459">
      <w:pPr>
        <w:rPr>
          <w:noProof/>
        </w:rPr>
      </w:pPr>
    </w:p>
    <w:p w14:paraId="0B668621" w14:textId="1265A446" w:rsidR="00114459" w:rsidRDefault="00114459" w:rsidP="00114459">
      <w:pPr>
        <w:rPr>
          <w:noProof/>
        </w:rPr>
      </w:pPr>
      <w:r>
        <w:rPr>
          <w:noProof/>
        </w:rPr>
        <w:t xml:space="preserve">Der in </w:t>
      </w:r>
      <w:r w:rsidRPr="00585C97">
        <w:rPr>
          <w:noProof/>
        </w:rPr>
        <w:fldChar w:fldCharType="begin"/>
      </w:r>
      <w:r w:rsidR="00A60310">
        <w:rPr>
          <w:noProof/>
        </w:rPr>
        <w:instrText xml:space="preserve"> ADDIN ZOTERO_ITEM CSL_CITATION {"citationID":"85vcapJj","properties":{"formattedCitation":"[68]","plainCitation":"[68]","noteIndex":0},"citationItems":[{"id":31,"uris":["http://zotero.org/users/20567757/items/TST8DPRS"],"itemData":{"id":31,"type":"software","abstract":"A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rPr>
          <w:noProof/>
        </w:rPr>
        <w:fldChar w:fldCharType="separate"/>
      </w:r>
      <w:r w:rsidR="00A60310" w:rsidRPr="00A60310">
        <w:t>[68]</w:t>
      </w:r>
      <w:r w:rsidRPr="00585C97">
        <w:rPr>
          <w:noProof/>
        </w:rPr>
        <w:fldChar w:fldCharType="end"/>
      </w:r>
      <w:r>
        <w:rPr>
          <w:noProof/>
        </w:rPr>
        <w:t xml:space="preserve"> verwendete Hand-Aperture-Wert wird ausschließlich anhand der Handlänge bestimmt. Zeigt die Handfläche direkt in Richtung der Kamera, kann aufgrund der perspektivischen Projektion keine zuverlässige Handlänge bestimmt werden. Die </w:t>
      </w:r>
      <w:r>
        <w:rPr>
          <w:noProof/>
        </w:rPr>
        <w:lastRenderedPageBreak/>
        <w:t>Handbreite ist aus dieser Perspektive hingegen gut erkennbar. Zeigt dagegen die Handkante in Richtung der Kamera, ist die Handbreite nur eingeschränkt bestimmbar.</w:t>
      </w:r>
    </w:p>
    <w:p w14:paraId="773450B0" w14:textId="77777777" w:rsidR="00114459" w:rsidRDefault="00114459" w:rsidP="00114459">
      <w:pPr>
        <w:rPr>
          <w:noProof/>
        </w:rPr>
      </w:pPr>
    </w:p>
    <w:p w14:paraId="58003A6F" w14:textId="415667BD" w:rsidR="00995032" w:rsidRDefault="00114459" w:rsidP="00114459">
      <w:pPr>
        <w:rPr>
          <w:noProof/>
        </w:rPr>
      </w:pPr>
      <w:r>
        <w:rPr>
          <w:noProof/>
        </w:rPr>
        <w:t xml:space="preserve">Um diese Einschränkungen zu berücksichtigen, werden zunächst sowohl die Länge als auch die Breite der Handfläche in Pixeln bestimmt. Ist der ermittelte Längenwert größer als der Breitenwert, wird der Hand-Aperture-Wert auf Grundlage der Handlänge nach dem Verfahren des ursprünglichen Projekts bestimmt. Überwiegt hingegen der Breitenwert, werden die Handbreite sowie der Abstand zwischen Daumen und kleinem Finger als Grundlage für die Berechnung des Hand-Aperture-Werts verwendet. Die hierfür verwendeten Strecken sind in  </w:t>
      </w:r>
      <w:r w:rsidRPr="00585C97">
        <w:rPr>
          <w:noProof/>
        </w:rPr>
        <w:fldChar w:fldCharType="begin"/>
      </w:r>
      <w:r w:rsidRPr="00585C97">
        <w:rPr>
          <w:noProof/>
        </w:rPr>
        <w:instrText xml:space="preserve"> REF _Ref235711051 \h </w:instrText>
      </w:r>
      <w:r>
        <w:rPr>
          <w:noProof/>
        </w:rPr>
        <w:instrText xml:space="preserve"> \* MERGEFORMAT </w:instrText>
      </w:r>
      <w:r w:rsidRPr="00585C97">
        <w:rPr>
          <w:noProof/>
        </w:rPr>
      </w:r>
      <w:r w:rsidRPr="00585C97">
        <w:rPr>
          <w:noProof/>
        </w:rPr>
        <w:fldChar w:fldCharType="separate"/>
      </w:r>
      <w:r w:rsidR="008B237F" w:rsidRPr="00EE7E36">
        <w:t xml:space="preserve">Figure </w:t>
      </w:r>
      <w:r w:rsidR="008B237F">
        <w:rPr>
          <w:noProof/>
        </w:rPr>
        <w:t>39</w:t>
      </w:r>
      <w:r w:rsidRPr="00585C97">
        <w:rPr>
          <w:noProof/>
        </w:rPr>
        <w:fldChar w:fldCharType="end"/>
      </w:r>
      <w:r>
        <w:rPr>
          <w:noProof/>
        </w:rPr>
        <w:t xml:space="preserve"> als blaue Geraden dargestellt.</w:t>
      </w:r>
    </w:p>
    <w:p w14:paraId="73141520" w14:textId="77777777" w:rsidR="00114459" w:rsidRPr="00585C97" w:rsidRDefault="00114459" w:rsidP="00114459">
      <w:pPr>
        <w:pStyle w:val="Grundtext"/>
        <w:spacing w:after="0"/>
        <w:rPr>
          <w:noProof/>
        </w:rPr>
      </w:pPr>
    </w:p>
    <w:p w14:paraId="1BCE8DB7" w14:textId="77777777" w:rsidR="00995032" w:rsidRPr="00EE7E36" w:rsidRDefault="00995032" w:rsidP="00995032">
      <w:pPr>
        <w:pStyle w:val="Grundtext"/>
        <w:keepNext/>
        <w:jc w:val="center"/>
        <w:rPr>
          <w:noProof/>
        </w:rPr>
      </w:pPr>
      <w:r w:rsidRPr="00585C97">
        <w:rPr>
          <w:noProof/>
        </w:rPr>
        <w:drawing>
          <wp:inline distT="0" distB="0" distL="0" distR="0" wp14:anchorId="1A530304" wp14:editId="7DA77AB4">
            <wp:extent cx="2607095" cy="2073625"/>
            <wp:effectExtent l="0" t="0" r="3175" b="3175"/>
            <wp:docPr id="19170022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02294" name=""/>
                    <pic:cNvPicPr/>
                  </pic:nvPicPr>
                  <pic:blipFill rotWithShape="1">
                    <a:blip r:embed="rId131"/>
                    <a:srcRect r="27261"/>
                    <a:stretch>
                      <a:fillRect/>
                    </a:stretch>
                  </pic:blipFill>
                  <pic:spPr bwMode="auto">
                    <a:xfrm>
                      <a:off x="0" y="0"/>
                      <a:ext cx="2622512" cy="2085887"/>
                    </a:xfrm>
                    <a:prstGeom prst="rect">
                      <a:avLst/>
                    </a:prstGeom>
                    <a:ln>
                      <a:noFill/>
                    </a:ln>
                    <a:extLst>
                      <a:ext uri="{53640926-AAD7-44D8-BBD7-CCE9431645EC}">
                        <a14:shadowObscured xmlns:a14="http://schemas.microsoft.com/office/drawing/2010/main"/>
                      </a:ext>
                    </a:extLst>
                  </pic:spPr>
                </pic:pic>
              </a:graphicData>
            </a:graphic>
          </wp:inline>
        </w:drawing>
      </w:r>
      <w:r w:rsidRPr="00EE7E36">
        <w:rPr>
          <w:noProof/>
        </w:rPr>
        <w:t xml:space="preserve"> </w:t>
      </w:r>
      <w:r w:rsidRPr="00585C97">
        <w:rPr>
          <w:noProof/>
        </w:rPr>
        <w:drawing>
          <wp:inline distT="0" distB="0" distL="0" distR="0" wp14:anchorId="1D1B4BD2" wp14:editId="3B3877A7">
            <wp:extent cx="2639833" cy="2099480"/>
            <wp:effectExtent l="0" t="0" r="8255" b="0"/>
            <wp:docPr id="17877744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74433" name=""/>
                    <pic:cNvPicPr/>
                  </pic:nvPicPr>
                  <pic:blipFill rotWithShape="1">
                    <a:blip r:embed="rId132"/>
                    <a:srcRect r="27255"/>
                    <a:stretch>
                      <a:fillRect/>
                    </a:stretch>
                  </pic:blipFill>
                  <pic:spPr bwMode="auto">
                    <a:xfrm>
                      <a:off x="0" y="0"/>
                      <a:ext cx="2662703" cy="2117668"/>
                    </a:xfrm>
                    <a:prstGeom prst="rect">
                      <a:avLst/>
                    </a:prstGeom>
                    <a:ln>
                      <a:noFill/>
                    </a:ln>
                    <a:extLst>
                      <a:ext uri="{53640926-AAD7-44D8-BBD7-CCE9431645EC}">
                        <a14:shadowObscured xmlns:a14="http://schemas.microsoft.com/office/drawing/2010/main"/>
                      </a:ext>
                    </a:extLst>
                  </pic:spPr>
                </pic:pic>
              </a:graphicData>
            </a:graphic>
          </wp:inline>
        </w:drawing>
      </w:r>
    </w:p>
    <w:p w14:paraId="75F748E1" w14:textId="45266D97" w:rsidR="00610B11" w:rsidRPr="00EE7E36" w:rsidRDefault="00995032" w:rsidP="001C5012">
      <w:pPr>
        <w:pStyle w:val="Beschriftung"/>
        <w:jc w:val="center"/>
      </w:pPr>
      <w:bookmarkStart w:id="211" w:name="_Ref235711051"/>
      <w:bookmarkStart w:id="212" w:name="_Toc239338471"/>
      <w:r w:rsidRPr="00EE7E36">
        <w:t xml:space="preserve">Figure </w:t>
      </w:r>
      <w:r w:rsidR="00FE675F">
        <w:fldChar w:fldCharType="begin"/>
      </w:r>
      <w:r w:rsidR="00FE675F" w:rsidRPr="00EE7E36">
        <w:instrText xml:space="preserve"> SEQ Figure \* ARABIC </w:instrText>
      </w:r>
      <w:r w:rsidR="00FE675F">
        <w:fldChar w:fldCharType="separate"/>
      </w:r>
      <w:r w:rsidR="005315BE">
        <w:rPr>
          <w:noProof/>
        </w:rPr>
        <w:t>39</w:t>
      </w:r>
      <w:r w:rsidR="00FE675F">
        <w:fldChar w:fldCharType="end"/>
      </w:r>
      <w:bookmarkEnd w:id="211"/>
      <w:r w:rsidRPr="00EE7E36">
        <w:t xml:space="preserve"> - Handstatus mit </w:t>
      </w:r>
      <w:r w:rsidR="00F72C46" w:rsidRPr="00EE7E36">
        <w:t>statischer</w:t>
      </w:r>
      <w:r w:rsidRPr="00EE7E36">
        <w:t xml:space="preserve"> Methode</w:t>
      </w:r>
      <w:bookmarkEnd w:id="212"/>
    </w:p>
    <w:p w14:paraId="3DF6BDF2" w14:textId="77777777" w:rsidR="003B48F7" w:rsidRPr="00EE7E36" w:rsidRDefault="003B48F7" w:rsidP="003B48F7"/>
    <w:p w14:paraId="3DC35BC1" w14:textId="59194686" w:rsidR="00585C97" w:rsidRPr="00142444" w:rsidRDefault="001C5012" w:rsidP="00995032">
      <w:pPr>
        <w:pStyle w:val="Grundtext"/>
        <w:spacing w:after="0"/>
        <w:jc w:val="left"/>
        <w:rPr>
          <w:noProof/>
        </w:rPr>
      </w:pPr>
      <w:r w:rsidRPr="00142444">
        <w:rPr>
          <w:rStyle w:val="IntensiveHervorhebung"/>
        </w:rPr>
        <w:t>Dynamische</w:t>
      </w:r>
      <w:r w:rsidR="00482FC0" w:rsidRPr="00142444">
        <w:rPr>
          <w:rStyle w:val="IntensiveHervorhebung"/>
        </w:rPr>
        <w:t>-</w:t>
      </w:r>
      <w:r w:rsidR="00585C97" w:rsidRPr="00142444">
        <w:rPr>
          <w:rStyle w:val="IntensiveHervorhebung"/>
        </w:rPr>
        <w:t>Methode</w:t>
      </w:r>
    </w:p>
    <w:p w14:paraId="11EC5C7D" w14:textId="77777777" w:rsidR="00142444" w:rsidRDefault="00142444" w:rsidP="00142444">
      <w:r w:rsidRPr="00142444">
        <w:t>Für die Erkennung des Handstatus werden zwei Distanzen zwischen den Hand-Landmarks bestimmt:</w:t>
      </w:r>
    </w:p>
    <w:p w14:paraId="14E87CB0" w14:textId="77777777" w:rsidR="00142444" w:rsidRPr="00142444" w:rsidRDefault="00142444" w:rsidP="00142444"/>
    <w:p w14:paraId="4250E1C2" w14:textId="77777777" w:rsidR="00142444" w:rsidRDefault="00142444" w:rsidP="00142444">
      <w:pPr>
        <w:pStyle w:val="Stichpunkte1"/>
        <w:rPr>
          <w:noProof/>
        </w:rPr>
      </w:pPr>
      <w:r w:rsidRPr="00142444">
        <w:t xml:space="preserve">Handlänge: Abstand zwischen Handgelenk und Mittelfingerspitze </w:t>
      </w:r>
    </w:p>
    <w:p w14:paraId="56A7858D" w14:textId="42C608EA" w:rsidR="00142444" w:rsidRPr="00142444" w:rsidRDefault="00142444" w:rsidP="00142444">
      <w:pPr>
        <w:pStyle w:val="Stichpunkte1"/>
        <w:numPr>
          <w:ilvl w:val="0"/>
          <w:numId w:val="0"/>
        </w:numPr>
        <w:ind w:left="720"/>
        <w:rPr>
          <w:noProof/>
        </w:rPr>
      </w:pPr>
      <w:r w:rsidRPr="00142444">
        <w:t xml:space="preserve">(Hand-Landmark 0 zu 12, siehe </w:t>
      </w:r>
      <w:r>
        <w:fldChar w:fldCharType="begin"/>
      </w:r>
      <w:r>
        <w:instrText xml:space="preserve"> REF _Ref241577159 \h </w:instrText>
      </w:r>
      <w:r>
        <w:fldChar w:fldCharType="separate"/>
      </w:r>
      <w:r w:rsidRPr="00585C97">
        <w:t xml:space="preserve">Figure </w:t>
      </w:r>
      <w:r>
        <w:rPr>
          <w:noProof/>
        </w:rPr>
        <w:t>7</w:t>
      </w:r>
      <w:r>
        <w:fldChar w:fldCharType="end"/>
      </w:r>
      <w:r w:rsidRPr="00142444">
        <w:t>)</w:t>
      </w:r>
    </w:p>
    <w:p w14:paraId="05A75941" w14:textId="77777777" w:rsidR="00142444" w:rsidRDefault="00142444" w:rsidP="00142444">
      <w:pPr>
        <w:pStyle w:val="Stichpunkte1"/>
        <w:numPr>
          <w:ilvl w:val="0"/>
          <w:numId w:val="0"/>
        </w:numPr>
        <w:ind w:left="720"/>
      </w:pPr>
    </w:p>
    <w:p w14:paraId="73BB45EA" w14:textId="72088823" w:rsidR="00142444" w:rsidRPr="00142444" w:rsidRDefault="00142444" w:rsidP="00142444">
      <w:pPr>
        <w:pStyle w:val="Stichpunkte1"/>
      </w:pPr>
      <w:r w:rsidRPr="00142444">
        <w:t>Handbreite: Abstand zwischen Daumenspitze und Spitze des kleinen Fingers (Hand-Landmark 4 zu 20)</w:t>
      </w:r>
    </w:p>
    <w:p w14:paraId="72761E16" w14:textId="77777777" w:rsidR="00142444" w:rsidRPr="00142444" w:rsidRDefault="00142444" w:rsidP="00142444"/>
    <w:p w14:paraId="386D2A67" w14:textId="04F322A4" w:rsidR="00142444" w:rsidRPr="00142444" w:rsidRDefault="00142444" w:rsidP="00142444">
      <w:r>
        <w:fldChar w:fldCharType="begin"/>
      </w:r>
      <w:r>
        <w:instrText xml:space="preserve"> REF _Ref241696394 \h </w:instrText>
      </w:r>
      <w:r>
        <w:fldChar w:fldCharType="separate"/>
      </w:r>
      <w:r w:rsidR="008B237F" w:rsidRPr="005E2C31">
        <w:t xml:space="preserve">Figure </w:t>
      </w:r>
      <w:r w:rsidR="008B237F">
        <w:rPr>
          <w:noProof/>
        </w:rPr>
        <w:t>40</w:t>
      </w:r>
      <w:r>
        <w:fldChar w:fldCharType="end"/>
      </w:r>
      <w:r>
        <w:t xml:space="preserve"> zeigt diese Distanzen als blaue Linien. </w:t>
      </w:r>
      <w:r w:rsidRPr="00142444">
        <w:t xml:space="preserve">Bei einer geöffneten Hand sind beide Distanzen räumlich annähernd gleich groß. Für die weitere Auswertung wird jeweils die perspektivisch größere Distanz verwendet. Die ausgewählte Distanz wird anschließend in einem Ringspeicher abgelegt, der die Messwerte der letzten 0,8 Sekunden </w:t>
      </w:r>
      <w:r w:rsidR="008B237F">
        <w:t xml:space="preserve">(einstellbarer Wert) </w:t>
      </w:r>
      <w:r w:rsidRPr="00142444">
        <w:t>enthält.</w:t>
      </w:r>
    </w:p>
    <w:p w14:paraId="4F00875C" w14:textId="77777777" w:rsidR="00142444" w:rsidRPr="00142444" w:rsidRDefault="00142444" w:rsidP="00142444"/>
    <w:p w14:paraId="6255BB5F" w14:textId="728A7E0A" w:rsidR="00142444" w:rsidRPr="00142444" w:rsidRDefault="00142444" w:rsidP="00142444">
      <w:r w:rsidRPr="00142444">
        <w:t xml:space="preserve">Für die Auswertung werden der kleinste (Minimum) und der größte (Maximum) Distanzwert innerhalb des Ringspeichers bestimmt. Übersteigt der maximale Wert den minimalen Wert um den eingestellten Differenzfaktor, wird von einer Veränderung des Handstatus ausgegangen. Folgt </w:t>
      </w:r>
      <w:r>
        <w:t>der minimale Wert</w:t>
      </w:r>
      <w:r w:rsidR="008B237F">
        <w:t xml:space="preserve"> zeitlich</w:t>
      </w:r>
      <w:r>
        <w:t xml:space="preserve"> dem maximalen Wert</w:t>
      </w:r>
      <w:r w:rsidRPr="00142444">
        <w:t xml:space="preserve">, wird der Handstatus </w:t>
      </w:r>
      <w:proofErr w:type="gramStart"/>
      <w:r w:rsidRPr="00142444">
        <w:t xml:space="preserve">auf </w:t>
      </w:r>
      <w:r w:rsidRPr="00EE7E36">
        <w:rPr>
          <w:rStyle w:val="SchwacheHervorhebung"/>
        </w:rPr>
        <w:t>geschlossen</w:t>
      </w:r>
      <w:proofErr w:type="gramEnd"/>
      <w:r w:rsidRPr="00142444">
        <w:t xml:space="preserve"> gesetzt. Tritt die umgekehrte</w:t>
      </w:r>
      <w:r w:rsidR="008B237F">
        <w:t xml:space="preserve"> </w:t>
      </w:r>
      <w:r w:rsidRPr="00142444">
        <w:t xml:space="preserve">Reihenfolge auf, wird der Handstatus auf </w:t>
      </w:r>
      <w:r w:rsidRPr="00EE7E36">
        <w:rPr>
          <w:rStyle w:val="SchwacheHervorhebung"/>
        </w:rPr>
        <w:t>offen</w:t>
      </w:r>
      <w:r w:rsidRPr="00142444">
        <w:t xml:space="preserve"> gesetzt.</w:t>
      </w:r>
    </w:p>
    <w:p w14:paraId="0E021B62" w14:textId="77777777" w:rsidR="00142444" w:rsidRPr="00142444" w:rsidRDefault="00142444" w:rsidP="00142444"/>
    <w:p w14:paraId="01E13959" w14:textId="77777777" w:rsidR="00142444" w:rsidRPr="00142444" w:rsidRDefault="00142444" w:rsidP="00142444">
      <w:r w:rsidRPr="00142444">
        <w:lastRenderedPageBreak/>
        <w:t>Mit dieser Methode wird ein Statuswechsel nur dann erkannt, wenn die Veränderung der Handstellung innerhalb eines bestimmten Zeitraums ausreichend schnell erfolgt. Die hierfür erforderliche Geschwindigkeit kann über den Differenzfaktor, also das Verhältnis zwischen Minimal- und Maximalwert, sowie über die Länge des Ringspeichers eingestellt werden. Dadurch können langsame und beiläufige Veränderungen der Handstellung von einer gezielten Greifgeste unterschieden werden.</w:t>
      </w:r>
    </w:p>
    <w:p w14:paraId="3861CE65" w14:textId="77777777" w:rsidR="00142444" w:rsidRPr="00142444" w:rsidRDefault="00142444" w:rsidP="00142444"/>
    <w:p w14:paraId="78CEAF2F" w14:textId="1B37C1FA" w:rsidR="00995032" w:rsidRDefault="00142444" w:rsidP="00142444">
      <w:r w:rsidRPr="00142444">
        <w:t>Allerdings können auch andere Bewegungen der Hand zu einer Veränderung der gemessenen Distanz führen. Insbesondere eine Drehung der Hand kann die perspektivisch gemessene Distanz verändern und unter Umständen eine ausreichende Differenz zwischen Minimal- und Maximalwert erzeugen, sodass fälschlicherweise ein Wechsel des Handstatus erkannt wird.</w:t>
      </w:r>
    </w:p>
    <w:p w14:paraId="59D7366F" w14:textId="77777777" w:rsidR="008B237F" w:rsidRPr="00585C97" w:rsidRDefault="008B237F" w:rsidP="00142444">
      <w:pPr>
        <w:rPr>
          <w:noProof/>
        </w:rPr>
      </w:pPr>
    </w:p>
    <w:p w14:paraId="2C238687" w14:textId="77777777" w:rsidR="00995032" w:rsidRPr="00585C97" w:rsidRDefault="00995032" w:rsidP="00995032">
      <w:pPr>
        <w:jc w:val="center"/>
      </w:pPr>
      <w:r w:rsidRPr="00585C97">
        <w:rPr>
          <w:noProof/>
        </w:rPr>
        <w:drawing>
          <wp:inline distT="0" distB="0" distL="0" distR="0" wp14:anchorId="00531CA3" wp14:editId="0F7E39F6">
            <wp:extent cx="2623931" cy="2130135"/>
            <wp:effectExtent l="0" t="0" r="5080" b="3810"/>
            <wp:docPr id="6872956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95603" name=""/>
                    <pic:cNvPicPr/>
                  </pic:nvPicPr>
                  <pic:blipFill rotWithShape="1">
                    <a:blip r:embed="rId133"/>
                    <a:srcRect r="28733"/>
                    <a:stretch>
                      <a:fillRect/>
                    </a:stretch>
                  </pic:blipFill>
                  <pic:spPr bwMode="auto">
                    <a:xfrm>
                      <a:off x="0" y="0"/>
                      <a:ext cx="2646081" cy="2148117"/>
                    </a:xfrm>
                    <a:prstGeom prst="rect">
                      <a:avLst/>
                    </a:prstGeom>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7882544D" wp14:editId="3AE9168D">
            <wp:extent cx="2592126" cy="2104498"/>
            <wp:effectExtent l="0" t="0" r="0" b="0"/>
            <wp:docPr id="15776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51" name=""/>
                    <pic:cNvPicPr/>
                  </pic:nvPicPr>
                  <pic:blipFill rotWithShape="1">
                    <a:blip r:embed="rId134"/>
                    <a:srcRect r="28739"/>
                    <a:stretch>
                      <a:fillRect/>
                    </a:stretch>
                  </pic:blipFill>
                  <pic:spPr bwMode="auto">
                    <a:xfrm>
                      <a:off x="0" y="0"/>
                      <a:ext cx="2625865" cy="2131890"/>
                    </a:xfrm>
                    <a:prstGeom prst="rect">
                      <a:avLst/>
                    </a:prstGeom>
                    <a:ln>
                      <a:noFill/>
                    </a:ln>
                    <a:extLst>
                      <a:ext uri="{53640926-AAD7-44D8-BBD7-CCE9431645EC}">
                        <a14:shadowObscured xmlns:a14="http://schemas.microsoft.com/office/drawing/2010/main"/>
                      </a:ext>
                    </a:extLst>
                  </pic:spPr>
                </pic:pic>
              </a:graphicData>
            </a:graphic>
          </wp:inline>
        </w:drawing>
      </w:r>
    </w:p>
    <w:p w14:paraId="69ECA49C" w14:textId="57CE60EA" w:rsidR="00995032" w:rsidRPr="005E2C31" w:rsidRDefault="00995032" w:rsidP="00995032">
      <w:pPr>
        <w:pStyle w:val="Beschriftung"/>
        <w:jc w:val="center"/>
      </w:pPr>
      <w:bookmarkStart w:id="213" w:name="_Ref241696394"/>
      <w:bookmarkStart w:id="214" w:name="_Toc239338472"/>
      <w:r w:rsidRPr="005E2C31">
        <w:t xml:space="preserve">Figure </w:t>
      </w:r>
      <w:r w:rsidR="00FD32D0">
        <w:fldChar w:fldCharType="begin"/>
      </w:r>
      <w:r w:rsidR="00FD32D0" w:rsidRPr="005E2C31">
        <w:instrText xml:space="preserve"> SEQ Figure \* ARABIC </w:instrText>
      </w:r>
      <w:r w:rsidR="00FD32D0">
        <w:fldChar w:fldCharType="separate"/>
      </w:r>
      <w:r w:rsidR="005315BE">
        <w:rPr>
          <w:noProof/>
        </w:rPr>
        <w:t>40</w:t>
      </w:r>
      <w:r w:rsidR="00FD32D0">
        <w:rPr>
          <w:noProof/>
        </w:rPr>
        <w:fldChar w:fldCharType="end"/>
      </w:r>
      <w:bookmarkEnd w:id="213"/>
      <w:r w:rsidRPr="005E2C31">
        <w:t xml:space="preserve"> - Handstatus </w:t>
      </w:r>
      <w:bookmarkEnd w:id="214"/>
      <w:r w:rsidR="00F72C46" w:rsidRPr="005E2C31">
        <w:t xml:space="preserve">mit </w:t>
      </w:r>
      <w:r w:rsidR="00F72C46">
        <w:t>dynamische</w:t>
      </w:r>
      <w:r w:rsidR="00F72C46" w:rsidRPr="005E2C31">
        <w:t>r Methode</w:t>
      </w:r>
    </w:p>
    <w:p w14:paraId="3673DE06" w14:textId="77777777" w:rsidR="00995032" w:rsidRPr="005E2C31" w:rsidRDefault="00995032" w:rsidP="00995032"/>
    <w:p w14:paraId="16194E7E" w14:textId="782C2969" w:rsidR="00995032" w:rsidRPr="00585C97" w:rsidRDefault="00995032" w:rsidP="00995032">
      <w:r w:rsidRPr="00585C97">
        <w:t>Zusätzlich zu einer dieser Methoden komm</w:t>
      </w:r>
      <w:r w:rsidR="008B237F">
        <w:t>t</w:t>
      </w:r>
      <w:r w:rsidRPr="00585C97">
        <w:t xml:space="preserve"> </w:t>
      </w:r>
      <w:r w:rsidR="00142444">
        <w:t>eine Regel</w:t>
      </w:r>
      <w:r w:rsidRPr="00585C97">
        <w:t xml:space="preserve"> zum Einsatz:</w:t>
      </w:r>
    </w:p>
    <w:p w14:paraId="1995C9A5" w14:textId="77777777" w:rsidR="00C74D11" w:rsidRPr="00585C97" w:rsidRDefault="00C74D11" w:rsidP="00142444">
      <w:pPr>
        <w:pStyle w:val="Stichpunkte1"/>
        <w:numPr>
          <w:ilvl w:val="0"/>
          <w:numId w:val="0"/>
        </w:numPr>
      </w:pPr>
    </w:p>
    <w:p w14:paraId="3EC6FCF6" w14:textId="7CB02081" w:rsidR="00995032" w:rsidRPr="00585C97" w:rsidRDefault="00C74D11" w:rsidP="008B237F">
      <w:pPr>
        <w:pStyle w:val="Stichpunkte1"/>
        <w:numPr>
          <w:ilvl w:val="0"/>
          <w:numId w:val="0"/>
        </w:numPr>
        <w:ind w:left="720"/>
      </w:pPr>
      <w:r>
        <w:t>W</w:t>
      </w:r>
      <w:r w:rsidR="00995032" w:rsidRPr="00585C97">
        <w:t>ird ca. zwei Sekunden keine Hand von MediaPipe Hand</w:t>
      </w:r>
      <w:r w:rsidR="00EE7E36">
        <w:t>s</w:t>
      </w:r>
      <w:r w:rsidR="00995032" w:rsidRPr="00585C97">
        <w:t xml:space="preserve"> erkannt, so gilt die Hand als abwesend </w:t>
      </w:r>
      <w:r>
        <w:t xml:space="preserve">im Bild </w:t>
      </w:r>
      <w:r w:rsidR="00995032" w:rsidRPr="00585C97">
        <w:t xml:space="preserve">oder perspektivisch verdeckt und der Handstatus wird auf </w:t>
      </w:r>
      <w:proofErr w:type="spellStart"/>
      <w:r w:rsidR="00995032" w:rsidRPr="00585C97">
        <w:rPr>
          <w:rStyle w:val="SchwacheHervorhebung"/>
        </w:rPr>
        <w:t>no</w:t>
      </w:r>
      <w:proofErr w:type="spellEnd"/>
      <w:r w:rsidR="00995032" w:rsidRPr="00585C97">
        <w:rPr>
          <w:rStyle w:val="SchwacheHervorhebung"/>
        </w:rPr>
        <w:t xml:space="preserve"> </w:t>
      </w:r>
      <w:proofErr w:type="spellStart"/>
      <w:r w:rsidR="00995032" w:rsidRPr="00585C97">
        <w:rPr>
          <w:rStyle w:val="SchwacheHervorhebung"/>
        </w:rPr>
        <w:t>hand</w:t>
      </w:r>
      <w:proofErr w:type="spellEnd"/>
      <w:r w:rsidR="00995032" w:rsidRPr="00585C97">
        <w:t xml:space="preserve"> gesetzt.</w:t>
      </w:r>
    </w:p>
    <w:p w14:paraId="06C44530" w14:textId="37548769" w:rsidR="00995032" w:rsidRPr="00585C97" w:rsidRDefault="00995032" w:rsidP="00995032"/>
    <w:p w14:paraId="7E68802C" w14:textId="2D014EA9" w:rsidR="001C5012" w:rsidRDefault="00EE7E36" w:rsidP="00EE7E36">
      <w:r>
        <w:t xml:space="preserve">Ein Test mit Annotiertem Videomaterial soll eine bessere Einschätzung für die Güte der Methoden ermöglichen. Auch soll der Einfluss der Schwellwerte und Ringspeichergrößen eingeschätzt werden. Eine genauere Testbeschreibung ist im Anhang unter </w:t>
      </w:r>
      <w:r w:rsidRPr="00EE7E36">
        <w:rPr>
          <w:rStyle w:val="KapitelReferenzZchn"/>
        </w:rPr>
        <w:fldChar w:fldCharType="begin"/>
      </w:r>
      <w:r w:rsidRPr="00EE7E36">
        <w:rPr>
          <w:rStyle w:val="KapitelReferenzZchn"/>
        </w:rPr>
        <w:instrText xml:space="preserve"> REF _Ref241745735 \h </w:instrText>
      </w:r>
      <w:r>
        <w:rPr>
          <w:rStyle w:val="KapitelReferenzZchn"/>
        </w:rPr>
        <w:instrText xml:space="preserve"> \* MERGEFORMAT </w:instrText>
      </w:r>
      <w:r w:rsidRPr="00EE7E36">
        <w:rPr>
          <w:rStyle w:val="KapitelReferenzZchn"/>
        </w:rPr>
      </w:r>
      <w:r w:rsidRPr="00EE7E36">
        <w:rPr>
          <w:rStyle w:val="KapitelReferenzZchn"/>
        </w:rPr>
        <w:fldChar w:fldCharType="separate"/>
      </w:r>
      <w:r w:rsidRPr="00EE7E36">
        <w:rPr>
          <w:rStyle w:val="KapitelReferenzZchn"/>
        </w:rPr>
        <w:t>Greifgestenerkennungen im Test</w:t>
      </w:r>
      <w:r w:rsidRPr="00EE7E36">
        <w:rPr>
          <w:rStyle w:val="KapitelReferenzZchn"/>
        </w:rPr>
        <w:fldChar w:fldCharType="end"/>
      </w:r>
      <w:r>
        <w:t xml:space="preserve"> zu finden. Die statische Methode mit den genannten Schwellwerten hatte die höchste erkennungsrate, diese erkannte in 87.0% der Frames den Richtigen Handstatus.</w:t>
      </w:r>
      <w:r w:rsidR="00E809B9">
        <w:t xml:space="preserve"> </w:t>
      </w:r>
    </w:p>
    <w:p w14:paraId="6E26D76D" w14:textId="77777777" w:rsidR="00E809B9" w:rsidRDefault="00E809B9" w:rsidP="00EE7E36"/>
    <w:p w14:paraId="087D4075" w14:textId="077BB34E" w:rsidR="001C5012" w:rsidRPr="00E809B9" w:rsidRDefault="00E809B9" w:rsidP="00995032">
      <w:pPr>
        <w:rPr>
          <w:color w:val="EE0000"/>
        </w:rPr>
      </w:pPr>
      <w:r>
        <w:t xml:space="preserve">Ein Probandentest mit einem Prototyp der Gestensteuerung ist für eine realitätsnähere Einschätzung der Güte sinnvoll, siehe dazu Kapitel </w:t>
      </w:r>
      <w:r>
        <w:fldChar w:fldCharType="begin"/>
      </w:r>
      <w:r>
        <w:instrText xml:space="preserve"> REF _Ref241746721 \r \h </w:instrText>
      </w:r>
      <w:r>
        <w:fldChar w:fldCharType="separate"/>
      </w:r>
      <w:r>
        <w:t>8</w:t>
      </w:r>
      <w:r>
        <w:fldChar w:fldCharType="end"/>
      </w:r>
      <w:r>
        <w:t xml:space="preserve"> - </w:t>
      </w:r>
      <w:r w:rsidRPr="00E809B9">
        <w:rPr>
          <w:rStyle w:val="KapitelReferenzZchn"/>
        </w:rPr>
        <w:fldChar w:fldCharType="begin"/>
      </w:r>
      <w:r w:rsidRPr="00E809B9">
        <w:rPr>
          <w:rStyle w:val="KapitelReferenzZchn"/>
        </w:rPr>
        <w:instrText xml:space="preserve"> REF _Ref241746664 \h </w:instrText>
      </w:r>
      <w:r>
        <w:rPr>
          <w:rStyle w:val="KapitelReferenzZchn"/>
        </w:rPr>
        <w:instrText xml:space="preserve"> \* MERGEFORMAT </w:instrText>
      </w:r>
      <w:r w:rsidRPr="00E809B9">
        <w:rPr>
          <w:rStyle w:val="KapitelReferenzZchn"/>
        </w:rPr>
      </w:r>
      <w:r w:rsidRPr="00E809B9">
        <w:rPr>
          <w:rStyle w:val="KapitelReferenzZchn"/>
        </w:rPr>
        <w:fldChar w:fldCharType="separate"/>
      </w:r>
      <w:r w:rsidRPr="00E809B9">
        <w:rPr>
          <w:rStyle w:val="KapitelReferenzZchn"/>
        </w:rPr>
        <w:t>Test der Gestensteuerung</w:t>
      </w:r>
      <w:r w:rsidRPr="00E809B9">
        <w:rPr>
          <w:rStyle w:val="KapitelReferenzZchn"/>
        </w:rPr>
        <w:fldChar w:fldCharType="end"/>
      </w:r>
      <w:r>
        <w:t xml:space="preserve">. </w:t>
      </w:r>
    </w:p>
    <w:p w14:paraId="08C92402" w14:textId="0CF32DE1" w:rsidR="00E809B9" w:rsidRDefault="00E809B9" w:rsidP="00D94992">
      <w:pPr>
        <w:pStyle w:val="berschrift2"/>
      </w:pPr>
      <w:bookmarkStart w:id="215" w:name="_Toc242780629"/>
      <w:r>
        <w:t>Steuergesten</w:t>
      </w:r>
      <w:bookmarkEnd w:id="215"/>
    </w:p>
    <w:p w14:paraId="58EE370F" w14:textId="1E14013B" w:rsidR="00D94992" w:rsidRDefault="00D94992" w:rsidP="00E809B9">
      <w:pPr>
        <w:pStyle w:val="Grundtext"/>
      </w:pPr>
      <w:r>
        <w:t>Es sind vier Gesten für die Steuerung des Programms definiert:</w:t>
      </w:r>
    </w:p>
    <w:p w14:paraId="629B997C" w14:textId="37AAB77A" w:rsidR="00D94992" w:rsidRDefault="00D94992" w:rsidP="00D94992">
      <w:pPr>
        <w:pStyle w:val="Stichpunkte1"/>
      </w:pPr>
      <w:r>
        <w:t>Zeigefinger nach oben: ein Info-Fenster wird ein oder Ausgebländet</w:t>
      </w:r>
    </w:p>
    <w:p w14:paraId="254E88E1" w14:textId="77777777" w:rsidR="008B237F" w:rsidRDefault="008B237F" w:rsidP="008B237F">
      <w:pPr>
        <w:pStyle w:val="Stichpunkte1"/>
        <w:numPr>
          <w:ilvl w:val="0"/>
          <w:numId w:val="0"/>
        </w:numPr>
        <w:ind w:left="720"/>
      </w:pPr>
    </w:p>
    <w:p w14:paraId="12B69CF7" w14:textId="28EF9566" w:rsidR="008B237F" w:rsidRDefault="00D94992" w:rsidP="008B237F">
      <w:pPr>
        <w:pStyle w:val="Stichpunkte1"/>
      </w:pPr>
      <w:r>
        <w:t>Daumen nach unten: das GUI wird zurückgesetzt</w:t>
      </w:r>
    </w:p>
    <w:p w14:paraId="242A4DA6" w14:textId="77777777" w:rsidR="008B237F" w:rsidRDefault="008B237F" w:rsidP="008B237F">
      <w:pPr>
        <w:pStyle w:val="Stichpunkte1"/>
        <w:numPr>
          <w:ilvl w:val="0"/>
          <w:numId w:val="0"/>
        </w:numPr>
        <w:ind w:left="720"/>
      </w:pPr>
    </w:p>
    <w:p w14:paraId="51785C68" w14:textId="67FA9F83" w:rsidR="00D94992" w:rsidRDefault="00D94992" w:rsidP="00D94992">
      <w:pPr>
        <w:pStyle w:val="Stichpunkte1"/>
      </w:pPr>
      <w:r>
        <w:t>Hände vor die Augen: die Menge der angezeigten Live-Informationen ändert sich</w:t>
      </w:r>
    </w:p>
    <w:p w14:paraId="77EF604A" w14:textId="77777777" w:rsidR="008B237F" w:rsidRDefault="008B237F" w:rsidP="008B237F">
      <w:pPr>
        <w:pStyle w:val="Stichpunkte1"/>
        <w:numPr>
          <w:ilvl w:val="0"/>
          <w:numId w:val="0"/>
        </w:numPr>
        <w:ind w:left="720"/>
      </w:pPr>
    </w:p>
    <w:p w14:paraId="7F41A036" w14:textId="57861007" w:rsidR="00D94992" w:rsidRDefault="00D94992" w:rsidP="00D94992">
      <w:pPr>
        <w:pStyle w:val="Stichpunkte1"/>
      </w:pPr>
      <w:r>
        <w:t xml:space="preserve">Arme kreuzen: das Programm wird beendet </w:t>
      </w:r>
    </w:p>
    <w:p w14:paraId="474AC661" w14:textId="72180B62" w:rsidR="00D94992" w:rsidRDefault="00D94992" w:rsidP="00D94992">
      <w:pPr>
        <w:pStyle w:val="Stichpunkte1"/>
        <w:numPr>
          <w:ilvl w:val="0"/>
          <w:numId w:val="0"/>
        </w:numPr>
      </w:pPr>
    </w:p>
    <w:p w14:paraId="74F10BDE" w14:textId="0D4127D4" w:rsidR="00D94992" w:rsidRDefault="00D94992" w:rsidP="00D94992">
      <w:pPr>
        <w:pStyle w:val="Stichpunkte1"/>
        <w:numPr>
          <w:ilvl w:val="0"/>
          <w:numId w:val="0"/>
        </w:numPr>
      </w:pPr>
      <w:r>
        <w:t xml:space="preserve">Die ersten beiden Gesten sind Handgesten, diese Funktionieren nur wenn Hand-Landmarks gefunden wurden. Alle Gesten Werten die Bildliche Position </w:t>
      </w:r>
      <w:proofErr w:type="gramStart"/>
      <w:r>
        <w:t>von Landmarks</w:t>
      </w:r>
      <w:proofErr w:type="gramEnd"/>
      <w:r>
        <w:t xml:space="preserve"> geometrisch aus.</w:t>
      </w:r>
    </w:p>
    <w:p w14:paraId="6F067158" w14:textId="77777777" w:rsidR="00D94992" w:rsidRDefault="00D94992" w:rsidP="00D94992">
      <w:pPr>
        <w:pStyle w:val="Stichpunkte1"/>
        <w:numPr>
          <w:ilvl w:val="0"/>
          <w:numId w:val="0"/>
        </w:numPr>
      </w:pPr>
    </w:p>
    <w:p w14:paraId="1DD6F74C" w14:textId="6DF13D3B" w:rsidR="00D94992" w:rsidRPr="00973EBF" w:rsidRDefault="00D94992" w:rsidP="00D94992">
      <w:pPr>
        <w:pStyle w:val="Stichpunkte1"/>
        <w:numPr>
          <w:ilvl w:val="0"/>
          <w:numId w:val="0"/>
        </w:numPr>
        <w:rPr>
          <w:rStyle w:val="IntensiveHervorhebung"/>
        </w:rPr>
      </w:pPr>
      <w:r w:rsidRPr="00973EBF">
        <w:rPr>
          <w:rStyle w:val="IntensiveHervorhebung"/>
        </w:rPr>
        <w:t>Info</w:t>
      </w:r>
      <w:r w:rsidR="00084E0C" w:rsidRPr="00973EBF">
        <w:rPr>
          <w:rStyle w:val="IntensiveHervorhebung"/>
        </w:rPr>
        <w:t>g</w:t>
      </w:r>
      <w:r w:rsidRPr="00973EBF">
        <w:rPr>
          <w:rStyle w:val="IntensiveHervorhebung"/>
        </w:rPr>
        <w:t>este</w:t>
      </w:r>
    </w:p>
    <w:p w14:paraId="64609268" w14:textId="5DB8D8EA" w:rsidR="00973EBF" w:rsidRDefault="006B2C5B" w:rsidP="00D94992">
      <w:pPr>
        <w:pStyle w:val="Stichpunkte1"/>
        <w:numPr>
          <w:ilvl w:val="0"/>
          <w:numId w:val="0"/>
        </w:numPr>
      </w:pPr>
      <w:r>
        <w:t xml:space="preserve">Für die Erkennung der Infogeste wird zuerst geprüft, ob der Zeigefinger nach oben zeigt. Es wird die Differenz der </w:t>
      </w:r>
      <w:r w:rsidR="00E6203A">
        <w:t>X</w:t>
      </w:r>
      <w:r>
        <w:t xml:space="preserve">- und </w:t>
      </w:r>
      <w:r w:rsidR="00E6203A">
        <w:t>Y-A</w:t>
      </w:r>
      <w:r>
        <w:t xml:space="preserve">chse zwischen Fingeransatz und -spitze verglichen. Ist  </w:t>
      </w:r>
      <m:oMath>
        <m:r>
          <w:rPr>
            <w:rFonts w:ascii="Cambria Math" w:hAnsi="Cambria Math"/>
          </w:rPr>
          <m:t>dy &gt;2⋅dx</m:t>
        </m:r>
      </m:oMath>
      <w:r>
        <w:t>, gilt dies als erfüllt. Danach wird geschaut, ob die restlichen Finger eine Faust bilden, hier für wird der euklidische Abstand von jeder der drei anderen Fingerspitzen zur Zeigefingerspitze und zur Daumenspitze gemessen. Sind alle drei Fingerspitzen dichter am Daumen als an der Zeigefingerspitze, gilt auch dies als erfüllt.</w:t>
      </w:r>
    </w:p>
    <w:p w14:paraId="19B0B3BD" w14:textId="77777777" w:rsidR="006B2C5B" w:rsidRDefault="006B2C5B" w:rsidP="00D94992">
      <w:pPr>
        <w:pStyle w:val="Stichpunkte1"/>
        <w:numPr>
          <w:ilvl w:val="0"/>
          <w:numId w:val="0"/>
        </w:numPr>
      </w:pPr>
    </w:p>
    <w:p w14:paraId="2559FAF9" w14:textId="09BE89A6" w:rsidR="006B2C5B" w:rsidRDefault="006B2C5B" w:rsidP="00D94992">
      <w:pPr>
        <w:pStyle w:val="Stichpunkte1"/>
        <w:numPr>
          <w:ilvl w:val="0"/>
          <w:numId w:val="0"/>
        </w:numPr>
      </w:pPr>
      <w:r>
        <w:t xml:space="preserve">Als letztes kommt eine zeitliche Komponente „ins Spiel“ diese soll verhindern, dass eine beiläufige Handbewegung durch Zufall die Bedingungen für diese Geste erfüllt. Die zuvor beschriebene Handhaltung muss lückenlos über einen Zeitraum von 0.7 Sekunden in jedem Frame erkannt </w:t>
      </w:r>
      <w:r w:rsidR="00131DC8">
        <w:t>werden,</w:t>
      </w:r>
      <w:r>
        <w:t xml:space="preserve"> um die Infogeste auszulösen.</w:t>
      </w:r>
      <w:r w:rsidR="00131DC8">
        <w:t xml:space="preserve"> </w:t>
      </w:r>
    </w:p>
    <w:p w14:paraId="4B4DB0A3" w14:textId="77777777" w:rsidR="006E2163" w:rsidRDefault="006E2163" w:rsidP="00D94992">
      <w:pPr>
        <w:pStyle w:val="Stichpunkte1"/>
        <w:numPr>
          <w:ilvl w:val="0"/>
          <w:numId w:val="0"/>
        </w:numPr>
      </w:pPr>
    </w:p>
    <w:p w14:paraId="645D1528" w14:textId="77777777" w:rsidR="006E2163" w:rsidRDefault="006E2163" w:rsidP="006E2163">
      <w:pPr>
        <w:pStyle w:val="Stichpunkte1"/>
        <w:numPr>
          <w:ilvl w:val="0"/>
          <w:numId w:val="0"/>
        </w:numPr>
      </w:pPr>
      <w:r>
        <w:t>Die Geste wird anschließend als Trigger verwendet. Sie löst nur beim Übergang von einem nicht erkannten zu einem erkannten Gestenzustand aus und wird nicht bei jedem weiteren Frame erneut ausgelöst, solange die Handhaltung beibehalten wird.</w:t>
      </w:r>
    </w:p>
    <w:p w14:paraId="6AF36393" w14:textId="77777777" w:rsidR="006E2163" w:rsidRDefault="006E2163" w:rsidP="006E2163">
      <w:pPr>
        <w:pStyle w:val="Stichpunkte1"/>
        <w:numPr>
          <w:ilvl w:val="0"/>
          <w:numId w:val="0"/>
        </w:numPr>
      </w:pPr>
    </w:p>
    <w:p w14:paraId="45532F61" w14:textId="1F80529E" w:rsidR="006E2163" w:rsidRDefault="006E2163" w:rsidP="006E2163">
      <w:pPr>
        <w:pStyle w:val="Stichpunkte1"/>
        <w:numPr>
          <w:ilvl w:val="0"/>
          <w:numId w:val="0"/>
        </w:numPr>
      </w:pPr>
      <w:r>
        <w:t>Das folgende Figure zeigt diese Geste als Schaubild und in echt.</w:t>
      </w:r>
    </w:p>
    <w:p w14:paraId="36348690" w14:textId="77777777" w:rsidR="006E2163" w:rsidRDefault="006E2163" w:rsidP="00D94992">
      <w:pPr>
        <w:pStyle w:val="Stichpunkte1"/>
        <w:numPr>
          <w:ilvl w:val="0"/>
          <w:numId w:val="0"/>
        </w:numPr>
      </w:pPr>
    </w:p>
    <w:p w14:paraId="2B1CD128" w14:textId="1BB0F050" w:rsidR="00973EBF" w:rsidRDefault="00973EBF" w:rsidP="00973EBF">
      <w:pPr>
        <w:pStyle w:val="Stichpunkte1"/>
        <w:keepNext/>
        <w:numPr>
          <w:ilvl w:val="0"/>
          <w:numId w:val="0"/>
        </w:numPr>
        <w:jc w:val="center"/>
      </w:pPr>
      <w:r>
        <w:rPr>
          <w:noProof/>
        </w:rPr>
        <w:drawing>
          <wp:inline distT="0" distB="0" distL="0" distR="0" wp14:anchorId="5776B0A2" wp14:editId="7F630D17">
            <wp:extent cx="1177718" cy="2152650"/>
            <wp:effectExtent l="0" t="0" r="3810" b="0"/>
            <wp:docPr id="125627161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181074" cy="2158785"/>
                    </a:xfrm>
                    <a:prstGeom prst="rect">
                      <a:avLst/>
                    </a:prstGeom>
                    <a:noFill/>
                    <a:ln>
                      <a:noFill/>
                    </a:ln>
                  </pic:spPr>
                </pic:pic>
              </a:graphicData>
            </a:graphic>
          </wp:inline>
        </w:drawing>
      </w:r>
      <w:r>
        <w:t xml:space="preserve"> </w:t>
      </w:r>
      <w:r w:rsidR="00084E0C">
        <w:rPr>
          <w:noProof/>
        </w:rPr>
        <w:drawing>
          <wp:inline distT="0" distB="0" distL="0" distR="0" wp14:anchorId="05B4AB8B" wp14:editId="7F259609">
            <wp:extent cx="2400300" cy="2152650"/>
            <wp:effectExtent l="0" t="0" r="0" b="0"/>
            <wp:docPr id="72980416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6">
                      <a:extLst>
                        <a:ext uri="{28A0092B-C50C-407E-A947-70E740481C1C}">
                          <a14:useLocalDpi xmlns:a14="http://schemas.microsoft.com/office/drawing/2010/main" val="0"/>
                        </a:ext>
                      </a:extLst>
                    </a:blip>
                    <a:srcRect t="25471" r="55477" b="3460"/>
                    <a:stretch>
                      <a:fillRect/>
                    </a:stretch>
                  </pic:blipFill>
                  <pic:spPr bwMode="auto">
                    <a:xfrm>
                      <a:off x="0" y="0"/>
                      <a:ext cx="2400300"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4B730B65" w14:textId="24137772" w:rsidR="00084E0C" w:rsidRDefault="00973EBF" w:rsidP="005B148A">
      <w:pPr>
        <w:pStyle w:val="Beschriftung"/>
        <w:jc w:val="center"/>
      </w:pPr>
      <w:r>
        <w:t xml:space="preserve">Figure </w:t>
      </w:r>
      <w:r w:rsidR="005315BE">
        <w:fldChar w:fldCharType="begin"/>
      </w:r>
      <w:r w:rsidR="005315BE">
        <w:instrText xml:space="preserve"> SEQ Figure \* ARABIC </w:instrText>
      </w:r>
      <w:r w:rsidR="005315BE">
        <w:fldChar w:fldCharType="separate"/>
      </w:r>
      <w:r w:rsidR="005315BE">
        <w:rPr>
          <w:noProof/>
        </w:rPr>
        <w:t>41</w:t>
      </w:r>
      <w:r w:rsidR="005315BE">
        <w:rPr>
          <w:noProof/>
        </w:rPr>
        <w:fldChar w:fldCharType="end"/>
      </w:r>
      <w:r>
        <w:t xml:space="preserve"> </w:t>
      </w:r>
      <w:r w:rsidR="00131DC8">
        <w:t>–</w:t>
      </w:r>
      <w:r>
        <w:t xml:space="preserve"> Infogeste</w:t>
      </w:r>
      <w:r w:rsidR="00131DC8">
        <w:t xml:space="preserve"> als Schaubild und in echt</w:t>
      </w:r>
    </w:p>
    <w:p w14:paraId="3BA9A051" w14:textId="77777777" w:rsidR="00084E0C" w:rsidRDefault="00084E0C" w:rsidP="00D94992">
      <w:pPr>
        <w:pStyle w:val="Stichpunkte1"/>
        <w:numPr>
          <w:ilvl w:val="0"/>
          <w:numId w:val="0"/>
        </w:numPr>
      </w:pPr>
    </w:p>
    <w:p w14:paraId="4DBF10AC" w14:textId="504FCADF" w:rsidR="00084E0C" w:rsidRPr="00973EBF" w:rsidRDefault="00084E0C" w:rsidP="00D94992">
      <w:pPr>
        <w:pStyle w:val="Stichpunkte1"/>
        <w:numPr>
          <w:ilvl w:val="0"/>
          <w:numId w:val="0"/>
        </w:numPr>
        <w:rPr>
          <w:rStyle w:val="IntensiveHervorhebung"/>
        </w:rPr>
      </w:pPr>
      <w:proofErr w:type="spellStart"/>
      <w:r w:rsidRPr="00973EBF">
        <w:rPr>
          <w:rStyle w:val="IntensiveHervorhebung"/>
        </w:rPr>
        <w:t>Reset</w:t>
      </w:r>
      <w:proofErr w:type="spellEnd"/>
      <w:r w:rsidRPr="00973EBF">
        <w:rPr>
          <w:rStyle w:val="IntensiveHervorhebung"/>
        </w:rPr>
        <w:t xml:space="preserve">-Geste  </w:t>
      </w:r>
    </w:p>
    <w:p w14:paraId="1B41E6AA" w14:textId="77777777" w:rsidR="008B60CC" w:rsidRDefault="00131DC8" w:rsidP="00131DC8">
      <w:pPr>
        <w:pStyle w:val="Stichpunkte1"/>
        <w:numPr>
          <w:ilvl w:val="0"/>
          <w:numId w:val="0"/>
        </w:numPr>
      </w:pPr>
      <w:r>
        <w:t xml:space="preserve">Für die Erkennung der </w:t>
      </w:r>
      <w:proofErr w:type="spellStart"/>
      <w:r>
        <w:t>Reset</w:t>
      </w:r>
      <w:proofErr w:type="spellEnd"/>
      <w:r>
        <w:t xml:space="preserve">-Geste wird zunächst geprüft, ob sich die Hand zwischen den beiden Schultern befindet. </w:t>
      </w:r>
      <w:r w:rsidR="008B60CC">
        <w:t xml:space="preserve">Die Geste soll nur erkannt werden, wenn diese vor dem Körper, also zwischen den vertikalen Schulterlinien ausgeführt wird. </w:t>
      </w:r>
    </w:p>
    <w:p w14:paraId="66167251" w14:textId="77777777" w:rsidR="008B60CC" w:rsidRDefault="008B60CC" w:rsidP="00131DC8">
      <w:pPr>
        <w:pStyle w:val="Stichpunkte1"/>
        <w:numPr>
          <w:ilvl w:val="0"/>
          <w:numId w:val="0"/>
        </w:numPr>
      </w:pPr>
    </w:p>
    <w:p w14:paraId="0D969D28" w14:textId="3897310F" w:rsidR="00131DC8" w:rsidRDefault="00131DC8" w:rsidP="00131DC8">
      <w:pPr>
        <w:pStyle w:val="Stichpunkte1"/>
        <w:numPr>
          <w:ilvl w:val="0"/>
          <w:numId w:val="0"/>
        </w:numPr>
      </w:pPr>
      <w:r>
        <w:lastRenderedPageBreak/>
        <w:t xml:space="preserve">Anschließend wird anhand der Position der Handfläche und des Daumens bestimmt, ob der Daumen nach unten zeigt. Hierfür wird zunächst die Orientierung der Handfläche ausgewertet. Die Handfläche muss dabei annähernd vertikal ausgerichtet sein. Zusätzlich muss die Ausdehnung des Daumens auf der </w:t>
      </w:r>
      <w:r w:rsidR="00E6203A">
        <w:t>Y-A</w:t>
      </w:r>
      <w:r>
        <w:t xml:space="preserve">chse größer sein als auf der </w:t>
      </w:r>
      <w:r w:rsidR="00E6203A">
        <w:t>X-A</w:t>
      </w:r>
      <w:r>
        <w:t>chse, zudem muss diese nach unten zeigen. Zeigen also Handfläche und Daumen in einer Linie nach unten, wird eine nach unten gerichtete Daumenstellung erkannt.</w:t>
      </w:r>
    </w:p>
    <w:p w14:paraId="4BD767B6" w14:textId="77777777" w:rsidR="00131DC8" w:rsidRDefault="00131DC8" w:rsidP="00131DC8">
      <w:pPr>
        <w:pStyle w:val="Stichpunkte1"/>
        <w:numPr>
          <w:ilvl w:val="0"/>
          <w:numId w:val="0"/>
        </w:numPr>
      </w:pPr>
    </w:p>
    <w:p w14:paraId="392019DF" w14:textId="1FA9B026" w:rsidR="00131DC8" w:rsidRDefault="00131DC8" w:rsidP="00131DC8">
      <w:pPr>
        <w:pStyle w:val="Stichpunkte1"/>
        <w:numPr>
          <w:ilvl w:val="0"/>
          <w:numId w:val="0"/>
        </w:numPr>
      </w:pPr>
      <w:r>
        <w:t>Anschließend wird geprüft, ob die übrigen vier Finger eine Faust bilden. Hierzu werden für jeden Finger die Abstände zwischen Handgelenk und Fingerspitze sowie zwischen Handgelenk und dem jeweiligen Fingeransatz bestimmt. Die Summe der Abstände zu den Fingerspitzen muss kleiner sein als die Summe der Abstände zu den Fingeransätzen. Sind diese Bedingungen erfüllt, wird die Geste als gültig erkannt.</w:t>
      </w:r>
    </w:p>
    <w:p w14:paraId="1F8D50F0" w14:textId="77777777" w:rsidR="00131DC8" w:rsidRDefault="00131DC8" w:rsidP="00131DC8">
      <w:pPr>
        <w:pStyle w:val="Stichpunkte1"/>
        <w:numPr>
          <w:ilvl w:val="0"/>
          <w:numId w:val="0"/>
        </w:numPr>
      </w:pPr>
    </w:p>
    <w:p w14:paraId="23F1705A" w14:textId="19C35FD5" w:rsidR="00973EBF" w:rsidRDefault="00131DC8" w:rsidP="00131DC8">
      <w:pPr>
        <w:pStyle w:val="Stichpunkte1"/>
        <w:numPr>
          <w:ilvl w:val="0"/>
          <w:numId w:val="0"/>
        </w:numPr>
      </w:pPr>
      <w:r>
        <w:t xml:space="preserve">Wie auch bei der Infogeste, wird schlussendlich eine zeitliche Komponente verwendet, um eine zufällige oder nur kurzzeitig eingenommene Handstellung nicht als </w:t>
      </w:r>
      <w:proofErr w:type="spellStart"/>
      <w:r>
        <w:t>Reset</w:t>
      </w:r>
      <w:proofErr w:type="spellEnd"/>
      <w:r>
        <w:t xml:space="preserve">-Geste zu interpretieren. Die beschriebene Handhaltung muss mindestens 1.0 Sekunden lang durchgehend erkannt werden. Erst anschließend wird die </w:t>
      </w:r>
      <w:proofErr w:type="spellStart"/>
      <w:r>
        <w:t>Reset</w:t>
      </w:r>
      <w:proofErr w:type="spellEnd"/>
      <w:r>
        <w:t>-Geste ausgelöst.</w:t>
      </w:r>
    </w:p>
    <w:p w14:paraId="752AA19E" w14:textId="77777777" w:rsidR="006E2163" w:rsidRDefault="006E2163" w:rsidP="00131DC8">
      <w:pPr>
        <w:pStyle w:val="Stichpunkte1"/>
        <w:numPr>
          <w:ilvl w:val="0"/>
          <w:numId w:val="0"/>
        </w:numPr>
      </w:pPr>
    </w:p>
    <w:p w14:paraId="1B52DFE3" w14:textId="5BE12427" w:rsidR="00131DC8" w:rsidRDefault="006E2163" w:rsidP="00131DC8">
      <w:pPr>
        <w:pStyle w:val="Stichpunkte1"/>
        <w:numPr>
          <w:ilvl w:val="0"/>
          <w:numId w:val="0"/>
        </w:numPr>
      </w:pPr>
      <w:r>
        <w:t>Auch diese Geste wird, wie die Infogeste als Trigger verwendet. Das folgende Figure zeigt diese Geste als Schaubild und in echt.</w:t>
      </w:r>
    </w:p>
    <w:p w14:paraId="103FEE31" w14:textId="77777777" w:rsidR="005B148A" w:rsidRDefault="005B148A" w:rsidP="00131DC8">
      <w:pPr>
        <w:pStyle w:val="Stichpunkte1"/>
        <w:numPr>
          <w:ilvl w:val="0"/>
          <w:numId w:val="0"/>
        </w:numPr>
      </w:pPr>
    </w:p>
    <w:p w14:paraId="205EEB07" w14:textId="4813BCB6" w:rsidR="00973EBF" w:rsidRDefault="00973EBF" w:rsidP="00973EBF">
      <w:pPr>
        <w:pStyle w:val="Stichpunkte1"/>
        <w:keepNext/>
        <w:numPr>
          <w:ilvl w:val="0"/>
          <w:numId w:val="0"/>
        </w:numPr>
        <w:jc w:val="center"/>
      </w:pPr>
      <w:r>
        <w:rPr>
          <w:noProof/>
        </w:rPr>
        <w:drawing>
          <wp:inline distT="0" distB="0" distL="0" distR="0" wp14:anchorId="3297EDE9" wp14:editId="7D69D4C7">
            <wp:extent cx="971550" cy="2166079"/>
            <wp:effectExtent l="0" t="0" r="0" b="5715"/>
            <wp:docPr id="161064461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985000" cy="2196066"/>
                    </a:xfrm>
                    <a:prstGeom prst="rect">
                      <a:avLst/>
                    </a:prstGeom>
                    <a:noFill/>
                    <a:ln>
                      <a:noFill/>
                    </a:ln>
                  </pic:spPr>
                </pic:pic>
              </a:graphicData>
            </a:graphic>
          </wp:inline>
        </w:drawing>
      </w:r>
      <w:r>
        <w:t xml:space="preserve"> </w:t>
      </w:r>
      <w:r w:rsidR="00084E0C">
        <w:rPr>
          <w:noProof/>
        </w:rPr>
        <w:drawing>
          <wp:inline distT="0" distB="0" distL="0" distR="0" wp14:anchorId="0E07643A" wp14:editId="4C9CC6EF">
            <wp:extent cx="2124075" cy="2171700"/>
            <wp:effectExtent l="0" t="0" r="9525" b="0"/>
            <wp:docPr id="128409697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8">
                      <a:extLst>
                        <a:ext uri="{28A0092B-C50C-407E-A947-70E740481C1C}">
                          <a14:useLocalDpi xmlns:a14="http://schemas.microsoft.com/office/drawing/2010/main" val="0"/>
                        </a:ext>
                      </a:extLst>
                    </a:blip>
                    <a:srcRect l="11661" t="3773" r="48940" b="24528"/>
                    <a:stretch>
                      <a:fillRect/>
                    </a:stretch>
                  </pic:blipFill>
                  <pic:spPr bwMode="auto">
                    <a:xfrm>
                      <a:off x="0" y="0"/>
                      <a:ext cx="2124075" cy="2171700"/>
                    </a:xfrm>
                    <a:prstGeom prst="rect">
                      <a:avLst/>
                    </a:prstGeom>
                    <a:noFill/>
                    <a:ln>
                      <a:noFill/>
                    </a:ln>
                    <a:extLst>
                      <a:ext uri="{53640926-AAD7-44D8-BBD7-CCE9431645EC}">
                        <a14:shadowObscured xmlns:a14="http://schemas.microsoft.com/office/drawing/2010/main"/>
                      </a:ext>
                    </a:extLst>
                  </pic:spPr>
                </pic:pic>
              </a:graphicData>
            </a:graphic>
          </wp:inline>
        </w:drawing>
      </w:r>
    </w:p>
    <w:p w14:paraId="37359778" w14:textId="1B2B0763" w:rsidR="00084E0C" w:rsidRDefault="00973EBF" w:rsidP="00973EBF">
      <w:pPr>
        <w:pStyle w:val="Beschriftung"/>
        <w:jc w:val="center"/>
      </w:pPr>
      <w:r>
        <w:t xml:space="preserve">Figure </w:t>
      </w:r>
      <w:r w:rsidR="005315BE">
        <w:fldChar w:fldCharType="begin"/>
      </w:r>
      <w:r w:rsidR="005315BE">
        <w:instrText xml:space="preserve"> SEQ Figure \* ARABIC </w:instrText>
      </w:r>
      <w:r w:rsidR="005315BE">
        <w:fldChar w:fldCharType="separate"/>
      </w:r>
      <w:r w:rsidR="005315BE">
        <w:rPr>
          <w:noProof/>
        </w:rPr>
        <w:t>42</w:t>
      </w:r>
      <w:r w:rsidR="005315BE">
        <w:rPr>
          <w:noProof/>
        </w:rPr>
        <w:fldChar w:fldCharType="end"/>
      </w:r>
      <w:r>
        <w:t xml:space="preserve"> - </w:t>
      </w:r>
      <w:proofErr w:type="spellStart"/>
      <w:r>
        <w:t>Reset</w:t>
      </w:r>
      <w:proofErr w:type="spellEnd"/>
      <w:r>
        <w:t>-Geste</w:t>
      </w:r>
      <w:r w:rsidR="00131DC8">
        <w:t xml:space="preserve"> als Schaubild und in echt</w:t>
      </w:r>
    </w:p>
    <w:p w14:paraId="7DF7BCE0" w14:textId="77777777" w:rsidR="005B148A" w:rsidRDefault="005B148A" w:rsidP="00084E0C">
      <w:pPr>
        <w:pStyle w:val="Stichpunkte1"/>
        <w:numPr>
          <w:ilvl w:val="0"/>
          <w:numId w:val="0"/>
        </w:numPr>
        <w:rPr>
          <w:rStyle w:val="IntensiveHervorhebung"/>
        </w:rPr>
      </w:pPr>
    </w:p>
    <w:p w14:paraId="22693C07" w14:textId="025B271A" w:rsidR="00084E0C" w:rsidRPr="00973EBF" w:rsidRDefault="00084E0C" w:rsidP="00084E0C">
      <w:pPr>
        <w:pStyle w:val="Stichpunkte1"/>
        <w:numPr>
          <w:ilvl w:val="0"/>
          <w:numId w:val="0"/>
        </w:numPr>
        <w:rPr>
          <w:rStyle w:val="IntensiveHervorhebung"/>
        </w:rPr>
      </w:pPr>
      <w:r w:rsidRPr="00973EBF">
        <w:rPr>
          <w:rStyle w:val="IntensiveHervorhebung"/>
        </w:rPr>
        <w:t>Ansicht-ändern-Geste</w:t>
      </w:r>
    </w:p>
    <w:p w14:paraId="060249B3" w14:textId="09EE139D" w:rsidR="006E2163" w:rsidRDefault="006E2163" w:rsidP="006E2163">
      <w:pPr>
        <w:pStyle w:val="Stichpunkte1"/>
        <w:numPr>
          <w:ilvl w:val="0"/>
          <w:numId w:val="0"/>
        </w:numPr>
      </w:pPr>
      <w:r>
        <w:t>Für die Erkennung der Ansicht-ändern-Geste wird geprüft, ob sich beide Hände in der Nähe der Augen befinden. Hierzu werden die von MediaPipe Pose erkannten Positionen der Hände und Augen verwendet. Zunächst wird der Abstand zwischen den beiden Augen als Referenzgröße bestimmt. Anschließend wird für jede Hand der Abstand zum seitengleichen Auge berechnet. Liegen beide Hände innerhalb eines festgelegten Abstands (</w:t>
      </w:r>
      <w:r w:rsidR="008B60CC">
        <w:t>eineinhalbmal</w:t>
      </w:r>
      <w:r>
        <w:t xml:space="preserve"> der Augenabstand) zu den Augen, wird davon ausgegangen, dass die Hände die Augen bedecken.</w:t>
      </w:r>
    </w:p>
    <w:p w14:paraId="20D20D4E" w14:textId="77777777" w:rsidR="006E2163" w:rsidRDefault="006E2163" w:rsidP="006E2163">
      <w:pPr>
        <w:pStyle w:val="Stichpunkte1"/>
        <w:numPr>
          <w:ilvl w:val="0"/>
          <w:numId w:val="0"/>
        </w:numPr>
      </w:pPr>
    </w:p>
    <w:p w14:paraId="1F38A5AB" w14:textId="77777777" w:rsidR="006E2163" w:rsidRDefault="006E2163" w:rsidP="006E2163">
      <w:pPr>
        <w:pStyle w:val="Stichpunkte1"/>
        <w:numPr>
          <w:ilvl w:val="0"/>
          <w:numId w:val="0"/>
        </w:numPr>
        <w:ind w:left="360" w:hanging="360"/>
      </w:pPr>
      <w:r>
        <w:t>Zusätzlich wird überprüft, ob beide Handpositionen durch MediaPipe Pose ausreichend</w:t>
      </w:r>
    </w:p>
    <w:p w14:paraId="1E16BF8A" w14:textId="76E6195B" w:rsidR="006E2163" w:rsidRDefault="006E2163" w:rsidP="006E2163">
      <w:pPr>
        <w:pStyle w:val="Stichpunkte1"/>
        <w:numPr>
          <w:ilvl w:val="0"/>
          <w:numId w:val="0"/>
        </w:numPr>
      </w:pPr>
      <w:r>
        <w:t xml:space="preserve">sichtbar erkannt werden. Hände, welche hinter dem Kopf verschränkt sind, sollen diese Geste nicht auslösen. Sind die genannten Bedingungen erfüllt, beginnt die zeitliche Erfassung der Geste. Die Hände müssen mindestens 0,5 Sekunden lang in der beschriebenen Position verbleiben, bevor die Ansicht-ändern-Geste als erkannt gilt. </w:t>
      </w:r>
      <w:r>
        <w:lastRenderedPageBreak/>
        <w:t xml:space="preserve">Dadurch werden kurzzeitige Bewegungen der Hände in den Gesichtsbereich nicht unmittelbar als Geste interpretiert. </w:t>
      </w:r>
    </w:p>
    <w:p w14:paraId="3B0190AA" w14:textId="77777777" w:rsidR="006E2163" w:rsidRDefault="006E2163" w:rsidP="006E2163">
      <w:pPr>
        <w:pStyle w:val="Stichpunkte1"/>
        <w:numPr>
          <w:ilvl w:val="0"/>
          <w:numId w:val="0"/>
        </w:numPr>
      </w:pPr>
    </w:p>
    <w:p w14:paraId="49EB5E45" w14:textId="7F1FB565" w:rsidR="006E2163" w:rsidRDefault="006E2163" w:rsidP="006E2163">
      <w:pPr>
        <w:pStyle w:val="Stichpunkte1"/>
        <w:numPr>
          <w:ilvl w:val="0"/>
          <w:numId w:val="0"/>
        </w:numPr>
      </w:pPr>
      <w:r>
        <w:t xml:space="preserve">Auch diese Geste wird, wie die zwei Gesten zuvor als Trigger verwendet. </w:t>
      </w:r>
      <w:r w:rsidR="008B60CC">
        <w:t>Die</w:t>
      </w:r>
      <w:r>
        <w:t xml:space="preserve"> folgende Figure zeigt diese Geste als Schaubild und in echt.</w:t>
      </w:r>
    </w:p>
    <w:p w14:paraId="3E3EA431" w14:textId="77777777" w:rsidR="006E2163" w:rsidRDefault="006E2163" w:rsidP="006E2163">
      <w:pPr>
        <w:pStyle w:val="Stichpunkte1"/>
        <w:numPr>
          <w:ilvl w:val="0"/>
          <w:numId w:val="0"/>
        </w:numPr>
      </w:pPr>
    </w:p>
    <w:p w14:paraId="1D6CC43C" w14:textId="11A5AB5E" w:rsidR="00973EBF" w:rsidRDefault="00973EBF" w:rsidP="00973EBF">
      <w:pPr>
        <w:pStyle w:val="Stichpunkte1"/>
        <w:keepNext/>
        <w:numPr>
          <w:ilvl w:val="0"/>
          <w:numId w:val="0"/>
        </w:numPr>
        <w:jc w:val="center"/>
      </w:pPr>
      <w:r>
        <w:rPr>
          <w:noProof/>
        </w:rPr>
        <w:drawing>
          <wp:inline distT="0" distB="0" distL="0" distR="0" wp14:anchorId="2F5E0C3B" wp14:editId="5A690F12">
            <wp:extent cx="932380" cy="2057400"/>
            <wp:effectExtent l="0" t="0" r="1270" b="0"/>
            <wp:docPr id="184014907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942833" cy="2080466"/>
                    </a:xfrm>
                    <a:prstGeom prst="rect">
                      <a:avLst/>
                    </a:prstGeom>
                    <a:noFill/>
                    <a:ln>
                      <a:noFill/>
                    </a:ln>
                  </pic:spPr>
                </pic:pic>
              </a:graphicData>
            </a:graphic>
          </wp:inline>
        </w:drawing>
      </w:r>
      <w:r>
        <w:t xml:space="preserve"> </w:t>
      </w:r>
      <w:r w:rsidR="00084E0C">
        <w:rPr>
          <w:noProof/>
        </w:rPr>
        <w:drawing>
          <wp:inline distT="0" distB="0" distL="0" distR="0" wp14:anchorId="7AD047FA" wp14:editId="236631C4">
            <wp:extent cx="2038350" cy="2076450"/>
            <wp:effectExtent l="0" t="0" r="0" b="0"/>
            <wp:docPr id="110054071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0">
                      <a:extLst>
                        <a:ext uri="{28A0092B-C50C-407E-A947-70E740481C1C}">
                          <a14:useLocalDpi xmlns:a14="http://schemas.microsoft.com/office/drawing/2010/main" val="0"/>
                        </a:ext>
                      </a:extLst>
                    </a:blip>
                    <a:srcRect l="17844" t="27673" r="44346" b="3774"/>
                    <a:stretch>
                      <a:fillRect/>
                    </a:stretch>
                  </pic:blipFill>
                  <pic:spPr bwMode="auto">
                    <a:xfrm>
                      <a:off x="0" y="0"/>
                      <a:ext cx="2038350" cy="2076450"/>
                    </a:xfrm>
                    <a:prstGeom prst="rect">
                      <a:avLst/>
                    </a:prstGeom>
                    <a:noFill/>
                    <a:ln>
                      <a:noFill/>
                    </a:ln>
                    <a:extLst>
                      <a:ext uri="{53640926-AAD7-44D8-BBD7-CCE9431645EC}">
                        <a14:shadowObscured xmlns:a14="http://schemas.microsoft.com/office/drawing/2010/main"/>
                      </a:ext>
                    </a:extLst>
                  </pic:spPr>
                </pic:pic>
              </a:graphicData>
            </a:graphic>
          </wp:inline>
        </w:drawing>
      </w:r>
    </w:p>
    <w:p w14:paraId="2B2F9B26" w14:textId="655EE9E1" w:rsidR="00084E0C" w:rsidRDefault="00973EBF" w:rsidP="00973EBF">
      <w:pPr>
        <w:pStyle w:val="Beschriftung"/>
        <w:jc w:val="center"/>
      </w:pPr>
      <w:r>
        <w:t xml:space="preserve">Figure </w:t>
      </w:r>
      <w:r w:rsidR="005315BE">
        <w:fldChar w:fldCharType="begin"/>
      </w:r>
      <w:r w:rsidR="005315BE">
        <w:instrText xml:space="preserve"> SEQ Figure \* ARABIC </w:instrText>
      </w:r>
      <w:r w:rsidR="005315BE">
        <w:fldChar w:fldCharType="separate"/>
      </w:r>
      <w:r w:rsidR="005315BE">
        <w:rPr>
          <w:noProof/>
        </w:rPr>
        <w:t>43</w:t>
      </w:r>
      <w:r w:rsidR="005315BE">
        <w:rPr>
          <w:noProof/>
        </w:rPr>
        <w:fldChar w:fldCharType="end"/>
      </w:r>
      <w:r>
        <w:t xml:space="preserve"> - </w:t>
      </w:r>
      <w:r w:rsidRPr="00FD06E8">
        <w:t>Ansicht-ändern-Geste</w:t>
      </w:r>
      <w:r w:rsidR="00131DC8">
        <w:t xml:space="preserve"> als Schaubild und in echt</w:t>
      </w:r>
    </w:p>
    <w:p w14:paraId="7069CE2F" w14:textId="77777777" w:rsidR="005B148A" w:rsidRDefault="005B148A" w:rsidP="00D94992">
      <w:pPr>
        <w:pStyle w:val="Stichpunkte1"/>
        <w:numPr>
          <w:ilvl w:val="0"/>
          <w:numId w:val="0"/>
        </w:numPr>
        <w:rPr>
          <w:rStyle w:val="IntensiveHervorhebung"/>
        </w:rPr>
      </w:pPr>
    </w:p>
    <w:p w14:paraId="35550BAE" w14:textId="4DAC91FF" w:rsidR="00084E0C" w:rsidRPr="00973EBF" w:rsidRDefault="00084E0C" w:rsidP="00D94992">
      <w:pPr>
        <w:pStyle w:val="Stichpunkte1"/>
        <w:numPr>
          <w:ilvl w:val="0"/>
          <w:numId w:val="0"/>
        </w:numPr>
        <w:rPr>
          <w:rStyle w:val="IntensiveHervorhebung"/>
        </w:rPr>
      </w:pPr>
      <w:r w:rsidRPr="00973EBF">
        <w:rPr>
          <w:rStyle w:val="IntensiveHervorhebung"/>
        </w:rPr>
        <w:t>Beenden-Geste</w:t>
      </w:r>
    </w:p>
    <w:p w14:paraId="3C55139C" w14:textId="2EFB7B26" w:rsidR="00E6203A" w:rsidRDefault="00E6203A" w:rsidP="00E6203A">
      <w:r>
        <w:t xml:space="preserve">Für die Erkennung der Beenden-Geste werden die Positionen beider Hände und Ellbogen sowie die Position des Augenzentrums ausgewertet. Zunächst wird geprüft, ob sich beide Hände oberhalb des Kopfes befinden. Hierzu muss die vertikale Position beider Hände oberhalb der Augen liegen. Das verhindert ein Auslösen durch vor der Brust verschränkte Arme. </w:t>
      </w:r>
    </w:p>
    <w:p w14:paraId="26DE14B3" w14:textId="77777777" w:rsidR="00E6203A" w:rsidRDefault="00E6203A" w:rsidP="00E6203A"/>
    <w:p w14:paraId="30CCE661" w14:textId="5E3C0889" w:rsidR="00E6203A" w:rsidRDefault="00E6203A" w:rsidP="00E6203A">
      <w:r>
        <w:t>Anschließend wird überprüft, ob beide Hände jeweils oberhalb des gegenüberliegenden Ellbogens liegen. Als Maß für die notwendige vertikale Differenz wird ein Drittel der Länge eines Unterarms verwendet. Abschließend wird anhand der horizontalen Positionen von Händen und Ellbogen festgestellt, ob die Arme gekreuzt sind. Dazu wird</w:t>
      </w:r>
      <w:r w:rsidR="00C22CC3" w:rsidRPr="00C22CC3">
        <w:t xml:space="preserve"> </w:t>
      </w:r>
      <w:r w:rsidR="00C22CC3">
        <w:t>in X-Richtung</w:t>
      </w:r>
      <w:r>
        <w:t xml:space="preserve"> verglichen, ob die Reihenfolge der Hände</w:t>
      </w:r>
      <w:r w:rsidR="00C22CC3">
        <w:t xml:space="preserve"> (linke Hand, rechte Hand)</w:t>
      </w:r>
      <w:r>
        <w:t xml:space="preserve"> von der Reihenfolge der Ellbogen abweicht.</w:t>
      </w:r>
    </w:p>
    <w:p w14:paraId="3FAED86D" w14:textId="77777777" w:rsidR="00E6203A" w:rsidRDefault="00E6203A" w:rsidP="00E6203A"/>
    <w:p w14:paraId="7E209D9F" w14:textId="1CE37B27" w:rsidR="00E6203A" w:rsidRDefault="00E6203A" w:rsidP="00E6203A">
      <w:r>
        <w:t xml:space="preserve">Sind </w:t>
      </w:r>
      <w:r w:rsidR="00C22CC3">
        <w:t xml:space="preserve">die </w:t>
      </w:r>
      <w:r>
        <w:t>Arme oberhalb des Kopfes gekreuzt, beginnt die zeitliche Erfassung der Geste. Die Position muss mindestens 2.0 Sekunden lang durchgehend erkannt werden. Erst danach wird die Beenden-Geste ausgelöst. Dadurch werden kurzzeitig gekreuzte oder zufällig über den Kopf bewegte Arme nicht unmittelbar als Beenden-Geste interpretiert.</w:t>
      </w:r>
    </w:p>
    <w:p w14:paraId="743E9C2E" w14:textId="77777777" w:rsidR="00E6203A" w:rsidRDefault="00E6203A" w:rsidP="00E6203A">
      <w:pPr>
        <w:pStyle w:val="Stichpunkte1"/>
        <w:numPr>
          <w:ilvl w:val="0"/>
          <w:numId w:val="0"/>
        </w:numPr>
      </w:pPr>
    </w:p>
    <w:p w14:paraId="6880759E" w14:textId="2998AC91" w:rsidR="00E6203A" w:rsidRDefault="00C22CC3" w:rsidP="00E6203A">
      <w:pPr>
        <w:pStyle w:val="Stichpunkte1"/>
        <w:numPr>
          <w:ilvl w:val="0"/>
          <w:numId w:val="0"/>
        </w:numPr>
      </w:pPr>
      <w:r>
        <w:t>Die</w:t>
      </w:r>
      <w:r w:rsidR="00E6203A">
        <w:t xml:space="preserve"> folgende Figure zeigt diese Geste als Schaubild und in echt.</w:t>
      </w:r>
    </w:p>
    <w:p w14:paraId="12148A0C" w14:textId="77777777" w:rsidR="00E6203A" w:rsidRDefault="00E6203A" w:rsidP="00E6203A">
      <w:pPr>
        <w:pStyle w:val="Stichpunkte1"/>
        <w:numPr>
          <w:ilvl w:val="0"/>
          <w:numId w:val="0"/>
        </w:numPr>
      </w:pPr>
    </w:p>
    <w:p w14:paraId="0875C3E8" w14:textId="5E2DF66B" w:rsidR="00973EBF" w:rsidRDefault="00973EBF" w:rsidP="00973EBF">
      <w:pPr>
        <w:pStyle w:val="Stichpunkte1"/>
        <w:keepNext/>
        <w:numPr>
          <w:ilvl w:val="0"/>
          <w:numId w:val="0"/>
        </w:numPr>
        <w:jc w:val="center"/>
      </w:pPr>
      <w:r>
        <w:rPr>
          <w:noProof/>
        </w:rPr>
        <w:lastRenderedPageBreak/>
        <w:drawing>
          <wp:inline distT="0" distB="0" distL="0" distR="0" wp14:anchorId="6703AEF5" wp14:editId="36760C02">
            <wp:extent cx="1122703" cy="2793903"/>
            <wp:effectExtent l="0" t="0" r="1270" b="6985"/>
            <wp:docPr id="2198062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133332" cy="2820354"/>
                    </a:xfrm>
                    <a:prstGeom prst="rect">
                      <a:avLst/>
                    </a:prstGeom>
                    <a:noFill/>
                    <a:ln>
                      <a:noFill/>
                    </a:ln>
                  </pic:spPr>
                </pic:pic>
              </a:graphicData>
            </a:graphic>
          </wp:inline>
        </w:drawing>
      </w:r>
      <w:r>
        <w:t xml:space="preserve"> </w:t>
      </w:r>
      <w:r w:rsidR="00084E0C">
        <w:rPr>
          <w:noProof/>
        </w:rPr>
        <w:drawing>
          <wp:inline distT="0" distB="0" distL="0" distR="0" wp14:anchorId="51E422AC" wp14:editId="3812F5FA">
            <wp:extent cx="2143125" cy="2800350"/>
            <wp:effectExtent l="0" t="0" r="9525" b="0"/>
            <wp:docPr id="15228931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2">
                      <a:extLst>
                        <a:ext uri="{28A0092B-C50C-407E-A947-70E740481C1C}">
                          <a14:useLocalDpi xmlns:a14="http://schemas.microsoft.com/office/drawing/2010/main" val="0"/>
                        </a:ext>
                      </a:extLst>
                    </a:blip>
                    <a:srcRect l="16254" t="2515" r="43993" b="5031"/>
                    <a:stretch>
                      <a:fillRect/>
                    </a:stretch>
                  </pic:blipFill>
                  <pic:spPr bwMode="auto">
                    <a:xfrm>
                      <a:off x="0" y="0"/>
                      <a:ext cx="2143125"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70BEDDD2" w14:textId="5E6D2D60" w:rsidR="00084E0C" w:rsidRDefault="00973EBF" w:rsidP="00973EBF">
      <w:pPr>
        <w:pStyle w:val="Beschriftung"/>
        <w:jc w:val="center"/>
      </w:pPr>
      <w:r>
        <w:t xml:space="preserve">Figure </w:t>
      </w:r>
      <w:r w:rsidR="005315BE">
        <w:fldChar w:fldCharType="begin"/>
      </w:r>
      <w:r w:rsidR="005315BE">
        <w:instrText xml:space="preserve"> SEQ Figure \* ARABIC </w:instrText>
      </w:r>
      <w:r w:rsidR="005315BE">
        <w:fldChar w:fldCharType="separate"/>
      </w:r>
      <w:r w:rsidR="005315BE">
        <w:rPr>
          <w:noProof/>
        </w:rPr>
        <w:t>44</w:t>
      </w:r>
      <w:r w:rsidR="005315BE">
        <w:rPr>
          <w:noProof/>
        </w:rPr>
        <w:fldChar w:fldCharType="end"/>
      </w:r>
      <w:r>
        <w:t xml:space="preserve"> - Beenden-Geste</w:t>
      </w:r>
      <w:r w:rsidR="00131DC8">
        <w:t xml:space="preserve"> als Schaubild und in echt</w:t>
      </w:r>
    </w:p>
    <w:p w14:paraId="1DAF604B" w14:textId="77777777" w:rsidR="00D94992" w:rsidRDefault="00D94992" w:rsidP="00D94992">
      <w:pPr>
        <w:pStyle w:val="Stichpunkte1"/>
        <w:numPr>
          <w:ilvl w:val="0"/>
          <w:numId w:val="0"/>
        </w:numPr>
      </w:pPr>
    </w:p>
    <w:p w14:paraId="12A1E3FB" w14:textId="566A0878" w:rsidR="001234DC" w:rsidRDefault="001234DC" w:rsidP="001234DC">
      <w:pPr>
        <w:pStyle w:val="berschrift2"/>
      </w:pPr>
      <w:bookmarkStart w:id="216" w:name="_Toc242780630"/>
      <w:r>
        <w:t>G</w:t>
      </w:r>
      <w:r w:rsidRPr="001234DC">
        <w:t>rafische Benutzeroberfläche</w:t>
      </w:r>
      <w:bookmarkEnd w:id="216"/>
    </w:p>
    <w:p w14:paraId="67B3DA59" w14:textId="31565CCC" w:rsidR="001234DC" w:rsidRDefault="001234DC" w:rsidP="001234DC">
      <w:r>
        <w:t xml:space="preserve">Die grafische Benutzeroberfläche (GUI) dient zur Auswahl und Steuerung der im virtuellen Raum dargestellten Instrumente. Sie wird als Overlay auf dem von der Kamera aufgenommenen Bild dargestellt und verarbeitet die Positionen sowie die Greif- und </w:t>
      </w:r>
      <w:proofErr w:type="spellStart"/>
      <w:r>
        <w:t>Loslassgesten</w:t>
      </w:r>
      <w:proofErr w:type="spellEnd"/>
      <w:r>
        <w:t xml:space="preserve"> der erkannten Hände. Zusätzlich kann die Maus als weiterer Eingabekanal verwendet werden. </w:t>
      </w:r>
      <w:r w:rsidR="00B209E3">
        <w:t>Das Drücken der linke</w:t>
      </w:r>
      <w:r w:rsidR="00C22CC3">
        <w:t>n</w:t>
      </w:r>
      <w:r w:rsidR="00B209E3">
        <w:t xml:space="preserve"> Maustaste ist hierbei das Äquivalent zur Greifgeste. </w:t>
      </w:r>
      <w:r>
        <w:t>Für die drei möglichen Eingabekanäle</w:t>
      </w:r>
      <w:r w:rsidR="00B209E3">
        <w:t xml:space="preserve"> (linke/rechte Hand und Maus)</w:t>
      </w:r>
      <w:r>
        <w:t xml:space="preserve"> werden jeweils die Position, der Greifstatus und der </w:t>
      </w:r>
      <w:proofErr w:type="spellStart"/>
      <w:r>
        <w:t>Loslassstatus</w:t>
      </w:r>
      <w:proofErr w:type="spellEnd"/>
      <w:r>
        <w:t xml:space="preserve"> an die GUI übergeben.</w:t>
      </w:r>
    </w:p>
    <w:p w14:paraId="79CC71CF" w14:textId="77777777" w:rsidR="001234DC" w:rsidRDefault="001234DC" w:rsidP="001234DC"/>
    <w:p w14:paraId="12C9824B" w14:textId="58CC6673" w:rsidR="001234DC" w:rsidRPr="001234DC" w:rsidRDefault="001234DC" w:rsidP="001234DC">
      <w:pPr>
        <w:rPr>
          <w:rStyle w:val="IntensiveHervorhebung"/>
        </w:rPr>
      </w:pPr>
      <w:r w:rsidRPr="001234DC">
        <w:rPr>
          <w:rStyle w:val="IntensiveHervorhebung"/>
        </w:rPr>
        <w:t>Auswahl</w:t>
      </w:r>
    </w:p>
    <w:p w14:paraId="333710AE" w14:textId="5AFFAC61" w:rsidR="001234DC" w:rsidRDefault="001234DC" w:rsidP="001234DC">
      <w:r>
        <w:t>Die GUI besteht aus verschiedenen grafischen Elementen, die als einzelne Kacheln implementiert sind. Ein Instrument wird zunächst als Kachel in einer Auswahlleiste dargestellt. Durch das Positionieren eines Zeigers</w:t>
      </w:r>
      <w:r w:rsidR="00C22CC3">
        <w:t xml:space="preserve"> (linke/rechte Hand oder </w:t>
      </w:r>
      <w:proofErr w:type="gramStart"/>
      <w:r w:rsidR="00C22CC3">
        <w:t xml:space="preserve">Maus) </w:t>
      </w:r>
      <w:r>
        <w:t xml:space="preserve"> über</w:t>
      </w:r>
      <w:proofErr w:type="gramEnd"/>
      <w:r>
        <w:t xml:space="preserve"> einer Kachel wird das entsprechende Element ausgewählt. Eine 2D-Punkt-zu-Rechteck Kollisionsberechnung wird einmal pro Frame für jede sichtbare Kachel und jeden aktiven Zeiger durchgeführt. Dabei wird für jeden Eingabekanal separat gespeichert, welches GUI-Element durch die Positionsüberschneidung ausgewählt wurde. Befindet sich der Zeiger nicht mehr über dem entsprechenden Element, wird die Auswahl aufgehoben.</w:t>
      </w:r>
    </w:p>
    <w:p w14:paraId="52F6CE3D" w14:textId="77777777" w:rsidR="00C22CC3" w:rsidRDefault="00C22CC3" w:rsidP="001234DC"/>
    <w:p w14:paraId="6287AE10" w14:textId="038ECAE7" w:rsidR="001234DC" w:rsidRDefault="001234DC" w:rsidP="001234DC">
      <w:r>
        <w:t xml:space="preserve">Wird ein ausgewähltes Instrument mit einer Greifgeste aktiviert, wird es aus der Auswahlleiste in den virtuellen Raum übernommen. Gleichzeitig wird das aktivierte Instrument grafisch hervorgehoben und sein Einschaltzustand auf </w:t>
      </w:r>
      <w:r w:rsidRPr="00C22CC3">
        <w:rPr>
          <w:rStyle w:val="CodeZchn"/>
        </w:rPr>
        <w:t>True</w:t>
      </w:r>
      <w:r>
        <w:t xml:space="preserve"> gesetzt. Die räumliche Positionierung ist jetzt aktiv.</w:t>
      </w:r>
    </w:p>
    <w:p w14:paraId="0A2D8743" w14:textId="77777777" w:rsidR="001234DC" w:rsidRDefault="001234DC" w:rsidP="001234DC"/>
    <w:p w14:paraId="0F32531C" w14:textId="0994F99B" w:rsidR="001234DC" w:rsidRPr="001234DC" w:rsidRDefault="001234DC" w:rsidP="001234DC">
      <w:pPr>
        <w:rPr>
          <w:rStyle w:val="IntensiveHervorhebung"/>
        </w:rPr>
      </w:pPr>
      <w:r w:rsidRPr="001234DC">
        <w:rPr>
          <w:rStyle w:val="IntensiveHervorhebung"/>
        </w:rPr>
        <w:t>Positionierung</w:t>
      </w:r>
    </w:p>
    <w:p w14:paraId="0FAADAF4" w14:textId="3EB939B7" w:rsidR="001234DC" w:rsidRDefault="001234DC" w:rsidP="001234DC">
      <w:r>
        <w:t xml:space="preserve">Während ein Instrument mit einer Hand gegriffen wird, bestimmt die Position der Hand dessen Position innerhalb des Kamerabildes. Zusätzlich wird bei einer Handsteuerung der zuvor berechnete Azimut- und Elevationswinkel an das Instrument übertragen. Dadurch </w:t>
      </w:r>
      <w:r>
        <w:lastRenderedPageBreak/>
        <w:t>wird neben der zweidimensionalen Position des Instruments auch die räumliche Zeigerichtung des Arms berücksichtigt. Die Winkelwerte werden dabei nur für die beiden Hand-Eingabekanäle verwendet. Wird ein Instrument mit der Maus gegriffen, wird es nur auf der grafischen Oberfläche verschoben.</w:t>
      </w:r>
      <w:r w:rsidR="00F81F8D">
        <w:t xml:space="preserve"> Das folgende Bild zeigt das Verschieben eines Instruments.</w:t>
      </w:r>
    </w:p>
    <w:p w14:paraId="3BCFDD28" w14:textId="77777777" w:rsidR="00F81F8D" w:rsidRDefault="00F81F8D" w:rsidP="001234DC"/>
    <w:p w14:paraId="2A5E56D8" w14:textId="07BEB83F" w:rsidR="00F81F8D" w:rsidRDefault="00F81F8D" w:rsidP="00F81F8D">
      <w:pPr>
        <w:pStyle w:val="Beschriftung"/>
        <w:jc w:val="center"/>
      </w:pPr>
      <w:r>
        <w:t xml:space="preserve">Figure </w:t>
      </w:r>
      <w:r>
        <w:fldChar w:fldCharType="begin"/>
      </w:r>
      <w:r>
        <w:instrText xml:space="preserve"> SEQ Figure \* ARABIC </w:instrText>
      </w:r>
      <w:r>
        <w:fldChar w:fldCharType="separate"/>
      </w:r>
      <w:r>
        <w:rPr>
          <w:noProof/>
        </w:rPr>
        <w:t>44</w:t>
      </w:r>
      <w:r>
        <w:rPr>
          <w:noProof/>
        </w:rPr>
        <w:fldChar w:fldCharType="end"/>
      </w:r>
      <w:r>
        <w:t xml:space="preserve"> – GUI: Verschieben eines Instruments im 3D-Audioraum</w:t>
      </w:r>
    </w:p>
    <w:p w14:paraId="4DE036CC" w14:textId="77777777" w:rsidR="00F81F8D" w:rsidRDefault="00F81F8D" w:rsidP="001234DC"/>
    <w:p w14:paraId="289E6C4D" w14:textId="77777777" w:rsidR="001234DC" w:rsidRDefault="001234DC" w:rsidP="001234DC"/>
    <w:p w14:paraId="2FE872FC" w14:textId="5DA97D92" w:rsidR="001234DC" w:rsidRPr="001234DC" w:rsidRDefault="001234DC" w:rsidP="001234DC">
      <w:pPr>
        <w:rPr>
          <w:rStyle w:val="IntensiveHervorhebung"/>
        </w:rPr>
      </w:pPr>
      <w:proofErr w:type="spellStart"/>
      <w:r w:rsidRPr="001234DC">
        <w:rPr>
          <w:rStyle w:val="IntensiveHervorhebung"/>
        </w:rPr>
        <w:t>Reset</w:t>
      </w:r>
      <w:proofErr w:type="spellEnd"/>
      <w:r w:rsidRPr="001234DC">
        <w:rPr>
          <w:rStyle w:val="IntensiveHervorhebung"/>
        </w:rPr>
        <w:t>-Zone</w:t>
      </w:r>
    </w:p>
    <w:p w14:paraId="60AD9F83" w14:textId="77777777" w:rsidR="001234DC" w:rsidRDefault="001234DC" w:rsidP="001234DC">
      <w:r>
        <w:t xml:space="preserve">Durch das Loslassen der Greifgeste wird die Steuerung des Instruments beendet. Befindet sich das Instrument beim Loslassen innerhalb einer definierten </w:t>
      </w:r>
      <w:proofErr w:type="spellStart"/>
      <w:r>
        <w:t>Reset</w:t>
      </w:r>
      <w:proofErr w:type="spellEnd"/>
      <w:r>
        <w:t xml:space="preserve">-Zone, wird es aus dem virtuellen Raum entfernt, deaktiviert und zurück in die Auswahlleiste verschoben. Die </w:t>
      </w:r>
      <w:proofErr w:type="spellStart"/>
      <w:r>
        <w:t>Reset</w:t>
      </w:r>
      <w:proofErr w:type="spellEnd"/>
      <w:r>
        <w:t>-Zone umfasst die Auswahlleiste und den Kachelbereich des Lautstärkereglers. Auch eine Positionierung im Bereich außerhalb des Kamerabildes setzt das Instrument wieder zurück.</w:t>
      </w:r>
    </w:p>
    <w:p w14:paraId="7FCD40C0" w14:textId="77777777" w:rsidR="001234DC" w:rsidRDefault="001234DC" w:rsidP="001234DC"/>
    <w:p w14:paraId="54ECEA90" w14:textId="3C25D70C" w:rsidR="001234DC" w:rsidRPr="001234DC" w:rsidRDefault="001234DC" w:rsidP="001234DC">
      <w:pPr>
        <w:rPr>
          <w:rStyle w:val="IntensiveHervorhebung"/>
        </w:rPr>
      </w:pPr>
      <w:r w:rsidRPr="001234DC">
        <w:rPr>
          <w:rStyle w:val="IntensiveHervorhebung"/>
        </w:rPr>
        <w:t>L</w:t>
      </w:r>
      <w:r>
        <w:rPr>
          <w:rStyle w:val="IntensiveHervorhebung"/>
        </w:rPr>
        <w:t>a</w:t>
      </w:r>
      <w:r w:rsidRPr="001234DC">
        <w:rPr>
          <w:rStyle w:val="IntensiveHervorhebung"/>
        </w:rPr>
        <w:t>utstärke</w:t>
      </w:r>
    </w:p>
    <w:p w14:paraId="0039EFA1" w14:textId="27BFEB18" w:rsidR="001234DC" w:rsidRDefault="001234DC" w:rsidP="001234DC">
      <w:r>
        <w:t>Für ein bereits im virtuellen Raum befindliches Instrument kann zusätzlich die Lautstärke verändert werden, sobald es sich unter der Auswahl eines Zeigers befindet. Hierzu wird eine Lautstärkekachel eingeblendet. Die Lautstärke wird anhand der horizontalen Position eines beliebigen Zeigers innerhalb dieser Kachel bestimmt. Dabei entspricht die linke Seite dem kleinsten und die rechte Seite dem größten Lautstärkewert. Der ermittelte Wert wird auf den Bereich von 0 bis 1 gemappt und anschließend im Kachelobjekt des Instruments gespeichert.</w:t>
      </w:r>
      <w:r w:rsidR="00F81F8D">
        <w:t xml:space="preserve"> Das folgende Bild zeigt das Ändern der Lautstärke eines Instruments.</w:t>
      </w:r>
    </w:p>
    <w:p w14:paraId="025176D3" w14:textId="77777777" w:rsidR="00F81F8D" w:rsidRDefault="00F81F8D" w:rsidP="001234DC"/>
    <w:p w14:paraId="449CC9CD" w14:textId="3022E2AB" w:rsidR="00F81F8D" w:rsidRDefault="00F81F8D" w:rsidP="00F81F8D">
      <w:pPr>
        <w:pStyle w:val="Beschriftung"/>
        <w:jc w:val="center"/>
      </w:pPr>
      <w:r>
        <w:t xml:space="preserve">Figure </w:t>
      </w:r>
      <w:r>
        <w:fldChar w:fldCharType="begin"/>
      </w:r>
      <w:r>
        <w:instrText xml:space="preserve"> SEQ Figure \* ARABIC </w:instrText>
      </w:r>
      <w:r>
        <w:fldChar w:fldCharType="separate"/>
      </w:r>
      <w:r>
        <w:rPr>
          <w:noProof/>
        </w:rPr>
        <w:t>44</w:t>
      </w:r>
      <w:r>
        <w:rPr>
          <w:noProof/>
        </w:rPr>
        <w:fldChar w:fldCharType="end"/>
      </w:r>
      <w:r>
        <w:t xml:space="preserve"> – GUI: Lautstärke ändern im 3D-Audioraum</w:t>
      </w:r>
    </w:p>
    <w:p w14:paraId="37E2121E" w14:textId="77777777" w:rsidR="00F81F8D" w:rsidRDefault="00F81F8D" w:rsidP="001234DC"/>
    <w:p w14:paraId="49AA99ED" w14:textId="77777777" w:rsidR="001234DC" w:rsidRDefault="001234DC" w:rsidP="001234DC"/>
    <w:p w14:paraId="6625A085" w14:textId="7987C92A" w:rsidR="001234DC" w:rsidRPr="001234DC" w:rsidRDefault="001234DC" w:rsidP="001234DC">
      <w:pPr>
        <w:rPr>
          <w:rStyle w:val="IntensiveHervorhebung"/>
        </w:rPr>
      </w:pPr>
      <w:r w:rsidRPr="001234DC">
        <w:rPr>
          <w:rStyle w:val="IntensiveHervorhebung"/>
        </w:rPr>
        <w:t>Instrumentenmenü</w:t>
      </w:r>
    </w:p>
    <w:p w14:paraId="7024759D" w14:textId="20B415E2" w:rsidR="00F81F8D" w:rsidRDefault="001234DC" w:rsidP="001234DC">
      <w:r>
        <w:t>Die Auswahl</w:t>
      </w:r>
      <w:r w:rsidR="00861614">
        <w:t>oberfläche</w:t>
      </w:r>
      <w:r>
        <w:t xml:space="preserve"> für die Instrumente, wird dynamisch aus den Kacheln der aktuell verfügbaren Instrumente aufgebaut. Ihre Anordnung </w:t>
      </w:r>
      <w:r w:rsidR="00861614">
        <w:t>wird</w:t>
      </w:r>
      <w:r>
        <w:t xml:space="preserve"> abhängig von der Anzahl der vorhandenen Instrumente bestimmt. Wird </w:t>
      </w:r>
      <w:r w:rsidR="00861614">
        <w:t>die Kachel für das</w:t>
      </w:r>
      <w:r>
        <w:t xml:space="preserve"> Instrumentenmenü</w:t>
      </w:r>
      <w:r w:rsidR="00861614">
        <w:t>,</w:t>
      </w:r>
      <w:r>
        <w:t xml:space="preserve"> durch eine Positionsüberschneidung mit einem Zeiger</w:t>
      </w:r>
      <w:r w:rsidR="00861614">
        <w:t>,</w:t>
      </w:r>
      <w:r>
        <w:t xml:space="preserve"> aktiviert, werden die darin enthaltenen Instrumente eingeblendet und können anschließend ausgewählt werden.</w:t>
      </w:r>
      <w:r w:rsidR="00F81F8D">
        <w:t xml:space="preserve"> Das folgende Bild zeigt das Instrumentenmenü.</w:t>
      </w:r>
    </w:p>
    <w:p w14:paraId="3AA0474A" w14:textId="77777777" w:rsidR="00F81F8D" w:rsidRDefault="00F81F8D" w:rsidP="001234DC"/>
    <w:p w14:paraId="60D81DC9" w14:textId="5045E8D2" w:rsidR="00F81F8D" w:rsidRDefault="00F81F8D" w:rsidP="00F81F8D">
      <w:pPr>
        <w:pStyle w:val="Beschriftung"/>
        <w:jc w:val="center"/>
      </w:pPr>
      <w:bookmarkStart w:id="217" w:name="_Ref242980612"/>
      <w:r>
        <w:t xml:space="preserve">Figure </w:t>
      </w:r>
      <w:r>
        <w:fldChar w:fldCharType="begin"/>
      </w:r>
      <w:r>
        <w:instrText xml:space="preserve"> SEQ Figure \* ARABIC </w:instrText>
      </w:r>
      <w:r>
        <w:fldChar w:fldCharType="separate"/>
      </w:r>
      <w:r>
        <w:rPr>
          <w:noProof/>
        </w:rPr>
        <w:t>44</w:t>
      </w:r>
      <w:r>
        <w:rPr>
          <w:noProof/>
        </w:rPr>
        <w:fldChar w:fldCharType="end"/>
      </w:r>
      <w:bookmarkEnd w:id="217"/>
      <w:r>
        <w:t xml:space="preserve"> – GUI: Instrumentenmenü im 3D-Audioraum</w:t>
      </w:r>
    </w:p>
    <w:p w14:paraId="6AB7C728" w14:textId="77777777" w:rsidR="00F81F8D" w:rsidRDefault="00F81F8D" w:rsidP="001234DC"/>
    <w:p w14:paraId="1B831539" w14:textId="77777777" w:rsidR="001234DC" w:rsidRDefault="001234DC" w:rsidP="001234DC"/>
    <w:p w14:paraId="0ED1DA51" w14:textId="02B732D7" w:rsidR="001234DC" w:rsidRDefault="001234DC" w:rsidP="001234DC">
      <w:r w:rsidRPr="001234DC">
        <w:rPr>
          <w:rStyle w:val="IntensiveHervorhebung"/>
        </w:rPr>
        <w:t>Steuergesten</w:t>
      </w:r>
      <w:r w:rsidR="00B209E3">
        <w:rPr>
          <w:rStyle w:val="IntensiveHervorhebung"/>
        </w:rPr>
        <w:br/>
      </w:r>
      <w:r>
        <w:t>Zusätzlich stehen drei Gesten zur Interaktion mit der GUI zur Verfügung. Die Infogeste schaltet die Anzeige des Informationsfensters</w:t>
      </w:r>
      <w:r w:rsidR="00861614">
        <w:t xml:space="preserve"> (siehe </w:t>
      </w:r>
      <w:r w:rsidR="00861614">
        <w:fldChar w:fldCharType="begin"/>
      </w:r>
      <w:r w:rsidR="00861614">
        <w:instrText xml:space="preserve"> REF _Ref242980394 \h </w:instrText>
      </w:r>
      <w:r w:rsidR="00861614">
        <w:fldChar w:fldCharType="separate"/>
      </w:r>
      <w:r w:rsidR="00861614">
        <w:t xml:space="preserve">Figure </w:t>
      </w:r>
      <w:r w:rsidR="00861614">
        <w:rPr>
          <w:noProof/>
        </w:rPr>
        <w:t>44</w:t>
      </w:r>
      <w:r w:rsidR="00861614">
        <w:fldChar w:fldCharType="end"/>
      </w:r>
      <w:r w:rsidR="00861614">
        <w:t>)</w:t>
      </w:r>
      <w:r>
        <w:t xml:space="preserve"> ein oder aus. Die Ansicht-ändern-Geste wechselt zwischen den verfügbaren Darstellungsmodi der GUI. In der </w:t>
      </w:r>
      <w:r w:rsidR="00960F8D">
        <w:t>a</w:t>
      </w:r>
      <w:r>
        <w:t>ktuellen Imp</w:t>
      </w:r>
      <w:r w:rsidR="00960F8D">
        <w:t>lementation</w:t>
      </w:r>
      <w:r>
        <w:t xml:space="preserve"> hat die GUI jedoch nur einen Anzeigemodus, in der </w:t>
      </w:r>
      <w:r w:rsidRPr="001234DC">
        <w:rPr>
          <w:rStyle w:val="SchwacheHervorhebung"/>
        </w:rPr>
        <w:t>settings.py</w:t>
      </w:r>
      <w:r>
        <w:t xml:space="preserve"> kann dies geändert werden. Die </w:t>
      </w:r>
      <w:proofErr w:type="spellStart"/>
      <w:r>
        <w:t>Reset</w:t>
      </w:r>
      <w:proofErr w:type="spellEnd"/>
      <w:r>
        <w:t xml:space="preserve">-Geste setzt die GUI, alle Instrumente sowie den Darstellungsmodus auf den definierten Ausgangszustand zurück. Diese drei Gesten </w:t>
      </w:r>
      <w:r>
        <w:lastRenderedPageBreak/>
        <w:t xml:space="preserve">werden unabhängig von der Instrumentensteuerung verarbeitet. </w:t>
      </w:r>
      <w:r w:rsidR="00861614">
        <w:t>N</w:t>
      </w:r>
      <w:r>
        <w:t>ur ihre funktionellen Auswirkungen werden</w:t>
      </w:r>
      <w:r w:rsidR="00960F8D">
        <w:t xml:space="preserve"> direkt</w:t>
      </w:r>
      <w:r>
        <w:t xml:space="preserve"> in der Main-Loop auf die GUI angewendet.</w:t>
      </w:r>
    </w:p>
    <w:p w14:paraId="36751122" w14:textId="77777777" w:rsidR="00861614" w:rsidRDefault="00861614" w:rsidP="001234DC"/>
    <w:p w14:paraId="00D80814" w14:textId="61C7EA1B" w:rsidR="00861614" w:rsidRDefault="00861614" w:rsidP="001234DC">
      <w:r>
        <w:rPr>
          <w:noProof/>
        </w:rPr>
        <w:drawing>
          <wp:inline distT="0" distB="0" distL="0" distR="0" wp14:anchorId="4D6D0611" wp14:editId="2F06F00E">
            <wp:extent cx="5391150" cy="3314700"/>
            <wp:effectExtent l="0" t="0" r="0" b="0"/>
            <wp:docPr id="1380296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391150" cy="3314700"/>
                    </a:xfrm>
                    <a:prstGeom prst="rect">
                      <a:avLst/>
                    </a:prstGeom>
                    <a:noFill/>
                    <a:ln>
                      <a:noFill/>
                    </a:ln>
                  </pic:spPr>
                </pic:pic>
              </a:graphicData>
            </a:graphic>
          </wp:inline>
        </w:drawing>
      </w:r>
    </w:p>
    <w:p w14:paraId="513D43DD" w14:textId="442FC0D3" w:rsidR="00861614" w:rsidRDefault="00861614" w:rsidP="00861614">
      <w:pPr>
        <w:pStyle w:val="Beschriftung"/>
        <w:jc w:val="center"/>
      </w:pPr>
      <w:bookmarkStart w:id="218" w:name="_Ref242980394"/>
      <w:r>
        <w:t xml:space="preserve">Figure </w:t>
      </w:r>
      <w:r>
        <w:fldChar w:fldCharType="begin"/>
      </w:r>
      <w:r>
        <w:instrText xml:space="preserve"> SEQ Figure \* ARABIC </w:instrText>
      </w:r>
      <w:r>
        <w:fldChar w:fldCharType="separate"/>
      </w:r>
      <w:r>
        <w:rPr>
          <w:noProof/>
        </w:rPr>
        <w:t>44</w:t>
      </w:r>
      <w:r>
        <w:rPr>
          <w:noProof/>
        </w:rPr>
        <w:fldChar w:fldCharType="end"/>
      </w:r>
      <w:bookmarkEnd w:id="218"/>
      <w:r>
        <w:t xml:space="preserve"> – GUI: Informationsfenster</w:t>
      </w:r>
    </w:p>
    <w:p w14:paraId="23B10827" w14:textId="77777777" w:rsidR="001234DC" w:rsidRDefault="001234DC" w:rsidP="001234DC"/>
    <w:p w14:paraId="34E93FB7" w14:textId="4A3DE4D2" w:rsidR="00960F8D" w:rsidRPr="00960F8D" w:rsidRDefault="00960F8D" w:rsidP="001234DC">
      <w:pPr>
        <w:rPr>
          <w:rStyle w:val="IntensiveHervorhebung"/>
        </w:rPr>
      </w:pPr>
      <w:r w:rsidRPr="00960F8D">
        <w:rPr>
          <w:rStyle w:val="IntensiveHervorhebung"/>
        </w:rPr>
        <w:t xml:space="preserve">Info-Button </w:t>
      </w:r>
    </w:p>
    <w:p w14:paraId="599298E2" w14:textId="2A5E6911" w:rsidR="001234DC" w:rsidRDefault="001234DC" w:rsidP="001234DC">
      <w:r>
        <w:t>Neben den Instrumenten enthält die GUI auch eine Info-Schaltfläche</w:t>
      </w:r>
      <w:r w:rsidR="00861614">
        <w:t xml:space="preserve">, siehe oben links in </w:t>
      </w:r>
      <w:r w:rsidR="00861614">
        <w:fldChar w:fldCharType="begin"/>
      </w:r>
      <w:r w:rsidR="00861614">
        <w:instrText xml:space="preserve"> REF _Ref242980612 \h </w:instrText>
      </w:r>
      <w:r w:rsidR="00861614">
        <w:fldChar w:fldCharType="separate"/>
      </w:r>
      <w:r w:rsidR="00861614">
        <w:t xml:space="preserve">Figure </w:t>
      </w:r>
      <w:r w:rsidR="00861614">
        <w:rPr>
          <w:noProof/>
        </w:rPr>
        <w:t>44</w:t>
      </w:r>
      <w:r w:rsidR="00861614">
        <w:fldChar w:fldCharType="end"/>
      </w:r>
      <w:r>
        <w:t xml:space="preserve">. Über diese kann alternativ zur Infogeste das Informationsfenster eingeblendet werden. Während das Infofenster angezeigt wird, werden die übrigen GUI-Elemente nicht </w:t>
      </w:r>
      <w:r w:rsidR="00861614">
        <w:t>gezeigt</w:t>
      </w:r>
      <w:r w:rsidR="001E5457">
        <w:t>, da dieses den gesamten Bildschirm einnimmt</w:t>
      </w:r>
      <w:r>
        <w:t>.</w:t>
      </w:r>
      <w:r w:rsidR="00F81F8D">
        <w:t xml:space="preserve"> </w:t>
      </w:r>
    </w:p>
    <w:p w14:paraId="67FFF256" w14:textId="77777777" w:rsidR="001234DC" w:rsidRDefault="001234DC" w:rsidP="001234DC"/>
    <w:p w14:paraId="29D9A180" w14:textId="4410C5E2" w:rsidR="00960F8D" w:rsidRPr="00960F8D" w:rsidRDefault="00960F8D" w:rsidP="001234DC">
      <w:pPr>
        <w:rPr>
          <w:rStyle w:val="IntensiveHervorhebung"/>
        </w:rPr>
      </w:pPr>
      <w:r w:rsidRPr="00960F8D">
        <w:rPr>
          <w:rStyle w:val="IntensiveHervorhebung"/>
        </w:rPr>
        <w:t xml:space="preserve">Instrumentenstatus </w:t>
      </w:r>
    </w:p>
    <w:p w14:paraId="6100BE15" w14:textId="77777777" w:rsidR="001234DC" w:rsidRDefault="001234DC" w:rsidP="001234DC">
      <w:r>
        <w:t xml:space="preserve">Die GUI erzeugt bei Änderungen des Instrumentenzustands Informationsdaten, die von der Hauptschleife ausgelesen werden können. Für ein Instrument werden dabei unter anderem dessen Name, Typ, Einschaltzustand, Lautstärke sowie Azimut- und Elevationswinkel in einem Python-Dictionary bereitgestellt. Jedes dieser </w:t>
      </w:r>
      <w:proofErr w:type="spellStart"/>
      <w:r>
        <w:t>Dictionaries</w:t>
      </w:r>
      <w:proofErr w:type="spellEnd"/>
      <w:r>
        <w:t xml:space="preserve"> wird zu einer Liste hinzugefügt. Der Listeninhalt wird dann elementweise von einem Kommunikationsobjekt an das Audiosystem übertragen.</w:t>
      </w:r>
    </w:p>
    <w:p w14:paraId="74891A98" w14:textId="77777777" w:rsidR="001234DC" w:rsidRDefault="001234DC" w:rsidP="001234DC"/>
    <w:p w14:paraId="163BE102" w14:textId="02229E28" w:rsidR="00960F8D" w:rsidRPr="00960F8D" w:rsidRDefault="00960F8D" w:rsidP="001234DC">
      <w:pPr>
        <w:rPr>
          <w:rStyle w:val="IntensiveHervorhebung"/>
        </w:rPr>
      </w:pPr>
      <w:r w:rsidRPr="00960F8D">
        <w:rPr>
          <w:rStyle w:val="IntensiveHervorhebung"/>
        </w:rPr>
        <w:t>GUI in der Main-Loop</w:t>
      </w:r>
    </w:p>
    <w:p w14:paraId="2A701D0D" w14:textId="77777777" w:rsidR="001E5457" w:rsidRDefault="001234DC" w:rsidP="001234DC">
      <w:r>
        <w:t xml:space="preserve">Im Hauptprogramm wird die GUI innerhalb jeder Verarbeitungsschleife zunächst mit den aktuellen Eingabedaten versorgt. Anschließend werden Auswahl, Greifstatus, </w:t>
      </w:r>
      <w:r w:rsidR="00B209E3">
        <w:t>Zeigerb</w:t>
      </w:r>
      <w:r>
        <w:t xml:space="preserve">ewegung und </w:t>
      </w:r>
      <w:proofErr w:type="spellStart"/>
      <w:r>
        <w:t>Loslassstatus</w:t>
      </w:r>
      <w:proofErr w:type="spellEnd"/>
      <w:r>
        <w:t xml:space="preserve"> sowie die drei zusätzlichen Gesten verarbeitet. Danach zeichnet die GUI ihren aktuellen Zustand auf das Kamerabild. Abschließend werden eventuell vorliegende Zustandsänderungen eines Instruments aus der GUI ausgelesen und an die Kommunikationsschnittstelle zum Audiosystem übergeben. </w:t>
      </w:r>
    </w:p>
    <w:p w14:paraId="1CA54919" w14:textId="77777777" w:rsidR="001E5457" w:rsidRDefault="001E5457" w:rsidP="001234DC"/>
    <w:p w14:paraId="6E808B2D" w14:textId="23D5EF3D" w:rsidR="001234DC" w:rsidRDefault="001E5457" w:rsidP="001234DC">
      <w:r>
        <w:t>D</w:t>
      </w:r>
      <w:r w:rsidR="001234DC">
        <w:t xml:space="preserve">ie GUI </w:t>
      </w:r>
      <w:r>
        <w:t>ist also die</w:t>
      </w:r>
      <w:r w:rsidR="001234DC">
        <w:t xml:space="preserve"> Schnittstelle zwischen der Gestenerkennung und der Steuerung des virtuellen Audiosystems.</w:t>
      </w:r>
    </w:p>
    <w:p w14:paraId="3F54DD4A" w14:textId="77777777" w:rsidR="00B209E3" w:rsidRDefault="00B209E3" w:rsidP="001234DC"/>
    <w:p w14:paraId="7C8B9477" w14:textId="6BB786E8" w:rsidR="00B209E3" w:rsidRDefault="00E14F2A" w:rsidP="00B209E3">
      <w:pPr>
        <w:pStyle w:val="berschrift2"/>
      </w:pPr>
      <w:bookmarkStart w:id="219" w:name="_Toc242780631"/>
      <w:r>
        <w:lastRenderedPageBreak/>
        <w:t>Systemk</w:t>
      </w:r>
      <w:r w:rsidR="00B209E3">
        <w:t>ommunikation</w:t>
      </w:r>
      <w:bookmarkEnd w:id="219"/>
    </w:p>
    <w:p w14:paraId="0287FDFB" w14:textId="078E011B" w:rsidR="007F374A" w:rsidRDefault="007F374A" w:rsidP="007F374A">
      <w:r w:rsidRPr="007F374A">
        <w:t>Die Kommunikation zwischen Video- und Audiosystem erfolgt über UDP</w:t>
      </w:r>
      <w:r w:rsidR="00CE32D9">
        <w:t>.</w:t>
      </w:r>
      <w:r w:rsidR="00E14F2A">
        <w:t xml:space="preserve"> </w:t>
      </w:r>
      <w:r w:rsidR="00CE32D9">
        <w:t>S</w:t>
      </w:r>
      <w:r w:rsidR="00E14F2A">
        <w:t xml:space="preserve">iehe dazu Abschnitt </w:t>
      </w:r>
      <w:r w:rsidR="00E14F2A">
        <w:fldChar w:fldCharType="begin"/>
      </w:r>
      <w:r w:rsidR="00E14F2A">
        <w:instrText xml:space="preserve"> REF _Ref242442447 \r \h </w:instrText>
      </w:r>
      <w:r w:rsidR="00E14F2A">
        <w:fldChar w:fldCharType="separate"/>
      </w:r>
      <w:r w:rsidR="00E14F2A">
        <w:t>2.2</w:t>
      </w:r>
      <w:r w:rsidR="00E14F2A">
        <w:fldChar w:fldCharType="end"/>
      </w:r>
      <w:r w:rsidR="00E14F2A">
        <w:t xml:space="preserve"> - </w:t>
      </w:r>
      <w:r w:rsidR="00E14F2A" w:rsidRPr="00E14F2A">
        <w:rPr>
          <w:rStyle w:val="KapitelReferenzZchn"/>
        </w:rPr>
        <w:fldChar w:fldCharType="begin"/>
      </w:r>
      <w:r w:rsidR="00E14F2A" w:rsidRPr="00E14F2A">
        <w:rPr>
          <w:rStyle w:val="KapitelReferenzZchn"/>
        </w:rPr>
        <w:instrText xml:space="preserve"> REF _Ref242442450 \h </w:instrText>
      </w:r>
      <w:r w:rsidR="00E14F2A">
        <w:rPr>
          <w:rStyle w:val="KapitelReferenzZchn"/>
        </w:rPr>
        <w:instrText xml:space="preserve"> \* MERGEFORMAT </w:instrText>
      </w:r>
      <w:r w:rsidR="00E14F2A" w:rsidRPr="00E14F2A">
        <w:rPr>
          <w:rStyle w:val="KapitelReferenzZchn"/>
        </w:rPr>
      </w:r>
      <w:r w:rsidR="00E14F2A" w:rsidRPr="00E14F2A">
        <w:rPr>
          <w:rStyle w:val="KapitelReferenzZchn"/>
        </w:rPr>
        <w:fldChar w:fldCharType="separate"/>
      </w:r>
      <w:r w:rsidR="00E14F2A" w:rsidRPr="00E14F2A">
        <w:rPr>
          <w:rStyle w:val="KapitelReferenzZchn"/>
        </w:rPr>
        <w:t xml:space="preserve">User </w:t>
      </w:r>
      <w:proofErr w:type="spellStart"/>
      <w:r w:rsidR="00E14F2A" w:rsidRPr="00E14F2A">
        <w:rPr>
          <w:rStyle w:val="KapitelReferenzZchn"/>
        </w:rPr>
        <w:t>Datagram</w:t>
      </w:r>
      <w:proofErr w:type="spellEnd"/>
      <w:r w:rsidR="00E14F2A" w:rsidRPr="00E14F2A">
        <w:rPr>
          <w:rStyle w:val="KapitelReferenzZchn"/>
        </w:rPr>
        <w:t xml:space="preserve"> Protocol</w:t>
      </w:r>
      <w:r w:rsidR="00E14F2A" w:rsidRPr="00E14F2A">
        <w:rPr>
          <w:rStyle w:val="KapitelReferenzZchn"/>
        </w:rPr>
        <w:fldChar w:fldCharType="end"/>
      </w:r>
      <w:r w:rsidRPr="007F374A">
        <w:t xml:space="preserve">. </w:t>
      </w:r>
      <w:r w:rsidR="00E14F2A">
        <w:t xml:space="preserve">UDP ist einfach in Python- und MATLAB-Code zu integrieren. Die sonstigen Anforderungen an </w:t>
      </w:r>
      <w:r w:rsidR="001E5457">
        <w:t>die</w:t>
      </w:r>
      <w:r w:rsidR="00E14F2A">
        <w:t xml:space="preserve"> </w:t>
      </w:r>
      <w:r w:rsidR="001E5457">
        <w:t>Kommunikationsschnittstelle</w:t>
      </w:r>
      <w:r w:rsidR="00E14F2A">
        <w:t xml:space="preserve"> sind </w:t>
      </w:r>
      <w:r w:rsidR="001E5457">
        <w:t>für dieses</w:t>
      </w:r>
      <w:r w:rsidR="00E14F2A">
        <w:t xml:space="preserve"> Programm gering</w:t>
      </w:r>
      <w:r w:rsidR="001E5457">
        <w:t>.</w:t>
      </w:r>
      <w:r w:rsidR="00E14F2A">
        <w:t xml:space="preserve"> </w:t>
      </w:r>
      <w:r w:rsidR="001E5457">
        <w:t>Daher</w:t>
      </w:r>
      <w:r w:rsidR="00E14F2A">
        <w:t xml:space="preserve"> wurde ohne weitere Begründung das „</w:t>
      </w:r>
      <w:r w:rsidR="001E5457">
        <w:t>n</w:t>
      </w:r>
      <w:r w:rsidR="00E14F2A">
        <w:t xml:space="preserve">ächstbeste“ </w:t>
      </w:r>
      <w:r w:rsidR="001E5457">
        <w:t>Kommunikationsprotokoll integriert</w:t>
      </w:r>
      <w:r w:rsidR="00E14F2A">
        <w:t xml:space="preserve">. </w:t>
      </w:r>
      <w:r w:rsidRPr="007F374A">
        <w:t>Die auszutauschenden Daten werden als JSON-Nachrichten übertragen.</w:t>
      </w:r>
      <w:r w:rsidR="00CE32D9">
        <w:t xml:space="preserve"> Siehe </w:t>
      </w:r>
      <w:r w:rsidR="001E5457">
        <w:t xml:space="preserve">dazu </w:t>
      </w:r>
      <w:r w:rsidR="00CE32D9">
        <w:t xml:space="preserve">auch </w:t>
      </w:r>
      <w:r w:rsidR="00CE32D9">
        <w:fldChar w:fldCharType="begin"/>
      </w:r>
      <w:r w:rsidR="00CE32D9">
        <w:instrText xml:space="preserve"> REF _Ref242445446 \r \h </w:instrText>
      </w:r>
      <w:r w:rsidR="00CE32D9">
        <w:fldChar w:fldCharType="separate"/>
      </w:r>
      <w:r w:rsidR="00CE32D9">
        <w:t>2.3</w:t>
      </w:r>
      <w:r w:rsidR="00CE32D9">
        <w:fldChar w:fldCharType="end"/>
      </w:r>
      <w:r w:rsidR="00CE32D9">
        <w:t xml:space="preserve"> - </w:t>
      </w:r>
      <w:r w:rsidR="00CE32D9" w:rsidRPr="00CE32D9">
        <w:rPr>
          <w:rStyle w:val="KapitelReferenzZchn"/>
        </w:rPr>
        <w:fldChar w:fldCharType="begin"/>
      </w:r>
      <w:r w:rsidR="00CE32D9" w:rsidRPr="00CE32D9">
        <w:rPr>
          <w:rStyle w:val="KapitelReferenzZchn"/>
        </w:rPr>
        <w:instrText xml:space="preserve"> REF _Ref242445446 \h </w:instrText>
      </w:r>
      <w:r w:rsidR="00CE32D9">
        <w:rPr>
          <w:rStyle w:val="KapitelReferenzZchn"/>
        </w:rPr>
        <w:instrText xml:space="preserve"> \* MERGEFORMAT </w:instrText>
      </w:r>
      <w:r w:rsidR="00CE32D9" w:rsidRPr="00CE32D9">
        <w:rPr>
          <w:rStyle w:val="KapitelReferenzZchn"/>
        </w:rPr>
      </w:r>
      <w:r w:rsidR="00CE32D9" w:rsidRPr="00CE32D9">
        <w:rPr>
          <w:rStyle w:val="KapitelReferenzZchn"/>
        </w:rPr>
        <w:fldChar w:fldCharType="separate"/>
      </w:r>
      <w:r w:rsidR="00CE32D9" w:rsidRPr="00CE32D9">
        <w:rPr>
          <w:rStyle w:val="KapitelReferenzZchn"/>
        </w:rPr>
        <w:t xml:space="preserve">JavaScript </w:t>
      </w:r>
      <w:proofErr w:type="spellStart"/>
      <w:r w:rsidR="00CE32D9" w:rsidRPr="00CE32D9">
        <w:rPr>
          <w:rStyle w:val="KapitelReferenzZchn"/>
        </w:rPr>
        <w:t>Object</w:t>
      </w:r>
      <w:proofErr w:type="spellEnd"/>
      <w:r w:rsidR="00CE32D9" w:rsidRPr="00CE32D9">
        <w:rPr>
          <w:rStyle w:val="KapitelReferenzZchn"/>
        </w:rPr>
        <w:t xml:space="preserve"> Notation</w:t>
      </w:r>
      <w:r w:rsidR="00CE32D9" w:rsidRPr="00CE32D9">
        <w:rPr>
          <w:rStyle w:val="KapitelReferenzZchn"/>
        </w:rPr>
        <w:fldChar w:fldCharType="end"/>
      </w:r>
      <w:r w:rsidR="00CE32D9">
        <w:t>.</w:t>
      </w:r>
    </w:p>
    <w:p w14:paraId="25BCBD1E" w14:textId="77777777" w:rsidR="007F374A" w:rsidRDefault="007F374A" w:rsidP="007F374A"/>
    <w:p w14:paraId="05324C56" w14:textId="48AA2E28" w:rsidR="007F374A" w:rsidRPr="007F374A" w:rsidRDefault="007F374A" w:rsidP="007F374A">
      <w:pPr>
        <w:rPr>
          <w:rStyle w:val="IntensiveHervorhebung"/>
        </w:rPr>
      </w:pPr>
      <w:r w:rsidRPr="007F374A">
        <w:rPr>
          <w:rStyle w:val="IntensiveHervorhebung"/>
        </w:rPr>
        <w:t>Übertragung vom Videosystem zum Audiosystem</w:t>
      </w:r>
    </w:p>
    <w:p w14:paraId="356E7B65" w14:textId="725C849F" w:rsidR="007F374A" w:rsidRDefault="007F374A" w:rsidP="007F374A">
      <w:r>
        <w:t xml:space="preserve">Ändert sich der Zustand eines Instruments, wird das Dictionary mit den aktuellen Instrumentendaten an das Kommunikationsobjekt </w:t>
      </w:r>
      <w:proofErr w:type="spellStart"/>
      <w:r w:rsidRPr="007F374A">
        <w:rPr>
          <w:rStyle w:val="CodeZchn"/>
        </w:rPr>
        <w:t>SendOnChange</w:t>
      </w:r>
      <w:proofErr w:type="spellEnd"/>
      <w:r>
        <w:t xml:space="preserve"> übergeben. Dieses vergleicht die Daten mit dem zuletzt übertragenen Zustand und erzeugt nur bei einer Änderung eine neue Nachricht. Dadurch werden redundante Übertragungen vermieden. Anschließend wird das Dictionary in einen JSON-String und danach in eine UTF-8-codierte Bytefolge umgewandelt, die als UDP-Datagramm an die hinterlegte IPv4-Adresse und den Port des Audiosystems gesendet wird.</w:t>
      </w:r>
      <w:r w:rsidR="00347E4A">
        <w:t xml:space="preserve"> In MATLAB kann die UDP-Empfangs-Loop mit </w:t>
      </w:r>
      <w:proofErr w:type="spellStart"/>
      <w:r w:rsidR="00347E4A" w:rsidRPr="00347E4A">
        <w:rPr>
          <w:rStyle w:val="CodeZchn"/>
        </w:rPr>
        <w:t>parfeval</w:t>
      </w:r>
      <w:proofErr w:type="spellEnd"/>
      <w:r w:rsidR="00347E4A">
        <w:t xml:space="preserve"> als Hintergrundprozess gestartet werden. Beispielcode dafür befindet sich in der </w:t>
      </w:r>
      <w:proofErr w:type="spellStart"/>
      <w:r w:rsidR="00347E4A" w:rsidRPr="00347E4A">
        <w:rPr>
          <w:rStyle w:val="SchwacheHervorhebung"/>
        </w:rPr>
        <w:t>receiv_udp_parfeval.m</w:t>
      </w:r>
      <w:proofErr w:type="spellEnd"/>
      <w:r w:rsidR="00347E4A">
        <w:t xml:space="preserve"> Datei</w:t>
      </w:r>
      <w:r w:rsidR="00D56265">
        <w:t xml:space="preserve"> im </w:t>
      </w:r>
      <w:hyperlink r:id="rId144" w:history="1">
        <w:r w:rsidR="00D56265" w:rsidRPr="00D56265">
          <w:rPr>
            <w:rStyle w:val="Hyperlink"/>
          </w:rPr>
          <w:t>Projektordner</w:t>
        </w:r>
      </w:hyperlink>
      <w:r w:rsidR="00347E4A">
        <w:t>.</w:t>
      </w:r>
    </w:p>
    <w:p w14:paraId="06B29565" w14:textId="77777777" w:rsidR="00CE32D9" w:rsidRDefault="00CE32D9" w:rsidP="007F374A"/>
    <w:p w14:paraId="372FC046" w14:textId="77777777" w:rsidR="00CE32D9" w:rsidRDefault="00CE32D9" w:rsidP="00CE32D9">
      <w:pPr>
        <w:ind w:firstLine="708"/>
      </w:pPr>
      <w:r>
        <w:t>Beispielnachricht:</w:t>
      </w:r>
    </w:p>
    <w:p w14:paraId="14584BD2" w14:textId="77777777" w:rsidR="00556E77" w:rsidRDefault="00556E77" w:rsidP="00CE32D9">
      <w:pPr>
        <w:ind w:firstLine="708"/>
      </w:pPr>
    </w:p>
    <w:p w14:paraId="743E834C" w14:textId="0E82B5AA" w:rsidR="00CE32D9" w:rsidRPr="00F617D7" w:rsidRDefault="00CE32D9" w:rsidP="00CE32D9">
      <w:pPr>
        <w:pStyle w:val="Code"/>
        <w:ind w:left="1416"/>
      </w:pPr>
      <w:r w:rsidRPr="00F617D7">
        <w:t>{"type": "</w:t>
      </w:r>
      <w:proofErr w:type="spellStart"/>
      <w:r w:rsidRPr="00F617D7">
        <w:t>instrument</w:t>
      </w:r>
      <w:proofErr w:type="spellEnd"/>
      <w:r w:rsidRPr="00F617D7">
        <w:t>", "</w:t>
      </w:r>
      <w:proofErr w:type="spellStart"/>
      <w:r w:rsidRPr="00F617D7">
        <w:t>name</w:t>
      </w:r>
      <w:proofErr w:type="spellEnd"/>
      <w:r w:rsidRPr="00F617D7">
        <w:t>": "</w:t>
      </w:r>
      <w:proofErr w:type="spellStart"/>
      <w:r w:rsidRPr="00F617D7">
        <w:t>violin</w:t>
      </w:r>
      <w:proofErr w:type="spellEnd"/>
      <w:r w:rsidRPr="00F617D7">
        <w:t>", "</w:t>
      </w:r>
      <w:proofErr w:type="spellStart"/>
      <w:r w:rsidRPr="00F617D7">
        <w:t>azimuth</w:t>
      </w:r>
      <w:proofErr w:type="spellEnd"/>
      <w:r w:rsidRPr="00F617D7">
        <w:t>": -90, "</w:t>
      </w:r>
      <w:proofErr w:type="spellStart"/>
      <w:r w:rsidRPr="00F617D7">
        <w:t>elevation</w:t>
      </w:r>
      <w:proofErr w:type="spellEnd"/>
      <w:r w:rsidRPr="00F617D7">
        <w:t>": 0, "</w:t>
      </w:r>
      <w:proofErr w:type="spellStart"/>
      <w:r w:rsidRPr="00F617D7">
        <w:t>volume</w:t>
      </w:r>
      <w:proofErr w:type="spellEnd"/>
      <w:r w:rsidRPr="00F617D7">
        <w:t xml:space="preserve">": 0.5, ...} </w:t>
      </w:r>
    </w:p>
    <w:p w14:paraId="76D8EB8D" w14:textId="77777777" w:rsidR="007F374A" w:rsidRPr="00F617D7" w:rsidRDefault="007F374A" w:rsidP="007F374A"/>
    <w:p w14:paraId="37FC0D89" w14:textId="77777777" w:rsidR="00CE32D9" w:rsidRPr="00F617D7" w:rsidRDefault="00CE32D9" w:rsidP="007F374A"/>
    <w:p w14:paraId="205E765A" w14:textId="77777777" w:rsidR="004C5655" w:rsidRDefault="007F374A" w:rsidP="007F374A">
      <w:pPr>
        <w:rPr>
          <w:rStyle w:val="IntensiveHervorhebung"/>
        </w:rPr>
      </w:pPr>
      <w:r w:rsidRPr="007F374A">
        <w:rPr>
          <w:rStyle w:val="IntensiveHervorhebung"/>
        </w:rPr>
        <w:t>Übertragung vom Audiosystem zum Videosystem</w:t>
      </w:r>
    </w:p>
    <w:p w14:paraId="0E1644D9" w14:textId="0156915D" w:rsidR="007F374A" w:rsidRDefault="007F374A" w:rsidP="007F374A">
      <w:r>
        <w:t xml:space="preserve">Das Videosystem besitzt einen separaten UDP-Empfänger, der in einem eigenen </w:t>
      </w:r>
      <w:r w:rsidR="00E14F2A">
        <w:t xml:space="preserve">parallelen </w:t>
      </w:r>
      <w:r>
        <w:t xml:space="preserve">Thread betrieben wird. Dieser wartet auf eingehende UDP-Datagramme, dekodiert deren Nutzdaten und wandelt den enthaltenen JSON-String mit </w:t>
      </w:r>
      <w:proofErr w:type="spellStart"/>
      <w:proofErr w:type="gramStart"/>
      <w:r w:rsidRPr="007F374A">
        <w:rPr>
          <w:rStyle w:val="CodeZchn"/>
        </w:rPr>
        <w:t>json.loads</w:t>
      </w:r>
      <w:proofErr w:type="spellEnd"/>
      <w:proofErr w:type="gramEnd"/>
      <w:r w:rsidRPr="007F374A">
        <w:rPr>
          <w:rStyle w:val="CodeZchn"/>
        </w:rPr>
        <w:t>()</w:t>
      </w:r>
      <w:r>
        <w:t xml:space="preserve"> wieder in ein Python-Dictionary um. </w:t>
      </w:r>
      <w:r w:rsidR="00D56265">
        <w:t>Eingegangene</w:t>
      </w:r>
      <w:r>
        <w:t xml:space="preserve"> Nachrichten werden in einer Liste zwischengespeichert. Die Hauptschleife ruft diese Nachrichten über </w:t>
      </w:r>
      <w:proofErr w:type="spellStart"/>
      <w:r w:rsidRPr="007F374A">
        <w:rPr>
          <w:rStyle w:val="CodeZchn"/>
        </w:rPr>
        <w:t>get_</w:t>
      </w:r>
      <w:proofErr w:type="gramStart"/>
      <w:r w:rsidRPr="007F374A">
        <w:rPr>
          <w:rStyle w:val="CodeZchn"/>
        </w:rPr>
        <w:t>msg</w:t>
      </w:r>
      <w:proofErr w:type="spellEnd"/>
      <w:r w:rsidRPr="007F374A">
        <w:rPr>
          <w:rStyle w:val="CodeZchn"/>
        </w:rPr>
        <w:t>(</w:t>
      </w:r>
      <w:proofErr w:type="gramEnd"/>
      <w:r w:rsidRPr="007F374A">
        <w:rPr>
          <w:rStyle w:val="CodeZchn"/>
        </w:rPr>
        <w:t>)</w:t>
      </w:r>
      <w:r>
        <w:t xml:space="preserve"> einzeln ab. Dabei wird die jeweils erste Nachricht aus der Liste entfernt und zur weiteren Verarbeitung zurückgegeben. </w:t>
      </w:r>
      <w:r w:rsidR="00247EF0">
        <w:t>Somit</w:t>
      </w:r>
      <w:r>
        <w:t xml:space="preserve"> können mehrere eingegangene Nachrichten nacheinander verarbeitet werden</w:t>
      </w:r>
      <w:r w:rsidR="00247EF0">
        <w:t>.</w:t>
      </w:r>
      <w:r w:rsidR="00347E4A">
        <w:t xml:space="preserve"> Beispielcode für das Senden in M</w:t>
      </w:r>
      <w:r w:rsidR="00247EF0">
        <w:t>ATLAB</w:t>
      </w:r>
      <w:r w:rsidR="00347E4A">
        <w:t xml:space="preserve"> befindet sich in </w:t>
      </w:r>
      <w:proofErr w:type="spellStart"/>
      <w:r w:rsidR="00347E4A" w:rsidRPr="00347E4A">
        <w:rPr>
          <w:rStyle w:val="SchwacheHervorhebung"/>
        </w:rPr>
        <w:t>send_udp.m</w:t>
      </w:r>
      <w:proofErr w:type="spellEnd"/>
      <w:r w:rsidR="00D56265">
        <w:rPr>
          <w:rStyle w:val="SchwacheHervorhebung"/>
        </w:rPr>
        <w:t xml:space="preserve"> </w:t>
      </w:r>
      <w:r w:rsidR="00D56265" w:rsidRPr="00D56265">
        <w:t>im Projektordner</w:t>
      </w:r>
      <w:r w:rsidR="00D56265">
        <w:t>.</w:t>
      </w:r>
    </w:p>
    <w:p w14:paraId="23EB3622" w14:textId="77777777" w:rsidR="00CE32D9" w:rsidRPr="00247EF0" w:rsidRDefault="00CE32D9" w:rsidP="007F374A"/>
    <w:p w14:paraId="26D36E81" w14:textId="3115A609" w:rsidR="00347E4A" w:rsidRPr="004C5655" w:rsidRDefault="00347E4A" w:rsidP="007F374A">
      <w:pPr>
        <w:rPr>
          <w:rStyle w:val="IntensiveHervorhebung"/>
        </w:rPr>
      </w:pPr>
      <w:r w:rsidRPr="004C5655">
        <w:rPr>
          <w:rStyle w:val="IntensiveHervorhebung"/>
        </w:rPr>
        <w:t>Instrumente hinzufügen</w:t>
      </w:r>
    </w:p>
    <w:p w14:paraId="3C486ED5" w14:textId="14062D48" w:rsidR="00347E4A" w:rsidRDefault="00347E4A" w:rsidP="007F374A">
      <w:r w:rsidRPr="00347E4A">
        <w:t>Ein Nachricht</w:t>
      </w:r>
      <w:r w:rsidR="004C5655">
        <w:t>-Dictionary</w:t>
      </w:r>
      <w:r w:rsidRPr="00347E4A">
        <w:t xml:space="preserve"> vom Audiosystem an die Gestensteuerung kann den Schlüssel </w:t>
      </w:r>
      <w:r w:rsidR="00D56265" w:rsidRPr="00F617D7">
        <w:t>"</w:t>
      </w:r>
      <w:proofErr w:type="spellStart"/>
      <w:r w:rsidRPr="00347E4A">
        <w:rPr>
          <w:rStyle w:val="CodeZchn"/>
        </w:rPr>
        <w:t>add_instruments</w:t>
      </w:r>
      <w:proofErr w:type="spellEnd"/>
      <w:r w:rsidR="00D56265" w:rsidRPr="00F617D7">
        <w:t>"</w:t>
      </w:r>
      <w:r w:rsidRPr="00347E4A">
        <w:t xml:space="preserve"> enthalten. In diesem Fall erwartet die Gestensteuerung entweder einen String mit dem Namen eines hinzuzufügenden Orchesterinstruments oder eine Liste mit mehreren Instrumentennamen. Die empfangenen Instrumentennamen werden aus dem Dictionary ausgelesen und der GUI zur Verfügung gestellt, die daraus die entsprechenden Instrumentenkacheln in der Auswahlleiste erzeugt.</w:t>
      </w:r>
    </w:p>
    <w:p w14:paraId="1B105FBC" w14:textId="77777777" w:rsidR="00CE32D9" w:rsidRDefault="00CE32D9" w:rsidP="00CE32D9"/>
    <w:p w14:paraId="57365D8E" w14:textId="77777777" w:rsidR="00247EF0" w:rsidRDefault="00247EF0" w:rsidP="00247EF0">
      <w:pPr>
        <w:ind w:firstLine="708"/>
      </w:pPr>
      <w:r>
        <w:t>Beispielnachricht:</w:t>
      </w:r>
    </w:p>
    <w:p w14:paraId="568A084D" w14:textId="77777777" w:rsidR="00247EF0" w:rsidRDefault="00247EF0" w:rsidP="00247EF0">
      <w:pPr>
        <w:ind w:firstLine="708"/>
      </w:pPr>
    </w:p>
    <w:p w14:paraId="5BAFEC86" w14:textId="06ADE0BE" w:rsidR="00247EF0" w:rsidRPr="00F617D7" w:rsidRDefault="00247EF0" w:rsidP="00247EF0">
      <w:pPr>
        <w:pStyle w:val="Code"/>
        <w:ind w:left="708" w:firstLine="708"/>
      </w:pPr>
      <w:r w:rsidRPr="00F617D7">
        <w:t>{"</w:t>
      </w:r>
      <w:proofErr w:type="spellStart"/>
      <w:r w:rsidRPr="00F617D7">
        <w:t>add_instruments</w:t>
      </w:r>
      <w:proofErr w:type="spellEnd"/>
      <w:r w:rsidRPr="00F617D7">
        <w:t>": ["piano", "</w:t>
      </w:r>
      <w:proofErr w:type="spellStart"/>
      <w:r w:rsidRPr="00F617D7">
        <w:t>violin</w:t>
      </w:r>
      <w:proofErr w:type="spellEnd"/>
      <w:r w:rsidRPr="00F617D7">
        <w:t>", "flute"]}</w:t>
      </w:r>
    </w:p>
    <w:p w14:paraId="203AA976" w14:textId="77777777" w:rsidR="00CE32D9" w:rsidRPr="00F617D7" w:rsidRDefault="00CE32D9" w:rsidP="007F374A"/>
    <w:p w14:paraId="2D860EB2" w14:textId="69EB657B" w:rsidR="009E68C4" w:rsidRDefault="002A00DA" w:rsidP="002A00DA">
      <w:pPr>
        <w:pStyle w:val="berschrift1"/>
        <w:rPr>
          <w:noProof/>
        </w:rPr>
      </w:pPr>
      <w:bookmarkStart w:id="220" w:name="_Ref241746664"/>
      <w:bookmarkStart w:id="221" w:name="_Ref241746698"/>
      <w:bookmarkStart w:id="222" w:name="_Ref241746721"/>
      <w:bookmarkStart w:id="223" w:name="_Toc242780632"/>
      <w:r>
        <w:rPr>
          <w:noProof/>
        </w:rPr>
        <w:lastRenderedPageBreak/>
        <w:t>Test der Gestensteuerung</w:t>
      </w:r>
      <w:bookmarkEnd w:id="220"/>
      <w:bookmarkEnd w:id="221"/>
      <w:bookmarkEnd w:id="222"/>
      <w:bookmarkEnd w:id="223"/>
    </w:p>
    <w:p w14:paraId="7B27CB0D" w14:textId="59149727" w:rsidR="0004705D" w:rsidRDefault="0004705D" w:rsidP="004D6A5F">
      <w:r>
        <w:t xml:space="preserve">Es </w:t>
      </w:r>
      <w:r w:rsidR="004D6A5F">
        <w:t xml:space="preserve">gab </w:t>
      </w:r>
      <w:r w:rsidR="003C5677">
        <w:t>vier</w:t>
      </w:r>
      <w:r>
        <w:t xml:space="preserve"> Termine an denen insgesamt 1</w:t>
      </w:r>
      <w:r w:rsidR="00AA37D7">
        <w:t>4</w:t>
      </w:r>
      <w:r>
        <w:t xml:space="preserve"> Probanden teilnahmen</w:t>
      </w:r>
      <w:r w:rsidR="00464A46">
        <w:t xml:space="preserve">, zwei </w:t>
      </w:r>
      <w:r w:rsidR="002D1EFF">
        <w:t>der Probanden</w:t>
      </w:r>
      <w:r w:rsidR="00464A46">
        <w:t xml:space="preserve"> waren Kinder</w:t>
      </w:r>
      <w:r w:rsidR="001718D7">
        <w:t xml:space="preserve"> (10 und 12 Jahre alt)</w:t>
      </w:r>
      <w:r>
        <w:t xml:space="preserve">. </w:t>
      </w:r>
      <w:r w:rsidR="00D56778">
        <w:t>Die Probanden</w:t>
      </w:r>
      <w:r>
        <w:t xml:space="preserve"> testeten die Gestensteuerung und gaben Feedback. </w:t>
      </w:r>
      <w:r w:rsidR="00D56778">
        <w:t xml:space="preserve">Gleichzeitig wurde Ihre Interaktion mit der Steuerung von mir beobachtet und ausgewertet. </w:t>
      </w:r>
      <w:r>
        <w:t>Zwischen den Terminen wurden die Gestensteuerung</w:t>
      </w:r>
      <w:r w:rsidR="00D56778">
        <w:t xml:space="preserve"> an die Testergebnisse angepasst,</w:t>
      </w:r>
      <w:r>
        <w:t xml:space="preserve"> im Rahmen zur Verfügung stehenden Zeit. Die Aufteilung der Probanden auf die Termine war wie folgt:</w:t>
      </w:r>
    </w:p>
    <w:p w14:paraId="4C499625" w14:textId="77777777" w:rsidR="00055700" w:rsidRDefault="00055700" w:rsidP="004D6A5F"/>
    <w:p w14:paraId="2E9145E2" w14:textId="7F86E44F" w:rsidR="00055700" w:rsidRDefault="00883DD6" w:rsidP="00883DD6">
      <w:pPr>
        <w:pStyle w:val="Stichpunkte1"/>
      </w:pPr>
      <w:r>
        <w:t xml:space="preserve">T1: </w:t>
      </w:r>
      <w:r w:rsidR="00AA37D7">
        <w:t>1</w:t>
      </w:r>
      <w:r w:rsidR="00055700">
        <w:t xml:space="preserve"> Proband</w:t>
      </w:r>
      <w:r w:rsidR="00AA37D7">
        <w:tab/>
      </w:r>
      <w:r>
        <w:t>(der Betreuer dieser Arbeit)</w:t>
      </w:r>
      <w:r>
        <w:tab/>
        <w:t xml:space="preserve">       </w:t>
      </w:r>
      <w:r w:rsidR="00AA37D7">
        <w:t xml:space="preserve">am 01.09.2026 von 11 - 13 Uhr </w:t>
      </w:r>
    </w:p>
    <w:p w14:paraId="7B768B4F" w14:textId="18A12643" w:rsidR="0004705D" w:rsidRDefault="00883DD6" w:rsidP="0004705D">
      <w:pPr>
        <w:pStyle w:val="Stichpunkte1"/>
      </w:pPr>
      <w:r>
        <w:t xml:space="preserve">T2: </w:t>
      </w:r>
      <w:r w:rsidR="00AA37D7">
        <w:t>9</w:t>
      </w:r>
      <w:r w:rsidR="0004705D">
        <w:t xml:space="preserve"> </w:t>
      </w:r>
      <w:r w:rsidR="00055700">
        <w:t>P</w:t>
      </w:r>
      <w:r w:rsidR="0004705D">
        <w:t>roba</w:t>
      </w:r>
      <w:r w:rsidR="00AA37D7">
        <w:t>n</w:t>
      </w:r>
      <w:r w:rsidR="00055700">
        <w:t>d</w:t>
      </w:r>
      <w:r w:rsidR="0004705D">
        <w:t>en</w:t>
      </w:r>
      <w:r>
        <w:t xml:space="preserve"> (Freunde und </w:t>
      </w:r>
      <w:proofErr w:type="gramStart"/>
      <w:r>
        <w:t xml:space="preserve">Bekannte) </w:t>
      </w:r>
      <w:r w:rsidR="0004705D">
        <w:t xml:space="preserve"> </w:t>
      </w:r>
      <w:r>
        <w:tab/>
      </w:r>
      <w:proofErr w:type="gramEnd"/>
      <w:r>
        <w:t xml:space="preserve">       </w:t>
      </w:r>
      <w:r w:rsidR="0004705D">
        <w:t xml:space="preserve">am 11.09.2026 von 18 - 20 Uhr </w:t>
      </w:r>
    </w:p>
    <w:p w14:paraId="0C5F99C0" w14:textId="5F7B1E5B" w:rsidR="0004705D" w:rsidRDefault="00883DD6" w:rsidP="0004705D">
      <w:pPr>
        <w:pStyle w:val="Stichpunkte1"/>
      </w:pPr>
      <w:r>
        <w:t xml:space="preserve">T3: </w:t>
      </w:r>
      <w:r w:rsidR="00AA37D7">
        <w:t>3</w:t>
      </w:r>
      <w:r w:rsidR="0004705D">
        <w:t xml:space="preserve"> Probanden</w:t>
      </w:r>
      <w:r w:rsidR="00AA37D7">
        <w:t xml:space="preserve"> </w:t>
      </w:r>
      <w:r>
        <w:t>(zwei Kinder mit Vater)</w:t>
      </w:r>
      <w:r>
        <w:tab/>
        <w:t xml:space="preserve">       a</w:t>
      </w:r>
      <w:r w:rsidR="0004705D">
        <w:t>m 15.09.2026 von 17 - 19 Uhr</w:t>
      </w:r>
      <w:r w:rsidR="00C36E77">
        <w:t xml:space="preserve"> </w:t>
      </w:r>
    </w:p>
    <w:p w14:paraId="7678B083" w14:textId="2B3AFC56" w:rsidR="0004705D" w:rsidRDefault="00883DD6" w:rsidP="0004705D">
      <w:pPr>
        <w:pStyle w:val="Stichpunkte1"/>
      </w:pPr>
      <w:r>
        <w:t xml:space="preserve">T4: </w:t>
      </w:r>
      <w:r w:rsidR="00AA37D7">
        <w:t>1</w:t>
      </w:r>
      <w:r w:rsidR="0004705D">
        <w:t xml:space="preserve"> Proband </w:t>
      </w:r>
      <w:r>
        <w:t xml:space="preserve">(der zuständige des Audioraums) </w:t>
      </w:r>
      <w:r w:rsidR="0004705D">
        <w:t>am 18.09.2026 von 10 - 12 Uhr</w:t>
      </w:r>
      <w:r w:rsidR="00C36E77">
        <w:t xml:space="preserve"> </w:t>
      </w:r>
    </w:p>
    <w:p w14:paraId="605CA89E" w14:textId="0F1883C9" w:rsidR="0004705D" w:rsidRDefault="0004705D" w:rsidP="0004705D">
      <w:pPr>
        <w:pStyle w:val="Stichpunkte1"/>
        <w:numPr>
          <w:ilvl w:val="0"/>
          <w:numId w:val="0"/>
        </w:numPr>
      </w:pPr>
    </w:p>
    <w:p w14:paraId="3F4CAFDB" w14:textId="526C0450" w:rsidR="00DE394F" w:rsidRDefault="00AA37D7" w:rsidP="00883DD6">
      <w:pPr>
        <w:pStyle w:val="Stichpunkte1"/>
        <w:numPr>
          <w:ilvl w:val="0"/>
          <w:numId w:val="0"/>
        </w:numPr>
      </w:pPr>
      <w:r>
        <w:t xml:space="preserve">Der erste Test </w:t>
      </w:r>
      <w:r w:rsidR="00883DD6">
        <w:t xml:space="preserve">(T1) </w:t>
      </w:r>
      <w:r>
        <w:t xml:space="preserve">war formlos und unterlag keiner vordefinierten Testprozedur. </w:t>
      </w:r>
      <w:r w:rsidR="00A623EF">
        <w:t>Die anderen Testdurchläufe orientierten sich an einem, dafür konzipierten einseitigen Testbogen</w:t>
      </w:r>
      <w:r w:rsidR="00883DD6">
        <w:t xml:space="preserve">. Dieser wurde von T2 zu T3 einmalig überarbeitet. </w:t>
      </w:r>
    </w:p>
    <w:p w14:paraId="50CCF912" w14:textId="1B1BD442" w:rsidR="002A00DA" w:rsidRDefault="006F71FC" w:rsidP="00883DD6">
      <w:pPr>
        <w:pStyle w:val="berschrift2"/>
        <w:jc w:val="both"/>
      </w:pPr>
      <w:bookmarkStart w:id="224" w:name="_Toc242780633"/>
      <w:r w:rsidRPr="006F71FC">
        <w:t>Testprozedur</w:t>
      </w:r>
      <w:bookmarkEnd w:id="224"/>
    </w:p>
    <w:p w14:paraId="1DF41518" w14:textId="1DC34012" w:rsidR="008D1642" w:rsidRPr="008D1642" w:rsidRDefault="008D1642" w:rsidP="00A623EF">
      <w:pPr>
        <w:rPr>
          <w:rStyle w:val="IntensiveHervorhebung"/>
        </w:rPr>
      </w:pPr>
      <w:r w:rsidRPr="008D1642">
        <w:rPr>
          <w:rStyle w:val="IntensiveHervorhebung"/>
        </w:rPr>
        <w:t>Raumvorbereitung</w:t>
      </w:r>
    </w:p>
    <w:p w14:paraId="0331344E" w14:textId="2B681E37" w:rsidR="001718D7" w:rsidRDefault="006A1847" w:rsidP="00A623EF">
      <w:r>
        <w:t xml:space="preserve">Der Test wurde im </w:t>
      </w:r>
      <w:r w:rsidR="0056683D">
        <w:t>3D-Audior</w:t>
      </w:r>
      <w:r>
        <w:t xml:space="preserve">aum </w:t>
      </w:r>
      <w:r w:rsidR="0056683D">
        <w:t>(</w:t>
      </w:r>
      <w:r>
        <w:t>B217a</w:t>
      </w:r>
      <w:r w:rsidR="0056683D">
        <w:t>)</w:t>
      </w:r>
      <w:r>
        <w:t xml:space="preserve"> in der BHT durchgeführt. Kameraposition</w:t>
      </w:r>
      <w:r w:rsidR="004327BD">
        <w:t xml:space="preserve"> und -ausrichtung</w:t>
      </w:r>
      <w:r>
        <w:t xml:space="preserve"> wurden kalibriert und gleichen der Vorsehung für das Endprodukt</w:t>
      </w:r>
      <w:r w:rsidR="004327BD">
        <w:t xml:space="preserve">, siehe </w:t>
      </w:r>
      <w:r w:rsidR="004327BD">
        <w:fldChar w:fldCharType="begin"/>
      </w:r>
      <w:r w:rsidR="004327BD">
        <w:instrText xml:space="preserve"> REF _Ref242688395 \h </w:instrText>
      </w:r>
      <w:r w:rsidR="004327BD">
        <w:fldChar w:fldCharType="separate"/>
      </w:r>
      <w:r w:rsidR="004327BD">
        <w:t xml:space="preserve">Figure </w:t>
      </w:r>
      <w:r w:rsidR="004327BD">
        <w:rPr>
          <w:noProof/>
        </w:rPr>
        <w:t>45</w:t>
      </w:r>
      <w:r w:rsidR="004327BD">
        <w:fldChar w:fldCharType="end"/>
      </w:r>
      <w:r w:rsidR="004327BD">
        <w:t xml:space="preserve">. </w:t>
      </w:r>
      <w:r w:rsidR="001718D7">
        <w:t>Der Systemraum wurde vermessen und es wurden Markierungen für die Raummitte und die Azimutwinkel von -90° bis +90° in 15° Schritten am Boden erstellt, sieh</w:t>
      </w:r>
      <w:r w:rsidR="008D1642">
        <w:t>e</w:t>
      </w:r>
      <w:r w:rsidR="001718D7">
        <w:t xml:space="preserve"> </w:t>
      </w:r>
      <w:r w:rsidR="004327BD">
        <w:fldChar w:fldCharType="begin"/>
      </w:r>
      <w:r w:rsidR="004327BD">
        <w:instrText xml:space="preserve"> REF _Ref242688577 \h </w:instrText>
      </w:r>
      <w:r w:rsidR="004327BD">
        <w:fldChar w:fldCharType="separate"/>
      </w:r>
      <w:r w:rsidR="004327BD">
        <w:t xml:space="preserve">Figure </w:t>
      </w:r>
      <w:r w:rsidR="004327BD">
        <w:rPr>
          <w:noProof/>
        </w:rPr>
        <w:t>46</w:t>
      </w:r>
      <w:r w:rsidR="004327BD">
        <w:fldChar w:fldCharType="end"/>
      </w:r>
      <w:r w:rsidR="004327BD">
        <w:t xml:space="preserve">. Die </w:t>
      </w:r>
      <w:r w:rsidR="004327BD" w:rsidRPr="0056683D">
        <w:t>Fensterjalousie</w:t>
      </w:r>
      <w:r w:rsidR="004327BD">
        <w:t xml:space="preserve">n waren </w:t>
      </w:r>
      <w:r w:rsidR="008D1642">
        <w:t>geschlossen</w:t>
      </w:r>
      <w:r w:rsidR="004327BD">
        <w:t xml:space="preserve"> und das Deckenlicht eingeschaltet</w:t>
      </w:r>
      <w:r w:rsidR="00601FC0">
        <w:t xml:space="preserve"> (das ist auf den Bildern nicht der Fall)</w:t>
      </w:r>
      <w:r w:rsidR="004327BD">
        <w:t xml:space="preserve">. </w:t>
      </w:r>
    </w:p>
    <w:p w14:paraId="62FDF84E" w14:textId="77777777" w:rsidR="004327BD" w:rsidRDefault="004327BD" w:rsidP="00A623EF"/>
    <w:p w14:paraId="694BF1EE" w14:textId="77777777" w:rsidR="001718D7" w:rsidRDefault="001718D7" w:rsidP="001718D7">
      <w:pPr>
        <w:keepNext/>
        <w:jc w:val="center"/>
      </w:pPr>
      <w:r>
        <w:rPr>
          <w:noProof/>
        </w:rPr>
        <w:drawing>
          <wp:inline distT="0" distB="0" distL="0" distR="0" wp14:anchorId="466B9038" wp14:editId="639E96E1">
            <wp:extent cx="1717482" cy="2317586"/>
            <wp:effectExtent l="0" t="0" r="0" b="6985"/>
            <wp:docPr id="19539263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5">
                      <a:extLst>
                        <a:ext uri="{28A0092B-C50C-407E-A947-70E740481C1C}">
                          <a14:useLocalDpi xmlns:a14="http://schemas.microsoft.com/office/drawing/2010/main" val="0"/>
                        </a:ext>
                      </a:extLst>
                    </a:blip>
                    <a:srcRect l="67433" t="27091" r="16783" b="44494"/>
                    <a:stretch>
                      <a:fillRect/>
                    </a:stretch>
                  </pic:blipFill>
                  <pic:spPr bwMode="auto">
                    <a:xfrm>
                      <a:off x="0" y="0"/>
                      <a:ext cx="1735636" cy="2342083"/>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06280A0B" wp14:editId="19280976">
            <wp:extent cx="3214107" cy="2334563"/>
            <wp:effectExtent l="0" t="0" r="5715" b="8890"/>
            <wp:docPr id="177992203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6" cstate="print">
                      <a:extLst>
                        <a:ext uri="{28A0092B-C50C-407E-A947-70E740481C1C}">
                          <a14:useLocalDpi xmlns:a14="http://schemas.microsoft.com/office/drawing/2010/main" val="0"/>
                        </a:ext>
                      </a:extLst>
                    </a:blip>
                    <a:srcRect l="20355" t="12632" r="21979" b="9383"/>
                    <a:stretch>
                      <a:fillRect/>
                    </a:stretch>
                  </pic:blipFill>
                  <pic:spPr bwMode="auto">
                    <a:xfrm>
                      <a:off x="0" y="0"/>
                      <a:ext cx="3229222" cy="2345541"/>
                    </a:xfrm>
                    <a:prstGeom prst="rect">
                      <a:avLst/>
                    </a:prstGeom>
                    <a:noFill/>
                    <a:ln>
                      <a:noFill/>
                    </a:ln>
                    <a:extLst>
                      <a:ext uri="{53640926-AAD7-44D8-BBD7-CCE9431645EC}">
                        <a14:shadowObscured xmlns:a14="http://schemas.microsoft.com/office/drawing/2010/main"/>
                      </a:ext>
                    </a:extLst>
                  </pic:spPr>
                </pic:pic>
              </a:graphicData>
            </a:graphic>
          </wp:inline>
        </w:drawing>
      </w:r>
    </w:p>
    <w:p w14:paraId="65B7A03F" w14:textId="1B8F7AF1" w:rsidR="001718D7" w:rsidRDefault="001718D7" w:rsidP="004327BD">
      <w:pPr>
        <w:pStyle w:val="Beschriftung"/>
        <w:jc w:val="center"/>
      </w:pPr>
      <w:bookmarkStart w:id="225" w:name="_Ref242688395"/>
      <w:r>
        <w:t xml:space="preserve">Figure </w:t>
      </w:r>
      <w:r w:rsidR="005315BE">
        <w:fldChar w:fldCharType="begin"/>
      </w:r>
      <w:r w:rsidR="005315BE">
        <w:instrText xml:space="preserve"> SEQ Figure \* ARABIC </w:instrText>
      </w:r>
      <w:r w:rsidR="005315BE">
        <w:fldChar w:fldCharType="separate"/>
      </w:r>
      <w:r w:rsidR="005315BE">
        <w:rPr>
          <w:noProof/>
        </w:rPr>
        <w:t>45</w:t>
      </w:r>
      <w:r w:rsidR="005315BE">
        <w:rPr>
          <w:noProof/>
        </w:rPr>
        <w:fldChar w:fldCharType="end"/>
      </w:r>
      <w:bookmarkEnd w:id="225"/>
      <w:r>
        <w:t xml:space="preserve"> - 3D-Audioraum Kameraposition und -kalibrierung</w:t>
      </w:r>
    </w:p>
    <w:p w14:paraId="5F74B60A" w14:textId="77777777" w:rsidR="004327BD" w:rsidRPr="004327BD" w:rsidRDefault="004327BD" w:rsidP="004327BD"/>
    <w:p w14:paraId="2995EA11" w14:textId="77777777" w:rsidR="004327BD" w:rsidRDefault="001718D7" w:rsidP="004327BD">
      <w:pPr>
        <w:keepNext/>
        <w:jc w:val="center"/>
      </w:pPr>
      <w:r>
        <w:rPr>
          <w:noProof/>
        </w:rPr>
        <w:lastRenderedPageBreak/>
        <w:drawing>
          <wp:inline distT="0" distB="0" distL="0" distR="0" wp14:anchorId="374445CC" wp14:editId="60B31C88">
            <wp:extent cx="5395963" cy="1931863"/>
            <wp:effectExtent l="0" t="0" r="0" b="0"/>
            <wp:docPr id="31271595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7">
                      <a:extLst>
                        <a:ext uri="{28A0092B-C50C-407E-A947-70E740481C1C}">
                          <a14:useLocalDpi xmlns:a14="http://schemas.microsoft.com/office/drawing/2010/main" val="0"/>
                        </a:ext>
                      </a:extLst>
                    </a:blip>
                    <a:srcRect l="6628" t="21468" r="9715" b="38575"/>
                    <a:stretch>
                      <a:fillRect/>
                    </a:stretch>
                  </pic:blipFill>
                  <pic:spPr bwMode="auto">
                    <a:xfrm>
                      <a:off x="0" y="0"/>
                      <a:ext cx="5411488" cy="1937421"/>
                    </a:xfrm>
                    <a:prstGeom prst="rect">
                      <a:avLst/>
                    </a:prstGeom>
                    <a:noFill/>
                    <a:ln>
                      <a:noFill/>
                    </a:ln>
                    <a:extLst>
                      <a:ext uri="{53640926-AAD7-44D8-BBD7-CCE9431645EC}">
                        <a14:shadowObscured xmlns:a14="http://schemas.microsoft.com/office/drawing/2010/main"/>
                      </a:ext>
                    </a:extLst>
                  </pic:spPr>
                </pic:pic>
              </a:graphicData>
            </a:graphic>
          </wp:inline>
        </w:drawing>
      </w:r>
    </w:p>
    <w:p w14:paraId="2AE7CF7B" w14:textId="7F1F1843" w:rsidR="001718D7" w:rsidRDefault="004327BD" w:rsidP="004327BD">
      <w:pPr>
        <w:pStyle w:val="Beschriftung"/>
        <w:jc w:val="center"/>
      </w:pPr>
      <w:bookmarkStart w:id="226" w:name="_Ref242688577"/>
      <w:r>
        <w:t xml:space="preserve">Figure </w:t>
      </w:r>
      <w:r w:rsidR="005315BE">
        <w:fldChar w:fldCharType="begin"/>
      </w:r>
      <w:r w:rsidR="005315BE">
        <w:instrText xml:space="preserve"> SEQ Figure \* ARABIC </w:instrText>
      </w:r>
      <w:r w:rsidR="005315BE">
        <w:fldChar w:fldCharType="separate"/>
      </w:r>
      <w:r w:rsidR="005315BE">
        <w:rPr>
          <w:noProof/>
        </w:rPr>
        <w:t>46</w:t>
      </w:r>
      <w:r w:rsidR="005315BE">
        <w:rPr>
          <w:noProof/>
        </w:rPr>
        <w:fldChar w:fldCharType="end"/>
      </w:r>
      <w:bookmarkEnd w:id="226"/>
      <w:r>
        <w:t xml:space="preserve"> - 3D-Audioraum Bodenmarkierungen für Systemmitte (schwarz) und 15° Schritte</w:t>
      </w:r>
    </w:p>
    <w:p w14:paraId="7099A3BF" w14:textId="77777777" w:rsidR="001718D7" w:rsidRDefault="001718D7" w:rsidP="00A623EF"/>
    <w:p w14:paraId="05248475" w14:textId="606CD430" w:rsidR="00516F74" w:rsidRPr="00516F74" w:rsidRDefault="00516F74" w:rsidP="00A623EF">
      <w:pPr>
        <w:rPr>
          <w:rStyle w:val="IntensiveHervorhebung"/>
        </w:rPr>
      </w:pPr>
      <w:r w:rsidRPr="00516F74">
        <w:rPr>
          <w:rStyle w:val="IntensiveHervorhebung"/>
        </w:rPr>
        <w:t xml:space="preserve">Metadaten </w:t>
      </w:r>
    </w:p>
    <w:p w14:paraId="103DD8F1" w14:textId="5D499277" w:rsidR="00DA3C0A" w:rsidRDefault="00DA3C0A" w:rsidP="00DA3C0A">
      <w:r>
        <w:t>Alter und Größe des Probanden wurden im Testbogen notiert. Weiterhin gab es ein Feld für einen Probanden-Alias und optische Merkmale. Optische Merkmale wurden insbesondere dann erfasst, wenn sie den Bereich der Hände betrafen.</w:t>
      </w:r>
      <w:r w:rsidR="00B12F77">
        <w:t xml:space="preserve"> Einige</w:t>
      </w:r>
      <w:r>
        <w:t xml:space="preserve"> </w:t>
      </w:r>
      <w:r w:rsidR="00B12F77">
        <w:t>der</w:t>
      </w:r>
      <w:r>
        <w:t xml:space="preserve"> </w:t>
      </w:r>
      <w:r w:rsidR="00B12F77">
        <w:t xml:space="preserve">Merkmale </w:t>
      </w:r>
      <w:r>
        <w:t>waren</w:t>
      </w:r>
      <w:r w:rsidR="00B12F77">
        <w:t xml:space="preserve"> beispielsweise:</w:t>
      </w:r>
      <w:r>
        <w:t xml:space="preserve"> Armbanduhren, lange oder kurze Ärmel, eine von Weiß abweichende Hautfarbe und besonders bunte Kleidung.</w:t>
      </w:r>
    </w:p>
    <w:p w14:paraId="2FB84428" w14:textId="77777777" w:rsidR="00DA3C0A" w:rsidRDefault="00DA3C0A" w:rsidP="00DA3C0A"/>
    <w:p w14:paraId="702A3A4E" w14:textId="7448EB9A" w:rsidR="00516F74" w:rsidRPr="00516F74" w:rsidRDefault="00516F74" w:rsidP="00DA3C0A">
      <w:pPr>
        <w:rPr>
          <w:i/>
          <w:iCs/>
          <w:color w:val="4F81BD" w:themeColor="accent1"/>
        </w:rPr>
      </w:pPr>
      <w:r w:rsidRPr="00DA3C0A">
        <w:rPr>
          <w:rStyle w:val="IntensiveHervorhebung"/>
        </w:rPr>
        <w:t>Einführung</w:t>
      </w:r>
    </w:p>
    <w:p w14:paraId="4B1B8B9F" w14:textId="5FF62E24" w:rsidR="00DA3C0A" w:rsidRDefault="00DA3C0A" w:rsidP="00DA3C0A">
      <w:r>
        <w:t xml:space="preserve">Der Proband wurde instruiert, dass er ein virtueller Dirigent sei und mit einer Greifgeste Instrumente im Raum positionieren könne. Die Greifgeste wurde „trocken“ vorgeführt, das heißt ohne Systemfeedback. Ein Instrument würde später aus der Richtung erklingen, in die sein Arm im dreidimensionalen Raum zeigt, wenn er es positioniert. Das Audiosystem ist noch nicht mit der Gestensteuerung verbunden, sodass keine Soundwiedergabe erfolgt. </w:t>
      </w:r>
    </w:p>
    <w:p w14:paraId="7AC82B79" w14:textId="77777777" w:rsidR="00DA3C0A" w:rsidRDefault="00DA3C0A" w:rsidP="00DA3C0A"/>
    <w:p w14:paraId="783C5459" w14:textId="37B09F0D" w:rsidR="00DA3C0A" w:rsidRPr="00DA3C0A" w:rsidRDefault="00DA3C0A" w:rsidP="00DA3C0A">
      <w:pPr>
        <w:rPr>
          <w:rStyle w:val="IntensiveHervorhebung"/>
        </w:rPr>
      </w:pPr>
      <w:r w:rsidRPr="00DA3C0A">
        <w:rPr>
          <w:rStyle w:val="IntensiveHervorhebung"/>
        </w:rPr>
        <w:t>Freier Test</w:t>
      </w:r>
    </w:p>
    <w:p w14:paraId="6C38C38E" w14:textId="0B9A4AA5" w:rsidR="00DA3C0A" w:rsidRDefault="00DA3C0A" w:rsidP="00DA3C0A">
      <w:r>
        <w:t xml:space="preserve">Im ersten Testschritt sollte ein erster Eindruck hinsichtlich der intuitiven Bedienbarkeit und der Funktionsweise des Systems gewonnen werden. Dabei standen insbesondere die Verständlichkeit der Bedienung sowie die wahrgenommene Qualität und Benutzerfreundlichkeit der Funktionen im Fokus. Der Proband wurde dazu aufgefordert, die Gestensteuerung eigenständig auszuprobieren und seine persönliche Wahrnehmung der Bedienung zu beurteilen. Dabei sollte er nach Möglichkeit sämtliche verfügbare Funktionen erkunden. Auf dem Testbogen wurde vermerkt, welche Funktionen selbstständig gefunden und ob diese anschließend genutzt werden konnten. Während des Tests wurden mündliches Feedback und eigene Beobachtungen </w:t>
      </w:r>
      <w:r w:rsidR="00DE394F">
        <w:t>meinerseits</w:t>
      </w:r>
      <w:r>
        <w:t xml:space="preserve"> auf dem Testbogen notiert. Nach dem ersten Test erhielt der Proband die Möglichkeit, schriftliches Feedback zu geben. Der Testbogen enthielt die Fragen, ob die Bedienung einfach war und ob der Proband Änderungsvorschläge </w:t>
      </w:r>
      <w:r w:rsidR="008C796B">
        <w:t>hatte</w:t>
      </w:r>
      <w:r>
        <w:t>.</w:t>
      </w:r>
    </w:p>
    <w:p w14:paraId="58B30F80" w14:textId="77777777" w:rsidR="00DA3C0A" w:rsidRDefault="00DA3C0A" w:rsidP="00DA3C0A"/>
    <w:p w14:paraId="260D9F9E" w14:textId="7C0042C4" w:rsidR="00DA3C0A" w:rsidRPr="00516F74" w:rsidRDefault="00DA3C0A" w:rsidP="00DA3C0A">
      <w:pPr>
        <w:rPr>
          <w:rStyle w:val="IntensiveHervorhebung"/>
        </w:rPr>
      </w:pPr>
      <w:r w:rsidRPr="00516F74">
        <w:rPr>
          <w:rStyle w:val="IntensiveHervorhebung"/>
        </w:rPr>
        <w:t>Winkelgen</w:t>
      </w:r>
      <w:r w:rsidR="00516F74" w:rsidRPr="00516F74">
        <w:rPr>
          <w:rStyle w:val="IntensiveHervorhebung"/>
        </w:rPr>
        <w:t>a</w:t>
      </w:r>
      <w:r w:rsidRPr="00516F74">
        <w:rPr>
          <w:rStyle w:val="IntensiveHervorhebung"/>
        </w:rPr>
        <w:t>ui</w:t>
      </w:r>
      <w:r w:rsidR="00516F74" w:rsidRPr="00516F74">
        <w:rPr>
          <w:rStyle w:val="IntensiveHervorhebung"/>
        </w:rPr>
        <w:t>g</w:t>
      </w:r>
      <w:r w:rsidRPr="00516F74">
        <w:rPr>
          <w:rStyle w:val="IntensiveHervorhebung"/>
        </w:rPr>
        <w:t>keit</w:t>
      </w:r>
      <w:r w:rsidR="00516F74" w:rsidRPr="00516F74">
        <w:rPr>
          <w:rStyle w:val="IntensiveHervorhebung"/>
        </w:rPr>
        <w:t xml:space="preserve"> </w:t>
      </w:r>
    </w:p>
    <w:p w14:paraId="68669783" w14:textId="77777777" w:rsidR="00DA3C0A" w:rsidRDefault="00DA3C0A" w:rsidP="00DA3C0A">
      <w:r>
        <w:t>Im zweiten Testabschnitt wurden zwei konkrete Tests durchgeführt. Der erste Test diente der Überprüfung der Winkelgenauigkeit. Hierzu sollte der Proband ein Instrument an fünf verschiedenen Positionen im Raum positionieren. Die ermittelten Azimut- und Elevationswinkel wurden anschließend mit den erwarteten Werten abgeglichen.</w:t>
      </w:r>
    </w:p>
    <w:p w14:paraId="42CF59A7" w14:textId="77777777" w:rsidR="00DA3C0A" w:rsidRDefault="00DA3C0A" w:rsidP="00DA3C0A"/>
    <w:p w14:paraId="247684C9" w14:textId="7EAEE7A5" w:rsidR="00516F74" w:rsidRPr="00516F74" w:rsidRDefault="00516F74" w:rsidP="00DA3C0A">
      <w:pPr>
        <w:rPr>
          <w:rStyle w:val="IntensiveHervorhebung"/>
        </w:rPr>
      </w:pPr>
      <w:r w:rsidRPr="00516F74">
        <w:rPr>
          <w:rStyle w:val="IntensiveHervorhebung"/>
        </w:rPr>
        <w:t xml:space="preserve">Greifgestenerkennung </w:t>
      </w:r>
    </w:p>
    <w:p w14:paraId="27AF2613" w14:textId="4977486A" w:rsidR="00DA3C0A" w:rsidRDefault="00DA3C0A" w:rsidP="00DA3C0A">
      <w:r>
        <w:lastRenderedPageBreak/>
        <w:t xml:space="preserve">Im zweiten Test wurden verschiedene Verfahren zur Greifgestenerkennung untersucht. Der Proband wurde aufgefordert, ein Instrument mehrfach zu greifen, zu bewegen und zu verstellen. Anschließend wurde das Erkennungsverfahren </w:t>
      </w:r>
      <w:r w:rsidR="00516F74">
        <w:t xml:space="preserve">für die Greifgeste </w:t>
      </w:r>
      <w:r>
        <w:t xml:space="preserve">geändert und der Test wiederholt. Nach jeder Änderung wurde der Proband gefragt, ob sich die Bedienung mittels Greifgeste für ihn verbessert oder verschlechtert </w:t>
      </w:r>
      <w:r w:rsidR="008C796B">
        <w:t>hat</w:t>
      </w:r>
      <w:r>
        <w:t xml:space="preserve">. </w:t>
      </w:r>
    </w:p>
    <w:p w14:paraId="72FF3A80" w14:textId="259004AD" w:rsidR="00516F74" w:rsidRDefault="00516F74" w:rsidP="00DA3C0A"/>
    <w:p w14:paraId="4C18EC21" w14:textId="4A6AAA2A" w:rsidR="00516F74" w:rsidRPr="00516F74" w:rsidRDefault="00516F74" w:rsidP="00DA3C0A">
      <w:pPr>
        <w:rPr>
          <w:rStyle w:val="IntensiveHervorhebung"/>
        </w:rPr>
      </w:pPr>
      <w:r>
        <w:rPr>
          <w:rStyle w:val="IntensiveHervorhebung"/>
        </w:rPr>
        <w:t>Mitschriften</w:t>
      </w:r>
    </w:p>
    <w:p w14:paraId="59FBA6D1" w14:textId="6B7C97C5" w:rsidR="00DE394F" w:rsidRDefault="008C796B" w:rsidP="00A623EF">
      <w:r>
        <w:t xml:space="preserve">Während der Tests wurden die Aussagen des Probanden sowie meine eigenen Beobachtungen auf dem Testbogen dokumentiert. </w:t>
      </w:r>
      <w:r w:rsidR="00DA3C0A">
        <w:t xml:space="preserve">Um die Niederschriften der Probanden klar von meinen eigenen Notizen zu trennen, wurden </w:t>
      </w:r>
      <w:r w:rsidR="00DE394F">
        <w:t>die</w:t>
      </w:r>
      <w:r w:rsidR="00DA3C0A">
        <w:t xml:space="preserve"> Notizen mit einem Bleistift eckig umrahmt.</w:t>
      </w:r>
      <w:r w:rsidR="00516F74">
        <w:t xml:space="preserve"> </w:t>
      </w:r>
      <w:r w:rsidR="00DE394F">
        <w:t xml:space="preserve">Alle Testbögen befinden sich im Anhang unter </w:t>
      </w:r>
      <w:r w:rsidR="00DE394F" w:rsidRPr="00C43FE8">
        <w:rPr>
          <w:rStyle w:val="KapitelReferenzZchn"/>
        </w:rPr>
        <w:fldChar w:fldCharType="begin"/>
      </w:r>
      <w:r w:rsidR="00DE394F" w:rsidRPr="00C43FE8">
        <w:rPr>
          <w:rStyle w:val="KapitelReferenzZchn"/>
        </w:rPr>
        <w:instrText xml:space="preserve"> REF _Ref242982480 \h </w:instrText>
      </w:r>
      <w:r w:rsidR="00DE394F">
        <w:rPr>
          <w:rStyle w:val="KapitelReferenzZchn"/>
        </w:rPr>
        <w:instrText xml:space="preserve"> \* MERGEFORMAT </w:instrText>
      </w:r>
      <w:r w:rsidR="00DE394F" w:rsidRPr="00C43FE8">
        <w:rPr>
          <w:rStyle w:val="KapitelReferenzZchn"/>
        </w:rPr>
      </w:r>
      <w:r w:rsidR="00DE394F" w:rsidRPr="00C43FE8">
        <w:rPr>
          <w:rStyle w:val="KapitelReferenzZchn"/>
        </w:rPr>
        <w:fldChar w:fldCharType="separate"/>
      </w:r>
      <w:r w:rsidR="00DE394F" w:rsidRPr="00C43FE8">
        <w:rPr>
          <w:rStyle w:val="KapitelReferenzZchn"/>
        </w:rPr>
        <w:t>Testböden der Probanden</w:t>
      </w:r>
      <w:r w:rsidR="00DE394F" w:rsidRPr="00C43FE8">
        <w:rPr>
          <w:rStyle w:val="KapitelReferenzZchn"/>
        </w:rPr>
        <w:fldChar w:fldCharType="end"/>
      </w:r>
      <w:r w:rsidR="00DE394F">
        <w:t>.</w:t>
      </w:r>
    </w:p>
    <w:p w14:paraId="007AB63B" w14:textId="3FC52FE0" w:rsidR="002A00DA" w:rsidRDefault="003E6728" w:rsidP="002A00DA">
      <w:pPr>
        <w:pStyle w:val="berschrift2"/>
      </w:pPr>
      <w:bookmarkStart w:id="227" w:name="_Toc242780634"/>
      <w:r>
        <w:t>Resultate aus dem Test</w:t>
      </w:r>
      <w:bookmarkEnd w:id="227"/>
      <w:r w:rsidR="002A00DA">
        <w:t xml:space="preserve"> </w:t>
      </w:r>
    </w:p>
    <w:p w14:paraId="38D4C338" w14:textId="332B8146" w:rsidR="00D228D3" w:rsidRPr="00D228D3" w:rsidRDefault="00D228D3" w:rsidP="003E6728">
      <w:pPr>
        <w:rPr>
          <w:rStyle w:val="IntensiveHervorhebung"/>
        </w:rPr>
      </w:pPr>
      <w:r w:rsidRPr="00D228D3">
        <w:rPr>
          <w:rStyle w:val="IntensiveHervorhebung"/>
        </w:rPr>
        <w:t>Probandenverteilung</w:t>
      </w:r>
    </w:p>
    <w:p w14:paraId="24D0CAEA" w14:textId="5A9E0DD6" w:rsidR="003E6728" w:rsidRDefault="003E6728" w:rsidP="003E6728">
      <w:r w:rsidRPr="003E6728">
        <w:t xml:space="preserve">Die Termine und die Anzahl der Probanden waren an deren Verfügbarkeit sowie den begrenzten zeitlichen Rahmen dieser Masterarbeit gebunden. Für eine effiziente Optimierung des Programms und </w:t>
      </w:r>
      <w:r w:rsidR="00A51B3A">
        <w:t>seiner</w:t>
      </w:r>
      <w:r w:rsidRPr="003E6728">
        <w:t xml:space="preserve"> Gestensteuerung war diese Probandenverteilung jedoch nicht optimal. Sinnvoller wäre es gewesen, zunächst mit einer kleineren Anzahl an Probanden zu beginnen und diese nach den ersten Programmoptimierungen schrittweise zu erhöhen.</w:t>
      </w:r>
    </w:p>
    <w:p w14:paraId="7074E1BC" w14:textId="77777777" w:rsidR="003E6728" w:rsidRPr="003E6728" w:rsidRDefault="003E6728" w:rsidP="003E6728"/>
    <w:p w14:paraId="59DB0417" w14:textId="54186D32" w:rsidR="003E6728" w:rsidRDefault="003E6728" w:rsidP="003E6728">
      <w:r w:rsidRPr="003E6728">
        <w:t xml:space="preserve">Die Fehler und Verbesserungsvorschläge aus dem ersten </w:t>
      </w:r>
      <w:r w:rsidR="00A51B3A">
        <w:t xml:space="preserve">dokumentierten </w:t>
      </w:r>
      <w:r w:rsidRPr="003E6728">
        <w:t xml:space="preserve">Testdurchlauf </w:t>
      </w:r>
      <w:r w:rsidR="00A51B3A">
        <w:t xml:space="preserve">(T2) </w:t>
      </w:r>
      <w:r w:rsidRPr="003E6728">
        <w:t>konnten meist schnell identifiziert werden und wiederholten sich größtenteils</w:t>
      </w:r>
      <w:r w:rsidR="00A51B3A">
        <w:t xml:space="preserve"> bei den Probanden</w:t>
      </w:r>
      <w:r w:rsidRPr="003E6728">
        <w:t>. Für die Bewertung der finalen Version wäre ein größerer Kreis an Probanden sinnvoll, um unterschiedliche Optimierungsansätze zu beurteilen, die teilweise gegensätzliche Auswirkungen auf die Bedienung haben können. Darüber hinaus wären längere Zeiträume zwischen den Testdurchläufen vorteilhaft gewesen, um eine ausführlichere Optimierung des Programms zu ermöglichen.</w:t>
      </w:r>
    </w:p>
    <w:p w14:paraId="75E8365F" w14:textId="77777777" w:rsidR="003E6728" w:rsidRPr="003E6728" w:rsidRDefault="003E6728" w:rsidP="003E6728"/>
    <w:p w14:paraId="44316C91" w14:textId="4238D746" w:rsidR="003E6728" w:rsidRDefault="003E6728" w:rsidP="003E6728">
      <w:r w:rsidRPr="003E6728">
        <w:t>Aus zeitlichen Gründen konnten nicht alle Probanden sämtliche Testschritte der Testprozedur absolvieren.</w:t>
      </w:r>
    </w:p>
    <w:p w14:paraId="67A7FDE8" w14:textId="77777777" w:rsidR="008B1C7F" w:rsidRDefault="008B1C7F" w:rsidP="003E6728"/>
    <w:p w14:paraId="07D090A8" w14:textId="27ED18F7" w:rsidR="00D228D3" w:rsidRPr="00D228D3" w:rsidRDefault="00D228D3" w:rsidP="003E6728">
      <w:pPr>
        <w:rPr>
          <w:rStyle w:val="IntensiveHervorhebung"/>
        </w:rPr>
      </w:pPr>
      <w:r w:rsidRPr="00D228D3">
        <w:rPr>
          <w:rStyle w:val="IntensiveHervorhebung"/>
        </w:rPr>
        <w:t>Instrument im Raum</w:t>
      </w:r>
    </w:p>
    <w:p w14:paraId="650A91FF" w14:textId="04EBBEB3" w:rsidR="00CF0268" w:rsidRDefault="00CF0268" w:rsidP="00CF0268">
      <w:r>
        <w:t>Besonders auffällig waren die folgenden Probleme. Mehrere Probanden gingen zunächst davon aus, dass sich die Zielrichtung auf die Position des Instruments in der GUI bezieht. Erst nach wiederholten Hinweisen wurde deutlich, dass für die Steuerung die tatsächliche Ausrichtung des Arms im dreidimensionalen Raum maßgeblich ist. Dieses Verständnisproblem wird sich voraussichtlich durch die Ergänzung eines akustischen Feedbacks</w:t>
      </w:r>
      <w:r w:rsidR="009628AA">
        <w:t>, also durch die Verbindung mit dem Audiosystem,</w:t>
      </w:r>
      <w:r>
        <w:t xml:space="preserve"> reduzieren</w:t>
      </w:r>
      <w:r w:rsidR="009628AA">
        <w:t>.</w:t>
      </w:r>
      <w:r>
        <w:t xml:space="preserve"> </w:t>
      </w:r>
      <w:r w:rsidR="009628AA">
        <w:t>Dann können die</w:t>
      </w:r>
      <w:r>
        <w:t xml:space="preserve"> Probanden anhand der Veränderung des </w:t>
      </w:r>
      <w:r w:rsidR="009628AA">
        <w:t>Klangs</w:t>
      </w:r>
      <w:r>
        <w:t>ignals unmittelbar erkennen, ob sich die Ausrichtung verändert und durch welche Bewegung die gewünschte Richtung erreicht wurde.</w:t>
      </w:r>
    </w:p>
    <w:p w14:paraId="618FC1D2" w14:textId="77777777" w:rsidR="00CF0268" w:rsidRDefault="00CF0268" w:rsidP="00CF0268"/>
    <w:p w14:paraId="18D6C4B2" w14:textId="61D7D84D" w:rsidR="00D228D3" w:rsidRPr="00E5526D" w:rsidRDefault="00E5526D" w:rsidP="00CF0268">
      <w:pPr>
        <w:rPr>
          <w:rStyle w:val="IntensiveHervorhebung"/>
        </w:rPr>
      </w:pPr>
      <w:r w:rsidRPr="00E5526D">
        <w:rPr>
          <w:rStyle w:val="IntensiveHervorhebung"/>
        </w:rPr>
        <w:t>Mit dem Arm zielen</w:t>
      </w:r>
    </w:p>
    <w:p w14:paraId="4A8D6152" w14:textId="220E34B1" w:rsidR="00CF0268" w:rsidRDefault="00CF0268" w:rsidP="00CF0268">
      <w:r>
        <w:t xml:space="preserve">Zudem zeigten sich unterschiedliche Zielstrategien bei der Ausrichtung auf bestimmte Raumpositionen. Während einige Probanden entlang der vorgesehenen Linie zwischen Schulter und Hand zielten, orientierte sich </w:t>
      </w:r>
      <w:r w:rsidR="009628AA">
        <w:t>ein</w:t>
      </w:r>
      <w:r>
        <w:t xml:space="preserve"> Großteil an der Verbindungslinie zwischen </w:t>
      </w:r>
      <w:r>
        <w:lastRenderedPageBreak/>
        <w:t xml:space="preserve">Augen und Hand. Dadurch entstanden teilweise deutliche Abweichungen zwischen den erwarteten und den tatsächlich erkannten Azimut- und Elevations-Raumwinkeln. Da die Abweichungen auf unterschiedliche Zielstrategien und damit </w:t>
      </w:r>
      <w:r w:rsidR="00E5526D">
        <w:t>auf einen Offset</w:t>
      </w:r>
      <w:r>
        <w:t xml:space="preserve"> zurückzuführen sind, stellen sie kein grundsätzliches Problem der Winkelgenauigkeit dar. Durch das auditive Feedback des Endsystems ist eine automatische Korrektur der Zielstrategie zu erwarten. </w:t>
      </w:r>
      <w:r w:rsidR="005F6564" w:rsidRPr="005F6564">
        <w:t xml:space="preserve">Wie gut die erfasste Armstellung mit der wahrgenommenen Richtung des Instruments übereinstimmt und </w:t>
      </w:r>
      <w:r w:rsidR="005F6564">
        <w:t xml:space="preserve">ob </w:t>
      </w:r>
      <w:r w:rsidR="005F6564" w:rsidRPr="005F6564">
        <w:t>sich dadurch ein</w:t>
      </w:r>
      <w:r w:rsidR="005F6564">
        <w:t xml:space="preserve"> stimmiges Gefühl </w:t>
      </w:r>
      <w:r w:rsidR="005F6564" w:rsidRPr="005F6564">
        <w:t xml:space="preserve">ergibt, kann erst mit dem vollständigen Endsystem und </w:t>
      </w:r>
      <w:r w:rsidR="005F6564">
        <w:t>der</w:t>
      </w:r>
      <w:r w:rsidR="005F6564" w:rsidRPr="005F6564">
        <w:t xml:space="preserve"> vorgesehenen </w:t>
      </w:r>
      <w:r w:rsidR="005F6564">
        <w:t xml:space="preserve">Anbindung an das Audiosystem </w:t>
      </w:r>
      <w:r w:rsidR="005F6564" w:rsidRPr="005F6564">
        <w:t>beurteilt werden.</w:t>
      </w:r>
    </w:p>
    <w:p w14:paraId="508365A2" w14:textId="77777777" w:rsidR="005F6564" w:rsidRDefault="005F6564" w:rsidP="00CF0268"/>
    <w:p w14:paraId="69E6D209" w14:textId="55300DDF" w:rsidR="00E5526D" w:rsidRPr="00E5526D" w:rsidRDefault="00E5526D" w:rsidP="00CF0268">
      <w:pPr>
        <w:rPr>
          <w:rStyle w:val="IntensiveHervorhebung"/>
        </w:rPr>
      </w:pPr>
      <w:r w:rsidRPr="00E5526D">
        <w:rPr>
          <w:rStyle w:val="IntensiveHervorhebung"/>
        </w:rPr>
        <w:t>Dynamische Gesten</w:t>
      </w:r>
    </w:p>
    <w:p w14:paraId="612A9117" w14:textId="070C592B" w:rsidR="003E6728" w:rsidRDefault="00CF0268" w:rsidP="00CF0268">
      <w:r>
        <w:t>Darüber hinaus erwiesen sich die für das Zurücksetzen der GUI verwendeten dynamischen Gesten als anfällig für unbeabsichtigte Auslösungen. Gleichzeitig waren sie schwieriger bildlich und textlich zu beschreiben, wodurch ihre korrekte Anwendung erschwert wurde. Obwohl dynamische Gesten als angenehm und intuitiv wahrgenommen werden können, erwiesen sich statische Gesten im Test als zuverlässiger, da sie sich</w:t>
      </w:r>
      <w:r w:rsidR="00E5526D">
        <w:t xml:space="preserve"> hier</w:t>
      </w:r>
      <w:r>
        <w:t xml:space="preserve"> eindeutiger beschreiben und durch klar definierte Kriterien besser gegen unbeabsichtigte Auslösungen abgrenzen </w:t>
      </w:r>
      <w:r w:rsidR="009628AA">
        <w:t>ließen</w:t>
      </w:r>
      <w:r>
        <w:t>.</w:t>
      </w:r>
    </w:p>
    <w:p w14:paraId="3A8E943E" w14:textId="77777777" w:rsidR="00296D1B" w:rsidRDefault="00296D1B" w:rsidP="003E6728"/>
    <w:p w14:paraId="3A892782" w14:textId="1AB973C3" w:rsidR="00E5526D" w:rsidRPr="00E5526D" w:rsidRDefault="00E5526D" w:rsidP="003E6728">
      <w:pPr>
        <w:rPr>
          <w:rStyle w:val="IntensiveHervorhebung"/>
        </w:rPr>
      </w:pPr>
      <w:r w:rsidRPr="00E5526D">
        <w:rPr>
          <w:rStyle w:val="IntensiveHervorhebung"/>
        </w:rPr>
        <w:t>Zu lange Kleidung</w:t>
      </w:r>
    </w:p>
    <w:p w14:paraId="4B325B47" w14:textId="6D82F134" w:rsidR="005F6564" w:rsidRDefault="005F6564" w:rsidP="005F6564">
      <w:r>
        <w:t xml:space="preserve">Bei der Erkennung der Greifgesten zeigte sich, dass sehr lange Ärmel, die teilweise die Hände bedecken, die Erkennung erschweren. Dies trat insbesondere beim Bilden einer Faust auf, </w:t>
      </w:r>
      <w:r w:rsidR="009628AA">
        <w:t xml:space="preserve">vermutlich </w:t>
      </w:r>
      <w:r>
        <w:t xml:space="preserve">da hierbei ein </w:t>
      </w:r>
      <w:r w:rsidR="009628AA">
        <w:t xml:space="preserve">noch </w:t>
      </w:r>
      <w:r>
        <w:t>größerer Teil der Hand durch den Ärmel verdeckt werden kann.</w:t>
      </w:r>
    </w:p>
    <w:p w14:paraId="65E496BF" w14:textId="77777777" w:rsidR="005F6564" w:rsidRDefault="005F6564" w:rsidP="005F6564"/>
    <w:p w14:paraId="06592B01" w14:textId="71B44696" w:rsidR="00E5526D" w:rsidRPr="00E5526D" w:rsidRDefault="00E5526D" w:rsidP="005F6564">
      <w:pPr>
        <w:rPr>
          <w:rStyle w:val="IntensiveHervorhebung"/>
        </w:rPr>
      </w:pPr>
      <w:r w:rsidRPr="00E5526D">
        <w:rPr>
          <w:rStyle w:val="IntensiveHervorhebung"/>
        </w:rPr>
        <w:t>Die Interagierende Hand</w:t>
      </w:r>
    </w:p>
    <w:p w14:paraId="440C754E" w14:textId="0343FC43" w:rsidR="005F6564" w:rsidRDefault="005F6564" w:rsidP="005F6564">
      <w:r>
        <w:t>Ein weiteres Problem ergab sich durch die Festlegung auf eine aktive Hand. Diese wurde anhand der jeweils schnellsten Bewegung bestimmt und wechselte entsprechend zwischen der linken und rechten Hand. Dadurch kam es wiederholt vor, dass ein Proband mit einer Hand interagieren wollte, während die andere Hand als aktive Hand erkannt wurde. Dies erschwerte die Bedienung und warf die Frage auf, ob sich die Auswahl der relevanten Hand durch andere Kriterien, beispielsweise die Position oder die Bewegungsgeschwindigkeit, zuverlässig bestimmen lässt. Da sich jedoch keine dieser Strategien als uneingeschränkt geeignet erwies, stellte sich grundlegend die Frage, warum überhaupt nur eine Hand als aktiv erkannt werden muss und ob nicht stattdessen beide Hände gleichzeitig erkannt und für die Interaktion</w:t>
      </w:r>
      <w:r w:rsidR="00E5526D">
        <w:t xml:space="preserve"> mit dem System</w:t>
      </w:r>
      <w:r>
        <w:t xml:space="preserve"> verwendet werden können.</w:t>
      </w:r>
    </w:p>
    <w:p w14:paraId="656CA23A" w14:textId="77777777" w:rsidR="00223068" w:rsidRDefault="00223068" w:rsidP="003E6728"/>
    <w:p w14:paraId="430A1ADC" w14:textId="686317AB" w:rsidR="00E5526D" w:rsidRPr="00E5526D" w:rsidRDefault="00E5526D" w:rsidP="003E6728">
      <w:pPr>
        <w:rPr>
          <w:rStyle w:val="IntensiveHervorhebung"/>
        </w:rPr>
      </w:pPr>
      <w:r w:rsidRPr="00E5526D">
        <w:rPr>
          <w:rStyle w:val="IntensiveHervorhebung"/>
        </w:rPr>
        <w:t xml:space="preserve">Greifgestenerkennung </w:t>
      </w:r>
    </w:p>
    <w:p w14:paraId="6019FF34" w14:textId="1E2D35C5" w:rsidR="005F6564" w:rsidRDefault="005F6564" w:rsidP="003E6728">
      <w:r w:rsidRPr="005F6564">
        <w:t>Beim Vergleich der verschiedenen Verfahren zur Greifgestenerkennung konnte keine eindeutig überlegene Methode festgestellt werden. Lediglich einzelne Kombinationen, wie eine statische Erkennung mit sehr langer Pufferzeit oder eine dynamische Erkennung mit sehr kurzer Auslösezeit, erwiesen sich als weniger geeignet. Bei moderaten Parametereinstellungen zeigten sich hingegen keine eindeutigen Vorteile der statischen oder dynamischen Erkennung. Zudem erwies sich die Wahrnehmung einer intuitiven Greifgeste als subjektiv und personenabhängig. Über alle Verfahren hinweg zeigte sich jedoch, dass sich die Bedienung nach einer gewissen Eingewöhnungszeit deutlich verbesserte.</w:t>
      </w:r>
    </w:p>
    <w:p w14:paraId="0AC1DDC2" w14:textId="77777777" w:rsidR="00004C88" w:rsidRDefault="00004C88" w:rsidP="003E6728"/>
    <w:p w14:paraId="40457A76" w14:textId="1FE4EFDD" w:rsidR="00E5526D" w:rsidRPr="00E5526D" w:rsidRDefault="00E5526D" w:rsidP="003E6728">
      <w:pPr>
        <w:rPr>
          <w:rStyle w:val="IntensiveHervorhebung"/>
        </w:rPr>
      </w:pPr>
      <w:r w:rsidRPr="00E5526D">
        <w:rPr>
          <w:rStyle w:val="IntensiveHervorhebung"/>
        </w:rPr>
        <w:t>Winkelgenauigkeit</w:t>
      </w:r>
    </w:p>
    <w:p w14:paraId="70E44859" w14:textId="683B41DB" w:rsidR="00004C88" w:rsidRDefault="00004C88" w:rsidP="003E6728">
      <w:r w:rsidRPr="00004C88">
        <w:lastRenderedPageBreak/>
        <w:t xml:space="preserve">Im </w:t>
      </w:r>
      <w:r w:rsidR="00B46117">
        <w:t>Probandent</w:t>
      </w:r>
      <w:r w:rsidRPr="00004C88">
        <w:t>est zur Winkelgenauigkeit waren die Abweichungen zwischen den erwarteten und den tatsächlich angezeigten Azimut- und Elevationswinkeln deutlich größer als in den eigenen Tests. Dies ist hauptsächlich darauf zurückzuführen, dass die Probanden nicht mit der vorgesehenen Ziellinie vertraut waren und</w:t>
      </w:r>
      <w:r w:rsidR="008D26D1">
        <w:t xml:space="preserve"> </w:t>
      </w:r>
      <w:r w:rsidRPr="00004C88">
        <w:t>sich überwiegend an der Verbindungslinie zwischen Augen und Hand orientierten</w:t>
      </w:r>
      <w:r w:rsidR="008D26D1">
        <w:t>,</w:t>
      </w:r>
      <w:r w:rsidR="008D26D1" w:rsidRPr="00004C88">
        <w:t xml:space="preserve"> </w:t>
      </w:r>
      <w:r w:rsidR="008D26D1">
        <w:t>wie bereits beschrieben</w:t>
      </w:r>
      <w:r w:rsidRPr="00004C88">
        <w:t xml:space="preserve">. Probanden, </w:t>
      </w:r>
      <w:r w:rsidR="00B46117">
        <w:t>welche</w:t>
      </w:r>
      <w:r w:rsidRPr="00004C88">
        <w:t xml:space="preserve"> das Zielsystem </w:t>
      </w:r>
      <w:r w:rsidR="00B46117">
        <w:t>kannten</w:t>
      </w:r>
      <w:r w:rsidRPr="00004C88">
        <w:t xml:space="preserve">, erreichten hingegen deutlich höhere Zielgenauigkeiten mit Abweichungen von </w:t>
      </w:r>
      <w:r w:rsidR="008D26D1">
        <w:t>maximal</w:t>
      </w:r>
      <w:r w:rsidRPr="00004C88">
        <w:t xml:space="preserve"> 15°. Bei den Probanden ohne </w:t>
      </w:r>
      <w:r w:rsidR="00B46117">
        <w:t>dieses Wissen</w:t>
      </w:r>
      <w:r w:rsidRPr="00004C88">
        <w:t xml:space="preserve"> lagen die Abweichungen teilweise bei 30°.</w:t>
      </w:r>
    </w:p>
    <w:p w14:paraId="0FD9F561" w14:textId="77777777" w:rsidR="008D26D1" w:rsidRDefault="008D26D1" w:rsidP="003E6728"/>
    <w:p w14:paraId="69F7078C" w14:textId="344B0B30" w:rsidR="00E5526D" w:rsidRPr="00E5526D" w:rsidRDefault="00E5526D" w:rsidP="003E6728">
      <w:pPr>
        <w:rPr>
          <w:rStyle w:val="IntensiveHervorhebung"/>
        </w:rPr>
      </w:pPr>
      <w:r w:rsidRPr="00E5526D">
        <w:rPr>
          <w:rStyle w:val="IntensiveHervorhebung"/>
        </w:rPr>
        <w:t xml:space="preserve">Positionsdifferenz  </w:t>
      </w:r>
    </w:p>
    <w:p w14:paraId="2C620921" w14:textId="1C2243BB" w:rsidR="008D26D1" w:rsidRDefault="008D26D1" w:rsidP="003E6728">
      <w:r w:rsidRPr="008D26D1">
        <w:t xml:space="preserve">In einzelnen Fällen traten deutlich größere Abweichungen von etwa 45° bis 90° auf. Diese sind auf Fehler bei der Erfassung der Tiefenposition der Hand zurückzuführen. Da die Hand, insbesondere bei Kindern, nur einen kleinen Bildbereich einnimmt, kann bereits eine geringe Abweichung bei der Bestimmung der Bildposition dazu führen, dass die Tiefeninformation an einer falschen Stelle ausgelesen wird. Dadurch kann eine deutlich fehlerhafte räumliche Position der Hand und infolgedessen ein stark abweichender Winkel berechnet werden. Derartige Fehler traten jedoch nur selten auf und erklären insbesondere </w:t>
      </w:r>
      <w:r w:rsidR="00B46117">
        <w:t>alle</w:t>
      </w:r>
      <w:r w:rsidRPr="008D26D1">
        <w:t xml:space="preserve"> Abweichungen ab 45°.</w:t>
      </w:r>
    </w:p>
    <w:p w14:paraId="4F9C1C6D" w14:textId="77777777" w:rsidR="00E65DED" w:rsidRDefault="00E65DED" w:rsidP="003E6728"/>
    <w:p w14:paraId="6280B391" w14:textId="617F157B" w:rsidR="00E5526D" w:rsidRPr="00E5526D" w:rsidRDefault="00E5526D" w:rsidP="003E6728">
      <w:pPr>
        <w:rPr>
          <w:rStyle w:val="IntensiveHervorhebung"/>
        </w:rPr>
      </w:pPr>
      <w:r w:rsidRPr="00E5526D">
        <w:rPr>
          <w:rStyle w:val="IntensiveHervorhebung"/>
        </w:rPr>
        <w:t xml:space="preserve">Menüposition </w:t>
      </w:r>
    </w:p>
    <w:p w14:paraId="3FDDA97F" w14:textId="6CADF8C0" w:rsidR="00E65DED" w:rsidRPr="003E6728" w:rsidRDefault="00E65DED" w:rsidP="003E6728">
      <w:r w:rsidRPr="00E65DED">
        <w:t xml:space="preserve">Bezüglich der Bedienbarkeit zeigte sich insbesondere bei kleineren Personen, dass die Position des Menüs teilweise ungünstig war. Nach dem ersten Testdurchlauf wurde das Menü daher überarbeitet und verschiebbar gestaltet, sodass die Position an die jeweilige Körpergröße und </w:t>
      </w:r>
      <w:r w:rsidR="00B46117">
        <w:t>räumliche P</w:t>
      </w:r>
      <w:r w:rsidRPr="00E65DED">
        <w:t>osition angepasst werden kann.</w:t>
      </w:r>
    </w:p>
    <w:p w14:paraId="6F45CFD7" w14:textId="53D34B59" w:rsidR="002A00DA" w:rsidRDefault="007A302C" w:rsidP="002A00DA">
      <w:pPr>
        <w:pStyle w:val="berschrift2"/>
      </w:pPr>
      <w:bookmarkStart w:id="228" w:name="_Toc242780635"/>
      <w:r w:rsidRPr="007A302C">
        <w:t>Programmoptimierungen</w:t>
      </w:r>
      <w:bookmarkEnd w:id="228"/>
    </w:p>
    <w:p w14:paraId="1323F411" w14:textId="4AF13757" w:rsidR="00FB70AF" w:rsidRDefault="00FB70AF" w:rsidP="00DF2B9E">
      <w:r w:rsidRPr="00E5526D">
        <w:rPr>
          <w:rStyle w:val="IntensiveHervorhebung"/>
        </w:rPr>
        <w:t>Die Interagierende Hand</w:t>
      </w:r>
    </w:p>
    <w:p w14:paraId="48DDC187" w14:textId="504D815F" w:rsidR="00DF2B9E" w:rsidRDefault="00DF2B9E" w:rsidP="00DF2B9E">
      <w:r>
        <w:t xml:space="preserve">Auf Grundlage der Ergebnisse aus den Testdurchläufen wurde die Gestensteuerung schrittweise angepasst. Eine wesentliche Änderung betraf die Auswahl der aktiven Hand. Diese wurde zunächst anhand der höchsten im Bild erkannten Hand bestimmt und anschließend durch die Hand mit der höchsten Bewegungsgeschwindigkeit ersetzt. Im weiteren Verlauf wurde dieses Konzept vollständig entfernt und auf die gleichzeitige Erkennung beider Hände umgestellt. Dadurch können nun beide Hände unabhängig voneinander für die </w:t>
      </w:r>
      <w:r w:rsidR="00B46117">
        <w:t>Systemi</w:t>
      </w:r>
      <w:r>
        <w:t>nteraktion verwendet werden.</w:t>
      </w:r>
    </w:p>
    <w:p w14:paraId="7E562CB5" w14:textId="77777777" w:rsidR="00DF2B9E" w:rsidRDefault="00DF2B9E" w:rsidP="00DF2B9E"/>
    <w:p w14:paraId="4AFE25B2" w14:textId="2873C758" w:rsidR="00DF2B9E" w:rsidRDefault="00280225" w:rsidP="00DF2B9E">
      <w:r>
        <w:t>Eine Hand kann nun zum Beispiel das Instrumentenmenü öffnen und die andere ein Instrument daraus Greifen. Oder beide Hände können gleichzeitig je ein Instrument Greifen und Verschieben. Auch können jetzt die</w:t>
      </w:r>
      <w:r w:rsidR="00DF2B9E">
        <w:t xml:space="preserve"> </w:t>
      </w:r>
      <w:r w:rsidR="00B46117">
        <w:t>Steuerg</w:t>
      </w:r>
      <w:r w:rsidR="00DF2B9E">
        <w:t xml:space="preserve">esten </w:t>
      </w:r>
      <w:r>
        <w:t xml:space="preserve">jederzeit </w:t>
      </w:r>
      <w:r w:rsidR="00DF2B9E">
        <w:t xml:space="preserve">mit </w:t>
      </w:r>
      <w:r>
        <w:t>jeder</w:t>
      </w:r>
      <w:r w:rsidR="00DF2B9E">
        <w:t xml:space="preserve"> </w:t>
      </w:r>
      <w:r>
        <w:t>Hand</w:t>
      </w:r>
      <w:r w:rsidR="00DF2B9E">
        <w:t xml:space="preserve"> </w:t>
      </w:r>
      <w:r>
        <w:t>ausgelöst</w:t>
      </w:r>
      <w:r w:rsidR="00DF2B9E">
        <w:t xml:space="preserve"> werden</w:t>
      </w:r>
      <w:r>
        <w:t>.</w:t>
      </w:r>
    </w:p>
    <w:p w14:paraId="12F906F1" w14:textId="77777777" w:rsidR="00DF2B9E" w:rsidRDefault="00DF2B9E" w:rsidP="00DF2B9E"/>
    <w:p w14:paraId="1A09820E" w14:textId="77777777" w:rsidR="001A285B" w:rsidRPr="00FB70AF" w:rsidRDefault="001A285B" w:rsidP="001A285B">
      <w:pPr>
        <w:rPr>
          <w:rStyle w:val="IntensiveHervorhebung"/>
        </w:rPr>
      </w:pPr>
      <w:r w:rsidRPr="00FB70AF">
        <w:rPr>
          <w:rStyle w:val="IntensiveHervorhebung"/>
        </w:rPr>
        <w:t>Verdekte Hände</w:t>
      </w:r>
    </w:p>
    <w:p w14:paraId="79CF0A88" w14:textId="77777777" w:rsidR="001A285B" w:rsidRDefault="001A285B" w:rsidP="001A285B">
      <w:r>
        <w:t>Die Erkennung einer Hand wird nun nur dann für die Bedienung verwendet, wenn der von MediaPipe bereitgestellte Sichtbarkeitswert einen definierten Schwellenwert erreicht. Dadurch sollen Hände, die beispielsweise hinter dem Rücken oder in einer Hosentasche gehalten werden, keine Gesten mehr auslösen oder GUI-Flächen bedienen können.</w:t>
      </w:r>
    </w:p>
    <w:p w14:paraId="7710A0B5" w14:textId="77777777" w:rsidR="001A285B" w:rsidRDefault="001A285B" w:rsidP="00DF2B9E"/>
    <w:p w14:paraId="52FF4A04" w14:textId="2ED19F48" w:rsidR="00FB70AF" w:rsidRPr="00FB70AF" w:rsidRDefault="00FB70AF" w:rsidP="00DF2B9E">
      <w:pPr>
        <w:rPr>
          <w:rStyle w:val="IntensiveHervorhebung"/>
        </w:rPr>
      </w:pPr>
      <w:r w:rsidRPr="00FB70AF">
        <w:rPr>
          <w:rStyle w:val="IntensiveHervorhebung"/>
        </w:rPr>
        <w:t>Instrumentenmenü</w:t>
      </w:r>
    </w:p>
    <w:p w14:paraId="2D865DC2" w14:textId="6E526C67" w:rsidR="00DF2B9E" w:rsidRDefault="00616B5A" w:rsidP="00DF2B9E">
      <w:r>
        <w:lastRenderedPageBreak/>
        <w:t>Das</w:t>
      </w:r>
      <w:r w:rsidR="00DF2B9E">
        <w:t xml:space="preserve"> zunächst fest positionierte </w:t>
      </w:r>
      <w:r>
        <w:t>Instrumentenm</w:t>
      </w:r>
      <w:r w:rsidR="00DF2B9E">
        <w:t>enü wurde durch ein verschiebbares</w:t>
      </w:r>
      <w:r>
        <w:t xml:space="preserve"> und</w:t>
      </w:r>
      <w:r w:rsidR="00DF2B9E">
        <w:t xml:space="preserve"> ausklappbares Menü ersetzt. Das Menü wird eingeblendet, sobald eine Hand über den entsprechenden Bereich gehalten wird</w:t>
      </w:r>
      <w:r>
        <w:t xml:space="preserve"> und kann per Greifgeste umpositioniert werden.</w:t>
      </w:r>
      <w:r w:rsidR="00DF2B9E">
        <w:t xml:space="preserve"> </w:t>
      </w:r>
      <w:r>
        <w:t xml:space="preserve">Dadurch konnte </w:t>
      </w:r>
      <w:r w:rsidR="00A51B3A">
        <w:t>ein, ursprünglich</w:t>
      </w:r>
      <w:r>
        <w:t xml:space="preserve"> für die Instrumentenpositionierung gesperrte</w:t>
      </w:r>
      <w:r w:rsidR="00A51B3A">
        <w:t>r</w:t>
      </w:r>
      <w:r>
        <w:t xml:space="preserve"> Bereich im unteren Teil des Bildes entfernt werden. Dieser war</w:t>
      </w:r>
      <w:r w:rsidR="00DF2B9E">
        <w:t xml:space="preserve"> zuvor durch das dauerhaft eingeblendete Menü</w:t>
      </w:r>
      <w:r>
        <w:t xml:space="preserve"> blockiert</w:t>
      </w:r>
      <w:r w:rsidR="00DF2B9E">
        <w:t xml:space="preserve">. </w:t>
      </w:r>
      <w:r w:rsidR="00A51B3A">
        <w:t>Die Änderung</w:t>
      </w:r>
      <w:r>
        <w:t xml:space="preserve"> ermöglicht den</w:t>
      </w:r>
      <w:r w:rsidR="00DF2B9E">
        <w:t xml:space="preserve"> gesamte</w:t>
      </w:r>
      <w:r w:rsidR="006A20F6">
        <w:t>n</w:t>
      </w:r>
      <w:r w:rsidR="00DF2B9E">
        <w:t xml:space="preserve"> sichtbare</w:t>
      </w:r>
      <w:r w:rsidR="00FB70AF">
        <w:t>n</w:t>
      </w:r>
      <w:r w:rsidR="00DF2B9E">
        <w:t xml:space="preserve"> Bereich zur Positionierung von Instrumenten </w:t>
      </w:r>
      <w:r>
        <w:t xml:space="preserve">zu </w:t>
      </w:r>
      <w:r w:rsidR="00DF2B9E">
        <w:t>verwende</w:t>
      </w:r>
      <w:r w:rsidR="006A20F6">
        <w:t>n</w:t>
      </w:r>
      <w:r>
        <w:t xml:space="preserve"> und insbesondere kleinere Personen können</w:t>
      </w:r>
      <w:r w:rsidR="00DF2B9E">
        <w:t xml:space="preserve"> </w:t>
      </w:r>
      <w:r w:rsidR="00FB70AF">
        <w:t xml:space="preserve">nun </w:t>
      </w:r>
      <w:r w:rsidR="00DF2B9E">
        <w:t>Positionen mit einer</w:t>
      </w:r>
      <w:r>
        <w:t xml:space="preserve"> </w:t>
      </w:r>
      <w:proofErr w:type="gramStart"/>
      <w:r w:rsidR="00FB70AF">
        <w:t xml:space="preserve">nach </w:t>
      </w:r>
      <w:r w:rsidR="00A51B3A">
        <w:t>unten</w:t>
      </w:r>
      <w:r w:rsidR="00FB70AF">
        <w:t xml:space="preserve"> gerichtete</w:t>
      </w:r>
      <w:r w:rsidR="00A51B3A">
        <w:t>n</w:t>
      </w:r>
      <w:r w:rsidR="00FB70AF">
        <w:t xml:space="preserve"> Elevation</w:t>
      </w:r>
      <w:proofErr w:type="gramEnd"/>
      <w:r w:rsidR="00DF2B9E">
        <w:t xml:space="preserve"> </w:t>
      </w:r>
      <w:r>
        <w:t>leicht</w:t>
      </w:r>
      <w:r w:rsidR="006A20F6">
        <w:t>er</w:t>
      </w:r>
      <w:r>
        <w:t xml:space="preserve"> ansteuern</w:t>
      </w:r>
      <w:r w:rsidR="00DF2B9E">
        <w:t>.</w:t>
      </w:r>
    </w:p>
    <w:p w14:paraId="50E6A858" w14:textId="77777777" w:rsidR="001A285B" w:rsidRDefault="001A285B" w:rsidP="00DF2B9E"/>
    <w:p w14:paraId="04288B5B" w14:textId="77777777" w:rsidR="001A285B" w:rsidRPr="001E5430" w:rsidRDefault="001A285B" w:rsidP="001A285B">
      <w:pPr>
        <w:rPr>
          <w:rStyle w:val="IntensiveHervorhebung"/>
        </w:rPr>
      </w:pPr>
      <w:r w:rsidRPr="001E5430">
        <w:rPr>
          <w:rStyle w:val="IntensiveHervorhebung"/>
        </w:rPr>
        <w:t xml:space="preserve">Instrumentenwahl </w:t>
      </w:r>
    </w:p>
    <w:p w14:paraId="2276E08D" w14:textId="77777777" w:rsidR="001A285B" w:rsidRDefault="001A285B" w:rsidP="001A285B">
      <w:r>
        <w:t>Das ausklappbare Menü wird nun bereits beim Greifen eines Instruments automatisch geschlossen. Zuvor wurde es erst geschlossen, nachdem das gegriffene Instrument aus dem Bereich des Menüs herausbewegt worden war. Das war jedoch weniger intuitiv.</w:t>
      </w:r>
    </w:p>
    <w:p w14:paraId="0217290E" w14:textId="77777777" w:rsidR="00DF2B9E" w:rsidRDefault="00DF2B9E" w:rsidP="00DF2B9E"/>
    <w:p w14:paraId="0795574B" w14:textId="77777777" w:rsidR="00FB70AF" w:rsidRPr="00FB70AF" w:rsidRDefault="00FB70AF" w:rsidP="00DF2B9E">
      <w:pPr>
        <w:rPr>
          <w:rStyle w:val="IntensiveHervorhebung"/>
        </w:rPr>
      </w:pPr>
      <w:r w:rsidRPr="00FB70AF">
        <w:rPr>
          <w:rStyle w:val="IntensiveHervorhebung"/>
        </w:rPr>
        <w:t xml:space="preserve">Lautstärkeregelung </w:t>
      </w:r>
    </w:p>
    <w:p w14:paraId="4D8EBD8D" w14:textId="47EF19A3" w:rsidR="00DF2B9E" w:rsidRDefault="00DF2B9E" w:rsidP="00DF2B9E">
      <w:r>
        <w:t>Die Lautstärkeregelung erfolgt weiterhin über eine Volume-Bar. Deren Position kann nun jedoch ebenfalls</w:t>
      </w:r>
      <w:r w:rsidR="002D6682">
        <w:t xml:space="preserve"> per Greifgeste</w:t>
      </w:r>
      <w:r>
        <w:t xml:space="preserve"> verändert werden.</w:t>
      </w:r>
      <w:r w:rsidR="00921E0C">
        <w:t xml:space="preserve"> Auch muss f</w:t>
      </w:r>
      <w:r>
        <w:t xml:space="preserve">ür die Bedienung das Instrument nicht mehr zwingend direkt über die Volume-Bar bewegt werden. Stattdessen reicht es aus, das gewünschte Instrument mit einer Hand zu berühren, die Volume-Bar erscheint dann und kann mit der anderen Hand bedient </w:t>
      </w:r>
      <w:r w:rsidR="00921E0C">
        <w:t>werden</w:t>
      </w:r>
      <w:r>
        <w:t xml:space="preserve">. </w:t>
      </w:r>
      <w:r w:rsidR="00FB70AF">
        <w:t xml:space="preserve">Das vorherige Verfahren erforderte das Greifen des Instruments und </w:t>
      </w:r>
      <w:r w:rsidR="002D6682">
        <w:t>ver</w:t>
      </w:r>
      <w:r w:rsidR="00FB70AF">
        <w:t>änderte dadurch auch seine</w:t>
      </w:r>
      <w:r>
        <w:t xml:space="preserve"> räumliche Position</w:t>
      </w:r>
      <w:r w:rsidR="00FB70AF">
        <w:t>.</w:t>
      </w:r>
    </w:p>
    <w:p w14:paraId="5A3CC389" w14:textId="77777777" w:rsidR="001A285B" w:rsidRDefault="001A285B" w:rsidP="00DF2B9E"/>
    <w:p w14:paraId="4410BECA" w14:textId="77777777" w:rsidR="001A285B" w:rsidRPr="00FB70AF" w:rsidRDefault="001A285B" w:rsidP="001A285B">
      <w:pPr>
        <w:rPr>
          <w:rStyle w:val="IntensiveHervorhebung"/>
        </w:rPr>
      </w:pPr>
      <w:r w:rsidRPr="00FB70AF">
        <w:rPr>
          <w:rStyle w:val="IntensiveHervorhebung"/>
        </w:rPr>
        <w:t xml:space="preserve">Instrument entfernen </w:t>
      </w:r>
    </w:p>
    <w:p w14:paraId="692A1699" w14:textId="6D5CCB5D" w:rsidR="00DF2B9E" w:rsidRDefault="001A285B" w:rsidP="00DF2B9E">
      <w:r>
        <w:t>Das Entfernen einzelner Instrumente wurde ebenfalls angepasst. Ein Instrument kann nun aus dem Raum entfernt werden, indem es über die Bildschirmgrenze hinausgeschoben, in das Instrumentenmenü zurückgezogen oder über der Volume-Bar losgelassen wird.</w:t>
      </w:r>
    </w:p>
    <w:p w14:paraId="10A62A0B" w14:textId="77777777" w:rsidR="002D6682" w:rsidRDefault="002D6682" w:rsidP="002D6682"/>
    <w:p w14:paraId="51A7B1BA" w14:textId="77777777" w:rsidR="002D6682" w:rsidRPr="00FB70AF" w:rsidRDefault="002D6682" w:rsidP="002D6682">
      <w:pPr>
        <w:rPr>
          <w:rStyle w:val="IntensiveHervorhebung"/>
        </w:rPr>
      </w:pPr>
      <w:proofErr w:type="spellStart"/>
      <w:r w:rsidRPr="00FB70AF">
        <w:rPr>
          <w:rStyle w:val="IntensiveHervorhebung"/>
        </w:rPr>
        <w:t>Reset</w:t>
      </w:r>
      <w:proofErr w:type="spellEnd"/>
      <w:r w:rsidRPr="00FB70AF">
        <w:rPr>
          <w:rStyle w:val="IntensiveHervorhebung"/>
        </w:rPr>
        <w:t>-Geste</w:t>
      </w:r>
    </w:p>
    <w:p w14:paraId="2959FC39" w14:textId="77777777" w:rsidR="002D6682" w:rsidRDefault="002D6682" w:rsidP="002D6682">
      <w:r>
        <w:t>Die dynamische Geste zum Zurücksetzen des Raums wurde zunächst durch eine andere dynamische Geste ersetzt. Da dadurch keine ausreichende Verbesserung erzielt wurde, wurde sie anschließend durch eine statische Geste ersetzt. Die Raum-</w:t>
      </w:r>
      <w:proofErr w:type="spellStart"/>
      <w:r>
        <w:t>Reset</w:t>
      </w:r>
      <w:proofErr w:type="spellEnd"/>
      <w:r>
        <w:t xml:space="preserve"> Geste ist jetzt Daumen nach unten. Zusätzlich wurde die Funktion des Raum-</w:t>
      </w:r>
      <w:proofErr w:type="spellStart"/>
      <w:r>
        <w:t>Resets</w:t>
      </w:r>
      <w:proofErr w:type="spellEnd"/>
      <w:r>
        <w:t xml:space="preserve"> erweitert, sodass nicht mehr nur die Instrumente, sondern die gesamte GUI in ihren Ausgangszustand zurückgesetzt wird. Nennen wir sie nun GUI-</w:t>
      </w:r>
      <w:proofErr w:type="spellStart"/>
      <w:r>
        <w:t>Reset</w:t>
      </w:r>
      <w:proofErr w:type="spellEnd"/>
      <w:r>
        <w:t>.</w:t>
      </w:r>
    </w:p>
    <w:p w14:paraId="7C2DCD67" w14:textId="77777777" w:rsidR="002D6682" w:rsidRDefault="002D6682" w:rsidP="002D6682"/>
    <w:p w14:paraId="042DD930" w14:textId="77777777" w:rsidR="002D6682" w:rsidRPr="00FB70AF" w:rsidRDefault="002D6682" w:rsidP="002D6682">
      <w:pPr>
        <w:rPr>
          <w:rStyle w:val="IntensiveHervorhebung"/>
        </w:rPr>
      </w:pPr>
      <w:r w:rsidRPr="00FB70AF">
        <w:rPr>
          <w:rStyle w:val="IntensiveHervorhebung"/>
        </w:rPr>
        <w:t>Beenden-Geste</w:t>
      </w:r>
    </w:p>
    <w:p w14:paraId="6DF1C826" w14:textId="77777777" w:rsidR="002D6682" w:rsidRDefault="002D6682" w:rsidP="002D6682">
      <w:r>
        <w:t>Die Geste zum Beenden des Programms erfordert nun das Kreuzen der Arme über dem Kopf. Das verhindert versehentliches Auslösen, wenn die arme vor dem Körper verschränkt werden.</w:t>
      </w:r>
    </w:p>
    <w:p w14:paraId="5C84CC2B" w14:textId="77777777" w:rsidR="002D6682" w:rsidRDefault="002D6682" w:rsidP="00DF2B9E"/>
    <w:p w14:paraId="49C71416" w14:textId="0AB6A83D" w:rsidR="001E5430" w:rsidRPr="001E5430" w:rsidRDefault="001E5430" w:rsidP="00DF2B9E">
      <w:pPr>
        <w:rPr>
          <w:rStyle w:val="IntensiveHervorhebung"/>
        </w:rPr>
      </w:pPr>
      <w:r w:rsidRPr="001E5430">
        <w:rPr>
          <w:rStyle w:val="IntensiveHervorhebung"/>
        </w:rPr>
        <w:t>Infogeste</w:t>
      </w:r>
    </w:p>
    <w:p w14:paraId="29D5BB47" w14:textId="363424B7" w:rsidR="00DF2B9E" w:rsidRDefault="00DF2B9E" w:rsidP="00DF2B9E">
      <w:r>
        <w:t xml:space="preserve">Die </w:t>
      </w:r>
      <w:r w:rsidR="001A285B">
        <w:t>Infog</w:t>
      </w:r>
      <w:r>
        <w:t xml:space="preserve">este mit </w:t>
      </w:r>
      <w:r w:rsidR="001A285B">
        <w:t>dem</w:t>
      </w:r>
      <w:r>
        <w:t xml:space="preserve"> </w:t>
      </w:r>
      <w:proofErr w:type="gramStart"/>
      <w:r>
        <w:t xml:space="preserve">nach oben gerichteten </w:t>
      </w:r>
      <w:r w:rsidR="00616B5A">
        <w:t>Zeigef</w:t>
      </w:r>
      <w:r>
        <w:t>inger</w:t>
      </w:r>
      <w:proofErr w:type="gramEnd"/>
      <w:r>
        <w:t xml:space="preserve"> wurde von einer </w:t>
      </w:r>
      <w:r w:rsidR="001A285B">
        <w:t>halte</w:t>
      </w:r>
      <w:r>
        <w:t xml:space="preserve"> Funktion zu einem Umschalt-Trigger für das </w:t>
      </w:r>
      <w:r w:rsidR="001E5430">
        <w:t xml:space="preserve">Infofenster </w:t>
      </w:r>
      <w:r>
        <w:t xml:space="preserve">geändert. Durch die Geste wird das </w:t>
      </w:r>
      <w:r w:rsidR="001E5430">
        <w:t xml:space="preserve">Infofenster </w:t>
      </w:r>
      <w:r>
        <w:t>nun ein- beziehungsweise ausgeblendet.</w:t>
      </w:r>
      <w:r w:rsidR="00167B4A">
        <w:t xml:space="preserve"> Der Finger mus</w:t>
      </w:r>
      <w:r w:rsidR="001A285B">
        <w:t>ste</w:t>
      </w:r>
      <w:r w:rsidR="00167B4A">
        <w:t xml:space="preserve"> </w:t>
      </w:r>
      <w:r w:rsidR="001A285B">
        <w:t>zuvor</w:t>
      </w:r>
      <w:r w:rsidR="00167B4A">
        <w:t xml:space="preserve"> die ganze Zeit in der Gestenposition gehalten werden</w:t>
      </w:r>
      <w:r w:rsidR="001A285B">
        <w:t>,</w:t>
      </w:r>
      <w:r w:rsidR="00167B4A">
        <w:t xml:space="preserve"> um das </w:t>
      </w:r>
      <w:r w:rsidR="001E5430">
        <w:t xml:space="preserve">Infofenster </w:t>
      </w:r>
      <w:r w:rsidR="00167B4A">
        <w:t>zu sehen.</w:t>
      </w:r>
      <w:r>
        <w:t xml:space="preserve"> Beim Zurücksetzen des </w:t>
      </w:r>
      <w:r w:rsidR="00167B4A">
        <w:t>GUIs</w:t>
      </w:r>
      <w:r>
        <w:t xml:space="preserve"> wird das </w:t>
      </w:r>
      <w:r w:rsidR="001E5430">
        <w:t xml:space="preserve">Infofenster </w:t>
      </w:r>
      <w:r>
        <w:t xml:space="preserve">ebenfalls ausgeblendet. Die </w:t>
      </w:r>
      <w:r w:rsidR="00167B4A">
        <w:t>GUI-</w:t>
      </w:r>
      <w:proofErr w:type="spellStart"/>
      <w:r>
        <w:t>Reset</w:t>
      </w:r>
      <w:proofErr w:type="spellEnd"/>
      <w:r>
        <w:t xml:space="preserve">-Funktion setzt dabei </w:t>
      </w:r>
      <w:r w:rsidR="00167B4A">
        <w:t xml:space="preserve">erst dann das </w:t>
      </w:r>
      <w:r>
        <w:t>GUI in ihren Ausgangszustand zurück</w:t>
      </w:r>
      <w:r w:rsidR="00167B4A">
        <w:t xml:space="preserve">, wenn das </w:t>
      </w:r>
      <w:r w:rsidR="001E5430">
        <w:t xml:space="preserve">Infofenster </w:t>
      </w:r>
      <w:r w:rsidR="00167B4A">
        <w:t>ausgeblendet ist</w:t>
      </w:r>
      <w:r>
        <w:t>.</w:t>
      </w:r>
    </w:p>
    <w:p w14:paraId="077E498F" w14:textId="77777777" w:rsidR="00DF2B9E" w:rsidRDefault="00DF2B9E" w:rsidP="00DF2B9E"/>
    <w:p w14:paraId="6079B1B8" w14:textId="77777777" w:rsidR="002D6682" w:rsidRPr="00FB70AF" w:rsidRDefault="002D6682" w:rsidP="002D6682">
      <w:pPr>
        <w:rPr>
          <w:rStyle w:val="IntensiveHervorhebung"/>
        </w:rPr>
      </w:pPr>
      <w:r w:rsidRPr="00FB70AF">
        <w:rPr>
          <w:rStyle w:val="IntensiveHervorhebung"/>
        </w:rPr>
        <w:t>Feinjustierung</w:t>
      </w:r>
    </w:p>
    <w:p w14:paraId="37A3D269" w14:textId="77777777" w:rsidR="002D6682" w:rsidRDefault="002D6682" w:rsidP="002D6682">
      <w:r>
        <w:t>Die Schwellwerte für die Erkennung der Handöffnung wurden sowohl für die statische als auch für die dynamische Greifgestenerkennungsmethode geringfügig angepasst. Zudem wurden die geometrischen Erkennungsverfahren für die Steuergesten überarbeitet. Dabei wurden unter anderem Toleranzen angepasst, sodass beispielsweise die Infogeste nicht mehr eine nahezu vollständig senkrechte Ausrichtung des Zeigefingers voraussetzt.</w:t>
      </w:r>
    </w:p>
    <w:p w14:paraId="362C5A13" w14:textId="77777777" w:rsidR="002D6682" w:rsidRDefault="002D6682" w:rsidP="00DF2B9E"/>
    <w:p w14:paraId="3C4CF037" w14:textId="58C5AC80" w:rsidR="001E5430" w:rsidRPr="001E5430" w:rsidRDefault="001E5430" w:rsidP="00DF2B9E">
      <w:pPr>
        <w:rPr>
          <w:i/>
          <w:iCs/>
          <w:color w:val="4F81BD" w:themeColor="accent1"/>
        </w:rPr>
      </w:pPr>
      <w:r w:rsidRPr="00E5526D">
        <w:rPr>
          <w:rStyle w:val="IntensiveHervorhebung"/>
        </w:rPr>
        <w:t>Dynamische Gesten</w:t>
      </w:r>
    </w:p>
    <w:p w14:paraId="12D8B514" w14:textId="60D50638" w:rsidR="00DF2B9E" w:rsidRDefault="00DF2B9E" w:rsidP="00DF2B9E">
      <w:r>
        <w:t xml:space="preserve">Im Verlauf der Optimierung wurden </w:t>
      </w:r>
      <w:r w:rsidR="001A285B">
        <w:t>alle</w:t>
      </w:r>
      <w:r>
        <w:t xml:space="preserve"> dynamischen Gesten durch statische Gesten ersetzt. Dadurch konnten die verfügbaren Gesten eindeutiger definiert und die für ihre Ausführung erforderlichen Bedingungen</w:t>
      </w:r>
      <w:r w:rsidR="001E5430">
        <w:t xml:space="preserve"> eindeutiger</w:t>
      </w:r>
      <w:r>
        <w:t xml:space="preserve"> im </w:t>
      </w:r>
      <w:r w:rsidR="001E5430">
        <w:t>Infofenster dargestellt</w:t>
      </w:r>
      <w:r>
        <w:t xml:space="preserve"> werden.</w:t>
      </w:r>
    </w:p>
    <w:p w14:paraId="1EA76BFD" w14:textId="77777777" w:rsidR="00DF2B9E" w:rsidRDefault="00DF2B9E" w:rsidP="00DF2B9E"/>
    <w:p w14:paraId="4D8554C7" w14:textId="77777777" w:rsidR="002D6682" w:rsidRPr="001E5430" w:rsidRDefault="002D6682" w:rsidP="002D6682">
      <w:pPr>
        <w:rPr>
          <w:rStyle w:val="IntensiveHervorhebung"/>
        </w:rPr>
      </w:pPr>
      <w:r w:rsidRPr="001E5430">
        <w:rPr>
          <w:rStyle w:val="IntensiveHervorhebung"/>
        </w:rPr>
        <w:t xml:space="preserve">Gesten-Feedback </w:t>
      </w:r>
    </w:p>
    <w:p w14:paraId="0F123528" w14:textId="77777777" w:rsidR="002D6682" w:rsidRDefault="002D6682" w:rsidP="002D6682">
      <w:r>
        <w:t>Für erkannte Gesten und ausgelöste Kommandos wurde ein kurzes visuelles Feedback ergänzt. Nach der Erkennung wird für einen kurzen Zeitraum eine entsprechende Meldung im Bild eingeblendet. Dadurch kann während der Entwicklung und im Einsatz unmittelbar nachvollzogen werden, ob eine Geste erkannt und das zugehörige Kommando ausgelöst wurde.</w:t>
      </w:r>
    </w:p>
    <w:p w14:paraId="3AA932AC" w14:textId="77777777" w:rsidR="002D6682" w:rsidRDefault="002D6682" w:rsidP="00DF2B9E"/>
    <w:p w14:paraId="1DAEBA7D" w14:textId="77777777" w:rsidR="001A285B" w:rsidRPr="00FB70AF" w:rsidRDefault="001A285B" w:rsidP="001A285B">
      <w:pPr>
        <w:rPr>
          <w:rStyle w:val="IntensiveHervorhebung"/>
        </w:rPr>
      </w:pPr>
      <w:r w:rsidRPr="00FB70AF">
        <w:rPr>
          <w:rStyle w:val="IntensiveHervorhebung"/>
        </w:rPr>
        <w:t xml:space="preserve">Infofenster </w:t>
      </w:r>
    </w:p>
    <w:p w14:paraId="53350A8D" w14:textId="77777777" w:rsidR="001A285B" w:rsidRDefault="001A285B" w:rsidP="001A285B">
      <w:r>
        <w:t>Das Infofenster wurde optisch überarbeitet. Die einzelnen Bereiche wurden übersichtlicher, das heißt geometrisch einheitlicher, angeordnet und die Beschreibungen durch Rahmen eindeutiger den jeweiligen Funktionen und den zugehörigen Gesten und Tasten zugeordnet. Zusätzlich werden im Infofenster nun die erforderlichen Haltezeiten der einzelnen Gesten angezeigt.</w:t>
      </w:r>
    </w:p>
    <w:p w14:paraId="2D90EE64" w14:textId="77777777" w:rsidR="001A285B" w:rsidRDefault="001A285B" w:rsidP="00DF2B9E"/>
    <w:p w14:paraId="4AE1DB83" w14:textId="29798583" w:rsidR="00FB70AF" w:rsidRPr="001E5430" w:rsidRDefault="00FB70AF" w:rsidP="00DF2B9E">
      <w:pPr>
        <w:rPr>
          <w:rStyle w:val="IntensiveHervorhebung"/>
        </w:rPr>
      </w:pPr>
      <w:r w:rsidRPr="001E5430">
        <w:rPr>
          <w:rStyle w:val="IntensiveHervorhebung"/>
        </w:rPr>
        <w:t xml:space="preserve">Das Kind braucht einen Namen </w:t>
      </w:r>
    </w:p>
    <w:p w14:paraId="1778BA1A" w14:textId="67293396" w:rsidR="0004705D" w:rsidRDefault="00DF2B9E" w:rsidP="00DF2B9E">
      <w:r>
        <w:t xml:space="preserve">Als abschließende Änderung erhielt die Gestensteuerung einen Versionsnamen. Auf </w:t>
      </w:r>
      <w:r w:rsidR="00167B4A">
        <w:t>Anordnung</w:t>
      </w:r>
      <w:r>
        <w:t xml:space="preserve"> der jüngsten Probandin</w:t>
      </w:r>
      <w:r w:rsidR="00167B4A">
        <w:t xml:space="preserve"> (10 Jahre)</w:t>
      </w:r>
      <w:r>
        <w:t xml:space="preserve"> </w:t>
      </w:r>
      <w:r w:rsidR="00167B4A">
        <w:t>wird</w:t>
      </w:r>
      <w:r>
        <w:t xml:space="preserve"> die erste für die Abgabe vorgesehene Endversion des Programms als </w:t>
      </w:r>
      <w:proofErr w:type="spellStart"/>
      <w:r w:rsidRPr="005071E3">
        <w:rPr>
          <w:rStyle w:val="SchwacheHervorhebung"/>
        </w:rPr>
        <w:t>Stitchi</w:t>
      </w:r>
      <w:proofErr w:type="spellEnd"/>
      <w:r w:rsidRPr="005071E3">
        <w:rPr>
          <w:rStyle w:val="SchwacheHervorhebung"/>
        </w:rPr>
        <w:t xml:space="preserve"> 1.0</w:t>
      </w:r>
      <w:r>
        <w:t xml:space="preserve"> bezeichnet.</w:t>
      </w:r>
    </w:p>
    <w:p w14:paraId="08E72C0D" w14:textId="77777777" w:rsidR="00AB7CBA" w:rsidRDefault="00AB7CBA" w:rsidP="00DF2B9E"/>
    <w:p w14:paraId="619E974E" w14:textId="39B800D1" w:rsidR="00AB7CBA" w:rsidRDefault="00AB7CBA" w:rsidP="00AB7CBA">
      <w:pPr>
        <w:pStyle w:val="berschrift1"/>
      </w:pPr>
      <w:bookmarkStart w:id="229" w:name="_Toc242780636"/>
      <w:r>
        <w:lastRenderedPageBreak/>
        <w:t>Ergebnisse</w:t>
      </w:r>
      <w:bookmarkEnd w:id="229"/>
    </w:p>
    <w:p w14:paraId="79AA57CB" w14:textId="77777777" w:rsidR="003D39A3" w:rsidRDefault="003D39A3" w:rsidP="0058089F"/>
    <w:p w14:paraId="3DC4ECFB" w14:textId="04D5EF5E" w:rsidR="003D39A3" w:rsidRDefault="003D39A3" w:rsidP="003D39A3">
      <w:r>
        <w:t xml:space="preserve">Im Rahmen dieser Arbeit wurde eine kamerabasierte Gestensteuerung für ein virtuelles Orchester im 3D-Audioraum der BHT konzipiert und implementiert. Das System erfasst Körper- und Handlandmarks, leitet daraus die Zeigerichtung des Arms und den Handzustand ab und stellt die Interaktion über eine grafische Benutzeroberfläche dar. Steuerinformationen werden als JSON-Nachrichten über UDP übertragen. Das Audiosystem </w:t>
      </w:r>
      <w:r>
        <w:t>ist zum Stand der Abgabe</w:t>
      </w:r>
      <w:r>
        <w:t xml:space="preserve"> noch nicht angebunden</w:t>
      </w:r>
      <w:r w:rsidR="006D5539">
        <w:t>.</w:t>
      </w:r>
      <w:r>
        <w:t xml:space="preserve"> </w:t>
      </w:r>
      <w:r w:rsidR="006D5539">
        <w:t xml:space="preserve">Für die </w:t>
      </w:r>
      <w:r w:rsidR="006D5539">
        <w:t xml:space="preserve">Evaluation </w:t>
      </w:r>
      <w:r w:rsidR="006D5539">
        <w:t>wurde daher die</w:t>
      </w:r>
      <w:r>
        <w:t xml:space="preserve"> räumliche Positionierung</w:t>
      </w:r>
      <w:r w:rsidR="006D5539">
        <w:t xml:space="preserve"> rein</w:t>
      </w:r>
      <w:r>
        <w:t xml:space="preserve"> visuell und </w:t>
      </w:r>
      <w:r w:rsidR="006D5539">
        <w:t>ohne die eigentliche</w:t>
      </w:r>
      <w:r>
        <w:t xml:space="preserve"> akustische Rückmeldung </w:t>
      </w:r>
      <w:r w:rsidR="006D5539">
        <w:t xml:space="preserve">der virtuellen Instrumente </w:t>
      </w:r>
      <w:r>
        <w:t>bewertet.</w:t>
      </w:r>
    </w:p>
    <w:p w14:paraId="46C439FE" w14:textId="77777777" w:rsidR="003D39A3" w:rsidRDefault="003D39A3" w:rsidP="003D39A3"/>
    <w:p w14:paraId="053E34D1" w14:textId="3A1FFB80" w:rsidR="00EA45C6" w:rsidRPr="00EA45C6" w:rsidRDefault="00EA45C6" w:rsidP="003D39A3">
      <w:pPr>
        <w:rPr>
          <w:rStyle w:val="IntensiveHervorhebung"/>
        </w:rPr>
      </w:pPr>
      <w:r w:rsidRPr="00EA45C6">
        <w:rPr>
          <w:rStyle w:val="IntensiveHervorhebung"/>
        </w:rPr>
        <w:t xml:space="preserve">MediaPipe und Performanz </w:t>
      </w:r>
    </w:p>
    <w:p w14:paraId="70F192D2" w14:textId="2774DB97" w:rsidR="003D39A3" w:rsidRDefault="003D39A3" w:rsidP="003D39A3">
      <w:r>
        <w:t>Für die Körpererkennung mit MediaPipe Pose lieferten die Tests in etwa 98–99 % der Frames, in denen eine Person sichtbar war, Ergebnisse für die 33 Körperlandmarks. Die Handerkennung erwies sich zunächst als weniger zuverlässig</w:t>
      </w:r>
      <w:r w:rsidR="006D5539">
        <w:t>, als hier ebenfalls das Gesamtbild analysiert wurde</w:t>
      </w:r>
      <w:r>
        <w:t>. Durch die Verwendung eines an die geschätzte Handposition angepassten Bildausschnitts (Region of Interest, ROI) stieg der Anteil der Frames mit erkannter Hand in den untersuchten Videos von etwa 30–70 % auf rund 80–9</w:t>
      </w:r>
      <w:r w:rsidR="006D5539">
        <w:t>5</w:t>
      </w:r>
      <w:r>
        <w:t xml:space="preserve"> %</w:t>
      </w:r>
      <w:r w:rsidR="006D5539">
        <w:t>.</w:t>
      </w:r>
      <w:r>
        <w:t xml:space="preserve"> </w:t>
      </w:r>
      <w:r w:rsidR="006D5539">
        <w:t xml:space="preserve">Diese erkennungsrate ist </w:t>
      </w:r>
      <w:r w:rsidR="009722C4">
        <w:t>ausreichend, denn i</w:t>
      </w:r>
      <w:r w:rsidR="006D5539">
        <w:t xml:space="preserve">n </w:t>
      </w:r>
      <w:r w:rsidR="009722C4">
        <w:t>den</w:t>
      </w:r>
      <w:r w:rsidR="006D5539">
        <w:t xml:space="preserve"> Frames </w:t>
      </w:r>
      <w:r w:rsidR="009722C4">
        <w:t xml:space="preserve">mit schneller Armbewegung </w:t>
      </w:r>
      <w:r w:rsidR="006D5539">
        <w:t xml:space="preserve">ist </w:t>
      </w:r>
      <w:r w:rsidR="009722C4">
        <w:t xml:space="preserve">das Bild verschwommen und </w:t>
      </w:r>
      <w:r w:rsidR="006D5539">
        <w:t>eine Handskeletterkennung erwartungsgemäß</w:t>
      </w:r>
      <w:r w:rsidR="009722C4">
        <w:t xml:space="preserve"> generell</w:t>
      </w:r>
      <w:r w:rsidR="006D5539">
        <w:t xml:space="preserve"> nicht möglich</w:t>
      </w:r>
      <w:r>
        <w:t xml:space="preserve">. Die </w:t>
      </w:r>
      <w:r w:rsidR="009722C4">
        <w:t>Gestensteuerung mit einem MediaPipe</w:t>
      </w:r>
      <w:r>
        <w:t xml:space="preserve"> </w:t>
      </w:r>
      <w:r w:rsidR="009722C4">
        <w:t xml:space="preserve">Pose und einem MediaPipe Hands Objekt </w:t>
      </w:r>
      <w:r w:rsidR="00466B36">
        <w:t>(Klassenimplementierung des Erkennungsverfahrens</w:t>
      </w:r>
      <w:r w:rsidR="00860335">
        <w:t xml:space="preserve"> in Python</w:t>
      </w:r>
      <w:r w:rsidR="00466B36">
        <w:t xml:space="preserve">) </w:t>
      </w:r>
      <w:r w:rsidR="009722C4">
        <w:t xml:space="preserve">lief auf der Projekthardware mit ca. 24 FPS. Die </w:t>
      </w:r>
      <w:r w:rsidR="00860335">
        <w:t xml:space="preserve">aktuelle </w:t>
      </w:r>
      <w:r w:rsidR="009722C4">
        <w:t xml:space="preserve">Version </w:t>
      </w:r>
      <w:proofErr w:type="spellStart"/>
      <w:r w:rsidR="009722C4">
        <w:t>Stitchi</w:t>
      </w:r>
      <w:proofErr w:type="spellEnd"/>
      <w:r w:rsidR="009722C4">
        <w:t xml:space="preserve"> 1.0 hat zwei separate Objekte zur Handerkennung und läuft mit ca. </w:t>
      </w:r>
      <w:r w:rsidR="00860335">
        <w:t>19</w:t>
      </w:r>
      <w:r w:rsidR="009722C4">
        <w:t xml:space="preserve"> FPS.</w:t>
      </w:r>
      <w:r w:rsidR="00860335">
        <w:t xml:space="preserve"> Auch das ist deutlich schneller als Kennzahlen aus ähnlichen Projekten, welche hier betrachtet wurden. Die bessere Performanz ist wahrscheinlich der Projekthardware, mit DDR4 RAM und der Performanten CPU mit NPU, zu verdanken.</w:t>
      </w:r>
    </w:p>
    <w:p w14:paraId="7E9A826A" w14:textId="77777777" w:rsidR="003D39A3" w:rsidRDefault="003D39A3" w:rsidP="003D39A3"/>
    <w:p w14:paraId="03A92C13" w14:textId="77777777" w:rsidR="0010620A" w:rsidRPr="0010620A" w:rsidRDefault="0010620A" w:rsidP="0010620A">
      <w:pPr>
        <w:rPr>
          <w:rStyle w:val="IntensiveHervorhebung"/>
        </w:rPr>
      </w:pPr>
      <w:proofErr w:type="spellStart"/>
      <w:r w:rsidRPr="0010620A">
        <w:rPr>
          <w:rStyle w:val="IntensiveHervorhebung"/>
        </w:rPr>
        <w:t>Performanzgewinn</w:t>
      </w:r>
      <w:proofErr w:type="spellEnd"/>
    </w:p>
    <w:p w14:paraId="4574BC60" w14:textId="71D70BFA" w:rsidR="0036027C" w:rsidRPr="0010620A" w:rsidRDefault="0010620A" w:rsidP="0010620A">
      <w:pPr>
        <w:rPr>
          <w:rStyle w:val="IntensiveHervorhebung"/>
          <w:i w:val="0"/>
          <w:iCs w:val="0"/>
          <w:color w:val="auto"/>
        </w:rPr>
      </w:pPr>
      <w:r w:rsidRPr="0010620A">
        <w:rPr>
          <w:rStyle w:val="IntensiveHervorhebung"/>
          <w:i w:val="0"/>
          <w:iCs w:val="0"/>
          <w:color w:val="auto"/>
        </w:rPr>
        <w:t>Durch die Verwendung von zwei separaten MediaPipe-Handerkennungsobjekten wird die benötigte Rechenleistung erhöht. Theoretisch könnte stattdessen ein einzige</w:t>
      </w:r>
      <w:r>
        <w:rPr>
          <w:rStyle w:val="IntensiveHervorhebung"/>
          <w:i w:val="0"/>
          <w:iCs w:val="0"/>
          <w:color w:val="auto"/>
        </w:rPr>
        <w:t>s</w:t>
      </w:r>
      <w:r w:rsidRPr="0010620A">
        <w:rPr>
          <w:rStyle w:val="IntensiveHervorhebung"/>
          <w:i w:val="0"/>
          <w:iCs w:val="0"/>
          <w:color w:val="auto"/>
        </w:rPr>
        <w:t xml:space="preserve"> ROI um beide Hände aufgespannt werden, sodass MediaPipe Hands beide Hände innerhalb dieses gemeinsamen Bereichs erkennt. Diese Variante würde den Rechenaufwand voraussichtlich reduzieren und damit die Performanz verbessern.</w:t>
      </w:r>
    </w:p>
    <w:p w14:paraId="14595ED7" w14:textId="77777777" w:rsidR="0036027C" w:rsidRDefault="0036027C" w:rsidP="003D39A3"/>
    <w:p w14:paraId="75AF998B" w14:textId="77777777" w:rsidR="0036027C" w:rsidRDefault="0036027C" w:rsidP="003D39A3"/>
    <w:p w14:paraId="677F604F" w14:textId="75454B57" w:rsidR="00EA45C6" w:rsidRPr="00EA45C6" w:rsidRDefault="00EA45C6" w:rsidP="003D39A3">
      <w:pPr>
        <w:rPr>
          <w:rStyle w:val="IntensiveHervorhebung"/>
        </w:rPr>
      </w:pPr>
      <w:r w:rsidRPr="00EA45C6">
        <w:rPr>
          <w:rStyle w:val="IntensiveHervorhebung"/>
        </w:rPr>
        <w:t>Greifgestenerkennung</w:t>
      </w:r>
    </w:p>
    <w:p w14:paraId="088A0DBA" w14:textId="370CC5F4" w:rsidR="003D39A3" w:rsidRDefault="003D39A3" w:rsidP="003D39A3">
      <w:r>
        <w:t xml:space="preserve">Bei der untersuchten Greifgestenerkennung </w:t>
      </w:r>
      <w:r w:rsidR="00860335">
        <w:t xml:space="preserve">auf Videobasis </w:t>
      </w:r>
      <w:r>
        <w:t xml:space="preserve">lagen die True-Positive-Raten der sechs getesteten Varianten zwischen 81,7 % und 89,2 %. Diese Werte sind als orientierende Ergebnisse </w:t>
      </w:r>
      <w:r w:rsidR="00D373B1">
        <w:t xml:space="preserve">innerhalb des Entwicklungsprozesses </w:t>
      </w:r>
      <w:r>
        <w:t>zu verstehen</w:t>
      </w:r>
      <w:r w:rsidR="00D373B1">
        <w:t>. Insbesondere,</w:t>
      </w:r>
      <w:r>
        <w:t xml:space="preserve"> </w:t>
      </w:r>
      <w:r w:rsidR="00D373B1">
        <w:t>da die Greifgesten nur „trocken“, also ohne Systeminteraktion abgefilmt wurden. Sie dienten prim</w:t>
      </w:r>
      <w:r w:rsidR="003A4171">
        <w:t>ä</w:t>
      </w:r>
      <w:r w:rsidR="00D373B1">
        <w:t xml:space="preserve">r der anfänglichen Optimierung, </w:t>
      </w:r>
      <w:r w:rsidR="003A4171">
        <w:t xml:space="preserve">dem </w:t>
      </w:r>
      <w:r w:rsidR="00D373B1">
        <w:t xml:space="preserve">Vergleich und </w:t>
      </w:r>
      <w:r w:rsidR="003A4171">
        <w:t xml:space="preserve">der </w:t>
      </w:r>
      <w:r w:rsidR="00D373B1">
        <w:t xml:space="preserve">Aussortierung von Greiferkennungsmethoden. Im </w:t>
      </w:r>
      <w:proofErr w:type="spellStart"/>
      <w:r w:rsidR="00D373B1">
        <w:t>Stitchi</w:t>
      </w:r>
      <w:proofErr w:type="spellEnd"/>
      <w:r w:rsidR="00D373B1">
        <w:t xml:space="preserve"> 1.0 sind</w:t>
      </w:r>
      <w:r w:rsidR="003A4171">
        <w:t xml:space="preserve"> die</w:t>
      </w:r>
      <w:r w:rsidR="00D373B1">
        <w:t xml:space="preserve"> zwei </w:t>
      </w:r>
      <w:r w:rsidR="003A4171">
        <w:t>erfolgreichsten</w:t>
      </w:r>
      <w:r w:rsidR="00D373B1">
        <w:t xml:space="preserve"> Methoden implementiert, genannt: statische </w:t>
      </w:r>
      <w:r w:rsidR="00D373B1">
        <w:t>Methode</w:t>
      </w:r>
      <w:r w:rsidR="00D373B1">
        <w:t xml:space="preserve"> und dynamische Methode. </w:t>
      </w:r>
    </w:p>
    <w:p w14:paraId="333D5DBB" w14:textId="77777777" w:rsidR="003D39A3" w:rsidRDefault="003D39A3" w:rsidP="003D39A3"/>
    <w:p w14:paraId="24989465" w14:textId="2DC5DF65" w:rsidR="00EA45C6" w:rsidRPr="00EA45C6" w:rsidRDefault="00EA45C6" w:rsidP="003D39A3">
      <w:pPr>
        <w:rPr>
          <w:rStyle w:val="IntensiveHervorhebung"/>
        </w:rPr>
      </w:pPr>
      <w:r w:rsidRPr="00EA45C6">
        <w:rPr>
          <w:rStyle w:val="IntensiveHervorhebung"/>
        </w:rPr>
        <w:t xml:space="preserve">Winkelgenauigkeit </w:t>
      </w:r>
    </w:p>
    <w:p w14:paraId="2A67A8E8" w14:textId="6466DB6F" w:rsidR="007E56D5" w:rsidRDefault="00EA45C6" w:rsidP="007E56D5">
      <w:r>
        <w:t>Meine</w:t>
      </w:r>
      <w:r w:rsidR="008D1FD6" w:rsidRPr="008D1FD6">
        <w:t xml:space="preserve"> </w:t>
      </w:r>
      <w:r>
        <w:t>persönlichen T</w:t>
      </w:r>
      <w:r w:rsidR="008D1FD6" w:rsidRPr="008D1FD6">
        <w:t xml:space="preserve">ests zur Berechnung der Zeigerichtung bzw. der daraus resultierenden Raumrichtung ergaben einen Azimut-Winkelfehler von </w:t>
      </w:r>
      <w:r w:rsidR="008D1FD6">
        <w:t>unter</w:t>
      </w:r>
      <w:r w:rsidR="008D1FD6" w:rsidRPr="008D1FD6">
        <w:t xml:space="preserve"> ±7,</w:t>
      </w:r>
      <w:r w:rsidR="008D1FD6">
        <w:t>5</w:t>
      </w:r>
      <w:r w:rsidR="008D1FD6" w:rsidRPr="008D1FD6">
        <w:t xml:space="preserve">° mit </w:t>
      </w:r>
      <w:r w:rsidR="008D1FD6" w:rsidRPr="008D1FD6">
        <w:lastRenderedPageBreak/>
        <w:t>einer Zuverlässigkeit von etwa 75</w:t>
      </w:r>
      <w:r w:rsidR="008D1FD6">
        <w:t xml:space="preserve"> </w:t>
      </w:r>
      <w:r w:rsidR="008D1FD6" w:rsidRPr="008D1FD6">
        <w:t>%. Das bedeutet, dass in etwa 75</w:t>
      </w:r>
      <w:r w:rsidR="008D1FD6">
        <w:t xml:space="preserve"> </w:t>
      </w:r>
      <w:r w:rsidR="008D1FD6" w:rsidRPr="008D1FD6">
        <w:t>% der Fälle eine maximal</w:t>
      </w:r>
      <w:r w:rsidR="008D1FD6">
        <w:t>e</w:t>
      </w:r>
      <w:r w:rsidR="008D1FD6" w:rsidRPr="008D1FD6">
        <w:t xml:space="preserve"> Abweichung von </w:t>
      </w:r>
      <w:r w:rsidR="008D1FD6">
        <w:t xml:space="preserve">unter </w:t>
      </w:r>
      <w:r w:rsidR="008D1FD6" w:rsidRPr="008D1FD6">
        <w:t>±7,5° auftrat.</w:t>
      </w:r>
      <w:r w:rsidR="008D1FD6">
        <w:t xml:space="preserve"> </w:t>
      </w:r>
      <w:r>
        <w:t>In</w:t>
      </w:r>
      <w:r w:rsidR="008D1FD6">
        <w:t xml:space="preserve"> etwa 95-98 % Selbstversuche lag der </w:t>
      </w:r>
      <w:r w:rsidR="007E56D5" w:rsidRPr="008D1FD6">
        <w:t>Azimut-Winkelfehler</w:t>
      </w:r>
      <w:r w:rsidR="007E56D5">
        <w:t xml:space="preserve"> unter </w:t>
      </w:r>
      <w:r w:rsidR="008D1FD6">
        <w:t>22,5°</w:t>
      </w:r>
      <w:r w:rsidR="007E56D5">
        <w:t xml:space="preserve">. </w:t>
      </w:r>
      <w:r w:rsidR="007E56D5">
        <w:t>In der Elevation sind die Abweichungen etwas höher.</w:t>
      </w:r>
    </w:p>
    <w:p w14:paraId="36A5EEE5" w14:textId="1D05EF35" w:rsidR="00EA45C6" w:rsidRDefault="007E56D5" w:rsidP="00EA45C6">
      <w:r>
        <w:t>Diese eigenen Tests</w:t>
      </w:r>
      <w:r w:rsidR="00EA45C6">
        <w:t xml:space="preserve"> meiner Person,</w:t>
      </w:r>
      <w:r>
        <w:t xml:space="preserve"> wurden in Ihrer Methodik und Durchführung nicht dokumentiert und sollen hier primär der Relativierung des dokumentierten Probandentests dienen. Da </w:t>
      </w:r>
      <w:proofErr w:type="spellStart"/>
      <w:r>
        <w:t>Stitchi</w:t>
      </w:r>
      <w:proofErr w:type="spellEnd"/>
      <w:r>
        <w:t xml:space="preserve"> 1.0 die Winkel auf 15°-Schritte rundet sind die 7,5° und die 22,5° die entsprechenden Rundungsschwellen. Eine Abweichung von </w:t>
      </w:r>
      <m:oMath>
        <m:r>
          <w:rPr>
            <w:rFonts w:ascii="Cambria Math" w:hAnsi="Cambria Math"/>
          </w:rPr>
          <m:t>7,5</m:t>
        </m:r>
        <m:r>
          <w:rPr>
            <w:rFonts w:ascii="Cambria Math" w:hAnsi="Cambria Math"/>
          </w:rPr>
          <m:t>°</m:t>
        </m:r>
        <m:r>
          <w:rPr>
            <w:rFonts w:ascii="Cambria Math" w:hAnsi="Cambria Math"/>
          </w:rPr>
          <m:t xml:space="preserve"> &lt;ε&lt; 22,5°</m:t>
        </m:r>
      </m:oMath>
      <w:r w:rsidR="00AF576B">
        <w:t xml:space="preserve">, wird dadurch als Winkelwert ausgegeben, der den Erwarteten Wert um 15° verfehlt. </w:t>
      </w:r>
    </w:p>
    <w:p w14:paraId="347CA67F" w14:textId="77777777" w:rsidR="00EA45C6" w:rsidRDefault="00EA45C6" w:rsidP="00EA45C6"/>
    <w:p w14:paraId="21113E2C" w14:textId="588AE859" w:rsidR="00EA45C6" w:rsidRDefault="003D39A3" w:rsidP="00EA45C6">
      <w:r>
        <w:t xml:space="preserve">Im </w:t>
      </w:r>
      <w:r w:rsidR="00AF576B">
        <w:t xml:space="preserve">dokumentierten </w:t>
      </w:r>
      <w:r w:rsidR="00AF576B">
        <w:t>Probandent</w:t>
      </w:r>
      <w:r>
        <w:t>est traten größere Abweichungen auf</w:t>
      </w:r>
      <w:r w:rsidR="00EA45C6">
        <w:t>.</w:t>
      </w:r>
      <w:r>
        <w:t xml:space="preserve"> Personen, die sich an der Verbindungslinie zwischen Augen und Hand statt an der vorgesehenen Linie zwischen Schulter und Hand orientierten, wichen teilweise um etwa 30°</w:t>
      </w:r>
      <w:r w:rsidR="00AF576B">
        <w:t xml:space="preserve"> vom Erwartungswert</w:t>
      </w:r>
      <w:r>
        <w:t xml:space="preserve"> ab. </w:t>
      </w:r>
      <w:r w:rsidR="00AF576B">
        <w:t xml:space="preserve">Im Elevationswinkel waren es teilweise sogar 45°. </w:t>
      </w:r>
      <w:r>
        <w:t>In Einzelfällen führten fehlerhafte Tiefenzuordnungen zu Abweichungen von etwa 45° bis 90°.</w:t>
      </w:r>
      <w:r w:rsidR="00EA45C6">
        <w:t xml:space="preserve"> </w:t>
      </w:r>
      <w:r w:rsidR="00827124">
        <w:t>Zu bemerken war, dass dies eher bei kleinen Personen mit kleinen Händen das Problem war.</w:t>
      </w:r>
    </w:p>
    <w:p w14:paraId="23B71C24" w14:textId="77777777" w:rsidR="00EA45C6" w:rsidRDefault="00EA45C6" w:rsidP="00EA45C6"/>
    <w:p w14:paraId="7CE50234" w14:textId="1DFA3B06" w:rsidR="00EA45C6" w:rsidRDefault="00EA45C6" w:rsidP="00EA45C6">
      <w:r>
        <w:t>Da alle diese Werte auf Testverfahren beruhen, die sich am Augenmaß orientieren, wurde der Auswertung dieser Tests keine besonders große Bedeutung beigemessen.</w:t>
      </w:r>
      <w:r>
        <w:t xml:space="preserve"> </w:t>
      </w:r>
    </w:p>
    <w:p w14:paraId="59FFABA2" w14:textId="77777777" w:rsidR="00EA45C6" w:rsidRDefault="00EA45C6" w:rsidP="00EA45C6"/>
    <w:p w14:paraId="54419B82" w14:textId="17A74645" w:rsidR="003D39A3" w:rsidRDefault="00EA45C6" w:rsidP="00EA45C6">
      <w:r>
        <w:t xml:space="preserve">Für das Endprodukt ist zudem vor allem entscheidend, wie präzise sich die Steuerung der Soundquelle auditiv anfühlt. Dies lässt sich nur über das auditive Feedback beurteilen: Die gezeigte Richtung muss mit der wahrgenommenen Richtung der Klangquelle übereinstimmen und ein stimmiges Gefühl </w:t>
      </w:r>
      <w:r w:rsidR="00827124">
        <w:t xml:space="preserve">bei ihrer Bewegung </w:t>
      </w:r>
      <w:r>
        <w:t>erzeugen.</w:t>
      </w:r>
    </w:p>
    <w:p w14:paraId="473F22DC" w14:textId="77777777" w:rsidR="00827124" w:rsidRDefault="00827124" w:rsidP="00EA45C6"/>
    <w:p w14:paraId="4AC28926" w14:textId="28707043" w:rsidR="00AF576B" w:rsidRDefault="00827124" w:rsidP="003D39A3">
      <w:r>
        <w:t>Hier zu sein noch gesagt: u</w:t>
      </w:r>
      <w:r w:rsidRPr="0058089F">
        <w:t xml:space="preserve">nter guten Voraussetzungen kann das menschliche Gehör </w:t>
      </w:r>
      <w:r>
        <w:t xml:space="preserve">bei </w:t>
      </w:r>
      <w:r w:rsidRPr="0058089F">
        <w:t>künstlichen Klangquellen Richtungsunterschiede von etwa 5° wahrnehmen</w:t>
      </w:r>
      <w:r>
        <w:t xml:space="preserve">. </w:t>
      </w:r>
      <w:r>
        <w:t>So beschrieben im</w:t>
      </w:r>
      <w:r>
        <w:t xml:space="preserve"> </w:t>
      </w:r>
      <w:r w:rsidRPr="00435C9A">
        <w:t xml:space="preserve">Paper </w:t>
      </w:r>
      <w:r>
        <w:fldChar w:fldCharType="begin"/>
      </w:r>
      <w:r>
        <w:instrText xml:space="preserve"> ADDIN ZOTERO_ITEM CSL_CITATION {"citationID":"zWbPti3h","properties":{"unsorted":false,"formattedCitation":"[61]","plainCitation":"[61]","noteIndex":0},"citationItems":[{"id":172,"uris":["http://zotero.org/users/20567757/items/4YUSCIER"],"itemData":{"id":172,"type":"article-journal","abstract":"Minimum audible angle (MAA) thresholds were obtained for four subjects in a two-alternative, forced-choice, three up/one down, adaptive paradigm as a function of the orientation of the array of sources. With sources distributed on the horizontal plane, the mean MAA threshold was 0.97 degrees. With the sources distributed on the vertical plane (array rotated 90 degrees), the mean MAA threshold was 3.65 degrees. Performance in both conditions was well in line with previous experiments of this type. Tests were also conducted with sources distributed on oblique planes. As the array was rotated from 10 degrees-60 degrees from the horizontal plane, relatively little change in the MAA threshold was observed; the mean MAA thresholds ranged from 0.78 degrees to 1.06 degrees. Only when the array was nearly vertical (80 degrees) was there any appreciable loss in spatial resolution; the MAA threshold had increased to 1.8 degrees. The relevance of these results to research on auditory localization under natural listening conditions, especially in the presence of head movements, is also discussed.","container-title":"The Journal of the Acoustical Society of America","DOI":"10.1121/1.399421","ISSN":"0001-4966","issue":"4","journalAbbreviation":"J Acoust Soc Am","language":"eng","page":"1728-1731","PMID":"2341677","source":"PubMed","title":"Minimum audible angle thresholds for sources varying in both elevation and azimuth","volume":"87","author":[{"family":"Perrott","given":"D. R."},{"family":"Saberi","given":"K."}],"issued":{"date-parts":[["1990",4]]}}}],"schema":"https://github.com/citation-style-language/schema/raw/master/csl-citation.json"} </w:instrText>
      </w:r>
      <w:r>
        <w:fldChar w:fldCharType="separate"/>
      </w:r>
      <w:r w:rsidRPr="00A60310">
        <w:t>[61]</w:t>
      </w:r>
      <w:r>
        <w:fldChar w:fldCharType="end"/>
      </w:r>
      <w:r>
        <w:t>.</w:t>
      </w:r>
    </w:p>
    <w:p w14:paraId="639EE591" w14:textId="77777777" w:rsidR="00827124" w:rsidRDefault="00827124" w:rsidP="003D39A3"/>
    <w:p w14:paraId="73F7BC7D" w14:textId="558FE23C" w:rsidR="003D39A3" w:rsidRPr="00827124" w:rsidRDefault="00827124" w:rsidP="003D39A3">
      <w:pPr>
        <w:rPr>
          <w:rStyle w:val="IntensiveHervorhebung"/>
        </w:rPr>
      </w:pPr>
      <w:r>
        <w:rPr>
          <w:rStyle w:val="IntensiveHervorhebung"/>
        </w:rPr>
        <w:t>D</w:t>
      </w:r>
      <w:r w:rsidRPr="00827124">
        <w:rPr>
          <w:rStyle w:val="IntensiveHervorhebung"/>
        </w:rPr>
        <w:t>ynamische Gesten</w:t>
      </w:r>
      <w:r w:rsidRPr="00827124">
        <w:rPr>
          <w:rStyle w:val="IntensiveHervorhebung"/>
        </w:rPr>
        <w:t xml:space="preserve"> </w:t>
      </w:r>
    </w:p>
    <w:p w14:paraId="383C14C1" w14:textId="77777777" w:rsidR="00827124" w:rsidRDefault="003D39A3" w:rsidP="003D39A3">
      <w:r>
        <w:t xml:space="preserve">Die Nutzertests zeigten außerdem, dass dynamische Gesten häufiger unbeabsichtigt ausgelöst wurden als </w:t>
      </w:r>
      <w:r w:rsidR="00827124">
        <w:t xml:space="preserve">statisch </w:t>
      </w:r>
      <w:r>
        <w:t xml:space="preserve">definierte Gesten. </w:t>
      </w:r>
    </w:p>
    <w:p w14:paraId="28C73DCC" w14:textId="77777777" w:rsidR="00827124" w:rsidRDefault="00827124" w:rsidP="003D39A3"/>
    <w:p w14:paraId="25CC0630" w14:textId="59BEB43C" w:rsidR="00827124" w:rsidRPr="00827124" w:rsidRDefault="00827124" w:rsidP="003D39A3">
      <w:pPr>
        <w:rPr>
          <w:rStyle w:val="IntensiveHervorhebung"/>
        </w:rPr>
      </w:pPr>
      <w:r w:rsidRPr="00827124">
        <w:rPr>
          <w:rStyle w:val="IntensiveHervorhebung"/>
        </w:rPr>
        <w:t xml:space="preserve">Lange </w:t>
      </w:r>
      <w:r>
        <w:rPr>
          <w:rStyle w:val="IntensiveHervorhebung"/>
        </w:rPr>
        <w:t>Ä</w:t>
      </w:r>
      <w:r w:rsidRPr="00827124">
        <w:rPr>
          <w:rStyle w:val="IntensiveHervorhebung"/>
        </w:rPr>
        <w:t>rmel</w:t>
      </w:r>
    </w:p>
    <w:p w14:paraId="085FA54F" w14:textId="640EEC3E" w:rsidR="00827124" w:rsidRDefault="00827124" w:rsidP="003D39A3">
      <w:r w:rsidRPr="00827124">
        <w:t xml:space="preserve">Lange Ärmel begünstigten die Handerkennung, </w:t>
      </w:r>
      <w:r>
        <w:t xml:space="preserve">vermutlich </w:t>
      </w:r>
      <w:r w:rsidRPr="00827124">
        <w:t xml:space="preserve">da sie den Arm farblich von der Hand abgrenzten und dadurch die Segmentierung der Hand </w:t>
      </w:r>
      <w:r>
        <w:t xml:space="preserve">in MediaPipe </w:t>
      </w:r>
      <w:r w:rsidRPr="00827124">
        <w:t xml:space="preserve">erleichterten. Zu lange Ärmel </w:t>
      </w:r>
      <w:r>
        <w:t xml:space="preserve">wiederum </w:t>
      </w:r>
      <w:r w:rsidRPr="00827124">
        <w:t>erschwerten die Erkennung der Hand hingegen teilweise</w:t>
      </w:r>
      <w:r>
        <w:t>, wenn diese Teile der Hand verdeckten.</w:t>
      </w:r>
    </w:p>
    <w:p w14:paraId="55F74947" w14:textId="77777777" w:rsidR="00827124" w:rsidRDefault="00827124" w:rsidP="003D39A3"/>
    <w:p w14:paraId="41236206" w14:textId="3E73F341" w:rsidR="00827124" w:rsidRPr="0036027C" w:rsidRDefault="0036027C" w:rsidP="003D39A3">
      <w:pPr>
        <w:rPr>
          <w:rStyle w:val="IntensiveHervorhebung"/>
        </w:rPr>
      </w:pPr>
      <w:r w:rsidRPr="0036027C">
        <w:rPr>
          <w:rStyle w:val="IntensiveHervorhebung"/>
        </w:rPr>
        <w:t>Programm</w:t>
      </w:r>
      <w:r>
        <w:rPr>
          <w:rStyle w:val="IntensiveHervorhebung"/>
        </w:rPr>
        <w:t>e</w:t>
      </w:r>
      <w:r w:rsidRPr="0036027C">
        <w:rPr>
          <w:rStyle w:val="IntensiveHervorhebung"/>
        </w:rPr>
        <w:t>ntwicklung</w:t>
      </w:r>
    </w:p>
    <w:p w14:paraId="7EC48871" w14:textId="36BF3213" w:rsidR="0036027C" w:rsidRDefault="003D39A3" w:rsidP="003D39A3">
      <w:r>
        <w:t>Die automatische Auswahl einer einzelnen aktiven Hand führte ebenfalls zu Bedienproblemen. In der überarbeiteten Version können beide Hände unabhängig voneinander verwendet werden</w:t>
      </w:r>
      <w:r w:rsidR="0036027C">
        <w:t>.</w:t>
      </w:r>
      <w:r>
        <w:t xml:space="preserve"> </w:t>
      </w:r>
      <w:r w:rsidR="0036027C">
        <w:t>Z</w:t>
      </w:r>
      <w:r>
        <w:t>usätzlich wurden das Instrumentenmenü verschiebbar gestaltet, das visuelle Gestenfeedback ergänzt und weitere Bedienabläufe vereinfacht.</w:t>
      </w:r>
    </w:p>
    <w:p w14:paraId="11FC402A" w14:textId="77777777" w:rsidR="0036027C" w:rsidRDefault="0036027C" w:rsidP="003D39A3"/>
    <w:p w14:paraId="1C6F40AE" w14:textId="77777777" w:rsidR="0036027C" w:rsidRDefault="0036027C" w:rsidP="003D39A3"/>
    <w:p w14:paraId="64873D32" w14:textId="68BC19A6" w:rsidR="0036027C" w:rsidRPr="0036027C" w:rsidRDefault="0036027C" w:rsidP="003D39A3">
      <w:pPr>
        <w:rPr>
          <w:rStyle w:val="IntensiveHervorhebung"/>
        </w:rPr>
      </w:pPr>
      <w:r w:rsidRPr="0036027C">
        <w:rPr>
          <w:rStyle w:val="IntensiveHervorhebung"/>
        </w:rPr>
        <w:t>Eine funktionierende Steuerung</w:t>
      </w:r>
    </w:p>
    <w:p w14:paraId="16A7C550" w14:textId="4E511E3C" w:rsidR="003D39A3" w:rsidRDefault="003D39A3" w:rsidP="003D39A3">
      <w:r>
        <w:t>Insgesamt beleg</w:t>
      </w:r>
      <w:r w:rsidR="0036027C">
        <w:t xml:space="preserve">en die Arbeit und ihre </w:t>
      </w:r>
      <w:r>
        <w:t>Tests die grundsätzliche Umsetzbarkeit</w:t>
      </w:r>
      <w:r w:rsidR="0036027C">
        <w:t xml:space="preserve"> und es entstand ein funktionierendes System zur Steuerung von virtuellen Klangquellen </w:t>
      </w:r>
      <w:r w:rsidR="0036027C">
        <w:t xml:space="preserve">mittels </w:t>
      </w:r>
      <w:r w:rsidR="0036027C">
        <w:lastRenderedPageBreak/>
        <w:t xml:space="preserve">menschlicher </w:t>
      </w:r>
      <w:r w:rsidR="0036027C">
        <w:t>Gesten</w:t>
      </w:r>
      <w:r w:rsidR="0036027C">
        <w:t>. Weitere Ansätze zur Optimierung und Verbesserung sollten erst nach der Anbindung an das Audiosystem diskutiert werden.</w:t>
      </w:r>
    </w:p>
    <w:p w14:paraId="4C92C25E" w14:textId="77777777" w:rsidR="003D39A3" w:rsidRDefault="003D39A3" w:rsidP="0058089F"/>
    <w:p w14:paraId="476F7373" w14:textId="77777777" w:rsidR="003D39A3" w:rsidRDefault="003D39A3" w:rsidP="0058089F"/>
    <w:p w14:paraId="0D0091FD" w14:textId="77777777" w:rsidR="003D39A3" w:rsidRDefault="003D39A3" w:rsidP="0058089F"/>
    <w:p w14:paraId="224E5324" w14:textId="77777777" w:rsidR="003D39A3" w:rsidRDefault="003D39A3" w:rsidP="0058089F"/>
    <w:p w14:paraId="45EC3512" w14:textId="77777777" w:rsidR="0058089F" w:rsidRPr="0058089F" w:rsidRDefault="0058089F" w:rsidP="0058089F">
      <w:pPr>
        <w:pStyle w:val="Grundtext"/>
      </w:pPr>
    </w:p>
    <w:p w14:paraId="33D74975" w14:textId="19253A98" w:rsidR="002A00DA" w:rsidRDefault="002A00DA" w:rsidP="001E5430">
      <w:pPr>
        <w:pStyle w:val="berschrift1"/>
      </w:pPr>
      <w:bookmarkStart w:id="230" w:name="_Toc242780637"/>
      <w:bookmarkStart w:id="231" w:name="wiki_SL"/>
      <w:bookmarkStart w:id="232" w:name="Nickel_2007"/>
      <w:bookmarkEnd w:id="15"/>
      <w:r w:rsidRPr="001E5430">
        <w:lastRenderedPageBreak/>
        <w:t>Resümee</w:t>
      </w:r>
      <w:bookmarkEnd w:id="230"/>
      <w:r w:rsidR="0010620A">
        <w:t xml:space="preserve"> </w:t>
      </w:r>
    </w:p>
    <w:p w14:paraId="7DE8218B" w14:textId="77777777" w:rsidR="00DD47CD" w:rsidRDefault="00DD47CD" w:rsidP="00DD47CD">
      <w:r>
        <w:t>Ziel dieser Arbeit war die Konzeption und Umsetzung einer kamerabasierten Gestensteuerung, mit der ein Dirigent virtuelle Instrumente im dreidimensionalen Raum positionieren kann. Dazu wurden zunächst die räumlichen Anforderungen im 3D-Audioraum untersucht, Anforderungen an die Hardware und Software formuliert und Konzepte mit sowie ohne KI-Anwendungen entworfen. Aus Gründen von Zeit und Aufwand wurde ausschließlich das KI-basierte Konzept mit MediaPipe implementiert.</w:t>
      </w:r>
    </w:p>
    <w:p w14:paraId="4D5BD824" w14:textId="77777777" w:rsidR="00DD47CD" w:rsidRDefault="00DD47CD" w:rsidP="00DD47CD"/>
    <w:p w14:paraId="577FC6A7" w14:textId="7A663387" w:rsidR="00DD47CD" w:rsidRDefault="00DD47CD" w:rsidP="00DD47CD"/>
    <w:p w14:paraId="5BF4CBE2" w14:textId="13C7ECF4" w:rsidR="00DD47CD" w:rsidRDefault="00DD47CD" w:rsidP="00DD47CD">
      <w:r w:rsidRPr="00912588">
        <w:t>Die Umsetzung zeigt, dass eine kamerabasierte Gestensteuerung für virtuelle Klangquellen grundsätzlich realisierbar ist. Für eine präzise räumliche Erkennung war dabei eine Kamera mit Tiefensensor erforderlich. Es entstand ein funktionierendes System, das Körper- und Handlandmarks erfasst, daraus Zeigerichtung und Handzustand ableitet und virtuelle Klangquellen über eine grafische Benutzeroberfläche steuert. Die beschriebenen Tests deuten zudem darauf hin, dass die verwendeten Erkennungs- und Berechnungsverfahren unter geeigneten Bedingungen ausreichend zuverlässig arbeiten.</w:t>
      </w:r>
      <w:r>
        <w:t xml:space="preserve"> Trotz Funktionalität</w:t>
      </w:r>
      <w:r w:rsidRPr="00912588">
        <w:t xml:space="preserve"> ist bei der Winkelbestimmung und der Greifgestenerkennung noch methodisches Verbesserungspotenzial vorhanden</w:t>
      </w:r>
      <w:r>
        <w:t>.</w:t>
      </w:r>
      <w:r w:rsidRPr="00912588">
        <w:t xml:space="preserve"> </w:t>
      </w:r>
      <w:r>
        <w:t xml:space="preserve">Denkbar wäre hier </w:t>
      </w:r>
      <w:r w:rsidRPr="00912588">
        <w:t>etwa</w:t>
      </w:r>
      <w:r>
        <w:t xml:space="preserve"> </w:t>
      </w:r>
      <w:r>
        <w:t>der</w:t>
      </w:r>
      <w:r w:rsidRPr="00912588">
        <w:t xml:space="preserve"> Einsatz von KI-Klassifikation</w:t>
      </w:r>
      <w:r>
        <w:t>,</w:t>
      </w:r>
      <w:r w:rsidRPr="00912588">
        <w:t xml:space="preserve"> statt einer rein geometrischen Auswertung </w:t>
      </w:r>
      <w:proofErr w:type="gramStart"/>
      <w:r w:rsidRPr="00912588">
        <w:t>der Landmarks</w:t>
      </w:r>
      <w:proofErr w:type="gramEnd"/>
      <w:r>
        <w:t>, zur Erkennung einer Greifgeste</w:t>
      </w:r>
      <w:r w:rsidRPr="00912588">
        <w:t>.</w:t>
      </w:r>
    </w:p>
    <w:p w14:paraId="187E693D" w14:textId="77777777" w:rsidR="00DD47CD" w:rsidRDefault="00DD47CD" w:rsidP="00DD47CD"/>
    <w:p w14:paraId="722334EE" w14:textId="77777777" w:rsidR="00DD47CD" w:rsidRPr="009C1229" w:rsidRDefault="00DD47CD" w:rsidP="00DD47CD">
      <w:pPr>
        <w:rPr>
          <w:rStyle w:val="IntensiveHervorhebung"/>
        </w:rPr>
      </w:pPr>
      <w:r w:rsidRPr="009C1229">
        <w:rPr>
          <w:rStyle w:val="IntensiveHervorhebung"/>
        </w:rPr>
        <w:t>Auditives Feedback ist wichtig</w:t>
      </w:r>
    </w:p>
    <w:p w14:paraId="4BB284B3" w14:textId="7A2CD91D" w:rsidR="00DD47CD" w:rsidRDefault="00DD47CD" w:rsidP="00DD47CD">
      <w:r>
        <w:t>Da das Audiosystem zum Zeitpunkt der Abgabe noch nicht angebunden war, konnte die Qualität der Steuerung bislang nur visuell und ohne akustisches Feedback bewertet werden. Aussagen über die tatsächliche Nutzererfahrung und die wahrgenommene Genauigkeit der Klangpositionierung sind daher noch nicht möglich. Für das Endprodukt wird das auditive Feedback jedoch als zentral angesehen: Erst durch die unmittelbare Wahrnehmung der Klangquelle können Nutzende ihre Zielbewegung</w:t>
      </w:r>
      <w:r>
        <w:t xml:space="preserve"> richtig</w:t>
      </w:r>
      <w:r>
        <w:t xml:space="preserve"> einschätzen und </w:t>
      </w:r>
      <w:r>
        <w:t>ein Gefühl für die räumlich-auditive Bewegungsverbindung bewerten</w:t>
      </w:r>
      <w:r>
        <w:t>.</w:t>
      </w:r>
    </w:p>
    <w:p w14:paraId="1B6D7C99" w14:textId="77777777" w:rsidR="0010620A" w:rsidRDefault="0010620A" w:rsidP="0010620A"/>
    <w:p w14:paraId="57614AC0" w14:textId="6A152AA1" w:rsidR="004C0817" w:rsidRPr="004C0817" w:rsidRDefault="004C0817" w:rsidP="0010620A">
      <w:pPr>
        <w:rPr>
          <w:rStyle w:val="IntensiveHervorhebung"/>
        </w:rPr>
      </w:pPr>
      <w:r w:rsidRPr="004C0817">
        <w:rPr>
          <w:rStyle w:val="IntensiveHervorhebung"/>
        </w:rPr>
        <w:t>Ausblick</w:t>
      </w:r>
    </w:p>
    <w:p w14:paraId="528B5BE4" w14:textId="4CC1278C" w:rsidR="0010620A" w:rsidRDefault="0010620A" w:rsidP="0010620A">
      <w:r>
        <w:t>Allgemein entwickelt sich Gestensteuerung von der Erkennung einzelner vordefinierter Haltungen hin zu Systemen, die Körperpose, Handbewegung, zeitliche Abläufe und räumliche Kontextinformationen gemeinsam auswerten. Fortschritte bei effizienteren KI-Modellen, Tiefensensoren und der Verarbeitung direkt auf Endgeräten können solche Anwendungen reaktionsschneller und unabhängiger von externer Recheninfrastruktur machen. Zugleich bleiben Robustheit, Barrierefreiheit</w:t>
      </w:r>
      <w:r w:rsidR="00DD47CD">
        <w:t xml:space="preserve">, eine intuitive Bedienung </w:t>
      </w:r>
      <w:r>
        <w:t xml:space="preserve">und eine verständliche Rückmeldung zentrale Gestaltungsaufgaben. Für das vorliegende Projekt liegt das Potenzial insbesondere in der Kombination aus natürlicher Armbewegung, räumlicher Klangwahrnehmung und direktem Audiofeedback. Damit könnte </w:t>
      </w:r>
      <w:r w:rsidR="00DD47CD">
        <w:t>eine solche</w:t>
      </w:r>
      <w:r>
        <w:t xml:space="preserve"> Gestensteuerung über das virtuelle Orchester hinaus auch für immersive Medien, interaktive Installationen und berührungslose Bedienoberflächen relevant werden.</w:t>
      </w:r>
    </w:p>
    <w:p w14:paraId="4EC52623" w14:textId="77777777" w:rsidR="00A837C9" w:rsidRDefault="00A837C9" w:rsidP="0010620A"/>
    <w:p w14:paraId="5B62B78C" w14:textId="77777777" w:rsidR="00A837C9" w:rsidRDefault="00A837C9" w:rsidP="0010620A"/>
    <w:p w14:paraId="09E8E21D" w14:textId="7A7E98D0" w:rsidR="00A837C9" w:rsidRDefault="00A837C9">
      <w:pPr>
        <w:jc w:val="left"/>
      </w:pPr>
      <w:r>
        <w:br w:type="page"/>
      </w:r>
    </w:p>
    <w:p w14:paraId="6ABE770C" w14:textId="1A0796AC" w:rsidR="00736FB3" w:rsidRPr="0010781F" w:rsidRDefault="00736FB3" w:rsidP="00AF0735">
      <w:pPr>
        <w:pStyle w:val="berschrift1"/>
        <w:numPr>
          <w:ilvl w:val="0"/>
          <w:numId w:val="0"/>
        </w:numPr>
        <w:rPr>
          <w:noProof/>
          <w:lang w:val="en-US"/>
        </w:rPr>
      </w:pPr>
      <w:bookmarkStart w:id="233" w:name="_Toc242780638"/>
      <w:r w:rsidRPr="0010781F">
        <w:rPr>
          <w:noProof/>
          <w:lang w:val="en-US"/>
        </w:rPr>
        <w:lastRenderedPageBreak/>
        <w:t>Literatur und Quellen</w:t>
      </w:r>
      <w:bookmarkEnd w:id="233"/>
    </w:p>
    <w:p w14:paraId="757B7F1A" w14:textId="77777777" w:rsidR="0005314D" w:rsidRDefault="00736FB3" w:rsidP="0005314D">
      <w:pPr>
        <w:pStyle w:val="Literaturverzeichnis"/>
      </w:pPr>
      <w:r w:rsidRPr="00585C97">
        <w:fldChar w:fldCharType="begin"/>
      </w:r>
      <w:r w:rsidR="00F77B26" w:rsidRPr="00956037">
        <w:instrText xml:space="preserve"> ADDIN ZOTERO_BIBL {"uncited":[],"omitted":[],"custom":[]} CSL_BIBLIOGRAPHY </w:instrText>
      </w:r>
      <w:r w:rsidRPr="00585C97">
        <w:fldChar w:fldCharType="separate"/>
      </w:r>
      <w:r w:rsidR="0005314D">
        <w:t>[1]</w:t>
      </w:r>
      <w:r w:rsidR="0005314D">
        <w:tab/>
        <w:t>„ROS“. Zugegriffen: 9. Oktober 2026. [Online]. Verfügbar unter: https://docs.ros.org/</w:t>
      </w:r>
    </w:p>
    <w:p w14:paraId="1DC7F2D9" w14:textId="77777777" w:rsidR="0005314D" w:rsidRPr="0005314D" w:rsidRDefault="0005314D" w:rsidP="0005314D">
      <w:pPr>
        <w:pStyle w:val="Literaturverzeichnis"/>
        <w:rPr>
          <w:lang w:val="en-US"/>
        </w:rPr>
      </w:pPr>
      <w:r w:rsidRPr="0005314D">
        <w:rPr>
          <w:lang w:val="en-US"/>
        </w:rPr>
        <w:t>[2]</w:t>
      </w:r>
      <w:r w:rsidRPr="0005314D">
        <w:rPr>
          <w:lang w:val="en-US"/>
        </w:rPr>
        <w:tab/>
        <w:t xml:space="preserve">M. Quigley </w:t>
      </w:r>
      <w:r w:rsidRPr="0005314D">
        <w:rPr>
          <w:i/>
          <w:iCs/>
          <w:lang w:val="en-US"/>
        </w:rPr>
        <w:t>u. a.</w:t>
      </w:r>
      <w:r w:rsidRPr="0005314D">
        <w:rPr>
          <w:lang w:val="en-US"/>
        </w:rPr>
        <w:t>, „ROS: an open-source Robot Operating System“.</w:t>
      </w:r>
    </w:p>
    <w:p w14:paraId="1ABC1F9D" w14:textId="77777777" w:rsidR="0005314D" w:rsidRDefault="0005314D" w:rsidP="0005314D">
      <w:pPr>
        <w:pStyle w:val="Literaturverzeichnis"/>
      </w:pPr>
      <w:r w:rsidRPr="0005314D">
        <w:rPr>
          <w:lang w:val="en-US"/>
        </w:rPr>
        <w:t>[3]</w:t>
      </w:r>
      <w:r w:rsidRPr="0005314D">
        <w:rPr>
          <w:lang w:val="en-US"/>
        </w:rPr>
        <w:tab/>
        <w:t xml:space="preserve">„Interfaces (topics, services, actions)“, ROS 2 Documentation. </w:t>
      </w:r>
      <w:r>
        <w:t>Zugegriffen: 5. Oktober 2026. [Online]. Verfügbar unter: https://docs.ros.org/en/humble/Concepts/Basic/Interfaces-Topics-Services-Actions.html</w:t>
      </w:r>
    </w:p>
    <w:p w14:paraId="3E158707" w14:textId="77777777" w:rsidR="0005314D" w:rsidRDefault="0005314D" w:rsidP="0005314D">
      <w:pPr>
        <w:pStyle w:val="Literaturverzeichnis"/>
      </w:pPr>
      <w:r>
        <w:t>[4]</w:t>
      </w:r>
      <w:r>
        <w:tab/>
        <w:t>„ROS on DDS“. Zugegriffen: 5. Oktober 2026. [Online]. Verfügbar unter: https://design.ros2.org/articles/ros_on_dds.html</w:t>
      </w:r>
    </w:p>
    <w:p w14:paraId="5AE9EBD6" w14:textId="77777777" w:rsidR="0005314D" w:rsidRPr="0005314D" w:rsidRDefault="0005314D" w:rsidP="0005314D">
      <w:pPr>
        <w:pStyle w:val="Literaturverzeichnis"/>
        <w:rPr>
          <w:lang w:val="en-US"/>
        </w:rPr>
      </w:pPr>
      <w:r w:rsidRPr="0005314D">
        <w:rPr>
          <w:lang w:val="en-US"/>
        </w:rPr>
        <w:t>[5]</w:t>
      </w:r>
      <w:r w:rsidRPr="0005314D">
        <w:rPr>
          <w:lang w:val="en-US"/>
        </w:rPr>
        <w:tab/>
        <w:t>J. Postel, „User Datagram Protocol“, Internet Engineering Task Force, Request for Comments RFC 768, Aug. 1980. doi: 10.17487/RFC768.</w:t>
      </w:r>
    </w:p>
    <w:p w14:paraId="5B0957D8" w14:textId="77777777" w:rsidR="0005314D" w:rsidRPr="0005314D" w:rsidRDefault="0005314D" w:rsidP="0005314D">
      <w:pPr>
        <w:pStyle w:val="Literaturverzeichnis"/>
        <w:rPr>
          <w:lang w:val="en-US"/>
        </w:rPr>
      </w:pPr>
      <w:r w:rsidRPr="0005314D">
        <w:rPr>
          <w:lang w:val="en-US"/>
        </w:rPr>
        <w:t>[6]</w:t>
      </w:r>
      <w:r w:rsidRPr="0005314D">
        <w:rPr>
          <w:lang w:val="en-US"/>
        </w:rPr>
        <w:tab/>
        <w:t>L. Eggert, G. Fairhurst, und G. Shepherd, „UDP Usage Guidelines“, Internet Engineering Task Force, Request for Comments RFC 8085, März 2017. doi: 10.17487/RFC8085.</w:t>
      </w:r>
    </w:p>
    <w:p w14:paraId="107BD0EA" w14:textId="77777777" w:rsidR="0005314D" w:rsidRPr="0005314D" w:rsidRDefault="0005314D" w:rsidP="0005314D">
      <w:pPr>
        <w:pStyle w:val="Literaturverzeichnis"/>
        <w:rPr>
          <w:lang w:val="en-US"/>
        </w:rPr>
      </w:pPr>
      <w:r w:rsidRPr="0005314D">
        <w:rPr>
          <w:lang w:val="en-US"/>
        </w:rPr>
        <w:t>[7]</w:t>
      </w:r>
      <w:r w:rsidRPr="0005314D">
        <w:rPr>
          <w:lang w:val="en-US"/>
        </w:rPr>
        <w:tab/>
        <w:t>T. Bray, „The JavaScript Object Notation (JSON) Data Interchange Format“, Internet Engineering Task Force, Request for Comments RFC 8259, Dez. 2017. doi: 10.17487/RFC8259.</w:t>
      </w:r>
    </w:p>
    <w:p w14:paraId="790A5382" w14:textId="77777777" w:rsidR="0005314D" w:rsidRPr="0005314D" w:rsidRDefault="0005314D" w:rsidP="0005314D">
      <w:pPr>
        <w:pStyle w:val="Literaturverzeichnis"/>
        <w:rPr>
          <w:lang w:val="en-US"/>
        </w:rPr>
      </w:pPr>
      <w:r w:rsidRPr="0005314D">
        <w:rPr>
          <w:lang w:val="en-US"/>
        </w:rPr>
        <w:t>[8]</w:t>
      </w:r>
      <w:r w:rsidRPr="0005314D">
        <w:rPr>
          <w:lang w:val="en-US"/>
        </w:rPr>
        <w:tab/>
        <w:t xml:space="preserve">C. Lugaresi </w:t>
      </w:r>
      <w:r w:rsidRPr="0005314D">
        <w:rPr>
          <w:i/>
          <w:iCs/>
          <w:lang w:val="en-US"/>
        </w:rPr>
        <w:t>u. a.</w:t>
      </w:r>
      <w:r w:rsidRPr="0005314D">
        <w:rPr>
          <w:lang w:val="en-US"/>
        </w:rPr>
        <w:t xml:space="preserve">, „MediaPipe: A Framework for Building Perception Pipelines“, 14. Juni 2019, </w:t>
      </w:r>
      <w:r w:rsidRPr="0005314D">
        <w:rPr>
          <w:i/>
          <w:iCs/>
          <w:lang w:val="en-US"/>
        </w:rPr>
        <w:t>arXiv</w:t>
      </w:r>
      <w:r w:rsidRPr="0005314D">
        <w:rPr>
          <w:lang w:val="en-US"/>
        </w:rPr>
        <w:t>: arXiv:1906.08172. doi: 10.48550/arXiv.1906.08172.</w:t>
      </w:r>
    </w:p>
    <w:p w14:paraId="1C328C67" w14:textId="77777777" w:rsidR="0005314D" w:rsidRDefault="0005314D" w:rsidP="0005314D">
      <w:pPr>
        <w:pStyle w:val="Literaturverzeichnis"/>
      </w:pPr>
      <w:r w:rsidRPr="0005314D">
        <w:rPr>
          <w:lang w:val="en-US"/>
        </w:rPr>
        <w:t>[9]</w:t>
      </w:r>
      <w:r w:rsidRPr="0005314D">
        <w:rPr>
          <w:lang w:val="en-US"/>
        </w:rPr>
        <w:tab/>
        <w:t xml:space="preserve">„layout: forward target: https://developers.google.com/mediapipe/framework/framework_concepts/calculators title: Calculators parent: Framework Concepts nav_order: 1 — MediaPipe v0.7.5 documentation“. </w:t>
      </w:r>
      <w:r>
        <w:t>Zugegriffen: 21. September 2026. [Online]. Verfügbar unter: https://mediapipe.readthedocs.io/en/latest/framework_concepts/calculators.html</w:t>
      </w:r>
    </w:p>
    <w:p w14:paraId="5A410DBA" w14:textId="77777777" w:rsidR="0005314D" w:rsidRDefault="0005314D" w:rsidP="0005314D">
      <w:pPr>
        <w:pStyle w:val="Literaturverzeichnis"/>
      </w:pPr>
      <w:r w:rsidRPr="0005314D">
        <w:rPr>
          <w:lang w:val="en-US"/>
        </w:rPr>
        <w:t>[10]</w:t>
      </w:r>
      <w:r w:rsidRPr="0005314D">
        <w:rPr>
          <w:lang w:val="en-US"/>
        </w:rPr>
        <w:tab/>
        <w:t xml:space="preserve">google-ai-edge, „mediapipe/docs/index.md at master · google-ai-edge/mediapipe“, GitHub. </w:t>
      </w:r>
      <w:r>
        <w:t>Zugegriffen: 21. September 2026. [Online]. Verfügbar unter: https://github.com/google-ai-edge/mediapipe/blob/master/docs/index.md</w:t>
      </w:r>
    </w:p>
    <w:p w14:paraId="0CB88F43" w14:textId="77777777" w:rsidR="0005314D" w:rsidRDefault="0005314D" w:rsidP="0005314D">
      <w:pPr>
        <w:pStyle w:val="Literaturverzeichnis"/>
      </w:pPr>
      <w:r w:rsidRPr="0005314D">
        <w:rPr>
          <w:lang w:val="en-US"/>
        </w:rPr>
        <w:t>[11]</w:t>
      </w:r>
      <w:r w:rsidRPr="0005314D">
        <w:rPr>
          <w:lang w:val="en-US"/>
        </w:rPr>
        <w:tab/>
        <w:t xml:space="preserve">„mp.tasks.components.containers.NormalizedLandmark“, Google AI for Developers. </w:t>
      </w:r>
      <w:r>
        <w:t>Zugegriffen: 22. September 2026. [Online]. Verfügbar unter: https://ai.google.dev/edge/api/mediapipe/python/mp/tasks/components/containers/NormalizedLandmark</w:t>
      </w:r>
    </w:p>
    <w:p w14:paraId="1F5CA607" w14:textId="77777777" w:rsidR="0005314D" w:rsidRDefault="0005314D" w:rsidP="0005314D">
      <w:pPr>
        <w:pStyle w:val="Literaturverzeichnis"/>
      </w:pPr>
      <w:r w:rsidRPr="0005314D">
        <w:rPr>
          <w:lang w:val="en-US"/>
        </w:rPr>
        <w:t>[12]</w:t>
      </w:r>
      <w:r w:rsidRPr="0005314D">
        <w:rPr>
          <w:lang w:val="en-US"/>
        </w:rPr>
        <w:tab/>
        <w:t xml:space="preserve">„mediapipe/docs/solutions/pose.md at master · google-ai-edge/mediapipe“, GitHub. </w:t>
      </w:r>
      <w:r>
        <w:t>Zugegriffen: 10. Juli 2026. [Online]. Verfügbar unter: https://github.com/google-ai-edge/mediapipe/blob/master/docs/solutions/pose.md</w:t>
      </w:r>
    </w:p>
    <w:p w14:paraId="405A2639" w14:textId="77777777" w:rsidR="0005314D" w:rsidRDefault="0005314D" w:rsidP="0005314D">
      <w:pPr>
        <w:pStyle w:val="Literaturverzeichnis"/>
      </w:pPr>
      <w:r w:rsidRPr="0005314D">
        <w:rPr>
          <w:lang w:val="en-US"/>
        </w:rPr>
        <w:t>[13]</w:t>
      </w:r>
      <w:r w:rsidRPr="0005314D">
        <w:rPr>
          <w:lang w:val="en-US"/>
        </w:rPr>
        <w:tab/>
        <w:t xml:space="preserve">„Landmark | Google AI Edge“, Google for Developers. </w:t>
      </w:r>
      <w:r>
        <w:t>Zugegriffen: 10. Juli 2026. [Online]. Verfügbar unter: https://developers.google.com/edge/api/mediapipe/java/com/google/mediapipe/tasks/components/containers/Landmark</w:t>
      </w:r>
    </w:p>
    <w:p w14:paraId="5D791DB7" w14:textId="77777777" w:rsidR="0005314D" w:rsidRPr="0005314D" w:rsidRDefault="0005314D" w:rsidP="0005314D">
      <w:pPr>
        <w:pStyle w:val="Literaturverzeichnis"/>
        <w:rPr>
          <w:lang w:val="en-US"/>
        </w:rPr>
      </w:pPr>
      <w:r w:rsidRPr="0005314D">
        <w:rPr>
          <w:lang w:val="en-US"/>
        </w:rPr>
        <w:t>[14]</w:t>
      </w:r>
      <w:r w:rsidRPr="0005314D">
        <w:rPr>
          <w:lang w:val="en-US"/>
        </w:rPr>
        <w:tab/>
        <w:t xml:space="preserve">V. Bazarevsky, I. Grishchenko, K. Raveendran, T. Zhu, F. Zhang, und M. Grundmann, „BlazePose: On-device Real-time Body Pose tracking“, 17. Juni 2020, </w:t>
      </w:r>
      <w:r w:rsidRPr="0005314D">
        <w:rPr>
          <w:i/>
          <w:iCs/>
          <w:lang w:val="en-US"/>
        </w:rPr>
        <w:t>arXiv</w:t>
      </w:r>
      <w:r w:rsidRPr="0005314D">
        <w:rPr>
          <w:lang w:val="en-US"/>
        </w:rPr>
        <w:t>: arXiv:2006.10204. doi: 10.48550/arXiv.2006.10204.</w:t>
      </w:r>
    </w:p>
    <w:p w14:paraId="0A75DA7D" w14:textId="77777777" w:rsidR="0005314D" w:rsidRDefault="0005314D" w:rsidP="0005314D">
      <w:pPr>
        <w:pStyle w:val="Literaturverzeichnis"/>
      </w:pPr>
      <w:r w:rsidRPr="0005314D">
        <w:rPr>
          <w:lang w:val="en-US"/>
        </w:rPr>
        <w:t>[15]</w:t>
      </w:r>
      <w:r w:rsidRPr="0005314D">
        <w:rPr>
          <w:lang w:val="en-US"/>
        </w:rPr>
        <w:tab/>
        <w:t xml:space="preserve">„On-device, Real-time Body Pose Tracking with MediaPipe BlazePose“. </w:t>
      </w:r>
      <w:r>
        <w:t>Zugegriffen: 11. August 2026. [Online]. Verfügbar unter: https://research.google/blog/on-device-real-time-body-pose-tracking-with-mediapipe-blazepose/</w:t>
      </w:r>
    </w:p>
    <w:p w14:paraId="664B9B30" w14:textId="77777777" w:rsidR="0005314D" w:rsidRPr="0005314D" w:rsidRDefault="0005314D" w:rsidP="0005314D">
      <w:pPr>
        <w:pStyle w:val="Literaturverzeichnis"/>
        <w:rPr>
          <w:lang w:val="en-US"/>
        </w:rPr>
      </w:pPr>
      <w:r w:rsidRPr="0005314D">
        <w:rPr>
          <w:lang w:val="en-US"/>
        </w:rPr>
        <w:t>[16]</w:t>
      </w:r>
      <w:r w:rsidRPr="0005314D">
        <w:rPr>
          <w:lang w:val="en-US"/>
        </w:rPr>
        <w:tab/>
        <w:t xml:space="preserve">F. Zhang </w:t>
      </w:r>
      <w:r w:rsidRPr="0005314D">
        <w:rPr>
          <w:i/>
          <w:iCs/>
          <w:lang w:val="en-US"/>
        </w:rPr>
        <w:t>u. a.</w:t>
      </w:r>
      <w:r w:rsidRPr="0005314D">
        <w:rPr>
          <w:lang w:val="en-US"/>
        </w:rPr>
        <w:t xml:space="preserve">, „MediaPipe Hands: On-device Real-time Hand Tracking“, 18. Juni 2020, </w:t>
      </w:r>
      <w:r w:rsidRPr="0005314D">
        <w:rPr>
          <w:i/>
          <w:iCs/>
          <w:lang w:val="en-US"/>
        </w:rPr>
        <w:t>arXiv</w:t>
      </w:r>
      <w:r w:rsidRPr="0005314D">
        <w:rPr>
          <w:lang w:val="en-US"/>
        </w:rPr>
        <w:t>: arXiv:2006.10214. doi: 10.48550/arXiv.2006.10214.</w:t>
      </w:r>
    </w:p>
    <w:p w14:paraId="7D8D7FF6" w14:textId="77777777" w:rsidR="0005314D" w:rsidRPr="0005314D" w:rsidRDefault="0005314D" w:rsidP="0005314D">
      <w:pPr>
        <w:pStyle w:val="Literaturverzeichnis"/>
        <w:rPr>
          <w:lang w:val="en-US"/>
        </w:rPr>
      </w:pPr>
      <w:r w:rsidRPr="0005314D">
        <w:rPr>
          <w:lang w:val="en-US"/>
        </w:rPr>
        <w:lastRenderedPageBreak/>
        <w:t>[17]</w:t>
      </w:r>
      <w:r w:rsidRPr="0005314D">
        <w:rPr>
          <w:lang w:val="en-US"/>
        </w:rPr>
        <w:tab/>
        <w:t xml:space="preserve">C. Lugaresi </w:t>
      </w:r>
      <w:r w:rsidRPr="0005314D">
        <w:rPr>
          <w:i/>
          <w:iCs/>
          <w:lang w:val="en-US"/>
        </w:rPr>
        <w:t>u. a.</w:t>
      </w:r>
      <w:r w:rsidRPr="0005314D">
        <w:rPr>
          <w:lang w:val="en-US"/>
        </w:rPr>
        <w:t xml:space="preserve">, „MediaPipe: A Framework for Building Perception Pipelines“, 14. Juni 2019, </w:t>
      </w:r>
      <w:r w:rsidRPr="0005314D">
        <w:rPr>
          <w:i/>
          <w:iCs/>
          <w:lang w:val="en-US"/>
        </w:rPr>
        <w:t>arXiv</w:t>
      </w:r>
      <w:r w:rsidRPr="0005314D">
        <w:rPr>
          <w:lang w:val="en-US"/>
        </w:rPr>
        <w:t>: arXiv:1906.08172. doi: 10.48550/arXiv.1906.08172.</w:t>
      </w:r>
    </w:p>
    <w:p w14:paraId="3873066A" w14:textId="77777777" w:rsidR="0005314D" w:rsidRPr="0005314D" w:rsidRDefault="0005314D" w:rsidP="0005314D">
      <w:pPr>
        <w:pStyle w:val="Literaturverzeichnis"/>
        <w:rPr>
          <w:lang w:val="en-US"/>
        </w:rPr>
      </w:pPr>
      <w:r w:rsidRPr="0005314D">
        <w:rPr>
          <w:lang w:val="en-US"/>
        </w:rPr>
        <w:t>[18]</w:t>
      </w:r>
      <w:r w:rsidRPr="0005314D">
        <w:rPr>
          <w:lang w:val="en-US"/>
        </w:rPr>
        <w:tab/>
        <w:t xml:space="preserve">Z. Cao, G. Hidalgo, T. Simon, S.-E. Wei, und Y. Sheikh, „OpenPose: Realtime Multi-Person 2D Pose Estimation Using Part Affinity Fields“, </w:t>
      </w:r>
      <w:r w:rsidRPr="0005314D">
        <w:rPr>
          <w:i/>
          <w:iCs/>
          <w:lang w:val="en-US"/>
        </w:rPr>
        <w:t>IEEE Trans. Pattern Anal. Mach. Intell.</w:t>
      </w:r>
      <w:r w:rsidRPr="0005314D">
        <w:rPr>
          <w:lang w:val="en-US"/>
        </w:rPr>
        <w:t>, Bd. 43, Nr. 1, S. 172–186, Jan. 2021, doi: 10.1109/TPAMI.2019.2929257.</w:t>
      </w:r>
    </w:p>
    <w:p w14:paraId="2FC9E8B3" w14:textId="77777777" w:rsidR="0005314D" w:rsidRPr="0005314D" w:rsidRDefault="0005314D" w:rsidP="0005314D">
      <w:pPr>
        <w:pStyle w:val="Literaturverzeichnis"/>
        <w:rPr>
          <w:lang w:val="en-US"/>
        </w:rPr>
      </w:pPr>
      <w:r w:rsidRPr="0005314D">
        <w:rPr>
          <w:lang w:val="en-US"/>
        </w:rPr>
        <w:t>[19]</w:t>
      </w:r>
      <w:r w:rsidRPr="0005314D">
        <w:rPr>
          <w:lang w:val="en-US"/>
        </w:rPr>
        <w:tab/>
        <w:t xml:space="preserve">Z. Cao, G. Hidalgo, T. Simon, S.-E. Wei, und Y. Sheikh, „OpenPose: Realtime Multi-Person 2D Pose Estimation using Part Affinity Fields“, 30. Mai 2019, </w:t>
      </w:r>
      <w:r w:rsidRPr="0005314D">
        <w:rPr>
          <w:i/>
          <w:iCs/>
          <w:lang w:val="en-US"/>
        </w:rPr>
        <w:t>arXiv</w:t>
      </w:r>
      <w:r w:rsidRPr="0005314D">
        <w:rPr>
          <w:lang w:val="en-US"/>
        </w:rPr>
        <w:t>: arXiv:1812.08008. doi: 10.48550/arXiv.1812.08008.</w:t>
      </w:r>
    </w:p>
    <w:p w14:paraId="6FF0ECD9" w14:textId="77777777" w:rsidR="0005314D" w:rsidRDefault="0005314D" w:rsidP="0005314D">
      <w:pPr>
        <w:pStyle w:val="Literaturverzeichnis"/>
      </w:pPr>
      <w:r w:rsidRPr="0005314D">
        <w:rPr>
          <w:lang w:val="en-US"/>
        </w:rPr>
        <w:t>[20]</w:t>
      </w:r>
      <w:r w:rsidRPr="0005314D">
        <w:rPr>
          <w:lang w:val="en-US"/>
        </w:rPr>
        <w:tab/>
        <w:t xml:space="preserve">D. Osokin, „Real-time 2D Multi-Person Pose Estimation on CPU: Lightweight OpenPose“, 29. </w:t>
      </w:r>
      <w:r>
        <w:t xml:space="preserve">November 2018, </w:t>
      </w:r>
      <w:r>
        <w:rPr>
          <w:i/>
          <w:iCs/>
        </w:rPr>
        <w:t>arXiv</w:t>
      </w:r>
      <w:r>
        <w:t>: arXiv:1811.12004. doi: 10.48550/arXiv.1811.12004.</w:t>
      </w:r>
    </w:p>
    <w:p w14:paraId="08BB2829" w14:textId="77777777" w:rsidR="0005314D" w:rsidRDefault="0005314D" w:rsidP="0005314D">
      <w:pPr>
        <w:pStyle w:val="Literaturverzeichnis"/>
      </w:pPr>
      <w:r>
        <w:t>[21]</w:t>
      </w:r>
      <w:r>
        <w:tab/>
        <w:t>„OpenPose: Main Page“. Zugegriffen: 3. Oktober 2026. [Online]. Verfügbar unter: https://cmu-perceptual-computing-lab.github.io/openpose/web/html/doc/</w:t>
      </w:r>
    </w:p>
    <w:p w14:paraId="0F0072F5" w14:textId="77777777" w:rsidR="0005314D" w:rsidRDefault="0005314D" w:rsidP="0005314D">
      <w:pPr>
        <w:pStyle w:val="Literaturverzeichnis"/>
      </w:pPr>
      <w:r w:rsidRPr="0005314D">
        <w:rPr>
          <w:lang w:val="en-US"/>
        </w:rPr>
        <w:t>[22]</w:t>
      </w:r>
      <w:r w:rsidRPr="0005314D">
        <w:rPr>
          <w:lang w:val="en-US"/>
        </w:rPr>
        <w:tab/>
        <w:t xml:space="preserve">„Human keypoint detection for close proximity human-robot interaction“. </w:t>
      </w:r>
      <w:r>
        <w:t>Zugegriffen: 3. Oktober 2026. [Online]. Verfügbar unter: https://arxiv.org/html/2207.07742v2</w:t>
      </w:r>
    </w:p>
    <w:p w14:paraId="1F46CE1D" w14:textId="77777777" w:rsidR="0005314D" w:rsidRDefault="0005314D" w:rsidP="0005314D">
      <w:pPr>
        <w:pStyle w:val="Literaturverzeichnis"/>
      </w:pPr>
      <w:r>
        <w:t>[23]</w:t>
      </w:r>
      <w:r>
        <w:tab/>
        <w:t>„[1909.13423] Single-Network Whole-Body Pose Estimation“. Zugegriffen: 3. Oktober 2026. [Online]. Verfügbar unter: https://ar5iv.labs.arxiv.org/html/1909.13423</w:t>
      </w:r>
    </w:p>
    <w:p w14:paraId="7A5DEF58" w14:textId="77777777" w:rsidR="0005314D" w:rsidRDefault="0005314D" w:rsidP="0005314D">
      <w:pPr>
        <w:pStyle w:val="Literaturverzeichnis"/>
      </w:pPr>
      <w:r w:rsidRPr="0005314D">
        <w:rPr>
          <w:lang w:val="en-US"/>
        </w:rPr>
        <w:t>[24]</w:t>
      </w:r>
      <w:r w:rsidRPr="0005314D">
        <w:rPr>
          <w:lang w:val="en-US"/>
        </w:rPr>
        <w:tab/>
        <w:t xml:space="preserve">Z. Cao, </w:t>
      </w:r>
      <w:r w:rsidRPr="0005314D">
        <w:rPr>
          <w:i/>
          <w:iCs/>
          <w:lang w:val="en-US"/>
        </w:rPr>
        <w:t>ZheC/tf-pose-estimation</w:t>
      </w:r>
      <w:r w:rsidRPr="0005314D">
        <w:rPr>
          <w:lang w:val="en-US"/>
        </w:rPr>
        <w:t xml:space="preserve">. </w:t>
      </w:r>
      <w:r>
        <w:t>(31. Juli 2026). PureBasic. Zugegriffen: 13. August 2026. [Online]. Verfügbar unter: https://github.com/ZheC/tf-pose-estimation</w:t>
      </w:r>
    </w:p>
    <w:p w14:paraId="00B407BF" w14:textId="77777777" w:rsidR="0005314D" w:rsidRDefault="0005314D" w:rsidP="0005314D">
      <w:pPr>
        <w:pStyle w:val="Literaturverzeichnis"/>
      </w:pPr>
      <w:r>
        <w:t>[25]</w:t>
      </w:r>
      <w:r>
        <w:tab/>
        <w:t>„tensorflow“, PyPI. Zugegriffen: 6. Oktober 2026. [Online]. Verfügbar unter: https://pypi.org/project/tensorflow/</w:t>
      </w:r>
    </w:p>
    <w:p w14:paraId="1599D8C5" w14:textId="77777777" w:rsidR="0005314D" w:rsidRDefault="0005314D" w:rsidP="0005314D">
      <w:pPr>
        <w:pStyle w:val="Literaturverzeichnis"/>
      </w:pPr>
      <w:r w:rsidRPr="0005314D">
        <w:rPr>
          <w:lang w:val="en-US"/>
        </w:rPr>
        <w:t>[26]</w:t>
      </w:r>
      <w:r w:rsidRPr="0005314D">
        <w:rPr>
          <w:lang w:val="en-US"/>
        </w:rPr>
        <w:tab/>
        <w:t xml:space="preserve">S. K. Thakkar Nisarg, </w:t>
      </w:r>
      <w:r w:rsidRPr="0005314D">
        <w:rPr>
          <w:i/>
          <w:iCs/>
          <w:lang w:val="en-US"/>
        </w:rPr>
        <w:t>Mastering OpenCV Android Application Programming</w:t>
      </w:r>
      <w:r w:rsidRPr="0005314D">
        <w:rPr>
          <w:lang w:val="en-US"/>
        </w:rPr>
        <w:t xml:space="preserve">. </w:t>
      </w:r>
      <w:r>
        <w:t>Zugegriffen: 23. September 2026. [Online]. Verfügbar unter: https://www.oreilly.com/library/view/mastering-opencv-android/9781783988204/ch01s02.html</w:t>
      </w:r>
    </w:p>
    <w:p w14:paraId="4A1DC1C1" w14:textId="77777777" w:rsidR="0005314D" w:rsidRDefault="0005314D" w:rsidP="0005314D">
      <w:pPr>
        <w:pStyle w:val="Literaturverzeichnis"/>
      </w:pPr>
      <w:r w:rsidRPr="0005314D">
        <w:rPr>
          <w:lang w:val="en-US"/>
        </w:rPr>
        <w:t>[27]</w:t>
      </w:r>
      <w:r w:rsidRPr="0005314D">
        <w:rPr>
          <w:lang w:val="en-US"/>
        </w:rPr>
        <w:tab/>
        <w:t xml:space="preserve">„Platform Support Overview“, OpenCV. Zugegriffen: 23. </w:t>
      </w:r>
      <w:r>
        <w:t>September 2026. [Online]. Verfügbar unter: https://mintlify.wiki/opencv/opencv/platforms/overview</w:t>
      </w:r>
    </w:p>
    <w:p w14:paraId="729ED354" w14:textId="77777777" w:rsidR="0005314D" w:rsidRDefault="0005314D" w:rsidP="0005314D">
      <w:pPr>
        <w:pStyle w:val="Literaturverzeichnis"/>
      </w:pPr>
      <w:r w:rsidRPr="0005314D">
        <w:rPr>
          <w:lang w:val="en-US"/>
        </w:rPr>
        <w:t>[28]</w:t>
      </w:r>
      <w:r w:rsidRPr="0005314D">
        <w:rPr>
          <w:lang w:val="en-US"/>
        </w:rPr>
        <w:tab/>
        <w:t xml:space="preserve">„OpenCV: Video I/O with OpenCV Overview“. </w:t>
      </w:r>
      <w:r>
        <w:t>Zugegriffen: 12. Oktober 2026. [Online]. Verfügbar unter: https://docs.opencv.org/4.13.0/d0/da7/videoio_overview.html</w:t>
      </w:r>
    </w:p>
    <w:p w14:paraId="521E2750" w14:textId="77777777" w:rsidR="0005314D" w:rsidRDefault="0005314D" w:rsidP="0005314D">
      <w:pPr>
        <w:pStyle w:val="Literaturverzeichnis"/>
      </w:pPr>
      <w:r>
        <w:t>[29]</w:t>
      </w:r>
      <w:r>
        <w:tab/>
        <w:t>„OpenCV: Introduction“. Zugegriffen: 23. September 2026. [Online]. Verfügbar unter: https://docs.opencv.org/4.12.0/d1/dfb/intro.html</w:t>
      </w:r>
    </w:p>
    <w:p w14:paraId="69D7142F" w14:textId="77777777" w:rsidR="0005314D" w:rsidRDefault="0005314D" w:rsidP="0005314D">
      <w:pPr>
        <w:pStyle w:val="Literaturverzeichnis"/>
      </w:pPr>
      <w:r>
        <w:t>[30]</w:t>
      </w:r>
      <w:r>
        <w:tab/>
        <w:t>„OpenCV: opencv2/imgproc.hpp File Reference“. Zugegriffen: 23. September 2026. [Online]. Verfügbar unter: https://docs.opencv.org/4.12.0/d1/d4f/imgproc_2include_2opencv2_2imgproc_8hpp.html</w:t>
      </w:r>
    </w:p>
    <w:p w14:paraId="7B2E2D08" w14:textId="77777777" w:rsidR="0005314D" w:rsidRDefault="0005314D" w:rsidP="0005314D">
      <w:pPr>
        <w:pStyle w:val="Literaturverzeichnis"/>
      </w:pPr>
      <w:r w:rsidRPr="0005314D">
        <w:rPr>
          <w:lang w:val="en-US"/>
        </w:rPr>
        <w:t>[31]</w:t>
      </w:r>
      <w:r w:rsidRPr="0005314D">
        <w:rPr>
          <w:lang w:val="en-US"/>
        </w:rPr>
        <w:tab/>
        <w:t xml:space="preserve">„What is MediaPipe? A Guide for Beginners“, Roboflow Blog. </w:t>
      </w:r>
      <w:r>
        <w:t>Zugegriffen: 23. September 2026. [Online]. Verfügbar unter: https://blog.roboflow.com/what-is-mediapipe/</w:t>
      </w:r>
    </w:p>
    <w:p w14:paraId="35828391" w14:textId="77777777" w:rsidR="0005314D" w:rsidRDefault="0005314D" w:rsidP="0005314D">
      <w:pPr>
        <w:pStyle w:val="Literaturverzeichnis"/>
      </w:pPr>
      <w:r>
        <w:t>[32]</w:t>
      </w:r>
      <w:r>
        <w:tab/>
        <w:t xml:space="preserve">„Mathematische Morphologie“, </w:t>
      </w:r>
      <w:r>
        <w:rPr>
          <w:i/>
          <w:iCs/>
        </w:rPr>
        <w:t>Wikipedia</w:t>
      </w:r>
      <w:r>
        <w:t>. 28. November 2024. Zugegriffen: 2. Juni 2026. [Online]. Verfügbar unter: https://de.wikipedia.org/w/index.php?title=Mathematische_Morphologie&amp;oldid=250766250</w:t>
      </w:r>
    </w:p>
    <w:p w14:paraId="6AFE2EA9" w14:textId="77777777" w:rsidR="0005314D" w:rsidRDefault="0005314D" w:rsidP="0005314D">
      <w:pPr>
        <w:pStyle w:val="Literaturverzeichnis"/>
      </w:pPr>
      <w:r>
        <w:t>[33]</w:t>
      </w:r>
      <w:r>
        <w:tab/>
        <w:t xml:space="preserve">M. Werner, „Morphologische Transformationen“, in </w:t>
      </w:r>
      <w:r>
        <w:rPr>
          <w:i/>
          <w:iCs/>
        </w:rPr>
        <w:t>Digitale Bildverarbeitung: Grundkurs mit neuronalen Netzen und MATLAB®-Praktikum</w:t>
      </w:r>
      <w:r>
        <w:t xml:space="preserve">, M. Werner, Hrsg., </w:t>
      </w:r>
      <w:r>
        <w:lastRenderedPageBreak/>
        <w:t>Wiesbaden: Springer Fachmedien, 2021, S. 197–240. doi: 10.1007/978-3-658-22185-0_8.</w:t>
      </w:r>
    </w:p>
    <w:p w14:paraId="3450F332" w14:textId="77777777" w:rsidR="0005314D" w:rsidRDefault="0005314D" w:rsidP="0005314D">
      <w:pPr>
        <w:pStyle w:val="Literaturverzeichnis"/>
      </w:pPr>
      <w:r>
        <w:t>[34]</w:t>
      </w:r>
      <w:r>
        <w:tab/>
        <w:t>„OpenCV: Morphological Transformations“. Zugegriffen: 2. Juni 2026. [Online]. Verfügbar unter: https://docs.opencv.org/4.x/d9/d61/tutorial_py_morphological_ops.html</w:t>
      </w:r>
    </w:p>
    <w:p w14:paraId="208E8AED" w14:textId="77777777" w:rsidR="0005314D" w:rsidRPr="0005314D" w:rsidRDefault="0005314D" w:rsidP="0005314D">
      <w:pPr>
        <w:pStyle w:val="Literaturverzeichnis"/>
        <w:rPr>
          <w:lang w:val="en-US"/>
        </w:rPr>
      </w:pPr>
      <w:r w:rsidRPr="0005314D">
        <w:rPr>
          <w:lang w:val="en-US"/>
        </w:rPr>
        <w:t>[35]</w:t>
      </w:r>
      <w:r w:rsidRPr="0005314D">
        <w:rPr>
          <w:lang w:val="en-US"/>
        </w:rPr>
        <w:tab/>
        <w:t xml:space="preserve">P.-L. St-Charles, G.-A. Bilodeau, und R. Bergevin, „Flexible Background Subtraction with Self-Balanced Local Sensitivity“, in </w:t>
      </w:r>
      <w:r w:rsidRPr="0005314D">
        <w:rPr>
          <w:i/>
          <w:iCs/>
          <w:lang w:val="en-US"/>
        </w:rPr>
        <w:t>2014 IEEE Conference on Computer Vision and Pattern Recognition Workshops</w:t>
      </w:r>
      <w:r w:rsidRPr="0005314D">
        <w:rPr>
          <w:lang w:val="en-US"/>
        </w:rPr>
        <w:t>, Columbus, OH, USA: IEEE, Juni 2014, S. 414–419. doi: 10.1109/CVPRW.2014.67.</w:t>
      </w:r>
    </w:p>
    <w:p w14:paraId="17745DB2" w14:textId="77777777" w:rsidR="0005314D" w:rsidRPr="0005314D" w:rsidRDefault="0005314D" w:rsidP="0005314D">
      <w:pPr>
        <w:pStyle w:val="Literaturverzeichnis"/>
        <w:rPr>
          <w:lang w:val="en-US"/>
        </w:rPr>
      </w:pPr>
      <w:r w:rsidRPr="0005314D">
        <w:rPr>
          <w:lang w:val="en-US"/>
        </w:rPr>
        <w:t>[36]</w:t>
      </w:r>
      <w:r w:rsidRPr="0005314D">
        <w:rPr>
          <w:lang w:val="en-US"/>
        </w:rPr>
        <w:tab/>
        <w:t xml:space="preserve">R. Wang, F. Bunyak, G. Seetharaman, und K. Palaniappan, „Static and Moving Object Detection Using Flux Tensor with Split Gaussian Models“, in </w:t>
      </w:r>
      <w:r w:rsidRPr="0005314D">
        <w:rPr>
          <w:i/>
          <w:iCs/>
          <w:lang w:val="en-US"/>
        </w:rPr>
        <w:t>2014 IEEE Conference on Computer Vision and Pattern Recognition Workshops</w:t>
      </w:r>
      <w:r w:rsidRPr="0005314D">
        <w:rPr>
          <w:lang w:val="en-US"/>
        </w:rPr>
        <w:t>, Columbus, OH, USA: IEEE, Juni 2014, S. 420–424. doi: 10.1109/CVPRW.2014.68.</w:t>
      </w:r>
    </w:p>
    <w:p w14:paraId="663B46F6" w14:textId="77777777" w:rsidR="0005314D" w:rsidRDefault="0005314D" w:rsidP="0005314D">
      <w:pPr>
        <w:pStyle w:val="Literaturverzeichnis"/>
      </w:pPr>
      <w:r w:rsidRPr="0005314D">
        <w:rPr>
          <w:lang w:val="en-US"/>
        </w:rPr>
        <w:t>[37]</w:t>
      </w:r>
      <w:r w:rsidRPr="0005314D">
        <w:rPr>
          <w:lang w:val="en-US"/>
        </w:rPr>
        <w:tab/>
        <w:t xml:space="preserve">x-jeff, „AI_Papers/Topological Structural Analysis of Digitized Binary Images by Border Following.pdf at master · x-jeff/AI_Papers“, GitHub. </w:t>
      </w:r>
      <w:r>
        <w:t>Zugegriffen: 10. Juni 2026. [Online]. Verfügbar unter: https://github.com/x-jeff/AI_Papers/blob/master/Topological%20Structural%20Analysis%20of%20Digitized%20Binary%20Images%20by%20Border%20Following.pdf</w:t>
      </w:r>
    </w:p>
    <w:p w14:paraId="0B1E2848" w14:textId="77777777" w:rsidR="0005314D" w:rsidRDefault="0005314D" w:rsidP="0005314D">
      <w:pPr>
        <w:pStyle w:val="Literaturverzeichnis"/>
      </w:pPr>
      <w:r w:rsidRPr="0005314D">
        <w:rPr>
          <w:lang w:val="en-US"/>
        </w:rPr>
        <w:t>[38]</w:t>
      </w:r>
      <w:r w:rsidRPr="0005314D">
        <w:rPr>
          <w:lang w:val="en-US"/>
        </w:rPr>
        <w:tab/>
        <w:t xml:space="preserve">Kang &amp; Atul, „suzuki contour algorithm opencv“, TheAILearner. </w:t>
      </w:r>
      <w:r>
        <w:t>Zugegriffen: 5. Juni 2026. [Online]. Verfügbar unter: https://theailearner.com/tag/suzuki-contour-algorithm-opencv/</w:t>
      </w:r>
    </w:p>
    <w:p w14:paraId="1EFC0EA0" w14:textId="77777777" w:rsidR="0005314D" w:rsidRDefault="0005314D" w:rsidP="0005314D">
      <w:pPr>
        <w:pStyle w:val="Literaturverzeichnis"/>
      </w:pPr>
      <w:r>
        <w:t>[39]</w:t>
      </w:r>
      <w:r>
        <w:tab/>
        <w:t xml:space="preserve">„YUV-Farbmodell“, </w:t>
      </w:r>
      <w:r>
        <w:rPr>
          <w:i/>
          <w:iCs/>
        </w:rPr>
        <w:t>Wikipedia</w:t>
      </w:r>
      <w:r>
        <w:t>. 4. September 2025. Zugegriffen: 29. Mai 2026. [Online]. Verfügbar unter: https://de.wikipedia.org/w/index.php?title=YUV-Farbmodell&amp;oldid=259454114</w:t>
      </w:r>
    </w:p>
    <w:p w14:paraId="46C9DA01" w14:textId="77777777" w:rsidR="0005314D" w:rsidRDefault="0005314D" w:rsidP="0005314D">
      <w:pPr>
        <w:pStyle w:val="Literaturverzeichnis"/>
      </w:pPr>
      <w:r>
        <w:t>[40]</w:t>
      </w:r>
      <w:r>
        <w:tab/>
        <w:t xml:space="preserve">„RGB-Farbraum“, </w:t>
      </w:r>
      <w:r>
        <w:rPr>
          <w:i/>
          <w:iCs/>
        </w:rPr>
        <w:t>Wikipedia</w:t>
      </w:r>
      <w:r>
        <w:t>. 23. Juli 2026. Zugegriffen: 7. Oktober 2026. [Online]. Verfügbar unter: https://de.wikipedia.org/w/index.php?title=RGB-Farbraum&amp;oldid=269049392</w:t>
      </w:r>
    </w:p>
    <w:p w14:paraId="48BD35F3" w14:textId="77777777" w:rsidR="0005314D" w:rsidRPr="0005314D" w:rsidRDefault="0005314D" w:rsidP="0005314D">
      <w:pPr>
        <w:pStyle w:val="Literaturverzeichnis"/>
        <w:rPr>
          <w:lang w:val="en-US"/>
        </w:rPr>
      </w:pPr>
      <w:r w:rsidRPr="0005314D">
        <w:rPr>
          <w:lang w:val="en-US"/>
        </w:rPr>
        <w:t>[41]</w:t>
      </w:r>
      <w:r w:rsidRPr="0005314D">
        <w:rPr>
          <w:lang w:val="en-US"/>
        </w:rPr>
        <w:tab/>
        <w:t xml:space="preserve">„Skin Segmentation Using YUV and RGB Color Spaces“, </w:t>
      </w:r>
      <w:r w:rsidRPr="0005314D">
        <w:rPr>
          <w:i/>
          <w:iCs/>
          <w:lang w:val="en-US"/>
        </w:rPr>
        <w:t>JIPSJournal Inf. Process. Syst.</w:t>
      </w:r>
      <w:r w:rsidRPr="0005314D">
        <w:rPr>
          <w:lang w:val="en-US"/>
        </w:rPr>
        <w:t>, Bd. 10, Nr. 2, S. 283–299, Juni 2014, doi: 10.3745/JIPS.02.0002.</w:t>
      </w:r>
    </w:p>
    <w:p w14:paraId="1DCB8019" w14:textId="77777777" w:rsidR="0005314D" w:rsidRDefault="0005314D" w:rsidP="0005314D">
      <w:pPr>
        <w:pStyle w:val="Literaturverzeichnis"/>
      </w:pPr>
      <w:r w:rsidRPr="0005314D">
        <w:rPr>
          <w:lang w:val="en-US"/>
        </w:rPr>
        <w:t>[42]</w:t>
      </w:r>
      <w:r w:rsidRPr="0005314D">
        <w:rPr>
          <w:lang w:val="en-US"/>
        </w:rPr>
        <w:tab/>
        <w:t xml:space="preserve">B. C. Ennehar, O. Brahim, und T. Hicham, „An Appropriate Color Space to Improve Human Skin Detection“, </w:t>
      </w:r>
      <w:r w:rsidRPr="0005314D">
        <w:rPr>
          <w:i/>
          <w:iCs/>
          <w:lang w:val="en-US"/>
        </w:rPr>
        <w:t xml:space="preserve">INFOCOMP J. Comput. </w:t>
      </w:r>
      <w:r>
        <w:rPr>
          <w:i/>
          <w:iCs/>
        </w:rPr>
        <w:t>Sci.</w:t>
      </w:r>
      <w:r>
        <w:t>, Bd. 9, Nr. 4, S. 1–10, Dez. 2010.</w:t>
      </w:r>
    </w:p>
    <w:p w14:paraId="22FE0A3D" w14:textId="77777777" w:rsidR="0005314D" w:rsidRDefault="0005314D" w:rsidP="0005314D">
      <w:pPr>
        <w:pStyle w:val="Literaturverzeichnis"/>
      </w:pPr>
      <w:r>
        <w:t>[43]</w:t>
      </w:r>
      <w:r>
        <w:tab/>
        <w:t xml:space="preserve">„YCbCr-Farbmodell“, </w:t>
      </w:r>
      <w:r>
        <w:rPr>
          <w:i/>
          <w:iCs/>
        </w:rPr>
        <w:t>Wikipedia</w:t>
      </w:r>
      <w:r>
        <w:t>. 5. August 2026. Zugegriffen: 7. Oktober 2026. [Online]. Verfügbar unter: https://de.wikipedia.org/w/index.php?title=YCbCr-Farbmodell&amp;oldid=269396758</w:t>
      </w:r>
    </w:p>
    <w:p w14:paraId="06DB80C2" w14:textId="77777777" w:rsidR="0005314D" w:rsidRDefault="0005314D" w:rsidP="0005314D">
      <w:pPr>
        <w:pStyle w:val="Literaturverzeichnis"/>
      </w:pPr>
      <w:r>
        <w:t>[44]</w:t>
      </w:r>
      <w:r>
        <w:tab/>
        <w:t xml:space="preserve">„Hunter Lab“, </w:t>
      </w:r>
      <w:r>
        <w:rPr>
          <w:i/>
          <w:iCs/>
        </w:rPr>
        <w:t>Wikipedia</w:t>
      </w:r>
      <w:r>
        <w:t>. 7. Dezember 2025. Zugegriffen: 7. Oktober 2026. [Online]. Verfügbar unter: https://en.wikipedia.org/w/index.php?title=Hunter_Lab&amp;oldid=1326184020</w:t>
      </w:r>
    </w:p>
    <w:p w14:paraId="2DE7479A" w14:textId="77777777" w:rsidR="0005314D" w:rsidRPr="0005314D" w:rsidRDefault="0005314D" w:rsidP="0005314D">
      <w:pPr>
        <w:pStyle w:val="Literaturverzeichnis"/>
        <w:rPr>
          <w:lang w:val="en-US"/>
        </w:rPr>
      </w:pPr>
      <w:r w:rsidRPr="0005314D">
        <w:rPr>
          <w:lang w:val="en-US"/>
        </w:rPr>
        <w:t>[45]</w:t>
      </w:r>
      <w:r w:rsidRPr="0005314D">
        <w:rPr>
          <w:lang w:val="en-US"/>
        </w:rPr>
        <w:tab/>
        <w:t xml:space="preserve">K. B. Shaik, P. Ganesan, V. Kalist, B. S. Sathish, und J. M. M. Jenitha, „Comparative Study of Skin Color Detection and Segmentation in HSV and YCbCr Color Space“, </w:t>
      </w:r>
      <w:r w:rsidRPr="0005314D">
        <w:rPr>
          <w:i/>
          <w:iCs/>
          <w:lang w:val="en-US"/>
        </w:rPr>
        <w:t>Procedia Comput. Sci.</w:t>
      </w:r>
      <w:r w:rsidRPr="0005314D">
        <w:rPr>
          <w:lang w:val="en-US"/>
        </w:rPr>
        <w:t>, Bd. 57, S. 41–48, Jan. 2015, doi: 10.1016/j.procs.2015.07.362.</w:t>
      </w:r>
    </w:p>
    <w:p w14:paraId="1CB2B078" w14:textId="77777777" w:rsidR="0005314D" w:rsidRDefault="0005314D" w:rsidP="0005314D">
      <w:pPr>
        <w:pStyle w:val="Literaturverzeichnis"/>
      </w:pPr>
      <w:r w:rsidRPr="0005314D">
        <w:rPr>
          <w:lang w:val="en-US"/>
        </w:rPr>
        <w:t>[46]</w:t>
      </w:r>
      <w:r w:rsidRPr="0005314D">
        <w:rPr>
          <w:lang w:val="en-US"/>
        </w:rPr>
        <w:tab/>
        <w:t xml:space="preserve">„Unity: Develop, Deploy, and Grow | The World’s Leading Game Engine“, Unity. </w:t>
      </w:r>
      <w:r>
        <w:t>Zugegriffen: 12. Oktober 2026. [Online]. Verfügbar unter: https://unity.com</w:t>
      </w:r>
    </w:p>
    <w:p w14:paraId="0E28B70D" w14:textId="77777777" w:rsidR="0005314D" w:rsidRDefault="0005314D" w:rsidP="0005314D">
      <w:pPr>
        <w:pStyle w:val="Literaturverzeichnis"/>
      </w:pPr>
      <w:r>
        <w:t>[47]</w:t>
      </w:r>
      <w:r>
        <w:tab/>
        <w:t>„librealsense2 — librealsense2 2.57.7 documentation“. Zugegriffen: 21. Mai 2026. [Online]. Verfügbar unter: https://docs.ros.org/en/jazzy/p/librealsense2/</w:t>
      </w:r>
    </w:p>
    <w:p w14:paraId="4B031DD4" w14:textId="77777777" w:rsidR="0005314D" w:rsidRDefault="0005314D" w:rsidP="0005314D">
      <w:pPr>
        <w:pStyle w:val="Literaturverzeichnis"/>
      </w:pPr>
      <w:r w:rsidRPr="0005314D">
        <w:rPr>
          <w:lang w:val="en-US"/>
        </w:rPr>
        <w:t>[48]</w:t>
      </w:r>
      <w:r w:rsidRPr="0005314D">
        <w:rPr>
          <w:lang w:val="en-US"/>
        </w:rPr>
        <w:tab/>
        <w:t xml:space="preserve">„librealsense/wrappers/python/readme.md at master · realsenseai/librealsense“, GitHub. </w:t>
      </w:r>
      <w:r>
        <w:t>Zugegriffen: 21. Mai 2026. [Online]. Verfügbar unter: https://github.com/realsenseai/librealsense/blob/master/wrappers/python/readme.md</w:t>
      </w:r>
    </w:p>
    <w:p w14:paraId="519C1905" w14:textId="77777777" w:rsidR="0005314D" w:rsidRDefault="0005314D" w:rsidP="0005314D">
      <w:pPr>
        <w:pStyle w:val="Literaturverzeichnis"/>
      </w:pPr>
      <w:r w:rsidRPr="0005314D">
        <w:rPr>
          <w:lang w:val="en-US"/>
        </w:rPr>
        <w:lastRenderedPageBreak/>
        <w:t>[49]</w:t>
      </w:r>
      <w:r w:rsidRPr="0005314D">
        <w:rPr>
          <w:lang w:val="en-US"/>
        </w:rPr>
        <w:tab/>
        <w:t xml:space="preserve">realsenseai, „librealsense/doc/record-and-playback-legacy-ros1.md at master · realsenseai/librealsense“, GitHub. </w:t>
      </w:r>
      <w:r>
        <w:t>Zugegriffen: 24. September 2026. [Online]. Verfügbar unter: https://github.com/realsenseai/librealsense/blob/master/doc/record-and-playback-legacy-ros1.md</w:t>
      </w:r>
    </w:p>
    <w:p w14:paraId="6C78A7D6" w14:textId="77777777" w:rsidR="0005314D" w:rsidRDefault="0005314D" w:rsidP="0005314D">
      <w:pPr>
        <w:pStyle w:val="Literaturverzeichnis"/>
      </w:pPr>
      <w:r w:rsidRPr="0005314D">
        <w:rPr>
          <w:lang w:val="en-US"/>
        </w:rPr>
        <w:t>[50]</w:t>
      </w:r>
      <w:r w:rsidRPr="0005314D">
        <w:rPr>
          <w:lang w:val="en-US"/>
        </w:rPr>
        <w:tab/>
        <w:t xml:space="preserve">realsenseai, „librealsense/doc/record-and-playback.md at master · realsenseai/librealsense“, GitHub. </w:t>
      </w:r>
      <w:r>
        <w:t>Zugegriffen: 24. September 2026. [Online]. Verfügbar unter: https://github.com/realsenseai/librealsense/blob/master/doc/record-and-playback.md</w:t>
      </w:r>
    </w:p>
    <w:p w14:paraId="6BCBA078" w14:textId="77777777" w:rsidR="0005314D" w:rsidRDefault="0005314D" w:rsidP="0005314D">
      <w:pPr>
        <w:pStyle w:val="Literaturverzeichnis"/>
      </w:pPr>
      <w:r w:rsidRPr="0005314D">
        <w:rPr>
          <w:lang w:val="en-US"/>
        </w:rPr>
        <w:t>[51]</w:t>
      </w:r>
      <w:r w:rsidRPr="0005314D">
        <w:rPr>
          <w:lang w:val="en-US"/>
        </w:rPr>
        <w:tab/>
        <w:t xml:space="preserve">realsenseai, „Failing to run rtabmap-ros against streams recorded in rosbag · Issue #3272 · realsenseai/realsense-ros“, GitHub. </w:t>
      </w:r>
      <w:r>
        <w:t>Zugegriffen: 24. September 2026. [Online]. Verfügbar unter: https://github.com/realsenseai/realsense-ros/issues/3272</w:t>
      </w:r>
    </w:p>
    <w:p w14:paraId="7DD812CD" w14:textId="77777777" w:rsidR="0005314D" w:rsidRDefault="0005314D" w:rsidP="0005314D">
      <w:pPr>
        <w:pStyle w:val="Literaturverzeichnis"/>
      </w:pPr>
      <w:r>
        <w:t>[52]</w:t>
      </w:r>
      <w:r>
        <w:tab/>
        <w:t>„D455“, RealSense. Zugegriffen: 24. September 2026. [Online]. Verfügbar unter: https://realsenseai.com/products/real-sense-depth-camera-d455f/</w:t>
      </w:r>
    </w:p>
    <w:p w14:paraId="65564260" w14:textId="77777777" w:rsidR="0005314D" w:rsidRDefault="0005314D" w:rsidP="0005314D">
      <w:pPr>
        <w:pStyle w:val="Literaturverzeichnis"/>
      </w:pPr>
      <w:r w:rsidRPr="0005314D">
        <w:rPr>
          <w:lang w:val="en-US"/>
        </w:rPr>
        <w:t>[53]</w:t>
      </w:r>
      <w:r w:rsidRPr="0005314D">
        <w:rPr>
          <w:lang w:val="en-US"/>
        </w:rPr>
        <w:tab/>
        <w:t xml:space="preserve">A. Krizhevsky, I. Sutskever, und G. E. Hinton, „ImageNet Classification with Deep Convolutional Neural Networks“, in </w:t>
      </w:r>
      <w:r w:rsidRPr="0005314D">
        <w:rPr>
          <w:i/>
          <w:iCs/>
          <w:lang w:val="en-US"/>
        </w:rPr>
        <w:t>Advances in Neural Information Processing Systems</w:t>
      </w:r>
      <w:r w:rsidRPr="0005314D">
        <w:rPr>
          <w:lang w:val="en-US"/>
        </w:rPr>
        <w:t xml:space="preserve">, Curran Associates, Inc., 2012. </w:t>
      </w:r>
      <w:r>
        <w:t>Zugegriffen: 5. Oktober 2026. [Online]. Verfügbar unter: https://papers.nips.cc/paper_files/paper/2012/hash/c399862d3b9d6b76c8436e924a68c45b-Abstract.html</w:t>
      </w:r>
    </w:p>
    <w:p w14:paraId="393D391D" w14:textId="77777777" w:rsidR="0005314D" w:rsidRPr="0005314D" w:rsidRDefault="0005314D" w:rsidP="0005314D">
      <w:pPr>
        <w:pStyle w:val="Literaturverzeichnis"/>
        <w:rPr>
          <w:lang w:val="en-US"/>
        </w:rPr>
      </w:pPr>
      <w:r w:rsidRPr="0005314D">
        <w:rPr>
          <w:lang w:val="en-US"/>
        </w:rPr>
        <w:t>[54]</w:t>
      </w:r>
      <w:r w:rsidRPr="0005314D">
        <w:rPr>
          <w:lang w:val="en-US"/>
        </w:rPr>
        <w:tab/>
        <w:t xml:space="preserve">K. Simonyan und A. Zisserman, „Very Deep Convolutional Networks for Large-Scale Image Recognition“, 10. April 2015, </w:t>
      </w:r>
      <w:r w:rsidRPr="0005314D">
        <w:rPr>
          <w:i/>
          <w:iCs/>
          <w:lang w:val="en-US"/>
        </w:rPr>
        <w:t>arXiv</w:t>
      </w:r>
      <w:r w:rsidRPr="0005314D">
        <w:rPr>
          <w:lang w:val="en-US"/>
        </w:rPr>
        <w:t>: arXiv:1409.1556. doi: 10.48550/arXiv.1409.1556.</w:t>
      </w:r>
    </w:p>
    <w:p w14:paraId="7CC4D803" w14:textId="77777777" w:rsidR="0005314D" w:rsidRDefault="0005314D" w:rsidP="0005314D">
      <w:pPr>
        <w:pStyle w:val="Literaturverzeichnis"/>
      </w:pPr>
      <w:r w:rsidRPr="0005314D">
        <w:rPr>
          <w:lang w:val="en-US"/>
        </w:rPr>
        <w:t>[55]</w:t>
      </w:r>
      <w:r w:rsidRPr="0005314D">
        <w:rPr>
          <w:lang w:val="en-US"/>
        </w:rPr>
        <w:tab/>
        <w:t xml:space="preserve">K. He, X. Zhang, S. Ren, und J. Sun, „Deep Residual Learning for Image Recognition“, gehalten auf der Proceedings of the IEEE Conference on Computer Vision and Pattern Recognition, 2016, S. 770–778. </w:t>
      </w:r>
      <w:r>
        <w:t>Zugegriffen: 5. Oktober 2026. [Online]. Verfügbar unter: https://openaccess.thecvf.com/content_cvpr_2016/html/He_Deep_Residual_Learning_CVPR_2016_paper.html</w:t>
      </w:r>
    </w:p>
    <w:p w14:paraId="269FDA0F" w14:textId="77777777" w:rsidR="0005314D" w:rsidRDefault="0005314D" w:rsidP="0005314D">
      <w:pPr>
        <w:pStyle w:val="Literaturverzeichnis"/>
      </w:pPr>
      <w:r w:rsidRPr="0005314D">
        <w:rPr>
          <w:lang w:val="en-US"/>
        </w:rPr>
        <w:t>[56]</w:t>
      </w:r>
      <w:r w:rsidRPr="0005314D">
        <w:rPr>
          <w:lang w:val="en-US"/>
        </w:rPr>
        <w:tab/>
        <w:t xml:space="preserve">D. Tran, L. Bourdev, R. Fergus, L. Torresani, und M. Paluri, „Learning Spatiotemporal Features With 3D Convolutional Networks“, gehalten auf der Proceedings of the IEEE International Conference on Computer Vision, 2015, S. 4489–4497. </w:t>
      </w:r>
      <w:r>
        <w:t>Zugegriffen: 5. Oktober 2026. [Online]. Verfügbar unter: https://openaccess.thecvf.com/content_iccv_2015/html/Tran_Learning_Spatiotemporal_Features_ICCV_2015_paper.html</w:t>
      </w:r>
    </w:p>
    <w:p w14:paraId="5D7D4BBD" w14:textId="77777777" w:rsidR="0005314D" w:rsidRPr="0005314D" w:rsidRDefault="0005314D" w:rsidP="0005314D">
      <w:pPr>
        <w:pStyle w:val="Literaturverzeichnis"/>
        <w:rPr>
          <w:lang w:val="en-US"/>
        </w:rPr>
      </w:pPr>
      <w:r w:rsidRPr="0005314D">
        <w:rPr>
          <w:lang w:val="en-US"/>
        </w:rPr>
        <w:t>[57]</w:t>
      </w:r>
      <w:r w:rsidRPr="0005314D">
        <w:rPr>
          <w:lang w:val="en-US"/>
        </w:rPr>
        <w:tab/>
        <w:t xml:space="preserve">X. Shi, Z. Chen, H. Wang, D.-Y. Yeung, W. Wong, und W. Woo, „Convolutional LSTM Network: A Machine Learning Approach for Precipitation Nowcasting“, 19. September 2015, </w:t>
      </w:r>
      <w:r w:rsidRPr="0005314D">
        <w:rPr>
          <w:i/>
          <w:iCs/>
          <w:lang w:val="en-US"/>
        </w:rPr>
        <w:t>arXiv</w:t>
      </w:r>
      <w:r w:rsidRPr="0005314D">
        <w:rPr>
          <w:lang w:val="en-US"/>
        </w:rPr>
        <w:t>: arXiv:1506.04214. doi: 10.48550/arXiv.1506.04214.</w:t>
      </w:r>
    </w:p>
    <w:p w14:paraId="2ACF66C8" w14:textId="77777777" w:rsidR="0005314D" w:rsidRPr="0005314D" w:rsidRDefault="0005314D" w:rsidP="0005314D">
      <w:pPr>
        <w:pStyle w:val="Literaturverzeichnis"/>
        <w:rPr>
          <w:lang w:val="en-US"/>
        </w:rPr>
      </w:pPr>
      <w:r w:rsidRPr="0005314D">
        <w:rPr>
          <w:lang w:val="en-US"/>
        </w:rPr>
        <w:t>[58]</w:t>
      </w:r>
      <w:r w:rsidRPr="0005314D">
        <w:rPr>
          <w:lang w:val="en-US"/>
        </w:rPr>
        <w:tab/>
        <w:t xml:space="preserve">J. Lin, C. Gan, und S. Han, „TSM: Temporal Shift Module for Efficient Video Understanding“, 22. August 2019, </w:t>
      </w:r>
      <w:r w:rsidRPr="0005314D">
        <w:rPr>
          <w:i/>
          <w:iCs/>
          <w:lang w:val="en-US"/>
        </w:rPr>
        <w:t>arXiv</w:t>
      </w:r>
      <w:r w:rsidRPr="0005314D">
        <w:rPr>
          <w:lang w:val="en-US"/>
        </w:rPr>
        <w:t>: arXiv:1811.08383. doi: 10.48550/arXiv.1811.08383.</w:t>
      </w:r>
    </w:p>
    <w:p w14:paraId="71A6C751" w14:textId="77777777" w:rsidR="0005314D" w:rsidRPr="0005314D" w:rsidRDefault="0005314D" w:rsidP="0005314D">
      <w:pPr>
        <w:pStyle w:val="Literaturverzeichnis"/>
        <w:rPr>
          <w:lang w:val="en-US"/>
        </w:rPr>
      </w:pPr>
      <w:r w:rsidRPr="0005314D">
        <w:rPr>
          <w:lang w:val="en-US"/>
        </w:rPr>
        <w:t>[59]</w:t>
      </w:r>
      <w:r w:rsidRPr="0005314D">
        <w:rPr>
          <w:lang w:val="en-US"/>
        </w:rPr>
        <w:tab/>
        <w:t xml:space="preserve">A. Vaswani </w:t>
      </w:r>
      <w:r w:rsidRPr="0005314D">
        <w:rPr>
          <w:i/>
          <w:iCs/>
          <w:lang w:val="en-US"/>
        </w:rPr>
        <w:t>u. a.</w:t>
      </w:r>
      <w:r w:rsidRPr="0005314D">
        <w:rPr>
          <w:lang w:val="en-US"/>
        </w:rPr>
        <w:t xml:space="preserve">, „Attention Is All You Need“, 2. August 2023, </w:t>
      </w:r>
      <w:r w:rsidRPr="0005314D">
        <w:rPr>
          <w:i/>
          <w:iCs/>
          <w:lang w:val="en-US"/>
        </w:rPr>
        <w:t>arXiv</w:t>
      </w:r>
      <w:r w:rsidRPr="0005314D">
        <w:rPr>
          <w:lang w:val="en-US"/>
        </w:rPr>
        <w:t>: arXiv:1706.03762. doi: 10.48550/arXiv.1706.03762.</w:t>
      </w:r>
    </w:p>
    <w:p w14:paraId="26396544" w14:textId="77777777" w:rsidR="0005314D" w:rsidRPr="0005314D" w:rsidRDefault="0005314D" w:rsidP="0005314D">
      <w:pPr>
        <w:pStyle w:val="Literaturverzeichnis"/>
        <w:rPr>
          <w:lang w:val="en-US"/>
        </w:rPr>
      </w:pPr>
      <w:r w:rsidRPr="0005314D">
        <w:rPr>
          <w:lang w:val="en-US"/>
        </w:rPr>
        <w:t>[60]</w:t>
      </w:r>
      <w:r w:rsidRPr="0005314D">
        <w:rPr>
          <w:lang w:val="en-US"/>
        </w:rPr>
        <w:tab/>
        <w:t xml:space="preserve">D. R. Perrott und K. Saberi, „Minimum audible angle thresholds for sources varying in both elevation and azimuth“, </w:t>
      </w:r>
      <w:r w:rsidRPr="0005314D">
        <w:rPr>
          <w:i/>
          <w:iCs/>
          <w:lang w:val="en-US"/>
        </w:rPr>
        <w:t>J. Acoust. Soc. Am.</w:t>
      </w:r>
      <w:r w:rsidRPr="0005314D">
        <w:rPr>
          <w:lang w:val="en-US"/>
        </w:rPr>
        <w:t>, Bd. 87, Nr. 4, S. 1728–1731, Apr. 1990, doi: 10.1121/1.399421.</w:t>
      </w:r>
    </w:p>
    <w:p w14:paraId="02EE987B" w14:textId="77777777" w:rsidR="0005314D" w:rsidRPr="0005314D" w:rsidRDefault="0005314D" w:rsidP="0005314D">
      <w:pPr>
        <w:pStyle w:val="Literaturverzeichnis"/>
        <w:rPr>
          <w:lang w:val="en-US"/>
        </w:rPr>
      </w:pPr>
      <w:r w:rsidRPr="0005314D">
        <w:rPr>
          <w:lang w:val="en-US"/>
        </w:rPr>
        <w:t>[61]</w:t>
      </w:r>
      <w:r w:rsidRPr="0005314D">
        <w:rPr>
          <w:lang w:val="en-US"/>
        </w:rPr>
        <w:tab/>
        <w:t xml:space="preserve">D. R. Perrott und K. Saberi, „Minimum audible angle thresholds for sources varying in both elevation and azimuth“, </w:t>
      </w:r>
      <w:r w:rsidRPr="0005314D">
        <w:rPr>
          <w:i/>
          <w:iCs/>
          <w:lang w:val="en-US"/>
        </w:rPr>
        <w:t>J. Acoust. Soc. Am.</w:t>
      </w:r>
      <w:r w:rsidRPr="0005314D">
        <w:rPr>
          <w:lang w:val="en-US"/>
        </w:rPr>
        <w:t>, Bd. 87, Nr. 4, S. 1728–1731, Apr. 1990, doi: 10.1121/1.399421.</w:t>
      </w:r>
    </w:p>
    <w:p w14:paraId="165C51B2" w14:textId="77777777" w:rsidR="0005314D" w:rsidRDefault="0005314D" w:rsidP="0005314D">
      <w:pPr>
        <w:pStyle w:val="Literaturverzeichnis"/>
      </w:pPr>
      <w:r w:rsidRPr="0005314D">
        <w:rPr>
          <w:lang w:val="en-US"/>
        </w:rPr>
        <w:lastRenderedPageBreak/>
        <w:t>[62]</w:t>
      </w:r>
      <w:r w:rsidRPr="0005314D">
        <w:rPr>
          <w:lang w:val="en-US"/>
        </w:rPr>
        <w:tab/>
        <w:t xml:space="preserve">„Ambisonics“, </w:t>
      </w:r>
      <w:r w:rsidRPr="0005314D">
        <w:rPr>
          <w:i/>
          <w:iCs/>
          <w:lang w:val="en-US"/>
        </w:rPr>
        <w:t>Wikipedia</w:t>
      </w:r>
      <w:r w:rsidRPr="0005314D">
        <w:rPr>
          <w:lang w:val="en-US"/>
        </w:rPr>
        <w:t xml:space="preserve">. 22. August 2026. </w:t>
      </w:r>
      <w:r>
        <w:t>Zugegriffen: 28. August 2026. [Online]. Verfügbar unter: https://de.wikipedia.org/w/index.php?title=Ambisonics&amp;oldid=269872883</w:t>
      </w:r>
    </w:p>
    <w:p w14:paraId="6EB6D72E" w14:textId="77777777" w:rsidR="0005314D" w:rsidRDefault="0005314D" w:rsidP="0005314D">
      <w:pPr>
        <w:pStyle w:val="Literaturverzeichnis"/>
      </w:pPr>
      <w:r>
        <w:t>[63]</w:t>
      </w:r>
      <w:r>
        <w:tab/>
        <w:t xml:space="preserve">„Satz des Pythagoras“, </w:t>
      </w:r>
      <w:r>
        <w:rPr>
          <w:i/>
          <w:iCs/>
        </w:rPr>
        <w:t>Wikipedia</w:t>
      </w:r>
      <w:r>
        <w:t>. 13. September 2026. Zugegriffen: 25. September 2026. [Online]. Verfügbar unter: https://de.wikipedia.org/w/index.php?title=Satz_des_Pythagoras&amp;oldid=270455092</w:t>
      </w:r>
    </w:p>
    <w:p w14:paraId="7769F56C" w14:textId="77777777" w:rsidR="0005314D" w:rsidRDefault="0005314D" w:rsidP="0005314D">
      <w:pPr>
        <w:pStyle w:val="Literaturverzeichnis"/>
      </w:pPr>
      <w:r>
        <w:t>[64]</w:t>
      </w:r>
      <w:r>
        <w:tab/>
        <w:t>P. Kumar, „Sichtfeld vs. Brennweite – alles, was Sie wissen müssen“, e-con Systems. Zugegriffen: 14. August 2026. [Online]. Verfügbar unter: https://www.e-consystems.com/blog/camera/de/technologie/field-of-view-focal-length-everything-you-need-to-know/</w:t>
      </w:r>
    </w:p>
    <w:p w14:paraId="36F917DC" w14:textId="77777777" w:rsidR="0005314D" w:rsidRDefault="0005314D" w:rsidP="0005314D">
      <w:pPr>
        <w:pStyle w:val="Literaturverzeichnis"/>
      </w:pPr>
      <w:r>
        <w:t>[65]</w:t>
      </w:r>
      <w:r>
        <w:tab/>
        <w:t>„OpenCV: Camera Calibration“. Zugegriffen: 30. September 2026. [Online]. Verfügbar unter: https://docs.opencv.org/doc/doxygen/html/d4/d93/group__calib.html?utm_source=chatgpt.com</w:t>
      </w:r>
    </w:p>
    <w:p w14:paraId="0D1534DB" w14:textId="77777777" w:rsidR="0005314D" w:rsidRDefault="0005314D" w:rsidP="0005314D">
      <w:pPr>
        <w:pStyle w:val="Literaturverzeichnis"/>
      </w:pPr>
      <w:r w:rsidRPr="0005314D">
        <w:rPr>
          <w:lang w:val="en-US"/>
        </w:rPr>
        <w:t>[66]</w:t>
      </w:r>
      <w:r w:rsidRPr="0005314D">
        <w:rPr>
          <w:lang w:val="en-US"/>
        </w:rPr>
        <w:tab/>
        <w:t xml:space="preserve">„math — Mathematical functions“, Python documentation. </w:t>
      </w:r>
      <w:r>
        <w:t>Zugegriffen: 12. Oktober 2026. [Online]. Verfügbar unter: https://docs.python.org/3/library/math.html</w:t>
      </w:r>
    </w:p>
    <w:p w14:paraId="0199788C" w14:textId="77777777" w:rsidR="0005314D" w:rsidRDefault="0005314D" w:rsidP="0005314D">
      <w:pPr>
        <w:pStyle w:val="Literaturverzeichnis"/>
      </w:pPr>
      <w:r w:rsidRPr="0005314D">
        <w:rPr>
          <w:lang w:val="en-US"/>
        </w:rPr>
        <w:t>[67]</w:t>
      </w:r>
      <w:r w:rsidRPr="0005314D">
        <w:rPr>
          <w:lang w:val="en-US"/>
        </w:rPr>
        <w:tab/>
        <w:t xml:space="preserve">R. Yeung, </w:t>
      </w:r>
      <w:r w:rsidRPr="0005314D">
        <w:rPr>
          <w:i/>
          <w:iCs/>
          <w:lang w:val="en-US"/>
        </w:rPr>
        <w:t>keyframesfound/robotic-arm</w:t>
      </w:r>
      <w:r w:rsidRPr="0005314D">
        <w:rPr>
          <w:lang w:val="en-US"/>
        </w:rPr>
        <w:t xml:space="preserve">. </w:t>
      </w:r>
      <w:r>
        <w:t>(18. Februar 2026). Python. Zugegriffen: 20. Mai 2026. [Online]. Verfügbar unter: https://github.com/keyframesfound/robotic-arm</w:t>
      </w:r>
    </w:p>
    <w:p w14:paraId="77B2552B" w14:textId="77777777" w:rsidR="0005314D" w:rsidRDefault="0005314D" w:rsidP="0005314D">
      <w:pPr>
        <w:pStyle w:val="Literaturverzeichnis"/>
      </w:pPr>
      <w:r>
        <w:t>[68]</w:t>
      </w:r>
      <w:r>
        <w:tab/>
        <w:t xml:space="preserve">E. Candeloro, </w:t>
      </w:r>
      <w:r>
        <w:rPr>
          <w:i/>
          <w:iCs/>
        </w:rPr>
        <w:t>e-candeloro/Vision-Robotic-Arm-Gesture-Recognition</w:t>
      </w:r>
      <w:r>
        <w:t>. (14. Mai 2026). Python. Zugegriffen: 20. Mai 2026. [Online]. Verfügbar unter: https://github.com/e-candeloro/Vision-Robotic-Arm-Gesture-Recognition</w:t>
      </w:r>
    </w:p>
    <w:p w14:paraId="0F7A4950" w14:textId="77777777" w:rsidR="0005314D" w:rsidRPr="0005314D" w:rsidRDefault="0005314D" w:rsidP="0005314D">
      <w:pPr>
        <w:pStyle w:val="Literaturverzeichnis"/>
        <w:rPr>
          <w:lang w:val="en-US"/>
        </w:rPr>
      </w:pPr>
      <w:r w:rsidRPr="0005314D">
        <w:rPr>
          <w:lang w:val="en-US"/>
        </w:rPr>
        <w:t>[69]</w:t>
      </w:r>
      <w:r w:rsidRPr="0005314D">
        <w:rPr>
          <w:lang w:val="en-US"/>
        </w:rPr>
        <w:tab/>
        <w:t xml:space="preserve">A. Osman Hashi, S. Zaiton Mohd Hashim, und A. Bte Asamah, „A Systematic Review of Hand Gesture Recognition: An Update From 2018 to 2024“, </w:t>
      </w:r>
      <w:r w:rsidRPr="0005314D">
        <w:rPr>
          <w:i/>
          <w:iCs/>
          <w:lang w:val="en-US"/>
        </w:rPr>
        <w:t>IEEE Access</w:t>
      </w:r>
      <w:r w:rsidRPr="0005314D">
        <w:rPr>
          <w:lang w:val="en-US"/>
        </w:rPr>
        <w:t>, Bd. 12, S. 143599–143626, 2024, doi: 10.1109/ACCESS.2024.3421992.</w:t>
      </w:r>
    </w:p>
    <w:p w14:paraId="615B3649" w14:textId="77777777" w:rsidR="0005314D" w:rsidRDefault="0005314D" w:rsidP="0005314D">
      <w:pPr>
        <w:pStyle w:val="Literaturverzeichnis"/>
      </w:pPr>
      <w:r>
        <w:t>[70]</w:t>
      </w:r>
      <w:r>
        <w:tab/>
        <w:t xml:space="preserve">„Support Vector Machine“, </w:t>
      </w:r>
      <w:r>
        <w:rPr>
          <w:i/>
          <w:iCs/>
        </w:rPr>
        <w:t>Wikipedia</w:t>
      </w:r>
      <w:r>
        <w:t>. 19. Februar 2026. Zugegriffen: 12. Oktober 2026. [Online]. Verfügbar unter: https://de.wikipedia.org/w/index.php?title=Support_Vector_Machine&amp;oldid=264471992</w:t>
      </w:r>
    </w:p>
    <w:p w14:paraId="033E7F84" w14:textId="77777777" w:rsidR="0005314D" w:rsidRDefault="0005314D" w:rsidP="0005314D">
      <w:pPr>
        <w:pStyle w:val="Literaturverzeichnis"/>
      </w:pPr>
      <w:r>
        <w:t>[71]</w:t>
      </w:r>
      <w:r>
        <w:tab/>
        <w:t xml:space="preserve">„Hidden Markov Model“, </w:t>
      </w:r>
      <w:r>
        <w:rPr>
          <w:i/>
          <w:iCs/>
        </w:rPr>
        <w:t>Wikipedia</w:t>
      </w:r>
      <w:r>
        <w:t>. 28. Juni 2026. Zugegriffen: 12. Oktober 2026. [Online]. Verfügbar unter: https://de.wikipedia.org/w/index.php?title=Hidden_Markov_Model&amp;oldid=268311991</w:t>
      </w:r>
    </w:p>
    <w:p w14:paraId="0FAE9B23" w14:textId="77777777" w:rsidR="0005314D" w:rsidRPr="0005314D" w:rsidRDefault="0005314D" w:rsidP="0005314D">
      <w:pPr>
        <w:pStyle w:val="Literaturverzeichnis"/>
        <w:rPr>
          <w:lang w:val="en-US"/>
        </w:rPr>
      </w:pPr>
      <w:r w:rsidRPr="0005314D">
        <w:rPr>
          <w:lang w:val="en-US"/>
        </w:rPr>
        <w:t>[72]</w:t>
      </w:r>
      <w:r w:rsidRPr="0005314D">
        <w:rPr>
          <w:lang w:val="en-US"/>
        </w:rPr>
        <w:tab/>
        <w:t xml:space="preserve">M. Linardakis, I. Varlamis, und G. Papadopoulos, „Survey on Hand Gesture Recognition From Visual Input“, </w:t>
      </w:r>
      <w:r w:rsidRPr="0005314D">
        <w:rPr>
          <w:i/>
          <w:iCs/>
          <w:lang w:val="en-US"/>
        </w:rPr>
        <w:t>IEEE Access</w:t>
      </w:r>
      <w:r w:rsidRPr="0005314D">
        <w:rPr>
          <w:lang w:val="en-US"/>
        </w:rPr>
        <w:t>, Bd. 13, S. 135373–135406, Jan. 2025, doi: 10.1109/ACCESS.2025.3593428.</w:t>
      </w:r>
    </w:p>
    <w:p w14:paraId="38823954" w14:textId="77777777" w:rsidR="0005314D" w:rsidRPr="0005314D" w:rsidRDefault="0005314D" w:rsidP="0005314D">
      <w:pPr>
        <w:pStyle w:val="Literaturverzeichnis"/>
        <w:rPr>
          <w:lang w:val="en-US"/>
        </w:rPr>
      </w:pPr>
      <w:r w:rsidRPr="0005314D">
        <w:rPr>
          <w:lang w:val="en-US"/>
        </w:rPr>
        <w:t>[73]</w:t>
      </w:r>
      <w:r w:rsidRPr="0005314D">
        <w:rPr>
          <w:lang w:val="en-US"/>
        </w:rPr>
        <w:tab/>
        <w:t xml:space="preserve">Y. Shi, Y. Li, X. Fu, M. Kaibin, und M. Qiguang, „Review of dynamic gesture recognition“, </w:t>
      </w:r>
      <w:r w:rsidRPr="0005314D">
        <w:rPr>
          <w:i/>
          <w:iCs/>
          <w:lang w:val="en-US"/>
        </w:rPr>
        <w:t>Virtual Real. Intell. Hardw.</w:t>
      </w:r>
      <w:r w:rsidRPr="0005314D">
        <w:rPr>
          <w:lang w:val="en-US"/>
        </w:rPr>
        <w:t>, Bd. 3, Nr. 3, S. 183–206, Juni 2021, doi: 10.1016/j.vrih.2021.05.001.</w:t>
      </w:r>
    </w:p>
    <w:p w14:paraId="76DE0B0D" w14:textId="77777777" w:rsidR="0005314D" w:rsidRPr="0005314D" w:rsidRDefault="0005314D" w:rsidP="0005314D">
      <w:pPr>
        <w:pStyle w:val="Literaturverzeichnis"/>
        <w:rPr>
          <w:lang w:val="en-US"/>
        </w:rPr>
      </w:pPr>
      <w:r w:rsidRPr="0005314D">
        <w:rPr>
          <w:lang w:val="en-US"/>
        </w:rPr>
        <w:t>[74]</w:t>
      </w:r>
      <w:r w:rsidRPr="0005314D">
        <w:rPr>
          <w:lang w:val="en-US"/>
        </w:rPr>
        <w:tab/>
        <w:t xml:space="preserve">N. Robinson, B. Tidd, D. Campbell, D. Kulić, und P. Corke, „Robotic Vision for Human-Robot Interaction and Collaboration: A Survey and Systematic Review“, </w:t>
      </w:r>
      <w:r w:rsidRPr="0005314D">
        <w:rPr>
          <w:i/>
          <w:iCs/>
          <w:lang w:val="en-US"/>
        </w:rPr>
        <w:t>ACM Trans. Hum.-Robot Interact.</w:t>
      </w:r>
      <w:r w:rsidRPr="0005314D">
        <w:rPr>
          <w:lang w:val="en-US"/>
        </w:rPr>
        <w:t>, Bd. 12, Nr. 1, S. 1–66, März 2023, doi: 10.1145/3570731.</w:t>
      </w:r>
    </w:p>
    <w:p w14:paraId="3F5AF320" w14:textId="77777777" w:rsidR="0005314D" w:rsidRPr="0005314D" w:rsidRDefault="0005314D" w:rsidP="0005314D">
      <w:pPr>
        <w:pStyle w:val="Literaturverzeichnis"/>
        <w:rPr>
          <w:lang w:val="en-US"/>
        </w:rPr>
      </w:pPr>
      <w:r w:rsidRPr="0005314D">
        <w:rPr>
          <w:lang w:val="en-US"/>
        </w:rPr>
        <w:t>[75]</w:t>
      </w:r>
      <w:r w:rsidRPr="0005314D">
        <w:rPr>
          <w:lang w:val="en-US"/>
        </w:rPr>
        <w:tab/>
        <w:t xml:space="preserve">M. Van den Bergh </w:t>
      </w:r>
      <w:r w:rsidRPr="0005314D">
        <w:rPr>
          <w:i/>
          <w:iCs/>
          <w:lang w:val="en-US"/>
        </w:rPr>
        <w:t>u. a.</w:t>
      </w:r>
      <w:r w:rsidRPr="0005314D">
        <w:rPr>
          <w:lang w:val="en-US"/>
        </w:rPr>
        <w:t xml:space="preserve">, </w:t>
      </w:r>
      <w:r w:rsidRPr="0005314D">
        <w:rPr>
          <w:i/>
          <w:iCs/>
          <w:lang w:val="en-US"/>
        </w:rPr>
        <w:t>Real-time 3D hand gesture interaction with a robot for understanding directions from humans</w:t>
      </w:r>
      <w:r w:rsidRPr="0005314D">
        <w:rPr>
          <w:lang w:val="en-US"/>
        </w:rPr>
        <w:t>. 2011, S. 362. doi: 10.1109/ROMAN.2011.6005195.</w:t>
      </w:r>
    </w:p>
    <w:p w14:paraId="1F2DE0C7" w14:textId="77777777" w:rsidR="0005314D" w:rsidRPr="0005314D" w:rsidRDefault="0005314D" w:rsidP="0005314D">
      <w:pPr>
        <w:pStyle w:val="Literaturverzeichnis"/>
        <w:rPr>
          <w:lang w:val="en-US"/>
        </w:rPr>
      </w:pPr>
      <w:r w:rsidRPr="0005314D">
        <w:rPr>
          <w:lang w:val="en-US"/>
        </w:rPr>
        <w:lastRenderedPageBreak/>
        <w:t>[76]</w:t>
      </w:r>
      <w:r w:rsidRPr="0005314D">
        <w:rPr>
          <w:lang w:val="en-US"/>
        </w:rPr>
        <w:tab/>
        <w:t xml:space="preserve">D. Rode, A. Dunkel, R. Willi, P. Wolf, M. Xiloyannis, und R. Riener, „Assessment of monocular human pose estimation models for clinical movement analysis“, </w:t>
      </w:r>
      <w:r w:rsidRPr="0005314D">
        <w:rPr>
          <w:i/>
          <w:iCs/>
          <w:lang w:val="en-US"/>
        </w:rPr>
        <w:t>Sci. Rep.</w:t>
      </w:r>
      <w:r w:rsidRPr="0005314D">
        <w:rPr>
          <w:lang w:val="en-US"/>
        </w:rPr>
        <w:t>, Bd. 15, Nr. 1, S. 38767, Nov. 2025, doi: 10.1038/s41598-025-22626-7.</w:t>
      </w:r>
    </w:p>
    <w:p w14:paraId="3E14F714" w14:textId="77777777" w:rsidR="0005314D" w:rsidRPr="0005314D" w:rsidRDefault="0005314D" w:rsidP="0005314D">
      <w:pPr>
        <w:pStyle w:val="Literaturverzeichnis"/>
        <w:rPr>
          <w:lang w:val="en-US"/>
        </w:rPr>
      </w:pPr>
      <w:r w:rsidRPr="0005314D">
        <w:rPr>
          <w:lang w:val="en-US"/>
        </w:rPr>
        <w:t>[77]</w:t>
      </w:r>
      <w:r w:rsidRPr="0005314D">
        <w:rPr>
          <w:lang w:val="en-US"/>
        </w:rPr>
        <w:tab/>
        <w:t xml:space="preserve">P. Hemeren, P. Veto, S. Thill, C. Li, und J. Sun, „Kinematic-Based Classification of Social Gestures and Grasping by Humans and Machine Learning Techniques“, </w:t>
      </w:r>
      <w:r w:rsidRPr="0005314D">
        <w:rPr>
          <w:i/>
          <w:iCs/>
          <w:lang w:val="en-US"/>
        </w:rPr>
        <w:t>Front. Robot. AI</w:t>
      </w:r>
      <w:r w:rsidRPr="0005314D">
        <w:rPr>
          <w:lang w:val="en-US"/>
        </w:rPr>
        <w:t>, Bd. 8, Okt. 2021, doi: 10.3389/frobt.2021.699505.</w:t>
      </w:r>
    </w:p>
    <w:p w14:paraId="45578A5D" w14:textId="77777777" w:rsidR="0005314D" w:rsidRPr="0005314D" w:rsidRDefault="0005314D" w:rsidP="0005314D">
      <w:pPr>
        <w:pStyle w:val="Literaturverzeichnis"/>
        <w:rPr>
          <w:lang w:val="en-US"/>
        </w:rPr>
      </w:pPr>
      <w:r w:rsidRPr="0005314D">
        <w:rPr>
          <w:lang w:val="en-US"/>
        </w:rPr>
        <w:t>[78]</w:t>
      </w:r>
      <w:r w:rsidRPr="0005314D">
        <w:rPr>
          <w:lang w:val="en-US"/>
        </w:rPr>
        <w:tab/>
        <w:t xml:space="preserve">A. Floris </w:t>
      </w:r>
      <w:r w:rsidRPr="0005314D">
        <w:rPr>
          <w:i/>
          <w:iCs/>
          <w:lang w:val="en-US"/>
        </w:rPr>
        <w:t>u. a.</w:t>
      </w:r>
      <w:r w:rsidRPr="0005314D">
        <w:rPr>
          <w:lang w:val="en-US"/>
        </w:rPr>
        <w:t xml:space="preserve">, „Controlling Media Player with Hands: A Transformer Approach and a Quality of Experience Assessment“, </w:t>
      </w:r>
      <w:r w:rsidRPr="0005314D">
        <w:rPr>
          <w:i/>
          <w:iCs/>
          <w:lang w:val="en-US"/>
        </w:rPr>
        <w:t>ACM Trans. Multimed. Comput. Commun. Appl.</w:t>
      </w:r>
      <w:r w:rsidRPr="0005314D">
        <w:rPr>
          <w:lang w:val="en-US"/>
        </w:rPr>
        <w:t>, Bd. 20, Nr. 5, S. 1–22, Jan. 2024, doi: 10.1145/3638560.</w:t>
      </w:r>
    </w:p>
    <w:p w14:paraId="4A63F24B" w14:textId="77777777" w:rsidR="0005314D" w:rsidRDefault="0005314D" w:rsidP="0005314D">
      <w:pPr>
        <w:pStyle w:val="Literaturverzeichnis"/>
      </w:pPr>
      <w:r w:rsidRPr="0005314D">
        <w:rPr>
          <w:lang w:val="en-US"/>
        </w:rPr>
        <w:t>[79]</w:t>
      </w:r>
      <w:r w:rsidRPr="0005314D">
        <w:rPr>
          <w:lang w:val="en-US"/>
        </w:rPr>
        <w:tab/>
        <w:t xml:space="preserve">„Gazebo“. </w:t>
      </w:r>
      <w:r>
        <w:t>Zugegriffen: 13. Oktober 2026. [Online]. Verfügbar unter: https://gazebosim.org/home</w:t>
      </w:r>
    </w:p>
    <w:p w14:paraId="7752FF49" w14:textId="77777777" w:rsidR="0005314D" w:rsidRDefault="0005314D" w:rsidP="0005314D">
      <w:pPr>
        <w:pStyle w:val="Literaturverzeichnis"/>
      </w:pPr>
      <w:r>
        <w:t>[80]</w:t>
      </w:r>
      <w:r>
        <w:tab/>
        <w:t xml:space="preserve">V. Mehta, </w:t>
      </w:r>
      <w:r>
        <w:rPr>
          <w:i/>
          <w:iCs/>
        </w:rPr>
        <w:t>mvipin/gesturebot</w:t>
      </w:r>
      <w:r>
        <w:t>. (3. Juli 2026). Python. Zugegriffen: 6. Oktober 2026. [Online]. Verfügbar unter: https://github.com/mvipin/gesturebot</w:t>
      </w:r>
    </w:p>
    <w:p w14:paraId="46187DC5" w14:textId="77777777" w:rsidR="0005314D" w:rsidRDefault="0005314D" w:rsidP="0005314D">
      <w:pPr>
        <w:pStyle w:val="Literaturverzeichnis"/>
      </w:pPr>
      <w:r>
        <w:t>[81]</w:t>
      </w:r>
      <w:r>
        <w:tab/>
        <w:t>„Control PIPER Arm with Hand Gestures“, Hackster.io. Zugegriffen: 13. August 2026. [Online]. Verfügbar unter: https://www.hackster.io/agilexrobotics/control-piper-arm-with-hand-gestures-7c2779</w:t>
      </w:r>
    </w:p>
    <w:p w14:paraId="349DB7EC" w14:textId="77777777" w:rsidR="0005314D" w:rsidRDefault="0005314D" w:rsidP="0005314D">
      <w:pPr>
        <w:pStyle w:val="Literaturverzeichnis"/>
      </w:pPr>
      <w:r w:rsidRPr="0005314D">
        <w:rPr>
          <w:lang w:val="en-US"/>
        </w:rPr>
        <w:t>[82]</w:t>
      </w:r>
      <w:r w:rsidRPr="0005314D">
        <w:rPr>
          <w:lang w:val="en-US"/>
        </w:rPr>
        <w:tab/>
        <w:t xml:space="preserve">„Mobile Robots, Robotic Arms, Embodied AI Solutions | Mobile the World“, Agilex Robotics. </w:t>
      </w:r>
      <w:r>
        <w:t>Zugegriffen: 6. Oktober 2026. [Online]. Verfügbar unter: https://global.agilex.ai/</w:t>
      </w:r>
    </w:p>
    <w:p w14:paraId="21A5ABE8" w14:textId="77777777" w:rsidR="0005314D" w:rsidRDefault="0005314D" w:rsidP="0005314D">
      <w:pPr>
        <w:pStyle w:val="Literaturverzeichnis"/>
      </w:pPr>
      <w:r>
        <w:t>[83]</w:t>
      </w:r>
      <w:r>
        <w:tab/>
        <w:t>„Petrel-3D</w:t>
      </w:r>
      <w:r>
        <w:rPr>
          <w:rFonts w:ascii="SimSun" w:eastAsia="SimSun" w:hAnsi="SimSun" w:cs="SimSun" w:hint="eastAsia"/>
        </w:rPr>
        <w:t>结构光模组</w:t>
      </w:r>
      <w:r>
        <w:t>-</w:t>
      </w:r>
      <w:r>
        <w:rPr>
          <w:rFonts w:ascii="MS Mincho" w:eastAsia="MS Mincho" w:hAnsi="MS Mincho" w:cs="MS Mincho" w:hint="eastAsia"/>
        </w:rPr>
        <w:t>奥比中光官网</w:t>
      </w:r>
      <w:r>
        <w:t>“. Zugegriffen: 13. Oktober 2026. [Online]. Verfügbar unter: https://www.orbbec.com.cn/index/Product/info.html?cate=38&amp;id=28</w:t>
      </w:r>
    </w:p>
    <w:p w14:paraId="6BC0AE95" w14:textId="77777777" w:rsidR="0005314D" w:rsidRDefault="0005314D" w:rsidP="0005314D">
      <w:pPr>
        <w:pStyle w:val="Literaturverzeichnis"/>
      </w:pPr>
      <w:r w:rsidRPr="0005314D">
        <w:rPr>
          <w:lang w:val="en-US"/>
        </w:rPr>
        <w:t>[84]</w:t>
      </w:r>
      <w:r w:rsidRPr="0005314D">
        <w:rPr>
          <w:lang w:val="en-US"/>
        </w:rPr>
        <w:tab/>
        <w:t xml:space="preserve">agilexrobotics, „Agilex-College/README.md at master · agilexrobotics/Agilex-College“, GitHub. </w:t>
      </w:r>
      <w:r>
        <w:t>Zugegriffen: 6. Oktober 2026. [Online]. Verfügbar unter: https://github.com/agilexrobotics/Agilex-College/blob/master/README.md</w:t>
      </w:r>
    </w:p>
    <w:p w14:paraId="59F67906" w14:textId="77777777" w:rsidR="0005314D" w:rsidRDefault="0005314D" w:rsidP="0005314D">
      <w:pPr>
        <w:pStyle w:val="Literaturverzeichnis"/>
      </w:pPr>
      <w:r>
        <w:t>[85]</w:t>
      </w:r>
      <w:r>
        <w:tab/>
        <w:t>„Mimic Robot“. Zugegriffen: 27. Mai 2026. [Online]. Verfügbar unter: https://courses.ece.cornell.edu/ece5990/ECE5725_Spring2019_Projects/mkl53_sk2282/index.html</w:t>
      </w:r>
    </w:p>
    <w:p w14:paraId="5F8DAE6C" w14:textId="77777777" w:rsidR="0005314D" w:rsidRDefault="0005314D" w:rsidP="0005314D">
      <w:pPr>
        <w:pStyle w:val="Literaturverzeichnis"/>
      </w:pPr>
      <w:r w:rsidRPr="0005314D">
        <w:rPr>
          <w:lang w:val="en-US"/>
        </w:rPr>
        <w:t>[86]</w:t>
      </w:r>
      <w:r w:rsidRPr="0005314D">
        <w:rPr>
          <w:lang w:val="en-US"/>
        </w:rPr>
        <w:tab/>
        <w:t xml:space="preserve">„multiprocessing — Process-based parallelism“, Python documentation. </w:t>
      </w:r>
      <w:r>
        <w:t>Zugegriffen: 13. Oktober 2026. [Online]. Verfügbar unter: https://docs.python.org/3/library/multiprocessing.html</w:t>
      </w:r>
    </w:p>
    <w:p w14:paraId="59695DDE" w14:textId="77777777" w:rsidR="0005314D" w:rsidRDefault="0005314D" w:rsidP="0005314D">
      <w:pPr>
        <w:pStyle w:val="Literaturverzeichnis"/>
      </w:pPr>
      <w:r w:rsidRPr="0005314D">
        <w:rPr>
          <w:lang w:val="en-US"/>
        </w:rPr>
        <w:t>[87]</w:t>
      </w:r>
      <w:r w:rsidRPr="0005314D">
        <w:rPr>
          <w:lang w:val="en-US"/>
        </w:rPr>
        <w:tab/>
        <w:t xml:space="preserve">„Basic Tutorial — Cython 3.3.0b1 documentation“. </w:t>
      </w:r>
      <w:r>
        <w:t>Zugegriffen: 13. August 2026. [Online]. Verfügbar unter: https://cython.readthedocs.io/en/latest/src/tutorial/cython_tutorial.html</w:t>
      </w:r>
    </w:p>
    <w:p w14:paraId="3A42F86C" w14:textId="77777777" w:rsidR="0005314D" w:rsidRPr="0005314D" w:rsidRDefault="0005314D" w:rsidP="0005314D">
      <w:pPr>
        <w:pStyle w:val="Literaturverzeichnis"/>
        <w:rPr>
          <w:lang w:val="en-US"/>
        </w:rPr>
      </w:pPr>
      <w:r w:rsidRPr="0005314D">
        <w:rPr>
          <w:lang w:val="en-US"/>
        </w:rPr>
        <w:t>[88]</w:t>
      </w:r>
      <w:r w:rsidRPr="0005314D">
        <w:rPr>
          <w:lang w:val="en-US"/>
        </w:rPr>
        <w:tab/>
        <w:t xml:space="preserve">D. Kim, J. Lee, H.-S. Yoon, J. Kim, und J. Sohn, „Vision-based arm gesture recognition for a long-range human–robot interaction“, </w:t>
      </w:r>
      <w:r w:rsidRPr="0005314D">
        <w:rPr>
          <w:i/>
          <w:iCs/>
          <w:lang w:val="en-US"/>
        </w:rPr>
        <w:t>J. Supercomput. - TJS</w:t>
      </w:r>
      <w:r w:rsidRPr="0005314D">
        <w:rPr>
          <w:lang w:val="en-US"/>
        </w:rPr>
        <w:t>, Bd. 65, S. 1–17, Jan. 2010, doi: 10.1007/s11227-010-0541-9.</w:t>
      </w:r>
    </w:p>
    <w:p w14:paraId="36411ADB" w14:textId="77777777" w:rsidR="0005314D" w:rsidRDefault="0005314D" w:rsidP="0005314D">
      <w:pPr>
        <w:pStyle w:val="Literaturverzeichnis"/>
      </w:pPr>
      <w:r>
        <w:t>[89]</w:t>
      </w:r>
      <w:r>
        <w:tab/>
        <w:t>„Mean-Shift Tracker“. [Online]. Verfügbar unter: https://www.cs.cmu.edu/~16385/s17/Slides/15.2_Tracking__Mean_Shift.pdf</w:t>
      </w:r>
    </w:p>
    <w:p w14:paraId="7AB0124E" w14:textId="77777777" w:rsidR="0005314D" w:rsidRDefault="0005314D" w:rsidP="0005314D">
      <w:pPr>
        <w:pStyle w:val="Literaturverzeichnis"/>
      </w:pPr>
      <w:r w:rsidRPr="0005314D">
        <w:rPr>
          <w:lang w:val="en-US"/>
        </w:rPr>
        <w:t>[90]</w:t>
      </w:r>
      <w:r w:rsidRPr="0005314D">
        <w:rPr>
          <w:lang w:val="en-US"/>
        </w:rPr>
        <w:tab/>
        <w:t xml:space="preserve">„Gesture Controlled Robotic Arm Using Kinect (Simulink Support For Kinect) and Arduino“. </w:t>
      </w:r>
      <w:r>
        <w:t>Zugegriffen: 12. August 2026. [Online]. Verfügbar unter: https://de.mathworks.com/matlabcentral/fileexchange/58189-gesture-controlled-robotic-arm-using-kinect-simulink-support-for-kinect-and-arduino</w:t>
      </w:r>
    </w:p>
    <w:p w14:paraId="4FBB36DE" w14:textId="77777777" w:rsidR="0005314D" w:rsidRPr="0005314D" w:rsidRDefault="0005314D" w:rsidP="0005314D">
      <w:pPr>
        <w:pStyle w:val="Literaturverzeichnis"/>
        <w:rPr>
          <w:lang w:val="en-US"/>
        </w:rPr>
      </w:pPr>
      <w:r w:rsidRPr="0005314D">
        <w:rPr>
          <w:lang w:val="en-US"/>
        </w:rPr>
        <w:t>[91]</w:t>
      </w:r>
      <w:r w:rsidRPr="0005314D">
        <w:rPr>
          <w:lang w:val="en-US"/>
        </w:rPr>
        <w:tab/>
        <w:t xml:space="preserve">D. Pagnon und H. Kim, „Sports2D: Compute 2D human pose and angles from a videoor a webcam“, </w:t>
      </w:r>
      <w:r w:rsidRPr="0005314D">
        <w:rPr>
          <w:i/>
          <w:iCs/>
          <w:lang w:val="en-US"/>
        </w:rPr>
        <w:t>J. Open Source Softw.</w:t>
      </w:r>
      <w:r w:rsidRPr="0005314D">
        <w:rPr>
          <w:lang w:val="en-US"/>
        </w:rPr>
        <w:t>, Bd. 9, Nr. 101, S. 6849, Sep. 2024, doi: 10.21105/joss.06849.</w:t>
      </w:r>
    </w:p>
    <w:p w14:paraId="5C34B84A" w14:textId="77777777" w:rsidR="0005314D" w:rsidRDefault="0005314D" w:rsidP="0005314D">
      <w:pPr>
        <w:pStyle w:val="Literaturverzeichnis"/>
      </w:pPr>
      <w:r>
        <w:t>[92]</w:t>
      </w:r>
      <w:r>
        <w:tab/>
      </w:r>
      <w:r>
        <w:rPr>
          <w:i/>
          <w:iCs/>
        </w:rPr>
        <w:t>Soprts2D</w:t>
      </w:r>
      <w:r>
        <w:t>. [Online]. Verfügbar unter: https://github.com/davidpagnon/Sports2D/tree/main</w:t>
      </w:r>
    </w:p>
    <w:p w14:paraId="6D8EE052" w14:textId="77777777" w:rsidR="0005314D" w:rsidRDefault="0005314D" w:rsidP="0005314D">
      <w:pPr>
        <w:pStyle w:val="Literaturverzeichnis"/>
      </w:pPr>
      <w:r w:rsidRPr="0005314D">
        <w:rPr>
          <w:lang w:val="en-US"/>
        </w:rPr>
        <w:t>[93]</w:t>
      </w:r>
      <w:r w:rsidRPr="0005314D">
        <w:rPr>
          <w:lang w:val="en-US"/>
        </w:rPr>
        <w:tab/>
        <w:t xml:space="preserve">„NVIDIA JetPack Software Stack“, NVIDIA Developer. </w:t>
      </w:r>
      <w:r>
        <w:t>Zugegriffen: 13. August 2026. [Online]. Verfügbar unter: https://developer.nvidia.com/embedded/jetpack</w:t>
      </w:r>
    </w:p>
    <w:p w14:paraId="1D40AA25" w14:textId="77777777" w:rsidR="0005314D" w:rsidRDefault="0005314D" w:rsidP="0005314D">
      <w:pPr>
        <w:pStyle w:val="Literaturverzeichnis"/>
      </w:pPr>
      <w:r>
        <w:lastRenderedPageBreak/>
        <w:t>[94]</w:t>
      </w:r>
      <w:r>
        <w:tab/>
        <w:t>Georg, „Gestensteuerung eines Roboters auf dem Nvidia Jetson Nano | Künstliche Intelligenz, 3D-Druck, Open Source und Linux“. Zugegriffen: 13. August 2026. [Online]. Verfügbar unter: https://blog.georgmill.de/2019/10/17/gestensteuerung-eines-roboters-auf-dem-nvidia-jetson-nano/</w:t>
      </w:r>
    </w:p>
    <w:p w14:paraId="54CC06C3" w14:textId="77777777" w:rsidR="0005314D" w:rsidRDefault="0005314D" w:rsidP="0005314D">
      <w:pPr>
        <w:pStyle w:val="Literaturverzeichnis"/>
      </w:pPr>
      <w:r w:rsidRPr="0005314D">
        <w:rPr>
          <w:lang w:val="en-US"/>
        </w:rPr>
        <w:t>[95]</w:t>
      </w:r>
      <w:r w:rsidRPr="0005314D">
        <w:rPr>
          <w:lang w:val="en-US"/>
        </w:rPr>
        <w:tab/>
        <w:t xml:space="preserve">U. T. SL, „IP Webcam (Android)“, Uptodown. </w:t>
      </w:r>
      <w:r>
        <w:t>Zugegriffen: 6. Oktober 2026. [Online]. Verfügbar unter: https://ip-webcam.de.uptodown.com/android</w:t>
      </w:r>
    </w:p>
    <w:p w14:paraId="322C3EF5" w14:textId="77777777" w:rsidR="0005314D" w:rsidRDefault="0005314D" w:rsidP="0005314D">
      <w:pPr>
        <w:pStyle w:val="Literaturverzeichnis"/>
      </w:pPr>
      <w:r>
        <w:t>[96]</w:t>
      </w:r>
      <w:r>
        <w:tab/>
        <w:t xml:space="preserve">P. Zeimet, </w:t>
      </w:r>
      <w:r>
        <w:rPr>
          <w:i/>
          <w:iCs/>
        </w:rPr>
        <w:t>Pol-Zeimet/Gestenerkennung_auf_Skelettdaten_mit_CNN</w:t>
      </w:r>
      <w:r>
        <w:t>. (3. Februar 2021). Python. Zugegriffen: 13. August 2026. [Online]. Verfügbar unter: https://github.com/Pol-Zeimet/Gestenerkennung_auf_Skelettdaten_mit_CNN</w:t>
      </w:r>
    </w:p>
    <w:p w14:paraId="667807DB" w14:textId="77777777" w:rsidR="0005314D" w:rsidRDefault="0005314D" w:rsidP="0005314D">
      <w:pPr>
        <w:pStyle w:val="Literaturverzeichnis"/>
      </w:pPr>
      <w:r>
        <w:t>[97]</w:t>
      </w:r>
      <w:r>
        <w:tab/>
        <w:t>„keras“, PyPI. Zugegriffen: 13. Oktober 2026. [Online]. Verfügbar unter: https://pypi.org/project/keras/</w:t>
      </w:r>
    </w:p>
    <w:p w14:paraId="25D24802" w14:textId="77777777" w:rsidR="0005314D" w:rsidRDefault="0005314D" w:rsidP="0005314D">
      <w:pPr>
        <w:pStyle w:val="Literaturverzeichnis"/>
      </w:pPr>
      <w:r>
        <w:t>[98]</w:t>
      </w:r>
      <w:r>
        <w:tab/>
        <w:t xml:space="preserve"> jonas wegener, </w:t>
      </w:r>
      <w:r>
        <w:rPr>
          <w:i/>
          <w:iCs/>
        </w:rPr>
        <w:t>Symulation des 3D-Audioraums der BHT</w:t>
      </w:r>
      <w:r>
        <w:t>. (25. September 2026). onshape. [Online]. Verfügbar unter: https://cad.onshape.com/documents/00b008a3f533eca98fac5bba/w/b6eb2c8f02007af9c686e203/e/60674b425d3e898ddf7b70c7</w:t>
      </w:r>
    </w:p>
    <w:p w14:paraId="0F213A57" w14:textId="77777777" w:rsidR="0005314D" w:rsidRDefault="0005314D" w:rsidP="0005314D">
      <w:pPr>
        <w:pStyle w:val="Literaturverzeichnis"/>
      </w:pPr>
      <w:r w:rsidRPr="0005314D">
        <w:rPr>
          <w:lang w:val="en-US"/>
        </w:rPr>
        <w:t>[99]</w:t>
      </w:r>
      <w:r w:rsidRPr="0005314D">
        <w:rPr>
          <w:lang w:val="en-US"/>
        </w:rPr>
        <w:tab/>
        <w:t xml:space="preserve">O. Business a PTC, „Onshape | Product Development Platform“. </w:t>
      </w:r>
      <w:r>
        <w:t>Zugegriffen: 10. Oktober 2026. [Online]. Verfügbar unter: https://www.onshape.com/en/</w:t>
      </w:r>
    </w:p>
    <w:p w14:paraId="08C7C545" w14:textId="77777777" w:rsidR="0005314D" w:rsidRDefault="0005314D" w:rsidP="0005314D">
      <w:pPr>
        <w:pStyle w:val="Literaturverzeichnis"/>
      </w:pPr>
      <w:r>
        <w:t>[100]</w:t>
      </w:r>
      <w:r>
        <w:tab/>
        <w:t>„Linux System Requirements“. Zugegriffen: 15. Mai 2026. [Online]. Verfügbar unter: https://de.mathworks.com/support/requirements/matlab-linux.html</w:t>
      </w:r>
    </w:p>
    <w:p w14:paraId="72E79B3D" w14:textId="77777777" w:rsidR="0005314D" w:rsidRDefault="0005314D" w:rsidP="0005314D">
      <w:pPr>
        <w:pStyle w:val="Literaturverzeichnis"/>
      </w:pPr>
      <w:r>
        <w:t>[101]</w:t>
      </w:r>
      <w:r>
        <w:tab/>
        <w:t>„Intel RealSense D455 für Unitree G1 Anleitung“, OpenELAB Technology Ltd. Zugegriffen: 16. August 2026. [Online]. Verfügbar unter: https://openelab.io/de/blogs/learn/intel-realsense-d455-depth-camera-for-unitree-g1-edu-complete-guide</w:t>
      </w:r>
    </w:p>
    <w:p w14:paraId="3A3B75B0" w14:textId="77777777" w:rsidR="0005314D" w:rsidRDefault="0005314D" w:rsidP="0005314D">
      <w:pPr>
        <w:pStyle w:val="Literaturverzeichnis"/>
      </w:pPr>
      <w:r>
        <w:t>[102]</w:t>
      </w:r>
      <w:r>
        <w:tab/>
        <w:t>„Intel Realsense D455 Tiefenkamera für Unitree G1 Edu Humanoiden-Robote“, OpenELAB Technology Ltd. Zugegriffen: 17. August 2026. [Online]. Verfügbar unter: https://openelab.io/de/products/intel-realsense-d455-for-unitree-robot</w:t>
      </w:r>
    </w:p>
    <w:p w14:paraId="161EA49A" w14:textId="77777777" w:rsidR="0005314D" w:rsidRDefault="0005314D" w:rsidP="0005314D">
      <w:pPr>
        <w:pStyle w:val="Literaturverzeichnis"/>
      </w:pPr>
      <w:r>
        <w:t>[103]</w:t>
      </w:r>
      <w:r>
        <w:tab/>
        <w:t>„MediaPipe – Build Smart Media Apps Fast“. Zugegriffen: 15. Mai 2026. [Online]. Verfügbar unter: https://mediapipe.org/</w:t>
      </w:r>
    </w:p>
    <w:p w14:paraId="309D5C3F" w14:textId="77777777" w:rsidR="0005314D" w:rsidRDefault="0005314D" w:rsidP="0005314D">
      <w:pPr>
        <w:pStyle w:val="Literaturverzeichnis"/>
      </w:pPr>
      <w:r>
        <w:t>[104]</w:t>
      </w:r>
      <w:r>
        <w:tab/>
        <w:t>„Hardware Requirements for Machine Learning“, GeeksforGeeks. Zugegriffen: 15. Mai 2026. [Online]. Verfügbar unter: https://www.geeksforgeeks.org/machine-learning/hardware-requirements-for-machine-learning/</w:t>
      </w:r>
    </w:p>
    <w:p w14:paraId="1FE8AE7C" w14:textId="77777777" w:rsidR="0005314D" w:rsidRDefault="0005314D" w:rsidP="0005314D">
      <w:pPr>
        <w:pStyle w:val="Literaturverzeichnis"/>
      </w:pPr>
      <w:r>
        <w:t>[105]</w:t>
      </w:r>
      <w:r>
        <w:tab/>
        <w:t>„Hardware Recommendations“, Puget Systems. Zugegriffen: 15. Mai 2026. [Online]. Verfügbar unter: https://www.pugetsystems.com/solutions/ai/develop/hardware-recommendations/</w:t>
      </w:r>
    </w:p>
    <w:p w14:paraId="3C7A9D78" w14:textId="77777777" w:rsidR="0005314D" w:rsidRDefault="0005314D" w:rsidP="0005314D">
      <w:pPr>
        <w:pStyle w:val="Literaturverzeichnis"/>
      </w:pPr>
      <w:r>
        <w:t>[106]</w:t>
      </w:r>
      <w:r>
        <w:tab/>
        <w:t xml:space="preserve">„Neuromorpher Prozessor“, </w:t>
      </w:r>
      <w:r>
        <w:rPr>
          <w:i/>
          <w:iCs/>
        </w:rPr>
        <w:t>Wikipedia</w:t>
      </w:r>
      <w:r>
        <w:t>. 5. Juli 2026. Zugegriffen: 15. Oktober 2026. [Online]. Verfügbar unter: https://de.wikipedia.org/w/index.php?title=Neuromorpher_Prozessor&amp;oldid=268522480</w:t>
      </w:r>
    </w:p>
    <w:p w14:paraId="46F7D6F1" w14:textId="77777777" w:rsidR="0005314D" w:rsidRDefault="0005314D" w:rsidP="0005314D">
      <w:pPr>
        <w:pStyle w:val="Literaturverzeichnis"/>
      </w:pPr>
      <w:r w:rsidRPr="0005314D">
        <w:rPr>
          <w:lang w:val="en-US"/>
        </w:rPr>
        <w:t>[107]</w:t>
      </w:r>
      <w:r w:rsidRPr="0005314D">
        <w:rPr>
          <w:lang w:val="en-US"/>
        </w:rPr>
        <w:tab/>
        <w:t xml:space="preserve">„Quick overview of Intel’s Neural Processing Unit (NPU) — Intel® NPU Acceleration Library documentation“. </w:t>
      </w:r>
      <w:r>
        <w:t>Zugegriffen: 15. Mai 2026. [Online]. Verfügbar unter: https://intel.github.io/intel-npu-acceleration-library/npu.html?utm_source=chatgpt.com</w:t>
      </w:r>
    </w:p>
    <w:p w14:paraId="2CFDA6EE" w14:textId="77777777" w:rsidR="0005314D" w:rsidRDefault="0005314D" w:rsidP="0005314D">
      <w:pPr>
        <w:pStyle w:val="Literaturverzeichnis"/>
      </w:pPr>
      <w:r>
        <w:t>[108]</w:t>
      </w:r>
      <w:r>
        <w:tab/>
        <w:t>„AMD Ryzen</w:t>
      </w:r>
      <w:r>
        <w:rPr>
          <w:vertAlign w:val="superscript"/>
        </w:rPr>
        <w:t>TM</w:t>
      </w:r>
      <w:r>
        <w:t xml:space="preserve"> AI – Windows-PCs mit integrierter KI“, AMD. Zugegriffen: 15. Mai 2026. [Online]. Verfügbar unter: https://www.amd.com/de/products/processors/consumer/ryzen-ai.html</w:t>
      </w:r>
    </w:p>
    <w:p w14:paraId="19F9C7F6" w14:textId="77777777" w:rsidR="0005314D" w:rsidRDefault="0005314D" w:rsidP="0005314D">
      <w:pPr>
        <w:pStyle w:val="Literaturverzeichnis"/>
      </w:pPr>
      <w:r>
        <w:t>[109]</w:t>
      </w:r>
      <w:r>
        <w:tab/>
        <w:t>„AMD Ryzen</w:t>
      </w:r>
      <w:r>
        <w:rPr>
          <w:vertAlign w:val="superscript"/>
        </w:rPr>
        <w:t>TM</w:t>
      </w:r>
      <w:r>
        <w:t xml:space="preserve"> AI – Windows-PCs mit integrierter KI“, AMD. Zugegriffen: 15. Mai 2026. [Online]. Verfügbar unter: https://www.amd.com/de/products/processors/consumer/ryzen-ai.html</w:t>
      </w:r>
    </w:p>
    <w:p w14:paraId="1E78F77E" w14:textId="77777777" w:rsidR="0005314D" w:rsidRDefault="0005314D" w:rsidP="0005314D">
      <w:pPr>
        <w:pStyle w:val="Literaturverzeichnis"/>
      </w:pPr>
      <w:r>
        <w:lastRenderedPageBreak/>
        <w:t>[110]</w:t>
      </w:r>
      <w:r>
        <w:tab/>
        <w:t>„MINISFORUM UM760 Slim“, Minisforum EU. Zugegriffen: 9. Oktober 2026. [Online]. Verfügbar unter: https://minisforumpc.eu/products/minisforum-um760-slim-mini-pc</w:t>
      </w:r>
    </w:p>
    <w:p w14:paraId="21BB6F6C" w14:textId="77777777" w:rsidR="0005314D" w:rsidRDefault="0005314D" w:rsidP="0005314D">
      <w:pPr>
        <w:pStyle w:val="Literaturverzeichnis"/>
      </w:pPr>
      <w:r>
        <w:t>[111]</w:t>
      </w:r>
      <w:r>
        <w:tab/>
        <w:t>„Mini-PC Minisforum UM760 Slim mit Ryzen 5 im Test: Weniger Kerne, mehr Leistung“, heise online bestenlisten. Zugegriffen: 15. Mai 2026. [Online]. Verfügbar unter: https://www.heise.de/bestenlisten/testbericht/mini-pc-minisforum-um760-slim-mit-ryzen-5-im-test-weniger-kerne-mehr-leistung/tn00rrx</w:t>
      </w:r>
    </w:p>
    <w:p w14:paraId="2EAE4320" w14:textId="77777777" w:rsidR="0005314D" w:rsidRDefault="0005314D" w:rsidP="0005314D">
      <w:pPr>
        <w:pStyle w:val="Literaturverzeichnis"/>
      </w:pPr>
      <w:r>
        <w:t>[112]</w:t>
      </w:r>
      <w:r>
        <w:tab/>
        <w:t>„AMD Ryzen 5 7640HS - Benchmarks &amp; technische Daten“. Zugegriffen: 9. Oktober 2026. [Online]. Verfügbar unter: https://www.cpu-monkey.com/de/cpu-amd_ryzen_5_7640hs</w:t>
      </w:r>
    </w:p>
    <w:p w14:paraId="6E51E1A3" w14:textId="77777777" w:rsidR="0005314D" w:rsidRDefault="0005314D" w:rsidP="0005314D">
      <w:pPr>
        <w:pStyle w:val="Literaturverzeichnis"/>
      </w:pPr>
      <w:r>
        <w:t>[113]</w:t>
      </w:r>
      <w:r>
        <w:tab/>
        <w:t>„GMKtec NucBox M6 Ultra AMD Ryzen</w:t>
      </w:r>
      <w:r>
        <w:rPr>
          <w:vertAlign w:val="superscript"/>
        </w:rPr>
        <w:t>TM</w:t>
      </w:r>
      <w:r>
        <w:t xml:space="preserve"> 5 7640HS Mini PC“, GMKtec EU. Zugegriffen: 9. Oktober 2026. [Online]. Verfügbar unter: https://de.gmktec.com/products/gmktec-nucbox-m6-ultra-amd-ryzen-5-7640hs-mini-pc</w:t>
      </w:r>
    </w:p>
    <w:p w14:paraId="564A2133" w14:textId="77777777" w:rsidR="0005314D" w:rsidRDefault="0005314D" w:rsidP="0005314D">
      <w:pPr>
        <w:pStyle w:val="Literaturverzeichnis"/>
      </w:pPr>
      <w:r>
        <w:t>[114]</w:t>
      </w:r>
      <w:r>
        <w:tab/>
        <w:t>T. Nowag, „Neuer Preis-Leistungs-Sieger: GMKtec NucBox M6 Ultra im Test“, CHIP. Zugegriffen: 15. Mai 2026. [Online]. Verfügbar unter: https://www.chip.de/test/GMKtec-NucBox-M6-Ultra-im-Test_186385852.html</w:t>
      </w:r>
    </w:p>
    <w:p w14:paraId="74E88C72" w14:textId="77777777" w:rsidR="0005314D" w:rsidRDefault="0005314D" w:rsidP="0005314D">
      <w:pPr>
        <w:pStyle w:val="Literaturverzeichnis"/>
      </w:pPr>
      <w:r w:rsidRPr="0005314D">
        <w:rPr>
          <w:lang w:val="en-US"/>
        </w:rPr>
        <w:t>[115]</w:t>
      </w:r>
      <w:r w:rsidRPr="0005314D">
        <w:rPr>
          <w:lang w:val="en-US"/>
        </w:rPr>
        <w:tab/>
        <w:t xml:space="preserve">„Getting Started with Videos — OpenCV-Python Tutorials beta documentation“. </w:t>
      </w:r>
      <w:r>
        <w:t>Zugegriffen: 11. Oktober 2026. [Online]. Verfügbar unter: https://opencv24-python-tutorials.readthedocs.io/en/latest/py_tutorials/py_gui/py_video_display/py_video_display.html</w:t>
      </w:r>
    </w:p>
    <w:p w14:paraId="1860F956" w14:textId="77777777" w:rsidR="0005314D" w:rsidRDefault="0005314D" w:rsidP="0005314D">
      <w:pPr>
        <w:pStyle w:val="Literaturverzeichnis"/>
      </w:pPr>
      <w:r>
        <w:t>[116]</w:t>
      </w:r>
      <w:r>
        <w:tab/>
        <w:t xml:space="preserve">„Raytracing“, </w:t>
      </w:r>
      <w:r>
        <w:rPr>
          <w:i/>
          <w:iCs/>
        </w:rPr>
        <w:t>Wikipedia</w:t>
      </w:r>
      <w:r>
        <w:t>. 20. Februar 2026. Zugegriffen: 2. September 2026. [Online]. Verfügbar unter: https://de.wikipedia.org/w/index.php?title=Raytracing&amp;oldid=264478529</w:t>
      </w:r>
    </w:p>
    <w:p w14:paraId="5B4A1EE6" w14:textId="77777777" w:rsidR="0005314D" w:rsidRPr="0005314D" w:rsidRDefault="0005314D" w:rsidP="0005314D">
      <w:pPr>
        <w:pStyle w:val="Literaturverzeichnis"/>
        <w:rPr>
          <w:lang w:val="en-US"/>
        </w:rPr>
      </w:pPr>
      <w:r w:rsidRPr="0005314D">
        <w:rPr>
          <w:lang w:val="en-US"/>
        </w:rPr>
        <w:t>[117]</w:t>
      </w:r>
      <w:r w:rsidRPr="0005314D">
        <w:rPr>
          <w:lang w:val="en-US"/>
        </w:rPr>
        <w:tab/>
        <w:t>B. Hangün und Ö. Eyecioğlu, „Performance Comparison Between OpenCV Built in CPU and GPU Functions on Image Processing Operations“, 2017.</w:t>
      </w:r>
    </w:p>
    <w:p w14:paraId="45904268" w14:textId="77777777" w:rsidR="0005314D" w:rsidRPr="0005314D" w:rsidRDefault="0005314D" w:rsidP="0005314D">
      <w:pPr>
        <w:pStyle w:val="Literaturverzeichnis"/>
        <w:rPr>
          <w:lang w:val="en-US"/>
        </w:rPr>
      </w:pPr>
      <w:r w:rsidRPr="0005314D">
        <w:rPr>
          <w:lang w:val="en-US"/>
        </w:rPr>
        <w:t>[118]</w:t>
      </w:r>
      <w:r w:rsidRPr="0005314D">
        <w:rPr>
          <w:lang w:val="en-US"/>
        </w:rPr>
        <w:tab/>
        <w:t xml:space="preserve">E. Yan, L. Luo, und L. Ceze, „Characterizing and Taming Resolution in Convolutional Neural Networks“, 28. Oktober 2021, </w:t>
      </w:r>
      <w:r w:rsidRPr="0005314D">
        <w:rPr>
          <w:i/>
          <w:iCs/>
          <w:lang w:val="en-US"/>
        </w:rPr>
        <w:t>arXiv</w:t>
      </w:r>
      <w:r w:rsidRPr="0005314D">
        <w:rPr>
          <w:lang w:val="en-US"/>
        </w:rPr>
        <w:t>: arXiv:2110.14819. doi: 10.48550/arXiv.2110.14819.</w:t>
      </w:r>
    </w:p>
    <w:p w14:paraId="4A507C5A" w14:textId="77777777" w:rsidR="0005314D" w:rsidRPr="0005314D" w:rsidRDefault="0005314D" w:rsidP="0005314D">
      <w:pPr>
        <w:pStyle w:val="Literaturverzeichnis"/>
        <w:rPr>
          <w:lang w:val="en-US"/>
        </w:rPr>
      </w:pPr>
      <w:r w:rsidRPr="0005314D">
        <w:rPr>
          <w:lang w:val="en-US"/>
        </w:rPr>
        <w:t>[119]</w:t>
      </w:r>
      <w:r w:rsidRPr="0005314D">
        <w:rPr>
          <w:lang w:val="en-US"/>
        </w:rPr>
        <w:tab/>
        <w:t xml:space="preserve">A. Rudzitis und M. A. Zaeva, „Alternative Inverse Perspective Mapping Homography Matrix Computation for ADAS Systems Using Camera Intrinsic and Extrinsic Calibration Parameters“, </w:t>
      </w:r>
      <w:r w:rsidRPr="0005314D">
        <w:rPr>
          <w:i/>
          <w:iCs/>
          <w:lang w:val="en-US"/>
        </w:rPr>
        <w:t>Procedia Comput. Sci.</w:t>
      </w:r>
      <w:r w:rsidRPr="0005314D">
        <w:rPr>
          <w:lang w:val="en-US"/>
        </w:rPr>
        <w:t>, Bd. 190, S. 695–700, Jan. 2021, doi: 10.1016/j.procs.2021.06.081.</w:t>
      </w:r>
    </w:p>
    <w:p w14:paraId="0CBF6A1B" w14:textId="77777777" w:rsidR="0005314D" w:rsidRDefault="0005314D" w:rsidP="0005314D">
      <w:pPr>
        <w:pStyle w:val="Literaturverzeichnis"/>
      </w:pPr>
      <w:r w:rsidRPr="0005314D">
        <w:rPr>
          <w:lang w:val="en-US"/>
        </w:rPr>
        <w:t>[120]</w:t>
      </w:r>
      <w:r w:rsidRPr="0005314D">
        <w:rPr>
          <w:lang w:val="en-US"/>
        </w:rPr>
        <w:tab/>
        <w:t xml:space="preserve">L. Reiher, B. Lampe, und L. Eckstein, „A Sim2Real Deep Learning Approach for the Transformation of Images from Multiple Vehicle-Mounted Cameras to a Semantically Segmented Image in Bird’s Eye View“, arXiv.org. Zugegriffen: 28. </w:t>
      </w:r>
      <w:r>
        <w:t>Juli 2026. [Online]. Verfügbar unter: https://arxiv.org/abs/2005.04078v1</w:t>
      </w:r>
    </w:p>
    <w:p w14:paraId="26564662" w14:textId="77777777" w:rsidR="0005314D" w:rsidRDefault="0005314D" w:rsidP="0005314D">
      <w:pPr>
        <w:pStyle w:val="Literaturverzeichnis"/>
      </w:pPr>
      <w:r>
        <w:t>[121]</w:t>
      </w:r>
      <w:r>
        <w:tab/>
        <w:t>„Erde Globus Länder“, Getty Images. Zugegriffen: 3. Juli 2026. [Online]. Verfügbar unter: https://www.gettyimages.de/detail/illustration/spinning-earth-globe-icon-set-latitude-15-n-lizenfreie-illustration/154417058</w:t>
      </w:r>
    </w:p>
    <w:p w14:paraId="56D6D665" w14:textId="77777777" w:rsidR="0005314D" w:rsidRDefault="0005314D" w:rsidP="0005314D">
      <w:pPr>
        <w:pStyle w:val="Literaturverzeichnis"/>
      </w:pPr>
      <w:r>
        <w:t>[122]</w:t>
      </w:r>
      <w:r>
        <w:tab/>
        <w:t xml:space="preserve">„Weitwinkelobjektiv“, </w:t>
      </w:r>
      <w:r>
        <w:rPr>
          <w:i/>
          <w:iCs/>
        </w:rPr>
        <w:t>Wikipedia</w:t>
      </w:r>
      <w:r>
        <w:t>. 20. August 2024. Zugegriffen: 14. August 2026. [Online]. Verfügbar unter: https://de.wikipedia.org/w/index.php?title=Weitwinkelobjektiv&amp;oldid=247906697</w:t>
      </w:r>
    </w:p>
    <w:p w14:paraId="76020D4F" w14:textId="144DD7D1" w:rsidR="00141E4A" w:rsidRPr="00585C97" w:rsidRDefault="00736FB3" w:rsidP="009C08D2">
      <w:pPr>
        <w:pStyle w:val="Literatureintrag"/>
        <w:jc w:val="both"/>
        <w:rPr>
          <w:noProof/>
        </w:rPr>
      </w:pPr>
      <w:r w:rsidRPr="00585C97">
        <w:rPr>
          <w:noProof/>
        </w:rPr>
        <w:fldChar w:fldCharType="end"/>
      </w:r>
    </w:p>
    <w:p w14:paraId="0AA3D1DA" w14:textId="77777777" w:rsidR="007436A6" w:rsidRPr="00585C97" w:rsidRDefault="007436A6" w:rsidP="00976252">
      <w:pPr>
        <w:pStyle w:val="Literatureintrag"/>
        <w:jc w:val="both"/>
        <w:rPr>
          <w:noProof/>
        </w:rPr>
      </w:pPr>
    </w:p>
    <w:p w14:paraId="1F756810" w14:textId="77777777" w:rsidR="007436A6" w:rsidRPr="00585C97" w:rsidRDefault="007436A6" w:rsidP="00976252">
      <w:pPr>
        <w:pStyle w:val="Literatureintrag"/>
        <w:jc w:val="both"/>
        <w:rPr>
          <w:noProof/>
        </w:rPr>
      </w:pPr>
    </w:p>
    <w:p w14:paraId="7A8B8AB4" w14:textId="77777777" w:rsidR="00B150A6" w:rsidRPr="00585C97" w:rsidRDefault="00B150A6" w:rsidP="00976252">
      <w:pPr>
        <w:pStyle w:val="Literatureintrag"/>
        <w:jc w:val="both"/>
        <w:rPr>
          <w:noProof/>
        </w:rPr>
      </w:pPr>
    </w:p>
    <w:p w14:paraId="23053216" w14:textId="77777777" w:rsidR="00B150A6" w:rsidRPr="00585C97" w:rsidRDefault="00B150A6" w:rsidP="00976252">
      <w:pPr>
        <w:pStyle w:val="Literatureintrag"/>
        <w:jc w:val="both"/>
        <w:rPr>
          <w:noProof/>
        </w:rPr>
      </w:pPr>
    </w:p>
    <w:p w14:paraId="29C5DB4C" w14:textId="77777777" w:rsidR="00B150A6" w:rsidRPr="00585C97" w:rsidRDefault="00B150A6" w:rsidP="00976252">
      <w:pPr>
        <w:pStyle w:val="Literatureintrag"/>
        <w:jc w:val="both"/>
        <w:rPr>
          <w:noProof/>
        </w:rPr>
      </w:pPr>
    </w:p>
    <w:p w14:paraId="02C120E0" w14:textId="77777777" w:rsidR="00B150A6" w:rsidRPr="00585C97" w:rsidRDefault="00B150A6" w:rsidP="00976252">
      <w:pPr>
        <w:pStyle w:val="Literatureintrag"/>
        <w:jc w:val="both"/>
        <w:rPr>
          <w:noProof/>
        </w:rPr>
      </w:pPr>
    </w:p>
    <w:p w14:paraId="65D4B7B7" w14:textId="77777777" w:rsidR="001337CC" w:rsidRPr="00585C97" w:rsidRDefault="001337CC" w:rsidP="00976252">
      <w:pPr>
        <w:pStyle w:val="Literatureintrag"/>
        <w:jc w:val="both"/>
        <w:rPr>
          <w:noProof/>
        </w:rPr>
      </w:pPr>
    </w:p>
    <w:bookmarkEnd w:id="231"/>
    <w:bookmarkEnd w:id="232"/>
    <w:p w14:paraId="15D7E447" w14:textId="77777777" w:rsidR="009C10E7" w:rsidRPr="00585C97" w:rsidRDefault="005D01C0">
      <w:pPr>
        <w:pStyle w:val="Grundtextwieberschr1"/>
        <w:numPr>
          <w:ilvl w:val="0"/>
          <w:numId w:val="0"/>
        </w:numPr>
        <w:ind w:left="851" w:hanging="851"/>
        <w:rPr>
          <w:noProof/>
        </w:rPr>
      </w:pPr>
      <w:r w:rsidRPr="00585C97">
        <w:rPr>
          <w:noProof/>
        </w:rPr>
        <w:lastRenderedPageBreak/>
        <w:t>Abschließende Erklärung</w:t>
      </w:r>
    </w:p>
    <w:p w14:paraId="165D4619" w14:textId="77777777" w:rsidR="009C10E7" w:rsidRPr="00585C97" w:rsidRDefault="009C10E7">
      <w:pPr>
        <w:pStyle w:val="Grundtext"/>
        <w:rPr>
          <w:noProof/>
        </w:rPr>
      </w:pPr>
    </w:p>
    <w:p w14:paraId="1356D971" w14:textId="77777777" w:rsidR="009C10E7" w:rsidRPr="00585C97" w:rsidRDefault="005D01C0">
      <w:pPr>
        <w:pStyle w:val="Grundtext"/>
        <w:rPr>
          <w:noProof/>
        </w:rPr>
      </w:pPr>
      <w:r w:rsidRPr="00585C97">
        <w:rPr>
          <w:noProof/>
        </w:rPr>
        <w:t>Ich versichere hiermit, da</w:t>
      </w:r>
      <w:r w:rsidR="00F669BA" w:rsidRPr="00585C97">
        <w:rPr>
          <w:noProof/>
        </w:rPr>
        <w:t>ss</w:t>
      </w:r>
      <w:r w:rsidRPr="00585C97">
        <w:rPr>
          <w:noProof/>
        </w:rPr>
        <w:t xml:space="preserve"> ich die vorliegende </w:t>
      </w:r>
      <w:r w:rsidR="00F669BA" w:rsidRPr="00585C97">
        <w:rPr>
          <w:noProof/>
        </w:rPr>
        <w:t>Master-/Bachelor</w:t>
      </w:r>
      <w:r w:rsidRPr="00585C97">
        <w:rPr>
          <w:noProof/>
        </w:rPr>
        <w:t>arbeit selbständig, ohne unzu</w:t>
      </w:r>
      <w:r w:rsidRPr="00585C97">
        <w:rPr>
          <w:noProof/>
        </w:rPr>
        <w:softHyphen/>
        <w:t>lässige Hilfe Dritter und ohne Benutzung anderer als der angegebenen Hilfsmittel ange</w:t>
      </w:r>
      <w:r w:rsidRPr="00585C97">
        <w:rPr>
          <w:noProof/>
        </w:rPr>
        <w:softHyphen/>
        <w:t>fertigt habe. Die aus fremden Quellen direkt oder indirekt übernommenen Gedan</w:t>
      </w:r>
      <w:r w:rsidRPr="00585C97">
        <w:rPr>
          <w:noProof/>
        </w:rPr>
        <w:softHyphen/>
        <w:t xml:space="preserve">ken sind als solche kenntlich gemacht. </w:t>
      </w:r>
    </w:p>
    <w:p w14:paraId="05E08BE9" w14:textId="77777777" w:rsidR="009C10E7" w:rsidRPr="00585C97" w:rsidRDefault="005D01C0">
      <w:pPr>
        <w:pStyle w:val="Grundtext"/>
        <w:rPr>
          <w:noProof/>
        </w:rPr>
      </w:pPr>
      <w:r w:rsidRPr="00585C97">
        <w:rPr>
          <w:noProof/>
        </w:rPr>
        <w:t>Berlin, den 99. Januar 9999</w:t>
      </w:r>
    </w:p>
    <w:p w14:paraId="1264248B" w14:textId="4459EC1B" w:rsidR="00792463" w:rsidRPr="00585C97" w:rsidRDefault="005112AC">
      <w:pPr>
        <w:pStyle w:val="Grundtext"/>
        <w:rPr>
          <w:noProof/>
          <w:color w:val="FF0000"/>
        </w:rPr>
      </w:pPr>
      <w:r w:rsidRPr="00585C97">
        <w:rPr>
          <w:noProof/>
          <w:color w:val="FF0000"/>
        </w:rPr>
        <w:t>Diese Erklärung ist lose der Abschlussarbeit beizulegen und für die Prüfungsakte im Dekanat abzugeben.</w:t>
      </w:r>
    </w:p>
    <w:p w14:paraId="48C3AAB7" w14:textId="77777777" w:rsidR="00792463" w:rsidRPr="00585C97" w:rsidRDefault="00792463">
      <w:pPr>
        <w:rPr>
          <w:color w:val="FF0000"/>
          <w:szCs w:val="20"/>
        </w:rPr>
      </w:pPr>
      <w:r w:rsidRPr="00585C97">
        <w:rPr>
          <w:color w:val="FF0000"/>
        </w:rPr>
        <w:br w:type="page"/>
      </w:r>
    </w:p>
    <w:p w14:paraId="60C2634C" w14:textId="04D9B9E0" w:rsidR="00686BCE" w:rsidRDefault="0031071B" w:rsidP="00E701B8">
      <w:pPr>
        <w:pStyle w:val="berschrift1"/>
        <w:numPr>
          <w:ilvl w:val="0"/>
          <w:numId w:val="0"/>
        </w:numPr>
        <w:ind w:left="851" w:hanging="851"/>
        <w:rPr>
          <w:noProof/>
        </w:rPr>
      </w:pPr>
      <w:bookmarkStart w:id="234" w:name="_Toc242780639"/>
      <w:r w:rsidRPr="0031071B">
        <w:rPr>
          <w:noProof/>
        </w:rPr>
        <w:lastRenderedPageBreak/>
        <w:t>Glossar</w:t>
      </w:r>
      <w:bookmarkEnd w:id="234"/>
      <w:r w:rsidRPr="0031071B">
        <w:rPr>
          <w:noProof/>
        </w:rPr>
        <w:t> </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65"/>
        <w:gridCol w:w="3829"/>
      </w:tblGrid>
      <w:tr w:rsidR="00E701B8" w:rsidRPr="00E701B8" w14:paraId="13DF3551"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106916EF" w14:textId="77777777" w:rsidR="00E701B8" w:rsidRPr="00E701B8" w:rsidRDefault="00E701B8" w:rsidP="00E701B8">
            <w:pPr>
              <w:pStyle w:val="Grundtext"/>
              <w:ind w:left="2832" w:hanging="2832"/>
              <w:rPr>
                <w:noProof/>
              </w:rPr>
            </w:pPr>
            <w:r w:rsidRPr="00E701B8">
              <w:rPr>
                <w:b/>
                <w:bCs/>
                <w:noProof/>
              </w:rPr>
              <w:t>Begriff</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AA19509" w14:textId="77777777" w:rsidR="00E701B8" w:rsidRPr="00E701B8" w:rsidRDefault="00E701B8" w:rsidP="00E701B8">
            <w:pPr>
              <w:pStyle w:val="Grundtext"/>
              <w:ind w:left="2832" w:hanging="2832"/>
              <w:rPr>
                <w:noProof/>
              </w:rPr>
            </w:pPr>
            <w:r w:rsidRPr="00E701B8">
              <w:rPr>
                <w:b/>
                <w:bCs/>
                <w:noProof/>
              </w:rPr>
              <w:t>Definition</w:t>
            </w:r>
          </w:p>
        </w:tc>
      </w:tr>
      <w:tr w:rsidR="00E701B8" w:rsidRPr="00E701B8" w14:paraId="0ACEFCF7"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750D1CFE" w14:textId="77777777" w:rsidR="00E701B8" w:rsidRPr="00E701B8" w:rsidRDefault="00E701B8" w:rsidP="00E701B8">
            <w:pPr>
              <w:pStyle w:val="Grundtext"/>
              <w:ind w:left="2832" w:hanging="2832"/>
              <w:rPr>
                <w:noProof/>
              </w:rPr>
            </w:pPr>
            <w:r w:rsidRPr="00E701B8">
              <w:rPr>
                <w:noProof/>
              </w:rPr>
              <w:t>3D-Audiosystem</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131E41CC" w14:textId="77777777" w:rsidR="00E701B8" w:rsidRPr="00E701B8" w:rsidRDefault="00E701B8" w:rsidP="00E701B8">
            <w:pPr>
              <w:jc w:val="left"/>
              <w:rPr>
                <w:noProof/>
              </w:rPr>
            </w:pPr>
            <w:r w:rsidRPr="00E701B8">
              <w:rPr>
                <w:noProof/>
              </w:rPr>
              <w:t>Räumliches Lautsprechersystem im Raum B217a, mit dem Schallquellen dreidimensional positioniert und bewegt werden können.</w:t>
            </w:r>
          </w:p>
        </w:tc>
      </w:tr>
      <w:tr w:rsidR="00E701B8" w:rsidRPr="00E701B8" w14:paraId="7FCD1FE6"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1CB38A4" w14:textId="77777777" w:rsidR="00E701B8" w:rsidRPr="00E701B8" w:rsidRDefault="00E701B8" w:rsidP="00E701B8">
            <w:pPr>
              <w:pStyle w:val="Grundtext"/>
              <w:ind w:left="2832" w:hanging="2832"/>
              <w:rPr>
                <w:noProof/>
              </w:rPr>
            </w:pPr>
            <w:r w:rsidRPr="00E701B8">
              <w:rPr>
                <w:noProof/>
              </w:rPr>
              <w:t>Azimut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C48CC2A" w14:textId="77777777" w:rsidR="00E701B8" w:rsidRPr="00E701B8" w:rsidRDefault="00E701B8" w:rsidP="00E701B8">
            <w:pPr>
              <w:jc w:val="left"/>
              <w:rPr>
                <w:noProof/>
              </w:rPr>
            </w:pPr>
            <w:r w:rsidRPr="00E701B8">
              <w:rPr>
                <w:noProof/>
              </w:rPr>
              <w:t>Horizontaler Winkel, der die Richtung einer Schallquelle oder Zeigegeste relativ zu einer festgelegten Bezugsrichtung beschreibt.</w:t>
            </w:r>
          </w:p>
        </w:tc>
      </w:tr>
      <w:tr w:rsidR="00E701B8" w:rsidRPr="00E701B8" w14:paraId="4E9A1F35"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7B4DC70B" w14:textId="77777777" w:rsidR="00E701B8" w:rsidRPr="00E701B8" w:rsidRDefault="00E701B8" w:rsidP="00E701B8">
            <w:pPr>
              <w:pStyle w:val="Grundtext"/>
              <w:ind w:left="2832" w:hanging="2832"/>
              <w:rPr>
                <w:noProof/>
              </w:rPr>
            </w:pPr>
            <w:r w:rsidRPr="00E701B8">
              <w:rPr>
                <w:noProof/>
              </w:rPr>
              <w:t>Background Subtraction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71D9E103" w14:textId="77777777" w:rsidR="00E701B8" w:rsidRPr="00E701B8" w:rsidRDefault="00E701B8" w:rsidP="00E701B8">
            <w:pPr>
              <w:jc w:val="left"/>
              <w:rPr>
                <w:noProof/>
              </w:rPr>
            </w:pPr>
            <w:r w:rsidRPr="00E701B8">
              <w:rPr>
                <w:noProof/>
              </w:rPr>
              <w:t>Bildverarbeitungsverfahren, bei dem ein Hintergrundmodell genutzt wird, um sich davon unterscheidende Vordergrundbereiche zu erkennen.</w:t>
            </w:r>
          </w:p>
        </w:tc>
      </w:tr>
      <w:tr w:rsidR="00E701B8" w:rsidRPr="00E701B8" w14:paraId="250AC0BA"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09AC1C7C" w14:textId="77777777" w:rsidR="00E701B8" w:rsidRPr="00E701B8" w:rsidRDefault="00E701B8" w:rsidP="00E701B8">
            <w:pPr>
              <w:pStyle w:val="Grundtext"/>
              <w:ind w:left="2832" w:hanging="2832"/>
              <w:rPr>
                <w:noProof/>
              </w:rPr>
            </w:pPr>
            <w:r w:rsidRPr="00E701B8">
              <w:rPr>
                <w:noProof/>
              </w:rPr>
              <w:t>CNN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ACD6790" w14:textId="77777777" w:rsidR="00E701B8" w:rsidRPr="00E701B8" w:rsidRDefault="00E701B8" w:rsidP="00E701B8">
            <w:pPr>
              <w:jc w:val="left"/>
              <w:rPr>
                <w:noProof/>
              </w:rPr>
            </w:pPr>
            <w:r w:rsidRPr="00E701B8">
              <w:rPr>
                <w:noProof/>
              </w:rPr>
              <w:t>Neuronale Netzarchitektur, die insbesondere bei Bilddaten Faltungsoperationen zur Erkennung räumlicher Merkmale verwendet.</w:t>
            </w:r>
          </w:p>
        </w:tc>
      </w:tr>
      <w:tr w:rsidR="00E701B8" w:rsidRPr="00E701B8" w14:paraId="2500CF43"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8906900" w14:textId="77777777" w:rsidR="00E701B8" w:rsidRPr="00E701B8" w:rsidRDefault="00E701B8" w:rsidP="00E701B8">
            <w:pPr>
              <w:pStyle w:val="Grundtext"/>
              <w:ind w:left="2832" w:hanging="2832"/>
              <w:rPr>
                <w:noProof/>
              </w:rPr>
            </w:pPr>
            <w:r w:rsidRPr="00E701B8">
              <w:rPr>
                <w:noProof/>
              </w:rPr>
              <w:t>Debugging</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718FF23" w14:textId="77777777" w:rsidR="00E701B8" w:rsidRPr="00E701B8" w:rsidRDefault="00E701B8" w:rsidP="00E701B8">
            <w:pPr>
              <w:jc w:val="left"/>
              <w:rPr>
                <w:noProof/>
              </w:rPr>
            </w:pPr>
            <w:r w:rsidRPr="00E701B8">
              <w:rPr>
                <w:noProof/>
              </w:rPr>
              <w:t>Systematisches Auffinden, Analysieren und Beheben von Fehlern in Software.</w:t>
            </w:r>
          </w:p>
        </w:tc>
      </w:tr>
      <w:tr w:rsidR="00E701B8" w:rsidRPr="00E701B8" w14:paraId="43283AB4"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B1C063F" w14:textId="77777777" w:rsidR="00E701B8" w:rsidRPr="00E701B8" w:rsidRDefault="00E701B8" w:rsidP="00E701B8">
            <w:pPr>
              <w:pStyle w:val="Grundtext"/>
              <w:ind w:left="2832" w:hanging="2832"/>
              <w:rPr>
                <w:noProof/>
              </w:rPr>
            </w:pPr>
            <w:r w:rsidRPr="00E701B8">
              <w:rPr>
                <w:noProof/>
              </w:rPr>
              <w:t>Elevation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6D286E9C" w14:textId="77777777" w:rsidR="00E701B8" w:rsidRPr="00E701B8" w:rsidRDefault="00E701B8" w:rsidP="00E701B8">
            <w:pPr>
              <w:jc w:val="left"/>
              <w:rPr>
                <w:noProof/>
              </w:rPr>
            </w:pPr>
            <w:r w:rsidRPr="00E701B8">
              <w:rPr>
                <w:noProof/>
              </w:rPr>
              <w:t>Vertikaler Winkel einer Richtung relativ zur Horizontalebene.</w:t>
            </w:r>
          </w:p>
        </w:tc>
      </w:tr>
      <w:tr w:rsidR="00E701B8" w:rsidRPr="00E701B8" w14:paraId="5AA68BC6"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7960D1BF" w14:textId="77777777" w:rsidR="00E701B8" w:rsidRPr="00E701B8" w:rsidRDefault="00E701B8" w:rsidP="00E701B8">
            <w:pPr>
              <w:pStyle w:val="Grundtext"/>
              <w:ind w:left="2832" w:hanging="2832"/>
              <w:rPr>
                <w:noProof/>
              </w:rPr>
            </w:pPr>
            <w:r w:rsidRPr="00E701B8">
              <w:rPr>
                <w:noProof/>
              </w:rPr>
              <w:t>Greifgeste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125B7BBC" w14:textId="77777777" w:rsidR="00E701B8" w:rsidRPr="00E701B8" w:rsidRDefault="00E701B8" w:rsidP="00E701B8">
            <w:pPr>
              <w:jc w:val="left"/>
              <w:rPr>
                <w:noProof/>
              </w:rPr>
            </w:pPr>
            <w:r w:rsidRPr="00E701B8">
              <w:rPr>
                <w:noProof/>
              </w:rPr>
              <w:t>In dieser Arbeit die Geste, mit der ein Instrument ausgewählt, gehalten oder wieder losgelassen wird.</w:t>
            </w:r>
          </w:p>
        </w:tc>
      </w:tr>
      <w:tr w:rsidR="00E701B8" w:rsidRPr="00E701B8" w14:paraId="2C3E2D5C"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24D18C6" w14:textId="77777777" w:rsidR="00E701B8" w:rsidRPr="00E701B8" w:rsidRDefault="00E701B8" w:rsidP="00E701B8">
            <w:pPr>
              <w:pStyle w:val="Grundtext"/>
              <w:ind w:left="2832" w:hanging="2832"/>
              <w:rPr>
                <w:noProof/>
              </w:rPr>
            </w:pPr>
            <w:r w:rsidRPr="00E701B8">
              <w:rPr>
                <w:noProof/>
              </w:rPr>
              <w:t>Inferenz</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2BC48B6" w14:textId="77777777" w:rsidR="00E701B8" w:rsidRPr="00E701B8" w:rsidRDefault="00E701B8" w:rsidP="00E701B8">
            <w:pPr>
              <w:jc w:val="left"/>
              <w:rPr>
                <w:noProof/>
              </w:rPr>
            </w:pPr>
            <w:r w:rsidRPr="00E701B8">
              <w:rPr>
                <w:noProof/>
              </w:rPr>
              <w:t>Anwendung eines trainierten KI-Modells auf neue Daten, um Vorhersagen oder Ergebnisse zu erzeugen.</w:t>
            </w:r>
          </w:p>
        </w:tc>
      </w:tr>
      <w:tr w:rsidR="00E701B8" w:rsidRPr="00E701B8" w14:paraId="13B7D368"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685EE196" w14:textId="77777777" w:rsidR="00E701B8" w:rsidRPr="00E701B8" w:rsidRDefault="00E701B8" w:rsidP="00E701B8">
            <w:pPr>
              <w:pStyle w:val="Grundtext"/>
              <w:ind w:left="2832" w:hanging="2832"/>
              <w:rPr>
                <w:noProof/>
              </w:rPr>
            </w:pPr>
            <w:r w:rsidRPr="00E701B8">
              <w:rPr>
                <w:noProof/>
              </w:rPr>
              <w:t>Landmark</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1B01160E" w14:textId="77777777" w:rsidR="00E701B8" w:rsidRPr="00E701B8" w:rsidRDefault="00E701B8" w:rsidP="00E701B8">
            <w:pPr>
              <w:jc w:val="left"/>
              <w:rPr>
                <w:noProof/>
              </w:rPr>
            </w:pPr>
            <w:r w:rsidRPr="00E701B8">
              <w:rPr>
                <w:noProof/>
              </w:rPr>
              <w:t>Markanter, vom Erkennungsverfahren geschätzter Punkt, beispielsweise an einem Körpergelenk oder an der Hand.</w:t>
            </w:r>
          </w:p>
        </w:tc>
      </w:tr>
      <w:tr w:rsidR="00E701B8" w:rsidRPr="00E701B8" w14:paraId="08E1A858"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0E35F8BA" w14:textId="77777777" w:rsidR="00E701B8" w:rsidRPr="00E701B8" w:rsidRDefault="00E701B8" w:rsidP="00E701B8">
            <w:pPr>
              <w:pStyle w:val="Grundtext"/>
              <w:ind w:left="2832" w:hanging="2832"/>
              <w:rPr>
                <w:noProof/>
              </w:rPr>
            </w:pPr>
            <w:r w:rsidRPr="00E701B8">
              <w:rPr>
                <w:noProof/>
              </w:rPr>
              <w:t>MediaPipe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793B709" w14:textId="77777777" w:rsidR="00E701B8" w:rsidRPr="00E701B8" w:rsidRDefault="00E701B8" w:rsidP="00E701B8">
            <w:pPr>
              <w:jc w:val="left"/>
              <w:rPr>
                <w:noProof/>
              </w:rPr>
            </w:pPr>
            <w:r w:rsidRPr="00E701B8">
              <w:rPr>
                <w:noProof/>
              </w:rPr>
              <w:t>Framework zur Erstellung von Verarbeitungspipelines für Wahrnehmungsaufgaben, unter anderem zur Schätzung von Körper- und Handlandmarks.</w:t>
            </w:r>
          </w:p>
        </w:tc>
      </w:tr>
      <w:tr w:rsidR="00E701B8" w:rsidRPr="00E701B8" w14:paraId="25BB6289"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5403E3CD" w14:textId="77777777" w:rsidR="00E701B8" w:rsidRPr="00E701B8" w:rsidRDefault="00E701B8" w:rsidP="00E701B8">
            <w:pPr>
              <w:pStyle w:val="Grundtext"/>
              <w:ind w:left="2832" w:hanging="2832"/>
              <w:rPr>
                <w:noProof/>
              </w:rPr>
            </w:pPr>
            <w:r w:rsidRPr="00E701B8">
              <w:rPr>
                <w:noProof/>
              </w:rPr>
              <w:t>Motion Capture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34471347" w14:textId="77777777" w:rsidR="00E701B8" w:rsidRPr="00E701B8" w:rsidRDefault="00E701B8" w:rsidP="00E701B8">
            <w:pPr>
              <w:jc w:val="left"/>
              <w:rPr>
                <w:noProof/>
              </w:rPr>
            </w:pPr>
            <w:r w:rsidRPr="00E701B8">
              <w:rPr>
                <w:noProof/>
              </w:rPr>
              <w:t>Erfassung und Aufzeichnung von Bewegungen, häufig durch optische oder sensorbasierte Messsysteme.</w:t>
            </w:r>
          </w:p>
        </w:tc>
      </w:tr>
      <w:tr w:rsidR="00E701B8" w:rsidRPr="00E701B8" w14:paraId="26A1FD17"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0BFF026" w14:textId="77777777" w:rsidR="00E701B8" w:rsidRPr="00E701B8" w:rsidRDefault="00E701B8" w:rsidP="00E701B8">
            <w:pPr>
              <w:pStyle w:val="Grundtext"/>
              <w:ind w:left="2832" w:hanging="2832"/>
              <w:rPr>
                <w:noProof/>
              </w:rPr>
            </w:pPr>
            <w:r w:rsidRPr="00E701B8">
              <w:rPr>
                <w:noProof/>
              </w:rPr>
              <w:t>Pose-Estimation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7E6C9521" w14:textId="77777777" w:rsidR="00E701B8" w:rsidRPr="00E701B8" w:rsidRDefault="00E701B8" w:rsidP="00E701B8">
            <w:pPr>
              <w:jc w:val="left"/>
              <w:rPr>
                <w:noProof/>
              </w:rPr>
            </w:pPr>
            <w:r w:rsidRPr="00E701B8">
              <w:rPr>
                <w:noProof/>
              </w:rPr>
              <w:t>Schätzung der Position und gegebenenfalls Orientierung eines Körpers oder seiner Gelenkpunkte anhand von Sensordaten.</w:t>
            </w:r>
          </w:p>
        </w:tc>
      </w:tr>
      <w:tr w:rsidR="00E701B8" w:rsidRPr="00E701B8" w14:paraId="06C877BF"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F7716A0" w14:textId="77777777" w:rsidR="00E701B8" w:rsidRPr="00E701B8" w:rsidRDefault="00E701B8" w:rsidP="00E701B8">
            <w:pPr>
              <w:pStyle w:val="Grundtext"/>
              <w:ind w:left="2832" w:hanging="2832"/>
              <w:rPr>
                <w:noProof/>
              </w:rPr>
            </w:pPr>
            <w:r w:rsidRPr="00E701B8">
              <w:rPr>
                <w:noProof/>
              </w:rPr>
              <w:lastRenderedPageBreak/>
              <w:t>Raumrichtung</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06ABC59B" w14:textId="77777777" w:rsidR="00E701B8" w:rsidRPr="00E701B8" w:rsidRDefault="00E701B8" w:rsidP="00E701B8">
            <w:pPr>
              <w:jc w:val="left"/>
              <w:rPr>
                <w:noProof/>
              </w:rPr>
            </w:pPr>
            <w:r w:rsidRPr="00E701B8">
              <w:rPr>
                <w:noProof/>
              </w:rPr>
              <w:t>In dieser Arbeit die horizontale und vertikale Richtung von der Systemmitte zu einer räumlichen Position am Rand des 3D-Audiosystems.</w:t>
            </w:r>
          </w:p>
        </w:tc>
      </w:tr>
      <w:tr w:rsidR="00E701B8" w:rsidRPr="00E701B8" w14:paraId="50CA4A77"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53A682D9" w14:textId="77777777" w:rsidR="00E701B8" w:rsidRPr="00E701B8" w:rsidRDefault="00E701B8" w:rsidP="00E701B8">
            <w:pPr>
              <w:pStyle w:val="Grundtext"/>
              <w:ind w:left="2832" w:hanging="2832"/>
              <w:rPr>
                <w:noProof/>
              </w:rPr>
            </w:pPr>
            <w:r w:rsidRPr="00E701B8">
              <w:rPr>
                <w:noProof/>
              </w:rPr>
              <w:t>Raumreferenzpunkt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35F69BF8" w14:textId="77777777" w:rsidR="00E701B8" w:rsidRPr="00E701B8" w:rsidRDefault="00E701B8" w:rsidP="00E701B8">
            <w:pPr>
              <w:jc w:val="left"/>
              <w:rPr>
                <w:noProof/>
              </w:rPr>
            </w:pPr>
            <w:r w:rsidRPr="00E701B8">
              <w:rPr>
                <w:noProof/>
              </w:rPr>
              <w:t>Zusätzlicher Punkt, der bei der geometrischen Berechnung als Referenz zur Bestimmung eines Winkels dient.</w:t>
            </w:r>
          </w:p>
        </w:tc>
      </w:tr>
      <w:tr w:rsidR="00E701B8" w:rsidRPr="00E701B8" w14:paraId="15392B5C"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7B979B1B" w14:textId="77777777" w:rsidR="00E701B8" w:rsidRPr="00E701B8" w:rsidRDefault="00E701B8" w:rsidP="00E701B8">
            <w:pPr>
              <w:pStyle w:val="Grundtext"/>
              <w:ind w:left="2832" w:hanging="2832"/>
              <w:rPr>
                <w:noProof/>
              </w:rPr>
            </w:pPr>
            <w:r w:rsidRPr="00E701B8">
              <w:rPr>
                <w:noProof/>
              </w:rPr>
              <w:t>Raumreferenzvektor</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02265FE3" w14:textId="77777777" w:rsidR="00E701B8" w:rsidRPr="00E701B8" w:rsidRDefault="00E701B8" w:rsidP="00E701B8">
            <w:pPr>
              <w:jc w:val="left"/>
              <w:rPr>
                <w:noProof/>
              </w:rPr>
            </w:pPr>
            <w:r w:rsidRPr="00E701B8">
              <w:rPr>
                <w:noProof/>
              </w:rPr>
              <w:t>Vektor, der eine räumliche Bezugsrichtung für die Berechnung der Raumrichtung festlegt.</w:t>
            </w:r>
          </w:p>
        </w:tc>
      </w:tr>
      <w:tr w:rsidR="00E701B8" w:rsidRPr="00E701B8" w14:paraId="2C6BF86E"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D411C20" w14:textId="77777777" w:rsidR="00E701B8" w:rsidRPr="00E701B8" w:rsidRDefault="00E701B8" w:rsidP="00E701B8">
            <w:pPr>
              <w:pStyle w:val="Grundtext"/>
              <w:ind w:left="2832" w:hanging="2832"/>
              <w:rPr>
                <w:noProof/>
              </w:rPr>
            </w:pPr>
            <w:r w:rsidRPr="00E701B8">
              <w:rPr>
                <w:noProof/>
              </w:rPr>
              <w:t>Region of Interest (ROI)</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55E0CED7" w14:textId="77777777" w:rsidR="00E701B8" w:rsidRPr="00E701B8" w:rsidRDefault="00E701B8" w:rsidP="00E701B8">
            <w:pPr>
              <w:jc w:val="left"/>
              <w:rPr>
                <w:noProof/>
              </w:rPr>
            </w:pPr>
            <w:r w:rsidRPr="00E701B8">
              <w:rPr>
                <w:noProof/>
              </w:rPr>
              <w:t>Ausgewählter Bildbereich, der für eine bestimmte Erkennungsaufgabe verarbeitet wird.</w:t>
            </w:r>
          </w:p>
        </w:tc>
      </w:tr>
      <w:tr w:rsidR="00E701B8" w:rsidRPr="00E701B8" w14:paraId="5B88BFEF"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5266422" w14:textId="77777777" w:rsidR="00E701B8" w:rsidRPr="00E701B8" w:rsidRDefault="00E701B8" w:rsidP="00E701B8">
            <w:pPr>
              <w:pStyle w:val="Grundtext"/>
              <w:ind w:left="2832" w:hanging="2832"/>
              <w:rPr>
                <w:noProof/>
              </w:rPr>
            </w:pPr>
            <w:r w:rsidRPr="00E701B8">
              <w:rPr>
                <w:noProof/>
              </w:rPr>
              <w:t>Skip-Connection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6CDC53D3" w14:textId="77777777" w:rsidR="00E701B8" w:rsidRPr="00E701B8" w:rsidRDefault="00E701B8" w:rsidP="00E701B8">
            <w:pPr>
              <w:jc w:val="left"/>
              <w:rPr>
                <w:noProof/>
              </w:rPr>
            </w:pPr>
            <w:r w:rsidRPr="00E701B8">
              <w:rPr>
                <w:noProof/>
              </w:rPr>
              <w:t>Verbindung, die Informationen an Schichten eines neuronalen Netzes vorbeiführt und dadurch das Training tiefer Netze erleichtern kann.</w:t>
            </w:r>
          </w:p>
        </w:tc>
      </w:tr>
      <w:tr w:rsidR="00E701B8" w:rsidRPr="00E701B8" w14:paraId="4D6070DC"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8381E73" w14:textId="77777777" w:rsidR="00E701B8" w:rsidRPr="00E701B8" w:rsidRDefault="00E701B8" w:rsidP="00E701B8">
            <w:pPr>
              <w:pStyle w:val="Grundtext"/>
              <w:ind w:left="2832" w:hanging="2832"/>
              <w:rPr>
                <w:noProof/>
              </w:rPr>
            </w:pPr>
            <w:r w:rsidRPr="00E701B8">
              <w:rPr>
                <w:noProof/>
              </w:rPr>
              <w:t>Spatiotemporal</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0BF4E777" w14:textId="77777777" w:rsidR="00E701B8" w:rsidRPr="00E701B8" w:rsidRDefault="00E701B8" w:rsidP="00E701B8">
            <w:pPr>
              <w:jc w:val="left"/>
              <w:rPr>
                <w:noProof/>
              </w:rPr>
            </w:pPr>
            <w:r w:rsidRPr="00E701B8">
              <w:rPr>
                <w:noProof/>
              </w:rPr>
              <w:t>Bezeichnet Zusammenhänge, die sowohl vom Raum als auch von der Zeit abhängen.</w:t>
            </w:r>
          </w:p>
        </w:tc>
      </w:tr>
      <w:tr w:rsidR="00E701B8" w:rsidRPr="00E701B8" w14:paraId="104FFE6F"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07D67D58" w14:textId="77777777" w:rsidR="00E701B8" w:rsidRPr="00E701B8" w:rsidRDefault="00E701B8" w:rsidP="00E701B8">
            <w:pPr>
              <w:pStyle w:val="Grundtext"/>
              <w:ind w:left="2832" w:hanging="2832"/>
              <w:rPr>
                <w:noProof/>
              </w:rPr>
            </w:pPr>
            <w:r w:rsidRPr="00E701B8">
              <w:rPr>
                <w:noProof/>
              </w:rPr>
              <w:t>Transformer</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A934F24" w14:textId="77777777" w:rsidR="00E701B8" w:rsidRPr="00E701B8" w:rsidRDefault="00E701B8" w:rsidP="00E701B8">
            <w:pPr>
              <w:jc w:val="left"/>
              <w:rPr>
                <w:noProof/>
              </w:rPr>
            </w:pPr>
            <w:r w:rsidRPr="00E701B8">
              <w:rPr>
                <w:noProof/>
              </w:rPr>
              <w:t>Neuronale Netzwerkarchitektur, die mithilfe von Attention relevante Beziehungen zwischen Elementen einer Eingabe gewichtet.</w:t>
            </w:r>
          </w:p>
        </w:tc>
      </w:tr>
      <w:tr w:rsidR="00E701B8" w:rsidRPr="00E701B8" w14:paraId="2C35DF0E"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67E0A072" w14:textId="77777777" w:rsidR="00E701B8" w:rsidRPr="00E701B8" w:rsidRDefault="00E701B8" w:rsidP="00E701B8">
            <w:pPr>
              <w:pStyle w:val="Grundtext"/>
              <w:ind w:left="2832" w:hanging="2832"/>
              <w:rPr>
                <w:noProof/>
              </w:rPr>
            </w:pPr>
            <w:r w:rsidRPr="00E701B8">
              <w:rPr>
                <w:noProof/>
              </w:rPr>
              <w:t>Attention-Mechanismus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F781121" w14:textId="77777777" w:rsidR="00E701B8" w:rsidRPr="00E701B8" w:rsidRDefault="00E701B8" w:rsidP="00E701B8">
            <w:pPr>
              <w:jc w:val="left"/>
              <w:rPr>
                <w:noProof/>
              </w:rPr>
            </w:pPr>
            <w:r w:rsidRPr="00E701B8">
              <w:rPr>
                <w:noProof/>
              </w:rPr>
              <w:t>Verfahren, mit dem ein Modell unterschiedliche Teile einer Eingabe je nach ihrer Relevanz unterschiedlich stark gewichtet.</w:t>
            </w:r>
          </w:p>
        </w:tc>
      </w:tr>
      <w:tr w:rsidR="00E701B8" w:rsidRPr="00E701B8" w14:paraId="75D0F1FC"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9BADB2D" w14:textId="77777777" w:rsidR="00E701B8" w:rsidRPr="00E701B8" w:rsidRDefault="00E701B8" w:rsidP="00E701B8">
            <w:pPr>
              <w:pStyle w:val="Grundtext"/>
              <w:ind w:left="2832" w:hanging="2832"/>
              <w:rPr>
                <w:noProof/>
              </w:rPr>
            </w:pPr>
            <w:r w:rsidRPr="00E701B8">
              <w:rPr>
                <w:noProof/>
              </w:rPr>
              <w:t>Zeigerichtung</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007724F1" w14:textId="77777777" w:rsidR="00E701B8" w:rsidRPr="00E701B8" w:rsidRDefault="00E701B8" w:rsidP="00E701B8">
            <w:pPr>
              <w:jc w:val="left"/>
              <w:rPr>
                <w:noProof/>
              </w:rPr>
            </w:pPr>
            <w:r w:rsidRPr="00E701B8">
              <w:rPr>
                <w:noProof/>
              </w:rPr>
              <w:t>In dieser Arbeit die horizontale und vertikale Richtung des Vektors zwischen der Hand und der seitengleichen Schulter des Dirigenten.</w:t>
            </w:r>
          </w:p>
        </w:tc>
      </w:tr>
      <w:tr w:rsidR="00E701B8" w:rsidRPr="00E701B8" w14:paraId="2B43EBD9"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6BE058D7" w14:textId="77777777" w:rsidR="00E701B8" w:rsidRPr="00E701B8" w:rsidRDefault="00E701B8" w:rsidP="00E701B8">
            <w:pPr>
              <w:pStyle w:val="Grundtext"/>
              <w:ind w:left="2832" w:hanging="2832"/>
              <w:rPr>
                <w:noProof/>
              </w:rPr>
            </w:pPr>
            <w:r w:rsidRPr="00E701B8">
              <w:rPr>
                <w:noProof/>
              </w:rPr>
              <w:t>Winkelpunkt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18BD2512" w14:textId="77777777" w:rsidR="00E701B8" w:rsidRPr="00E701B8" w:rsidRDefault="00E701B8" w:rsidP="00E701B8">
            <w:pPr>
              <w:jc w:val="left"/>
              <w:rPr>
                <w:noProof/>
              </w:rPr>
            </w:pPr>
            <w:r w:rsidRPr="00E701B8">
              <w:rPr>
                <w:noProof/>
              </w:rPr>
              <w:t>Punkt, an dem die beiden Vektoren zusammentreffen, deren Winkel für die Berechnung bestimmt wird.</w:t>
            </w:r>
          </w:p>
        </w:tc>
      </w:tr>
      <w:tr w:rsidR="00E701B8" w:rsidRPr="00E701B8" w14:paraId="2BA6A70D"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67BBA22C" w14:textId="32508064" w:rsidR="00E701B8" w:rsidRPr="00E701B8" w:rsidRDefault="00E701B8" w:rsidP="00E701B8">
            <w:pPr>
              <w:pStyle w:val="Grundtext"/>
              <w:ind w:left="2832" w:hanging="2832"/>
              <w:rPr>
                <w:noProof/>
              </w:rPr>
            </w:pPr>
            <w:r w:rsidRPr="00E701B8">
              <w:rPr>
                <w:noProof/>
              </w:rPr>
              <w:t>Hinreichendes</w:t>
            </w:r>
            <w:r>
              <w:rPr>
                <w:noProof/>
              </w:rPr>
              <w:t xml:space="preserve"> </w:t>
            </w:r>
            <w:r w:rsidRPr="00E701B8">
              <w:rPr>
                <w:noProof/>
              </w:rPr>
              <w:t>FOV</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449509F" w14:textId="77777777" w:rsidR="00E701B8" w:rsidRPr="00E701B8" w:rsidRDefault="00E701B8" w:rsidP="00E701B8">
            <w:pPr>
              <w:jc w:val="left"/>
              <w:rPr>
                <w:noProof/>
              </w:rPr>
            </w:pPr>
            <w:r w:rsidRPr="00E701B8">
              <w:rPr>
                <w:noProof/>
              </w:rPr>
              <w:t>In der Simulation ermitteltes Kamerasichtfeld, das den vorgesehenen Aktionsbereich unter den festgelegten Bedingungen vollständig abdeckt.</w:t>
            </w:r>
          </w:p>
        </w:tc>
      </w:tr>
      <w:tr w:rsidR="00E701B8" w:rsidRPr="00E701B8" w14:paraId="11C2F294"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3363558C" w14:textId="77777777" w:rsidR="00E701B8" w:rsidRPr="00E701B8" w:rsidRDefault="00E701B8" w:rsidP="00E701B8">
            <w:pPr>
              <w:pStyle w:val="Grundtext"/>
              <w:ind w:left="2832" w:hanging="2832"/>
              <w:rPr>
                <w:noProof/>
              </w:rPr>
            </w:pPr>
            <w:r w:rsidRPr="00E701B8">
              <w:rPr>
                <w:noProof/>
              </w:rPr>
              <w:t>Handöffnungsgrad</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04D59BB4" w14:textId="77777777" w:rsidR="00E701B8" w:rsidRPr="00E701B8" w:rsidRDefault="00E701B8" w:rsidP="00E701B8">
            <w:pPr>
              <w:jc w:val="left"/>
              <w:rPr>
                <w:noProof/>
              </w:rPr>
            </w:pPr>
            <w:r w:rsidRPr="00E701B8">
              <w:rPr>
                <w:noProof/>
              </w:rPr>
              <w:t>Numerischer Wert, der beschreibt, wie weit die Hand geöffnet ist und zur Unterscheidung zwischen offener Hand und Faust verwendet werden kann.</w:t>
            </w:r>
          </w:p>
        </w:tc>
      </w:tr>
      <w:tr w:rsidR="00E701B8" w:rsidRPr="00E701B8" w14:paraId="6AC4BDDE"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7EE0D55A" w14:textId="77777777" w:rsidR="00E701B8" w:rsidRPr="00E701B8" w:rsidRDefault="00E701B8" w:rsidP="00E701B8">
            <w:pPr>
              <w:pStyle w:val="Grundtext"/>
              <w:ind w:left="2832" w:hanging="2832"/>
              <w:rPr>
                <w:noProof/>
              </w:rPr>
            </w:pPr>
            <w:r w:rsidRPr="00E701B8">
              <w:rPr>
                <w:noProof/>
              </w:rPr>
              <w:t>Statische Geste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1265E9BD" w14:textId="77777777" w:rsidR="00E701B8" w:rsidRPr="00E701B8" w:rsidRDefault="00E701B8" w:rsidP="00E701B8">
            <w:pPr>
              <w:jc w:val="left"/>
              <w:rPr>
                <w:noProof/>
              </w:rPr>
            </w:pPr>
            <w:r w:rsidRPr="00E701B8">
              <w:rPr>
                <w:noProof/>
              </w:rPr>
              <w:t xml:space="preserve">Geste, die anhand einer Körper- oder Handhaltung erkannt wird, ohne dass </w:t>
            </w:r>
            <w:r w:rsidRPr="00E701B8">
              <w:rPr>
                <w:noProof/>
              </w:rPr>
              <w:lastRenderedPageBreak/>
              <w:t>ein zeitliches Bewegungsmuster erforderlich ist.</w:t>
            </w:r>
          </w:p>
        </w:tc>
      </w:tr>
      <w:tr w:rsidR="00E701B8" w:rsidRPr="00E701B8" w14:paraId="7C173DF9"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18B4CF0F" w14:textId="77777777" w:rsidR="00E701B8" w:rsidRPr="00E701B8" w:rsidRDefault="00E701B8" w:rsidP="00E701B8">
            <w:pPr>
              <w:pStyle w:val="Grundtext"/>
              <w:ind w:left="2832" w:hanging="2832"/>
              <w:rPr>
                <w:noProof/>
              </w:rPr>
            </w:pPr>
            <w:r w:rsidRPr="00E701B8">
              <w:rPr>
                <w:noProof/>
              </w:rPr>
              <w:lastRenderedPageBreak/>
              <w:t>Dynamische Geste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6B782B05" w14:textId="77777777" w:rsidR="00E701B8" w:rsidRPr="00E701B8" w:rsidRDefault="00E701B8" w:rsidP="00E701B8">
            <w:pPr>
              <w:jc w:val="left"/>
              <w:rPr>
                <w:noProof/>
              </w:rPr>
            </w:pPr>
            <w:r w:rsidRPr="00E701B8">
              <w:rPr>
                <w:noProof/>
              </w:rPr>
              <w:t>Geste, die anhand einer Bewegung oder einer zeitlichen Abfolge von Haltungen erkannt wird.</w:t>
            </w:r>
          </w:p>
        </w:tc>
      </w:tr>
      <w:tr w:rsidR="00E701B8" w:rsidRPr="00E701B8" w14:paraId="401688EE"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2B16DAC" w14:textId="77777777" w:rsidR="00E701B8" w:rsidRPr="00E701B8" w:rsidRDefault="00E701B8" w:rsidP="00E701B8">
            <w:pPr>
              <w:pStyle w:val="Grundtext"/>
              <w:ind w:left="2832" w:hanging="2832"/>
              <w:rPr>
                <w:noProof/>
              </w:rPr>
            </w:pPr>
            <w:r w:rsidRPr="00E701B8">
              <w:rPr>
                <w:noProof/>
              </w:rPr>
              <w:t>True-Positive-Rate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0BC92ED6" w14:textId="77777777" w:rsidR="00E701B8" w:rsidRPr="00E701B8" w:rsidRDefault="00E701B8" w:rsidP="00E701B8">
            <w:pPr>
              <w:jc w:val="left"/>
              <w:rPr>
                <w:noProof/>
              </w:rPr>
            </w:pPr>
            <w:r w:rsidRPr="00E701B8">
              <w:rPr>
                <w:noProof/>
              </w:rPr>
              <w:t>Anteil der tatsächlich positiven Fälle, die korrekt als positiv erkannt werden; hier der Anteil korrekt erkannter markierter Handzustände.</w:t>
            </w:r>
          </w:p>
        </w:tc>
      </w:tr>
      <w:tr w:rsidR="00E701B8" w:rsidRPr="00E701B8" w14:paraId="3196B8CD"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3B8FED59" w14:textId="77777777" w:rsidR="00E701B8" w:rsidRPr="00E701B8" w:rsidRDefault="00E701B8" w:rsidP="00E701B8">
            <w:pPr>
              <w:pStyle w:val="Grundtext"/>
              <w:ind w:left="2832" w:hanging="2832"/>
              <w:rPr>
                <w:noProof/>
              </w:rPr>
            </w:pPr>
            <w:r w:rsidRPr="00E701B8">
              <w:rPr>
                <w:noProof/>
              </w:rPr>
              <w:t>UDP-Datagramm</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1B9155D6" w14:textId="77777777" w:rsidR="00E701B8" w:rsidRPr="00E701B8" w:rsidRDefault="00E701B8" w:rsidP="00E701B8">
            <w:pPr>
              <w:jc w:val="left"/>
              <w:rPr>
                <w:noProof/>
              </w:rPr>
            </w:pPr>
            <w:r w:rsidRPr="00E701B8">
              <w:rPr>
                <w:noProof/>
              </w:rPr>
              <w:t>Einzelne Dateneinheit, die über UDP ohne Verbindungsaufbau übertragen wird.</w:t>
            </w:r>
          </w:p>
        </w:tc>
      </w:tr>
      <w:tr w:rsidR="00E701B8" w:rsidRPr="00E701B8" w14:paraId="520FED0E"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7E3C63F0" w14:textId="77777777" w:rsidR="00E701B8" w:rsidRPr="00E701B8" w:rsidRDefault="00E701B8" w:rsidP="00E701B8">
            <w:pPr>
              <w:pStyle w:val="Grundtext"/>
              <w:ind w:left="2832" w:hanging="2832"/>
              <w:rPr>
                <w:noProof/>
              </w:rPr>
            </w:pPr>
            <w:r w:rsidRPr="00E701B8">
              <w:rPr>
                <w:noProof/>
              </w:rPr>
              <w:t>JSON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6DD2FBB9" w14:textId="77777777" w:rsidR="00E701B8" w:rsidRPr="00E701B8" w:rsidRDefault="00E701B8" w:rsidP="00E701B8">
            <w:pPr>
              <w:jc w:val="left"/>
              <w:rPr>
                <w:noProof/>
              </w:rPr>
            </w:pPr>
            <w:r w:rsidRPr="00E701B8">
              <w:rPr>
                <w:noProof/>
              </w:rPr>
              <w:t>Textformat zur strukturierten Darstellung von Daten, etwa in Form von Objekten und Arrays.</w:t>
            </w:r>
          </w:p>
        </w:tc>
      </w:tr>
    </w:tbl>
    <w:p w14:paraId="5F3317DE" w14:textId="77777777" w:rsidR="00E701B8" w:rsidRPr="00585C97" w:rsidRDefault="00E701B8" w:rsidP="00710D2D">
      <w:pPr>
        <w:pStyle w:val="Grundtext"/>
        <w:ind w:left="2832" w:hanging="2832"/>
        <w:rPr>
          <w:noProof/>
        </w:rPr>
      </w:pPr>
    </w:p>
    <w:p w14:paraId="40F9A5C9" w14:textId="5DB891EF" w:rsidR="005D01C0" w:rsidRDefault="00792463" w:rsidP="00AF0735">
      <w:pPr>
        <w:pStyle w:val="berschrift1"/>
        <w:numPr>
          <w:ilvl w:val="0"/>
          <w:numId w:val="0"/>
        </w:numPr>
        <w:ind w:left="851" w:hanging="851"/>
        <w:rPr>
          <w:noProof/>
        </w:rPr>
      </w:pPr>
      <w:bookmarkStart w:id="235" w:name="_Toc242780640"/>
      <w:r w:rsidRPr="00585C97">
        <w:rPr>
          <w:noProof/>
        </w:rPr>
        <w:lastRenderedPageBreak/>
        <w:t>Anhang</w:t>
      </w:r>
      <w:bookmarkEnd w:id="235"/>
    </w:p>
    <w:p w14:paraId="323285F9" w14:textId="6E93B98C" w:rsidR="00BB3D7D" w:rsidRPr="00BB3D7D" w:rsidRDefault="00BB3D7D" w:rsidP="00BB3D7D">
      <w:pPr>
        <w:pStyle w:val="Grundtext"/>
        <w:rPr>
          <w:b/>
          <w:bCs/>
        </w:rPr>
      </w:pPr>
      <w:r>
        <w:rPr>
          <w:b/>
          <w:bCs/>
        </w:rPr>
        <w:t xml:space="preserve">Die </w:t>
      </w:r>
      <w:r w:rsidRPr="00BB3D7D">
        <w:rPr>
          <w:b/>
          <w:bCs/>
        </w:rPr>
        <w:t xml:space="preserve">Elemente im Anhang unterlagen </w:t>
      </w:r>
      <w:r>
        <w:rPr>
          <w:b/>
          <w:bCs/>
        </w:rPr>
        <w:t>KEINER</w:t>
      </w:r>
      <w:r w:rsidRPr="00BB3D7D">
        <w:rPr>
          <w:b/>
          <w:bCs/>
        </w:rPr>
        <w:t xml:space="preserve"> finalen Prüfung auf Rechtschreibung, Grammatik und inhaltliche Kausalität. Ich bitte dies zu entschuldigen.</w:t>
      </w:r>
    </w:p>
    <w:p w14:paraId="51C677FC" w14:textId="599A5D2E" w:rsidR="00A01287" w:rsidRDefault="00A01287" w:rsidP="003735D3">
      <w:pPr>
        <w:pStyle w:val="berschrift2"/>
        <w:numPr>
          <w:ilvl w:val="0"/>
          <w:numId w:val="0"/>
        </w:numPr>
        <w:ind w:left="851" w:hanging="851"/>
      </w:pPr>
      <w:bookmarkStart w:id="236" w:name="_Toc242780643"/>
      <w:bookmarkStart w:id="237" w:name="_Ref243037020"/>
      <w:r>
        <w:t xml:space="preserve">Bedienungsanleitung für die Gestensteuerung </w:t>
      </w:r>
      <w:r w:rsidR="003735D3">
        <w:t xml:space="preserve">Version </w:t>
      </w:r>
      <w:r>
        <w:t>STITCHI 1.0</w:t>
      </w:r>
      <w:bookmarkEnd w:id="236"/>
      <w:bookmarkEnd w:id="237"/>
    </w:p>
    <w:p w14:paraId="02D6D13E" w14:textId="635DD703" w:rsidR="00834F3F" w:rsidRDefault="003735D3" w:rsidP="003735D3">
      <w:pPr>
        <w:pStyle w:val="berschrift3"/>
        <w:numPr>
          <w:ilvl w:val="0"/>
          <w:numId w:val="0"/>
        </w:numPr>
        <w:ind w:left="851" w:hanging="851"/>
      </w:pPr>
      <w:r w:rsidRPr="003735D3">
        <w:t>User Manual</w:t>
      </w:r>
    </w:p>
    <w:p w14:paraId="19545F19" w14:textId="4D44F8F2" w:rsidR="003735D3" w:rsidRDefault="003735D3" w:rsidP="003735D3">
      <w:r>
        <w:t>…</w:t>
      </w:r>
    </w:p>
    <w:p w14:paraId="678943B8" w14:textId="769B3CCE" w:rsidR="003735D3" w:rsidRDefault="003735D3" w:rsidP="003735D3">
      <w:pPr>
        <w:pStyle w:val="berschrift3"/>
        <w:numPr>
          <w:ilvl w:val="0"/>
          <w:numId w:val="0"/>
        </w:numPr>
        <w:ind w:left="851" w:hanging="851"/>
      </w:pPr>
      <w:r>
        <w:t>D</w:t>
      </w:r>
      <w:r w:rsidRPr="003735D3">
        <w:t xml:space="preserve">eveloper </w:t>
      </w:r>
      <w:r>
        <w:t>M</w:t>
      </w:r>
      <w:r w:rsidRPr="003735D3">
        <w:t>anual</w:t>
      </w:r>
    </w:p>
    <w:p w14:paraId="52ABCC4D" w14:textId="28C53796" w:rsidR="00834F3F" w:rsidRDefault="003735D3" w:rsidP="003735D3">
      <w:r>
        <w:t>…</w:t>
      </w:r>
    </w:p>
    <w:p w14:paraId="4155E363" w14:textId="62B28A84" w:rsidR="00834F3F" w:rsidRPr="00585C97" w:rsidRDefault="00834F3F" w:rsidP="00834F3F">
      <w:pPr>
        <w:pStyle w:val="berschrift3"/>
        <w:numPr>
          <w:ilvl w:val="0"/>
          <w:numId w:val="0"/>
        </w:numPr>
        <w:ind w:left="851" w:hanging="851"/>
        <w:rPr>
          <w:noProof/>
        </w:rPr>
      </w:pPr>
      <w:bookmarkStart w:id="238" w:name="_Toc242780644"/>
      <w:r w:rsidRPr="00585C97">
        <w:rPr>
          <w:noProof/>
        </w:rPr>
        <w:t>Kamerawahl</w:t>
      </w:r>
      <w:r w:rsidR="004A6601">
        <w:rPr>
          <w:noProof/>
        </w:rPr>
        <w:t xml:space="preserve"> (urspröngliche anforderungen)</w:t>
      </w:r>
      <w:bookmarkEnd w:id="238"/>
    </w:p>
    <w:p w14:paraId="170133FE" w14:textId="77777777" w:rsidR="00834F3F" w:rsidRPr="00585C97" w:rsidRDefault="00834F3F" w:rsidP="00834F3F">
      <w:pPr>
        <w:rPr>
          <w:szCs w:val="20"/>
        </w:rPr>
      </w:pPr>
      <w:r w:rsidRPr="00585C97">
        <w:rPr>
          <w:szCs w:val="20"/>
        </w:rPr>
        <w:t>Grundsätzlich ist zunächst zu entscheiden, ob für das Projekt eine Kamera mit reiner 2D-Bildaufnahme oder eine Kamera mit zusätzlicher Tiefenmessung eingesetzt werden soll. Auf Grundlage, der in den vorherigen Kapiteln zu Hardware und Software ermittelten Anforderungen lassen sich für beide Varianten folgende Kriterien gegenüberstellen.</w:t>
      </w:r>
    </w:p>
    <w:p w14:paraId="243467C0" w14:textId="77777777" w:rsidR="00834F3F" w:rsidRPr="00585C97" w:rsidRDefault="00834F3F" w:rsidP="00834F3F">
      <w:pPr>
        <w:rPr>
          <w:b/>
          <w:bCs/>
          <w:szCs w:val="20"/>
        </w:rPr>
      </w:pPr>
    </w:p>
    <w:p w14:paraId="097CE760" w14:textId="77777777" w:rsidR="00834F3F" w:rsidRPr="00585C97" w:rsidRDefault="00834F3F" w:rsidP="00834F3F">
      <w:pPr>
        <w:rPr>
          <w:b/>
          <w:bCs/>
          <w:szCs w:val="20"/>
        </w:rPr>
      </w:pPr>
      <w:r w:rsidRPr="00585C97">
        <w:rPr>
          <w:b/>
          <w:bCs/>
          <w:szCs w:val="20"/>
        </w:rPr>
        <w:t>Kamera mit Tiefensensor:</w:t>
      </w:r>
    </w:p>
    <w:p w14:paraId="17C51150" w14:textId="77777777" w:rsidR="00834F3F" w:rsidRPr="00585C97" w:rsidRDefault="00834F3F" w:rsidP="00834F3F">
      <w:pPr>
        <w:rPr>
          <w:szCs w:val="20"/>
        </w:rPr>
      </w:pPr>
    </w:p>
    <w:p w14:paraId="7E35EFD1" w14:textId="47303C46" w:rsidR="00834F3F" w:rsidRPr="00585C97" w:rsidRDefault="00834F3F" w:rsidP="00834F3F">
      <w:pPr>
        <w:pStyle w:val="Stichpunkte1"/>
      </w:pPr>
      <w:r w:rsidRPr="00585C97">
        <w:t>Das Sichtfeld wird wahrscheinlich kleiner als das Hinreichende</w:t>
      </w:r>
      <w:r w:rsidR="00E701B8">
        <w:t xml:space="preserve"> </w:t>
      </w:r>
      <w:r w:rsidRPr="00585C97">
        <w:t xml:space="preserve">FOV sein, welches im Kapitel </w:t>
      </w:r>
      <w:r w:rsidRPr="00585C97">
        <w:rPr>
          <w:i/>
          <w:iCs/>
        </w:rPr>
        <w:fldChar w:fldCharType="begin"/>
      </w:r>
      <w:r w:rsidRPr="00585C97">
        <w:rPr>
          <w:i/>
          <w:iCs/>
        </w:rPr>
        <w:instrText xml:space="preserve"> REF _Ref237785312 \h  \* MERGEFORMAT </w:instrText>
      </w:r>
      <w:r w:rsidRPr="00585C97">
        <w:rPr>
          <w:i/>
          <w:iCs/>
        </w:rPr>
      </w:r>
      <w:r w:rsidRPr="00585C97">
        <w:rPr>
          <w:i/>
          <w:iCs/>
        </w:rPr>
        <w:fldChar w:fldCharType="separate"/>
      </w:r>
      <w:r w:rsidRPr="00585C97">
        <w:rPr>
          <w:i/>
          <w:iCs/>
        </w:rPr>
        <w:t>FOV, Kameraposition und Raumsimulation</w:t>
      </w:r>
      <w:r w:rsidRPr="00585C97">
        <w:rPr>
          <w:i/>
          <w:iCs/>
        </w:rPr>
        <w:fldChar w:fldCharType="end"/>
      </w:r>
      <w:r w:rsidRPr="00585C97">
        <w:rPr>
          <w:i/>
          <w:iCs/>
        </w:rPr>
        <w:t xml:space="preserve"> </w:t>
      </w:r>
      <w:r w:rsidRPr="00585C97">
        <w:t xml:space="preserve">bestimmt wurde. Dadurch können Einschränkungen hinsichtlich der Kameraposition, der Standzone oder der zu erfassenden Personengröße entstehen. </w:t>
      </w:r>
    </w:p>
    <w:p w14:paraId="763E293F" w14:textId="77777777" w:rsidR="00834F3F" w:rsidRPr="00585C97" w:rsidRDefault="00834F3F" w:rsidP="00834F3F">
      <w:pPr>
        <w:pStyle w:val="Stichpunkte1"/>
        <w:numPr>
          <w:ilvl w:val="0"/>
          <w:numId w:val="0"/>
        </w:numPr>
        <w:ind w:left="720"/>
      </w:pPr>
    </w:p>
    <w:p w14:paraId="49C14DB2" w14:textId="77777777" w:rsidR="00834F3F" w:rsidRPr="00585C97" w:rsidRDefault="00834F3F" w:rsidP="00834F3F">
      <w:pPr>
        <w:pStyle w:val="Stichpunkte1"/>
      </w:pPr>
      <w:r w:rsidRPr="00585C97">
        <w:t xml:space="preserve">Höhere Anschaffungskosten. </w:t>
      </w:r>
    </w:p>
    <w:p w14:paraId="17CE9097" w14:textId="77777777" w:rsidR="00834F3F" w:rsidRPr="00585C97" w:rsidRDefault="00834F3F" w:rsidP="00834F3F">
      <w:pPr>
        <w:pStyle w:val="Stichpunkte1"/>
        <w:numPr>
          <w:ilvl w:val="0"/>
          <w:numId w:val="0"/>
        </w:numPr>
        <w:ind w:left="720"/>
      </w:pPr>
    </w:p>
    <w:p w14:paraId="6A8DAC0C" w14:textId="77777777" w:rsidR="00834F3F" w:rsidRPr="00585C97" w:rsidRDefault="00834F3F" w:rsidP="00834F3F">
      <w:pPr>
        <w:pStyle w:val="Stichpunkte1"/>
      </w:pPr>
      <w:r w:rsidRPr="00585C97">
        <w:t xml:space="preserve">Je nach Kameramodell ist eine spezielle Treibersoftware erforderlich. Deren Kompatibilität mit der verwendeten Bildverarbeitungssoftware und der Prozessorarchitektur der Recheneinheit muss gewährleistet sein. </w:t>
      </w:r>
    </w:p>
    <w:p w14:paraId="580E353B" w14:textId="77777777" w:rsidR="00834F3F" w:rsidRPr="00585C97" w:rsidRDefault="00834F3F" w:rsidP="00834F3F">
      <w:pPr>
        <w:pStyle w:val="Stichpunkte1"/>
        <w:numPr>
          <w:ilvl w:val="0"/>
          <w:numId w:val="0"/>
        </w:numPr>
        <w:ind w:left="720"/>
      </w:pPr>
    </w:p>
    <w:p w14:paraId="341CEF5A" w14:textId="77777777" w:rsidR="00834F3F" w:rsidRPr="00585C97" w:rsidRDefault="00834F3F" w:rsidP="00834F3F">
      <w:pPr>
        <w:pStyle w:val="Stichpunkte1"/>
      </w:pPr>
      <w:r w:rsidRPr="00585C97">
        <w:t xml:space="preserve">Die Tiefeninformation wird direkt durch den Sensor erfasst und muss nicht aus den 2D-Bilddaten geschätzt werden. Dadurch wird eine einfachere und potenziell genauere Bestimmung der räumlichen Armwinkel erwartet. </w:t>
      </w:r>
    </w:p>
    <w:p w14:paraId="55171E25" w14:textId="77777777" w:rsidR="00834F3F" w:rsidRPr="00585C97" w:rsidRDefault="00834F3F" w:rsidP="00834F3F">
      <w:pPr>
        <w:rPr>
          <w:b/>
          <w:bCs/>
          <w:szCs w:val="20"/>
        </w:rPr>
      </w:pPr>
    </w:p>
    <w:p w14:paraId="72EC5219" w14:textId="77777777" w:rsidR="00834F3F" w:rsidRPr="00585C97" w:rsidRDefault="00834F3F" w:rsidP="00834F3F">
      <w:pPr>
        <w:rPr>
          <w:b/>
          <w:bCs/>
          <w:szCs w:val="20"/>
        </w:rPr>
      </w:pPr>
      <w:r w:rsidRPr="00585C97">
        <w:rPr>
          <w:b/>
          <w:bCs/>
          <w:szCs w:val="20"/>
        </w:rPr>
        <w:t xml:space="preserve">Kamera ohne Tiefensensor: </w:t>
      </w:r>
    </w:p>
    <w:p w14:paraId="6F166F0F" w14:textId="77777777" w:rsidR="00834F3F" w:rsidRPr="00585C97" w:rsidRDefault="00834F3F" w:rsidP="00834F3F">
      <w:pPr>
        <w:rPr>
          <w:szCs w:val="20"/>
        </w:rPr>
      </w:pPr>
    </w:p>
    <w:p w14:paraId="4AAF7488" w14:textId="77777777" w:rsidR="00834F3F" w:rsidRPr="00585C97" w:rsidRDefault="00834F3F" w:rsidP="00834F3F">
      <w:pPr>
        <w:pStyle w:val="Stichpunkte1"/>
        <w:rPr>
          <w:szCs w:val="20"/>
        </w:rPr>
      </w:pPr>
      <w:r w:rsidRPr="00585C97">
        <w:t xml:space="preserve">Die Bestimmung des Armwinkels muss ausschließlich auf Grundlage der 2D-Bildinformationen erfolgen. Hierfür ist gegebenenfalls eine Methodik zur Gewinnung von Tiefeninformationen aus einem 2D-Bild nötig. </w:t>
      </w:r>
    </w:p>
    <w:p w14:paraId="48165667" w14:textId="77777777" w:rsidR="00834F3F" w:rsidRPr="00585C97" w:rsidRDefault="00834F3F" w:rsidP="00834F3F">
      <w:pPr>
        <w:pStyle w:val="Stichpunkte1"/>
        <w:numPr>
          <w:ilvl w:val="0"/>
          <w:numId w:val="0"/>
        </w:numPr>
        <w:ind w:left="720"/>
        <w:rPr>
          <w:szCs w:val="20"/>
        </w:rPr>
      </w:pPr>
    </w:p>
    <w:p w14:paraId="1BFD94D2" w14:textId="77777777" w:rsidR="00834F3F" w:rsidRPr="00585C97" w:rsidRDefault="00834F3F" w:rsidP="00834F3F">
      <w:pPr>
        <w:pStyle w:val="Stichpunkte1"/>
      </w:pPr>
      <w:r w:rsidRPr="00585C97">
        <w:t>Reine 2D-Kameras sind weit verbreitet und daher in einer großen Auswahl an Sichtfeldern erhältlich. Dadurch besteht eine hohe Flexibilität bei der Wahl des gewünschten FOVs, beispielsweise auch bei der Auswahl eines Ultraweitwinkelsensors.</w:t>
      </w:r>
    </w:p>
    <w:p w14:paraId="6A43093D" w14:textId="77777777" w:rsidR="00834F3F" w:rsidRPr="00585C97" w:rsidRDefault="00834F3F" w:rsidP="00834F3F">
      <w:pPr>
        <w:ind w:left="720"/>
        <w:rPr>
          <w:szCs w:val="20"/>
        </w:rPr>
      </w:pPr>
    </w:p>
    <w:p w14:paraId="28C657E8" w14:textId="77777777" w:rsidR="00834F3F" w:rsidRPr="00585C97" w:rsidRDefault="00834F3F" w:rsidP="00834F3F">
      <w:pPr>
        <w:pStyle w:val="Stichpunkte1"/>
      </w:pPr>
      <w:r w:rsidRPr="00585C97">
        <w:t xml:space="preserve">Geringere Anschaffungskosten. </w:t>
      </w:r>
    </w:p>
    <w:p w14:paraId="5C272497" w14:textId="77777777" w:rsidR="00834F3F" w:rsidRPr="00585C97" w:rsidRDefault="00834F3F" w:rsidP="00834F3F">
      <w:pPr>
        <w:ind w:left="720"/>
        <w:rPr>
          <w:szCs w:val="20"/>
        </w:rPr>
      </w:pPr>
    </w:p>
    <w:p w14:paraId="64B38F5E" w14:textId="77777777" w:rsidR="00834F3F" w:rsidRPr="00585C97" w:rsidRDefault="00834F3F" w:rsidP="00834F3F">
      <w:pPr>
        <w:pStyle w:val="Stichpunkte1"/>
      </w:pPr>
      <w:r w:rsidRPr="00585C97">
        <w:t>Hohe Kompatibilität mit den übrigen Projektkomponenten, da die Treibersoftware herkömmlicher 2D-Kameras in der Regel schon von Bildverarbeitungsprogrammen unterstützt wird.</w:t>
      </w:r>
    </w:p>
    <w:p w14:paraId="578FF32C" w14:textId="77777777" w:rsidR="00834F3F" w:rsidRPr="00585C97" w:rsidRDefault="00834F3F" w:rsidP="00834F3F">
      <w:pPr>
        <w:pStyle w:val="Listenabsatz"/>
      </w:pPr>
    </w:p>
    <w:p w14:paraId="4870B9A6" w14:textId="77777777" w:rsidR="00834F3F" w:rsidRPr="00585C97" w:rsidRDefault="00834F3F" w:rsidP="00834F3F">
      <w:r w:rsidRPr="00585C97">
        <w:t>Soll eine Kamera ohne Tiefensensor verwendet werden, muss zusätzlich zwischen einem Objektiv mit Weitwinkel und einem Objektiv mit kleinerem Sichtfeld gewählt werden. Ein Weitwinkelobjektiv bildet einen größeren Bereich der dreidimensionalen Umgebung auf derselben zweidimensionalen Bildfläche ab. Dadurch steht für einen bestimmten zentralen Ausschnitt des Sichtfelds eine geringere Pixeldichte zur Verfügung. Gleichzeitig nehmen die perspektivischen und objektivbedingten Verzerrungen in den Randbereichen zu. Dieser Zusammenhang ist vergleichbar mit der Abbildung einer gekrümmten Erdoberfläche auf eine ebene Weltkarte.</w:t>
      </w:r>
    </w:p>
    <w:p w14:paraId="278EE6E7" w14:textId="77777777" w:rsidR="00834F3F" w:rsidRPr="00585C97" w:rsidRDefault="00834F3F" w:rsidP="00834F3F">
      <w:r w:rsidRPr="00585C97">
        <w:t xml:space="preserve">Bei gleicher Bildauflösung kann der zentraler Bildbereich, der bei einer Kamera mit kleinerem Sichtfeld einen großen Teil der verfügbaren Pixel einnimmt als bei einer Weitwinkelkamera. Dadurch sinkt die Informationsdichte in diesem Bereich. Mildernd hierfür sind die Erkenntnisse aus dem Kapitel </w:t>
      </w:r>
      <w:r w:rsidRPr="00585C97">
        <w:rPr>
          <w:i/>
          <w:iCs/>
        </w:rPr>
        <w:fldChar w:fldCharType="begin"/>
      </w:r>
      <w:r w:rsidRPr="00585C97">
        <w:rPr>
          <w:i/>
          <w:iCs/>
        </w:rPr>
        <w:instrText xml:space="preserve"> REF _Ref237786680 \h  \* MERGEFORMAT </w:instrText>
      </w:r>
      <w:r w:rsidRPr="00585C97">
        <w:rPr>
          <w:i/>
          <w:iCs/>
        </w:rPr>
      </w:r>
      <w:r w:rsidRPr="00585C97">
        <w:rPr>
          <w:i/>
          <w:iCs/>
        </w:rPr>
        <w:fldChar w:fldCharType="separate"/>
      </w:r>
      <w:r w:rsidRPr="00585C97">
        <w:rPr>
          <w:i/>
          <w:iCs/>
        </w:rPr>
        <w:t>Implementierungen ähnlicher Projekte</w:t>
      </w:r>
      <w:r w:rsidRPr="00585C97">
        <w:rPr>
          <w:i/>
          <w:iCs/>
        </w:rPr>
        <w:fldChar w:fldCharType="end"/>
      </w:r>
      <w:r w:rsidRPr="00585C97">
        <w:t>, in verschiedenen Arbeiten mit teils ähnlichen Distanzen zur Kamera war bereits eine geringe Bildauflösungen ausreichend, für eine erfolgreiche Gestenerkennung. Gering Auflösung, im Vergleich zu einer gängigen Full HD Auflösung. Daher wir hier davon ausgegangen, dass die verbleibende Informationsdichte in der Bildmitte auch bei einer Weitwinkelkamera ausreichen ist. Bei einer HD oder Full HD Auflösung auch um ggf. kleinere Strukturen wie Finger aus 2-4 m Entfernung zu erkennen. Ein größeres FOV vergrößern den räumlich möglichen Aktionsbereich des Videosystems.</w:t>
      </w:r>
    </w:p>
    <w:p w14:paraId="303CFE57" w14:textId="77777777" w:rsidR="00834F3F" w:rsidRPr="00585C97" w:rsidRDefault="00834F3F" w:rsidP="00834F3F"/>
    <w:p w14:paraId="2EF621F4" w14:textId="47698BCE" w:rsidR="00834F3F" w:rsidRPr="00585C97" w:rsidRDefault="00834F3F" w:rsidP="00834F3F">
      <w:r w:rsidRPr="00585C97">
        <w:t xml:space="preserve">Zur Bildauflösung ist zu bemerken, dass die Verarbeitung eines Bildes rechenaufwendiger wird, wenn das Bild mehr Pixel enthält. In der Klassischen Bildverarbeitung ist der Zusammenhang zwischen Rechenaufwand und Pixeln meist relative linear </w:t>
      </w:r>
      <w:r w:rsidRPr="00585C97">
        <w:fldChar w:fldCharType="begin"/>
      </w:r>
      <w:r w:rsidR="0005314D">
        <w:instrText xml:space="preserve"> ADDIN ZOTERO_ITEM CSL_CITATION {"citationID":"0lmqZDju","properties":{"unsorted":false,"formattedCitation":"[117]","plainCitation":"[117]","noteIndex":0},"citationItems":[{"id":163,"uris":["http://zotero.org/users/20567757/items/FBC5KP8B"],"itemData":{"id":163,"type":"article-journal","abstract":"Image Processing is a specialized area of Digital Signal Processing which contains various mathematical and algebraic operations such as matrix inversion, transpose of matrix, derivative, convolution, Fourier Transform etc. Operations like those require higher computational capabilities than daily usage purposes of computers. At that point, with increased image sizes and more complex operations, CPUs may be unsatisfactory since they use Serial Processing by default. GPUs are the solution that come up with greater speed compared to CPUs because of their Parallel Processing/Computation nature. A parallel computing platform and programming model named CUDA was created by NVIDIA and implemented by the graphics processing units (GPUs) which were produced by them. In this paper, computing performance of some commonly used Image Processing operations will be compared on OpenCV's built in CPU and GPU functions that use CUDA.","language":"en","source":"Zotero","title":"Performance Comparison Between OpenCV Built in CPU and GPU Functions on Image Processing Operations","author":[{"family":"Hangün","given":"Batuhan"},{"family":"Eyecioğlu","given":"Önder"}],"issued":{"date-parts":[["2017"]]}}}],"schema":"https://github.com/citation-style-language/schema/raw/master/csl-citation.json"} </w:instrText>
      </w:r>
      <w:r w:rsidRPr="00585C97">
        <w:fldChar w:fldCharType="separate"/>
      </w:r>
      <w:r w:rsidR="0005314D" w:rsidRPr="0005314D">
        <w:t>[117]</w:t>
      </w:r>
      <w:r w:rsidRPr="00585C97">
        <w:fldChar w:fldCharType="end"/>
      </w:r>
      <w:r w:rsidRPr="00585C97">
        <w:t xml:space="preserve">. Bei neuronalen Netzen kann die Abhängigkeit je nach Architektur und Verarbeitungsschritten abweichen und auch einen überproportionalen Anstieg aufweisen </w:t>
      </w:r>
      <w:r w:rsidRPr="00585C97">
        <w:fldChar w:fldCharType="begin"/>
      </w:r>
      <w:r w:rsidR="0005314D">
        <w:instrText xml:space="preserve"> ADDIN ZOTERO_ITEM CSL_CITATION {"citationID":"Ws8iFAmx","properties":{"unsorted":false,"formattedCitation":"[118]","plainCitation":"[118]","noteIndex":0},"citationItems":[{"id":164,"uris":["http://zotero.org/users/20567757/items/T4Y5YHII"],"itemData":{"id":164,"type":"article","abstract":"Image resolution has a significant effect on the accuracy and computational, storage, and bandwidth costs of computer vision model inference. These costs are exacerbated when scaling out models to large inference serving systems and make image resolution an attractive target for optimization. However, the choice of resolution inherently introduces additional tightly coupled choices, such as image crop size, image detail, and compute kernel implementation that impact computational, storage, and bandwidth costs. Further complicating this setting, the optimal choices from the perspective of these metrics are highly dependent on the dataset and problem scenario. We characterize this tradeoff space, quantitatively studying the accuracy and efficiency tradeoff via systematic and automated tuning of image resolution, image quality and convolutional neural network operators. With the insights from this study, we propose a dynamic resolution mechanism that removes the need to statically choose a resolution ahead of time.","DOI":"10.48550/arXiv.2110.14819","note":"arXiv:2110.14819 [cs.CV]","number":"arXiv:2110.14819","publisher":"arXiv","source":"arXiv.org","title":"Characterizing and Taming Resolution in Convolutional Neural Networks","URL":"http://arxiv.org/abs/2110.14819","author":[{"family":"Yan","given":"Eddie"},{"family":"Luo","given":"Liang"},{"family":"Ceze","given":"Luis"}],"accessed":{"date-parts":[["2026",8,16]]},"issued":{"date-parts":[["2021",10,28]]}}}],"schema":"https://github.com/citation-style-language/schema/raw/master/csl-citation.json"} </w:instrText>
      </w:r>
      <w:r w:rsidRPr="00585C97">
        <w:fldChar w:fldCharType="separate"/>
      </w:r>
      <w:r w:rsidR="0005314D" w:rsidRPr="0005314D">
        <w:t>[118]</w:t>
      </w:r>
      <w:r w:rsidRPr="00585C97">
        <w:fldChar w:fldCharType="end"/>
      </w:r>
      <w:r w:rsidRPr="00585C97">
        <w:t xml:space="preserve">. Dennoch sollte eine HD oder Full HD Auflösung keine signifikanten Probleme darstellen, da sich Bilder vor der Weiterverarbeitung runter skalieren lassen. </w:t>
      </w:r>
    </w:p>
    <w:p w14:paraId="33815905" w14:textId="77777777" w:rsidR="00834F3F" w:rsidRPr="00585C97" w:rsidRDefault="00834F3F" w:rsidP="00834F3F"/>
    <w:p w14:paraId="0440E452" w14:textId="77777777" w:rsidR="00834F3F" w:rsidRPr="00585C97" w:rsidRDefault="00834F3F" w:rsidP="00834F3F">
      <w:r w:rsidRPr="00585C97">
        <w:t xml:space="preserve">Das Runterskalieren an sich benötigt auch Rechenleistung, diese skaliert linear mit der Bildgröße. Dieser Skalierungsaufwand ist bei einem HD oder Full HD Bild allerdings eher gering, im Vergleich zum erwarteten Rechenaufwand der restlichen Gestenerkennung. Besonders wenn diese auf neuronalen Netzen basiert. Wird jedoch ein rechenschwacher Microcomputer wie ein Raspberry Pi als Recheneinheit gewählt, ist unter Umständen auch geringer zusätzliche Aufwand nicht zu vernachlässigen, um eine „flüssige“ Echtzeitverarbeitung zu gewährleisten. </w:t>
      </w:r>
    </w:p>
    <w:p w14:paraId="4883C68D" w14:textId="77777777" w:rsidR="00834F3F" w:rsidRPr="00585C97" w:rsidRDefault="00834F3F" w:rsidP="00834F3F"/>
    <w:p w14:paraId="0264E1DF" w14:textId="77777777" w:rsidR="00834F3F" w:rsidRPr="00585C97" w:rsidRDefault="00834F3F" w:rsidP="00834F3F">
      <w:r w:rsidRPr="00585C97">
        <w:t xml:space="preserve">Der Vorteil einer höheren Bildauflösung hingegen ist, dass eine Erkennung in größerer Entfernung möglich sein. Bei kleineren Strukturen wie Fingern könnte das vorteilhaft </w:t>
      </w:r>
      <w:r w:rsidRPr="00585C97">
        <w:lastRenderedPageBreak/>
        <w:t>sein. Für diesen Informationsgehalt ist, wie schon beschrieben nicht nur die reale räumliche Entfernung entscheidend, sondern auch die optisch erzeigte Entfernung durch das FOV der Kamera. Es lässt sich damit sagen das eine höhere Auflösung ebenfalls den räumlich möglichen Aktionsbereich des Videosystems vergrößern.</w:t>
      </w:r>
    </w:p>
    <w:p w14:paraId="258E3569" w14:textId="77777777" w:rsidR="00834F3F" w:rsidRDefault="00834F3F">
      <w:pPr>
        <w:rPr>
          <w:sz w:val="20"/>
          <w:szCs w:val="20"/>
        </w:rPr>
      </w:pPr>
    </w:p>
    <w:p w14:paraId="2439E969" w14:textId="0EC4D8DA" w:rsidR="00B22D80" w:rsidRDefault="00B22D80" w:rsidP="003E12E4">
      <w:pPr>
        <w:pStyle w:val="berschrift2"/>
        <w:numPr>
          <w:ilvl w:val="0"/>
          <w:numId w:val="0"/>
        </w:numPr>
        <w:ind w:left="851" w:hanging="851"/>
      </w:pPr>
      <w:bookmarkStart w:id="239" w:name="_Toc242780645"/>
      <w:bookmarkStart w:id="240" w:name="_Ref242813783"/>
      <w:r>
        <w:t>Fehlgeschlagene Konzepte zur Raumrichtungserkennung</w:t>
      </w:r>
      <w:bookmarkEnd w:id="239"/>
      <w:bookmarkEnd w:id="240"/>
    </w:p>
    <w:p w14:paraId="7DBFBB0B" w14:textId="77777777" w:rsidR="00B22D80" w:rsidRPr="00585C97" w:rsidRDefault="00B22D80" w:rsidP="003E12E4">
      <w:pPr>
        <w:pStyle w:val="berschrift3"/>
        <w:numPr>
          <w:ilvl w:val="0"/>
          <w:numId w:val="0"/>
        </w:numPr>
        <w:ind w:left="851" w:hanging="851"/>
        <w:rPr>
          <w:noProof/>
        </w:rPr>
      </w:pPr>
      <w:bookmarkStart w:id="241" w:name="_Toc242780646"/>
      <w:r w:rsidRPr="00585C97">
        <w:rPr>
          <w:noProof/>
        </w:rPr>
        <w:t>Inverse Perspective Mapping</w:t>
      </w:r>
      <w:bookmarkEnd w:id="241"/>
    </w:p>
    <w:p w14:paraId="3F778BAF" w14:textId="77777777" w:rsidR="00B22D80" w:rsidRPr="00585C97" w:rsidRDefault="00B22D80" w:rsidP="003E12E4"/>
    <w:p w14:paraId="6836879F" w14:textId="750815C8" w:rsidR="00B22D80" w:rsidRPr="00585C97" w:rsidRDefault="00B22D80" w:rsidP="003E12E4">
      <w:r w:rsidRPr="00585C97">
        <w:t xml:space="preserve">Mit dem Inverse </w:t>
      </w:r>
      <w:proofErr w:type="spellStart"/>
      <w:r w:rsidRPr="00585C97">
        <w:t>Prospective</w:t>
      </w:r>
      <w:proofErr w:type="spellEnd"/>
      <w:r w:rsidRPr="00585C97">
        <w:t xml:space="preserve"> Mapping (IPM) lässt sich aus einem Bild welches schräg von oben aufgenommen wurde eine perspektive berechnen, als wäre das Bild gerade von oben Aufgenommen worden. Die perspektive Gerade von oben nennt sich auch Vogelperspektive </w:t>
      </w:r>
      <w:r>
        <w:t xml:space="preserve">oder </w:t>
      </w:r>
      <w:r w:rsidRPr="00585C97">
        <w:t xml:space="preserve">in Englisch </w:t>
      </w:r>
      <w:proofErr w:type="spellStart"/>
      <w:r w:rsidRPr="00585C97">
        <w:rPr>
          <w:rStyle w:val="SchwacheHervorhebung"/>
        </w:rPr>
        <w:t>Bird’s</w:t>
      </w:r>
      <w:proofErr w:type="spellEnd"/>
      <w:r w:rsidRPr="00585C97">
        <w:rPr>
          <w:rStyle w:val="SchwacheHervorhebung"/>
        </w:rPr>
        <w:t xml:space="preserve"> Eye View</w:t>
      </w:r>
      <w:r w:rsidRPr="00585C97">
        <w:t xml:space="preserve">, unterdiesen Namen lässt sich diese Bildtransformation </w:t>
      </w:r>
      <w:proofErr w:type="spellStart"/>
      <w:r>
        <w:t>ebendfalls</w:t>
      </w:r>
      <w:proofErr w:type="spellEnd"/>
      <w:r w:rsidRPr="00585C97">
        <w:t xml:space="preserve"> finden. </w:t>
      </w:r>
      <w:r w:rsidRPr="00585C97">
        <w:fldChar w:fldCharType="begin"/>
      </w:r>
      <w:r w:rsidR="0005314D">
        <w:instrText xml:space="preserve"> ADDIN ZOTERO_ITEM CSL_CITATION {"citationID":"F9Lu50o4","properties":{"formattedCitation":"[119]","plainCitation":"[119]","noteIndex":0},"citationItems":[{"id":95,"uris":["http://zotero.org/users/20567757/items/5DL8AGDQ"],"itemData":{"id":95,"type":"article-journal","abstract":"This paper presents a simple novel IPM matrix computation method, which does not require any additional solutions to calculate homography matrices. This method only requires determining the distance from camera to projecting surface. It’s simplicity allows execution even on very small energy-efficient embedded device processors without use of complex libraries such as OpenCV, that cannot be deployed there. Furthermore, it has strictly analytical solution, which allows avoidance of false optimums that are probable in heuristic methods for optimization. We provide formulas, that are easy transferable to any device and can be calculated using standard math libraries.","collection-title":"2020 Annual International Conference on Brain-Inspired Cognitive Architectures for Artificial Intelligence: Eleventh Annual Meeting of the BICA Society","container-title":"Procedia Computer Science","DOI":"10.1016/j.procs.2021.06.081","ISSN":"1877-0509","journalAbbreviation":"Procedia Computer Science","page":"695-700","source":"ScienceDirect","title":"Alternative Inverse Perspective Mapping Homography Matrix Computation for ADAS Systems Using Camera Intrinsic and Extrinsic Calibration Parameters","volume":"190","author":[{"family":"Rudzitis","given":"Andrejs"},{"family":"Zaeva","given":"Margarita A."}],"issued":{"date-parts":[["2021",1,1]]}}}],"schema":"https://github.com/citation-style-language/schema/raw/master/csl-citation.json"} </w:instrText>
      </w:r>
      <w:r w:rsidRPr="00585C97">
        <w:fldChar w:fldCharType="separate"/>
      </w:r>
      <w:r w:rsidR="0005314D" w:rsidRPr="0005314D">
        <w:t>[119]</w:t>
      </w:r>
      <w:r w:rsidRPr="00585C97">
        <w:fldChar w:fldCharType="end"/>
      </w:r>
    </w:p>
    <w:p w14:paraId="0EFDD0CE" w14:textId="77777777" w:rsidR="00B22D80" w:rsidRPr="00585C97" w:rsidRDefault="00B22D80" w:rsidP="003E12E4"/>
    <w:p w14:paraId="3A4033D8" w14:textId="77777777" w:rsidR="00B22D80" w:rsidRPr="00585C97" w:rsidRDefault="00B22D80" w:rsidP="003E12E4">
      <w:pPr>
        <w:keepNext/>
        <w:jc w:val="center"/>
      </w:pPr>
      <w:r w:rsidRPr="00585C97">
        <w:rPr>
          <w:noProof/>
        </w:rPr>
        <w:drawing>
          <wp:inline distT="0" distB="0" distL="0" distR="0" wp14:anchorId="000EB240" wp14:editId="4ED8E225">
            <wp:extent cx="2934261" cy="1620241"/>
            <wp:effectExtent l="0" t="0" r="0" b="0"/>
            <wp:docPr id="96908705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938795" cy="1622745"/>
                    </a:xfrm>
                    <a:prstGeom prst="rect">
                      <a:avLst/>
                    </a:prstGeom>
                    <a:noFill/>
                    <a:ln>
                      <a:noFill/>
                    </a:ln>
                  </pic:spPr>
                </pic:pic>
              </a:graphicData>
            </a:graphic>
          </wp:inline>
        </w:drawing>
      </w:r>
    </w:p>
    <w:p w14:paraId="4C11CA79" w14:textId="0741B853" w:rsidR="00B22D80" w:rsidRPr="00585C97" w:rsidRDefault="00B22D80" w:rsidP="003E12E4">
      <w:pPr>
        <w:pStyle w:val="Beschriftung"/>
        <w:jc w:val="center"/>
      </w:pPr>
      <w:bookmarkStart w:id="242" w:name="_Toc239338478"/>
      <w:r w:rsidRPr="00585C97">
        <w:t xml:space="preserve">Figure </w:t>
      </w:r>
      <w:r w:rsidR="005315BE">
        <w:fldChar w:fldCharType="begin"/>
      </w:r>
      <w:r w:rsidR="005315BE">
        <w:instrText xml:space="preserve"> SEQ Figure \* ARABIC </w:instrText>
      </w:r>
      <w:r w:rsidR="005315BE">
        <w:fldChar w:fldCharType="separate"/>
      </w:r>
      <w:r w:rsidR="005315BE">
        <w:rPr>
          <w:noProof/>
        </w:rPr>
        <w:t>49</w:t>
      </w:r>
      <w:r w:rsidR="005315BE">
        <w:rPr>
          <w:noProof/>
        </w:rPr>
        <w:fldChar w:fldCharType="end"/>
      </w:r>
      <w:r w:rsidRPr="00585C97">
        <w:t xml:space="preserve"> - perspektivische Entzerrung durch Inverse </w:t>
      </w:r>
      <w:proofErr w:type="spellStart"/>
      <w:r w:rsidRPr="00585C97">
        <w:t>Prospective</w:t>
      </w:r>
      <w:proofErr w:type="spellEnd"/>
      <w:r w:rsidRPr="00585C97">
        <w:t xml:space="preserve"> Mapping</w:t>
      </w:r>
      <w:bookmarkEnd w:id="242"/>
    </w:p>
    <w:p w14:paraId="6191581A" w14:textId="77777777" w:rsidR="00B22D80" w:rsidRPr="00585C97" w:rsidRDefault="00B22D80" w:rsidP="003E12E4"/>
    <w:p w14:paraId="1FEDB69D" w14:textId="77777777" w:rsidR="00B22D80" w:rsidRPr="00585C97" w:rsidRDefault="00B22D80" w:rsidP="003E12E4">
      <w:r w:rsidRPr="00585C97">
        <w:t>Die Überlegung war es, dass Videobild aus der Schrägansicht perspektivisch zu transformieren, damit es wie von oben erscheint. Dann ließe sich die Zeigerichtung einfach abläsen, aber das geht nicht ohne weiteres.</w:t>
      </w:r>
    </w:p>
    <w:p w14:paraId="7D835E5A" w14:textId="77777777" w:rsidR="00B22D80" w:rsidRPr="00585C97" w:rsidRDefault="00B22D80" w:rsidP="003E12E4"/>
    <w:p w14:paraId="33C7A12D" w14:textId="125D9235" w:rsidR="00B22D80" w:rsidRPr="00585C97" w:rsidRDefault="00B22D80" w:rsidP="003E12E4">
      <w:r w:rsidRPr="00585C97">
        <w:t xml:space="preserve">Diese Transformation basiert auf der Annahme, dass sich alle betrachteten Bildpunkte auf einer gemeinsamen Ebene mit bekannter Höhe befinden, beispielsweise einer Fahrbahn oder einer ebenen Arbeitsfläche. </w:t>
      </w:r>
      <w:r w:rsidRPr="00585C97">
        <w:fldChar w:fldCharType="begin"/>
      </w:r>
      <w:r w:rsidR="0005314D">
        <w:instrText xml:space="preserve"> ADDIN ZOTERO_ITEM CSL_CITATION {"citationID":"JaoqNeob","properties":{"formattedCitation":"[120]","plainCitation":"[120]","noteIndex":0},"citationItems":[{"id":107,"uris":["http://zotero.org/users/20567757/items/5Q9HDFXD"],"itemData":{"id":107,"type":"webpage","abstract":"Accurate environment perception is essential for automated driving. When using monocular cameras, the distance estimation of elements in the environment poses a major challenge. Distances can be more easily estimated when the camera perspective is transformed to a bird's eye view (BEV). For flat surfaces, Inverse Perspective Mapping (IPM) can accurately transform images to a BEV. Three-dimensional objects such as vehicles and vulnerable road users are distorted by this transformation making it difficult to estimate their position relative to the sensor. This paper describes a methodology to obtain a corrected 360{\\deg} BEV image given images from multiple vehicle-mounted cameras. The corrected BEV image is segmented into semantic classes and includes a prediction of occluded areas. The neural network approach does not rely on manually labeled data, but is trained on a synthetic dataset in such a way that it generalizes well to real-world data. By using semantically segmented images as input, we reduce the reality gap between simulated and real-world data and are able to show that our method can be successfully applied in the real world. Extensive experiments conducted on the synthetic data demonstrate the superiority of our approach compared to IPM. Source code and datasets are available at https://github.com/ika-rwth-aachen/Cam2BEV","container-title":"arXiv.org","language":"en","title":"A Sim2Real Deep Learning Approach for the Transformation of Images from Multiple Vehicle-Mounted Cameras to a Semantically Segmented Image in Bird's Eye View","URL":"https://arxiv.org/abs/2005.04078v1","author":[{"family":"Reiher","given":"Lennart"},{"family":"Lampe","given":"Bastian"},{"family":"Eckstein","given":"Lutz"}],"accessed":{"date-parts":[["2026",7,28]]},"issued":{"date-parts":[["2020",5,8]]}}}],"schema":"https://github.com/citation-style-language/schema/raw/master/csl-citation.json"} </w:instrText>
      </w:r>
      <w:r w:rsidRPr="00585C97">
        <w:fldChar w:fldCharType="separate"/>
      </w:r>
      <w:r w:rsidR="0005314D" w:rsidRPr="0005314D">
        <w:t>[120]</w:t>
      </w:r>
      <w:r w:rsidRPr="00585C97">
        <w:fldChar w:fldCharType="end"/>
      </w:r>
    </w:p>
    <w:p w14:paraId="0C7F0634" w14:textId="77777777" w:rsidR="00B22D80" w:rsidRPr="00585C97" w:rsidRDefault="00B22D80" w:rsidP="003E12E4">
      <w:r w:rsidRPr="00585C97">
        <w:t>Diese Voraussetzung ist bei der Bestimmung der Zeigerichtung des menschlichen Arms nicht erfüllt. Seine Höhe variiert in Abhängigkeit von der Körpergröße der Person sowie von der jeweiligen Armhaltung. Die Höhe der einzelnen Bildpunkte ist unbekannt. Das IPM projiziert daher alle Bildpunkte fälschlicherweise auf die angenommene Referenzebene, wodurch Punkte abseits dieser Ebene an einer falschen Position dargestellt werden.</w:t>
      </w:r>
    </w:p>
    <w:p w14:paraId="001DBDFB" w14:textId="77777777" w:rsidR="00B22D80" w:rsidRPr="00585C97" w:rsidRDefault="00B22D80" w:rsidP="003E12E4">
      <w:r w:rsidRPr="00585C97">
        <w:t xml:space="preserve">Folglich kann die durch IPM erzeugte </w:t>
      </w:r>
      <w:proofErr w:type="spellStart"/>
      <w:r w:rsidRPr="00585C97">
        <w:t>Bird's</w:t>
      </w:r>
      <w:proofErr w:type="spellEnd"/>
      <w:r w:rsidRPr="00585C97">
        <w:t>-Eye-View die tatsächliche horizontale Zeigerichtung des Arms nicht wiedergeben. Eine korrekte Transformation wäre nur möglich, wenn zusätzlich die dreidimensionale Position beziehungsweise die genaue Höhe des Arms bekannt wäre.</w:t>
      </w:r>
    </w:p>
    <w:p w14:paraId="100DE56F" w14:textId="77777777" w:rsidR="00B22D80" w:rsidRPr="00585C97" w:rsidRDefault="00B22D80" w:rsidP="003E12E4"/>
    <w:p w14:paraId="00277CFD" w14:textId="77777777" w:rsidR="00B22D80" w:rsidRPr="00585C97" w:rsidRDefault="00B22D80" w:rsidP="003E12E4"/>
    <w:p w14:paraId="05F2B775" w14:textId="77777777" w:rsidR="00B22D80" w:rsidRPr="00585C97" w:rsidRDefault="00B22D80" w:rsidP="003E12E4">
      <w:pPr>
        <w:jc w:val="center"/>
      </w:pPr>
      <w:r w:rsidRPr="00585C97">
        <w:rPr>
          <w:noProof/>
        </w:rPr>
        <w:lastRenderedPageBreak/>
        <w:drawing>
          <wp:inline distT="0" distB="0" distL="0" distR="0" wp14:anchorId="71687550" wp14:editId="4F697DAA">
            <wp:extent cx="3379622" cy="1985697"/>
            <wp:effectExtent l="0" t="0" r="0" b="0"/>
            <wp:docPr id="15156223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399416" cy="1997327"/>
                    </a:xfrm>
                    <a:prstGeom prst="rect">
                      <a:avLst/>
                    </a:prstGeom>
                    <a:noFill/>
                    <a:ln>
                      <a:noFill/>
                    </a:ln>
                  </pic:spPr>
                </pic:pic>
              </a:graphicData>
            </a:graphic>
          </wp:inline>
        </w:drawing>
      </w:r>
      <w:r w:rsidRPr="00585C97">
        <w:rPr>
          <w:noProof/>
        </w:rPr>
        <w:drawing>
          <wp:inline distT="0" distB="0" distL="0" distR="0" wp14:anchorId="1D06C97D" wp14:editId="286C7503">
            <wp:extent cx="3387372" cy="1994408"/>
            <wp:effectExtent l="0" t="0" r="3810" b="6350"/>
            <wp:docPr id="90391845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431887" cy="2020618"/>
                    </a:xfrm>
                    <a:prstGeom prst="rect">
                      <a:avLst/>
                    </a:prstGeom>
                    <a:noFill/>
                    <a:ln>
                      <a:noFill/>
                    </a:ln>
                  </pic:spPr>
                </pic:pic>
              </a:graphicData>
            </a:graphic>
          </wp:inline>
        </w:drawing>
      </w:r>
    </w:p>
    <w:p w14:paraId="4B74BC5B" w14:textId="050EE1D7" w:rsidR="00B22D80" w:rsidRPr="003F5121" w:rsidRDefault="00B22D80" w:rsidP="003E12E4">
      <w:pPr>
        <w:pStyle w:val="Beschriftung"/>
        <w:jc w:val="center"/>
        <w:rPr>
          <w:lang w:val="en-US"/>
        </w:rPr>
      </w:pPr>
      <w:bookmarkStart w:id="243" w:name="_Toc239338479"/>
      <w:r w:rsidRPr="003F5121">
        <w:rPr>
          <w:lang w:val="en-US"/>
        </w:rPr>
        <w:t xml:space="preserve">Figure </w:t>
      </w:r>
      <w:r>
        <w:fldChar w:fldCharType="begin"/>
      </w:r>
      <w:r w:rsidRPr="003F5121">
        <w:rPr>
          <w:lang w:val="en-US"/>
        </w:rPr>
        <w:instrText xml:space="preserve"> SEQ Figure \* ARABIC </w:instrText>
      </w:r>
      <w:r>
        <w:fldChar w:fldCharType="separate"/>
      </w:r>
      <w:r w:rsidR="005315BE">
        <w:rPr>
          <w:noProof/>
          <w:lang w:val="en-US"/>
        </w:rPr>
        <w:t>50</w:t>
      </w:r>
      <w:r>
        <w:fldChar w:fldCharType="end"/>
      </w:r>
      <w:r w:rsidRPr="003F5121">
        <w:rPr>
          <w:lang w:val="en-US"/>
        </w:rPr>
        <w:t xml:space="preserve"> - Inverse Prospective Mapping der </w:t>
      </w:r>
      <w:proofErr w:type="spellStart"/>
      <w:r w:rsidRPr="003F5121">
        <w:rPr>
          <w:lang w:val="en-US"/>
        </w:rPr>
        <w:t>Bodenebene</w:t>
      </w:r>
      <w:bookmarkEnd w:id="243"/>
      <w:proofErr w:type="spellEnd"/>
    </w:p>
    <w:p w14:paraId="586AD9F3" w14:textId="77777777" w:rsidR="00B22D80" w:rsidRDefault="00B22D80" w:rsidP="003E12E4">
      <w:pPr>
        <w:rPr>
          <w:lang w:val="en-US"/>
        </w:rPr>
      </w:pPr>
    </w:p>
    <w:p w14:paraId="163811C7" w14:textId="77777777" w:rsidR="00B22D80" w:rsidRPr="00585C97" w:rsidRDefault="00B22D80" w:rsidP="003E12E4">
      <w:r>
        <w:t>Dieser Ansatz wir Hiermit als ungeeignet eingeschätzt und nicht länger verfolgt.</w:t>
      </w:r>
    </w:p>
    <w:p w14:paraId="39BCFB12" w14:textId="77777777" w:rsidR="00B22D80" w:rsidRPr="00585C97" w:rsidRDefault="00B22D80" w:rsidP="003E12E4">
      <w:pPr>
        <w:pStyle w:val="berschrift3"/>
        <w:numPr>
          <w:ilvl w:val="0"/>
          <w:numId w:val="0"/>
        </w:numPr>
        <w:ind w:left="851" w:hanging="851"/>
        <w:rPr>
          <w:noProof/>
        </w:rPr>
      </w:pPr>
      <w:bookmarkStart w:id="244" w:name="_Toc242780647"/>
      <w:r w:rsidRPr="00585C97">
        <w:rPr>
          <w:noProof/>
        </w:rPr>
        <w:t>Der Zeitzonenansatz</w:t>
      </w:r>
      <w:bookmarkEnd w:id="244"/>
    </w:p>
    <w:p w14:paraId="21F8B8AF" w14:textId="77777777" w:rsidR="00B22D80" w:rsidRPr="00585C97" w:rsidRDefault="00B22D80" w:rsidP="00B22D80">
      <w:r w:rsidRPr="00585C97">
        <w:t>Die horizontale Zeigerichtung</w:t>
      </w:r>
      <w:r>
        <w:t xml:space="preserve"> (Azimut)</w:t>
      </w:r>
      <w:r w:rsidRPr="00585C97">
        <w:t xml:space="preserve"> einer Person im Raum lässt sich durch den Steigungswinkel einer geraden zwischen Schulter und Hand exakt bestimmen, wenn die Person senkrecht von oben zu sehen ist</w:t>
      </w:r>
      <w:r>
        <w:t xml:space="preserve">. Siehe </w:t>
      </w:r>
      <w:r>
        <w:fldChar w:fldCharType="begin"/>
      </w:r>
      <w:r>
        <w:instrText xml:space="preserve"> REF _Ref239408743 \h </w:instrText>
      </w:r>
      <w:r>
        <w:fldChar w:fldCharType="separate"/>
      </w:r>
      <w:r w:rsidRPr="00585C97">
        <w:t xml:space="preserve">Figure </w:t>
      </w:r>
      <w:r>
        <w:rPr>
          <w:noProof/>
        </w:rPr>
        <w:t>46</w:t>
      </w:r>
      <w:r>
        <w:fldChar w:fldCharType="end"/>
      </w:r>
      <w:r w:rsidRPr="00585C97">
        <w:t>.</w:t>
      </w:r>
    </w:p>
    <w:p w14:paraId="5DD1CE90" w14:textId="77777777" w:rsidR="00B22D80" w:rsidRPr="00585C97" w:rsidRDefault="00B22D80" w:rsidP="00B22D80"/>
    <w:p w14:paraId="54EE64F8" w14:textId="77777777" w:rsidR="00B22D80" w:rsidRPr="00585C97" w:rsidRDefault="00B22D80" w:rsidP="00B22D80">
      <w:pPr>
        <w:keepNext/>
        <w:jc w:val="center"/>
      </w:pPr>
      <w:r w:rsidRPr="00585C97">
        <w:rPr>
          <w:noProof/>
        </w:rPr>
        <w:drawing>
          <wp:inline distT="0" distB="0" distL="0" distR="0" wp14:anchorId="21BC023B" wp14:editId="44AE47C2">
            <wp:extent cx="1619250" cy="1612241"/>
            <wp:effectExtent l="0" t="0" r="0" b="7620"/>
            <wp:docPr id="110803724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1" cstate="print">
                      <a:extLst>
                        <a:ext uri="{28A0092B-C50C-407E-A947-70E740481C1C}">
                          <a14:useLocalDpi xmlns:a14="http://schemas.microsoft.com/office/drawing/2010/main" val="0"/>
                        </a:ext>
                      </a:extLst>
                    </a:blip>
                    <a:srcRect t="3175" r="59187" b="5555"/>
                    <a:stretch>
                      <a:fillRect/>
                    </a:stretch>
                  </pic:blipFill>
                  <pic:spPr bwMode="auto">
                    <a:xfrm>
                      <a:off x="0" y="0"/>
                      <a:ext cx="1630025" cy="1622969"/>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6D03AB66" wp14:editId="40D364A9">
            <wp:extent cx="1657350" cy="1640121"/>
            <wp:effectExtent l="0" t="0" r="0" b="0"/>
            <wp:docPr id="8137033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03394" name=""/>
                    <pic:cNvPicPr/>
                  </pic:nvPicPr>
                  <pic:blipFill>
                    <a:blip r:embed="rId152"/>
                    <a:stretch>
                      <a:fillRect/>
                    </a:stretch>
                  </pic:blipFill>
                  <pic:spPr>
                    <a:xfrm>
                      <a:off x="0" y="0"/>
                      <a:ext cx="1677573" cy="1660134"/>
                    </a:xfrm>
                    <a:prstGeom prst="rect">
                      <a:avLst/>
                    </a:prstGeom>
                  </pic:spPr>
                </pic:pic>
              </a:graphicData>
            </a:graphic>
          </wp:inline>
        </w:drawing>
      </w:r>
      <w:r w:rsidRPr="00585C97">
        <w:t xml:space="preserve"> </w:t>
      </w:r>
      <w:r w:rsidRPr="00585C97">
        <w:rPr>
          <w:noProof/>
        </w:rPr>
        <w:drawing>
          <wp:inline distT="0" distB="0" distL="0" distR="0" wp14:anchorId="08C983EF" wp14:editId="35D727D0">
            <wp:extent cx="1638807" cy="1688468"/>
            <wp:effectExtent l="0" t="6033" r="0" b="0"/>
            <wp:docPr id="64022318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3" cstate="print">
                      <a:extLst>
                        <a:ext uri="{28A0092B-C50C-407E-A947-70E740481C1C}">
                          <a14:useLocalDpi xmlns:a14="http://schemas.microsoft.com/office/drawing/2010/main" val="0"/>
                        </a:ext>
                      </a:extLst>
                    </a:blip>
                    <a:srcRect r="59187" b="5555"/>
                    <a:stretch>
                      <a:fillRect/>
                    </a:stretch>
                  </pic:blipFill>
                  <pic:spPr bwMode="auto">
                    <a:xfrm rot="16200000">
                      <a:off x="0" y="0"/>
                      <a:ext cx="1649413" cy="1699396"/>
                    </a:xfrm>
                    <a:prstGeom prst="rect">
                      <a:avLst/>
                    </a:prstGeom>
                    <a:noFill/>
                    <a:ln>
                      <a:noFill/>
                    </a:ln>
                    <a:extLst>
                      <a:ext uri="{53640926-AAD7-44D8-BBD7-CCE9431645EC}">
                        <a14:shadowObscured xmlns:a14="http://schemas.microsoft.com/office/drawing/2010/main"/>
                      </a:ext>
                    </a:extLst>
                  </pic:spPr>
                </pic:pic>
              </a:graphicData>
            </a:graphic>
          </wp:inline>
        </w:drawing>
      </w:r>
    </w:p>
    <w:p w14:paraId="58A46532" w14:textId="07163922" w:rsidR="00B22D80" w:rsidRPr="00585C97" w:rsidRDefault="00B22D80" w:rsidP="00B22D80">
      <w:pPr>
        <w:pStyle w:val="Beschriftung"/>
        <w:jc w:val="center"/>
      </w:pPr>
      <w:bookmarkStart w:id="245" w:name="_Ref239408743"/>
      <w:bookmarkStart w:id="246" w:name="_Toc239338474"/>
      <w:r w:rsidRPr="00585C97">
        <w:t xml:space="preserve">Figure </w:t>
      </w:r>
      <w:r w:rsidR="005315BE">
        <w:fldChar w:fldCharType="begin"/>
      </w:r>
      <w:r w:rsidR="005315BE">
        <w:instrText xml:space="preserve"> SEQ Figure \* ARABIC </w:instrText>
      </w:r>
      <w:r w:rsidR="005315BE">
        <w:fldChar w:fldCharType="separate"/>
      </w:r>
      <w:r w:rsidR="005315BE">
        <w:rPr>
          <w:noProof/>
        </w:rPr>
        <w:t>51</w:t>
      </w:r>
      <w:r w:rsidR="005315BE">
        <w:rPr>
          <w:noProof/>
        </w:rPr>
        <w:fldChar w:fldCharType="end"/>
      </w:r>
      <w:bookmarkEnd w:id="245"/>
      <w:r w:rsidRPr="00585C97">
        <w:t xml:space="preserve"> - horizontale Zeigerichtung von oben</w:t>
      </w:r>
      <w:bookmarkEnd w:id="246"/>
    </w:p>
    <w:p w14:paraId="35CB069B" w14:textId="77777777" w:rsidR="00B22D80" w:rsidRPr="00585C97" w:rsidRDefault="00B22D80" w:rsidP="00B22D80"/>
    <w:p w14:paraId="48C9412C" w14:textId="77777777" w:rsidR="00B22D80" w:rsidRPr="00585C97" w:rsidRDefault="00B22D80" w:rsidP="00B22D80">
      <w:r w:rsidRPr="00585C97">
        <w:t>Soll die Person von vorne betrachtet werden</w:t>
      </w:r>
      <w:r>
        <w:t>,</w:t>
      </w:r>
      <w:r w:rsidRPr="00585C97">
        <w:t xml:space="preserve"> funktioniert </w:t>
      </w:r>
      <w:r>
        <w:t>diese Azimut-Ermittlung</w:t>
      </w:r>
      <w:r w:rsidRPr="00585C97">
        <w:t xml:space="preserve"> nicht so </w:t>
      </w:r>
      <w:r>
        <w:t>direkt</w:t>
      </w:r>
      <w:r w:rsidRPr="00585C97">
        <w:t>.</w:t>
      </w:r>
      <w:r>
        <w:t xml:space="preserve"> Siehe </w:t>
      </w:r>
      <w:r>
        <w:fldChar w:fldCharType="begin"/>
      </w:r>
      <w:r>
        <w:instrText xml:space="preserve"> REF _Ref239408749 \h </w:instrText>
      </w:r>
      <w:r>
        <w:fldChar w:fldCharType="separate"/>
      </w:r>
      <w:r w:rsidRPr="00585C97">
        <w:t xml:space="preserve">Figure </w:t>
      </w:r>
      <w:r>
        <w:rPr>
          <w:noProof/>
        </w:rPr>
        <w:t>47</w:t>
      </w:r>
      <w:r>
        <w:fldChar w:fldCharType="end"/>
      </w:r>
      <w:r>
        <w:t>.</w:t>
      </w:r>
      <w:r w:rsidRPr="00585C97">
        <w:t xml:space="preserve"> </w:t>
      </w:r>
    </w:p>
    <w:p w14:paraId="6BD61F28" w14:textId="77777777" w:rsidR="00B22D80" w:rsidRPr="00585C97" w:rsidRDefault="00B22D80" w:rsidP="00B22D80"/>
    <w:p w14:paraId="10762A22" w14:textId="77777777" w:rsidR="00B22D80" w:rsidRPr="00585C97" w:rsidRDefault="00B22D80" w:rsidP="00B22D80">
      <w:pPr>
        <w:jc w:val="center"/>
      </w:pPr>
      <w:r w:rsidRPr="00585C97">
        <w:rPr>
          <w:noProof/>
        </w:rPr>
        <w:lastRenderedPageBreak/>
        <w:drawing>
          <wp:inline distT="0" distB="0" distL="0" distR="0" wp14:anchorId="1A1F350D" wp14:editId="3A42E913">
            <wp:extent cx="1703705" cy="1330752"/>
            <wp:effectExtent l="0" t="0" r="0" b="3175"/>
            <wp:docPr id="18830064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06443" name=""/>
                    <pic:cNvPicPr/>
                  </pic:nvPicPr>
                  <pic:blipFill rotWithShape="1">
                    <a:blip r:embed="rId154"/>
                    <a:srcRect t="462" b="2485"/>
                    <a:stretch>
                      <a:fillRect/>
                    </a:stretch>
                  </pic:blipFill>
                  <pic:spPr bwMode="auto">
                    <a:xfrm flipH="1">
                      <a:off x="0" y="0"/>
                      <a:ext cx="1738680" cy="1358071"/>
                    </a:xfrm>
                    <a:prstGeom prst="rect">
                      <a:avLst/>
                    </a:prstGeom>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33F43DF8" wp14:editId="3BFA122F">
            <wp:extent cx="1635626" cy="1331867"/>
            <wp:effectExtent l="0" t="0" r="3175" b="1905"/>
            <wp:docPr id="13804520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52021" name=""/>
                    <pic:cNvPicPr/>
                  </pic:nvPicPr>
                  <pic:blipFill>
                    <a:blip r:embed="rId155"/>
                    <a:stretch>
                      <a:fillRect/>
                    </a:stretch>
                  </pic:blipFill>
                  <pic:spPr>
                    <a:xfrm>
                      <a:off x="0" y="0"/>
                      <a:ext cx="1652132" cy="1345308"/>
                    </a:xfrm>
                    <a:prstGeom prst="rect">
                      <a:avLst/>
                    </a:prstGeom>
                  </pic:spPr>
                </pic:pic>
              </a:graphicData>
            </a:graphic>
          </wp:inline>
        </w:drawing>
      </w:r>
      <w:r w:rsidRPr="00585C97">
        <w:t xml:space="preserve"> </w:t>
      </w:r>
      <w:r w:rsidRPr="00585C97">
        <w:rPr>
          <w:noProof/>
        </w:rPr>
        <w:drawing>
          <wp:inline distT="0" distB="0" distL="0" distR="0" wp14:anchorId="03986CAB" wp14:editId="098D9C90">
            <wp:extent cx="1676400" cy="1333654"/>
            <wp:effectExtent l="0" t="0" r="0" b="0"/>
            <wp:docPr id="19533872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87203" name=""/>
                    <pic:cNvPicPr/>
                  </pic:nvPicPr>
                  <pic:blipFill>
                    <a:blip r:embed="rId156"/>
                    <a:stretch>
                      <a:fillRect/>
                    </a:stretch>
                  </pic:blipFill>
                  <pic:spPr>
                    <a:xfrm>
                      <a:off x="0" y="0"/>
                      <a:ext cx="1691712" cy="1345835"/>
                    </a:xfrm>
                    <a:prstGeom prst="rect">
                      <a:avLst/>
                    </a:prstGeom>
                  </pic:spPr>
                </pic:pic>
              </a:graphicData>
            </a:graphic>
          </wp:inline>
        </w:drawing>
      </w:r>
    </w:p>
    <w:p w14:paraId="203B23B5" w14:textId="53D8D3DE" w:rsidR="00B22D80" w:rsidRPr="00585C97" w:rsidRDefault="00B22D80" w:rsidP="00B22D80">
      <w:pPr>
        <w:pStyle w:val="Beschriftung"/>
        <w:jc w:val="center"/>
      </w:pPr>
      <w:bookmarkStart w:id="247" w:name="_Ref239408749"/>
      <w:bookmarkStart w:id="248" w:name="_Toc239338475"/>
      <w:r w:rsidRPr="00585C97">
        <w:t xml:space="preserve">Figure </w:t>
      </w:r>
      <w:r w:rsidR="005315BE">
        <w:fldChar w:fldCharType="begin"/>
      </w:r>
      <w:r w:rsidR="005315BE">
        <w:instrText xml:space="preserve"> SEQ Figure \* ARABIC </w:instrText>
      </w:r>
      <w:r w:rsidR="005315BE">
        <w:fldChar w:fldCharType="separate"/>
      </w:r>
      <w:r w:rsidR="005315BE">
        <w:rPr>
          <w:noProof/>
        </w:rPr>
        <w:t>52</w:t>
      </w:r>
      <w:r w:rsidR="005315BE">
        <w:rPr>
          <w:noProof/>
        </w:rPr>
        <w:fldChar w:fldCharType="end"/>
      </w:r>
      <w:bookmarkEnd w:id="247"/>
      <w:r w:rsidRPr="00585C97">
        <w:t xml:space="preserve"> - horizontale Zeigerichtung von vorne</w:t>
      </w:r>
      <w:bookmarkEnd w:id="248"/>
    </w:p>
    <w:p w14:paraId="17D5A9ED" w14:textId="77777777" w:rsidR="00B22D80" w:rsidRPr="00585C97" w:rsidRDefault="00B22D80" w:rsidP="00B22D80">
      <w:r w:rsidRPr="00585C97">
        <w:t xml:space="preserve">Aus der Betrachtung der Zeitzonen auf einem Globus ergibt sich ein Ansatz zur Ermittlung der horizontalen Zeigerichtung auch aus </w:t>
      </w:r>
      <w:r>
        <w:t>einer</w:t>
      </w:r>
      <w:r w:rsidRPr="00585C97">
        <w:t xml:space="preserve"> Frontalansicht. </w:t>
      </w:r>
    </w:p>
    <w:p w14:paraId="7AE4B466" w14:textId="77777777" w:rsidR="00B22D80" w:rsidRPr="00585C97" w:rsidRDefault="00B22D80" w:rsidP="00B22D80">
      <w:pPr>
        <w:jc w:val="center"/>
      </w:pPr>
    </w:p>
    <w:p w14:paraId="32E99BF3" w14:textId="77777777" w:rsidR="00B22D80" w:rsidRPr="00585C97" w:rsidRDefault="00B22D80" w:rsidP="00B22D80">
      <w:r w:rsidRPr="00585C97">
        <w:t xml:space="preserve"> </w:t>
      </w:r>
    </w:p>
    <w:p w14:paraId="47108C86" w14:textId="77777777" w:rsidR="00B22D80" w:rsidRPr="00585C97" w:rsidRDefault="00B22D80" w:rsidP="00B22D80">
      <w:pPr>
        <w:pStyle w:val="Grundtext"/>
        <w:rPr>
          <w:noProof/>
        </w:rPr>
      </w:pPr>
    </w:p>
    <w:p w14:paraId="60EBC2F3" w14:textId="77777777" w:rsidR="00B22D80" w:rsidRPr="00585C97" w:rsidRDefault="00B22D80" w:rsidP="00B22D80">
      <w:pPr>
        <w:pStyle w:val="Grundtext"/>
        <w:keepNext/>
        <w:rPr>
          <w:noProof/>
        </w:rPr>
      </w:pPr>
      <w:r w:rsidRPr="00585C97">
        <w:rPr>
          <w:noProof/>
        </w:rPr>
        <w:t xml:space="preserve"> </w:t>
      </w:r>
      <w:r w:rsidRPr="00585C97">
        <w:rPr>
          <w:noProof/>
        </w:rPr>
        <w:drawing>
          <wp:inline distT="0" distB="0" distL="0" distR="0" wp14:anchorId="18BBFBE2" wp14:editId="7EBAD015">
            <wp:extent cx="2628900" cy="2592131"/>
            <wp:effectExtent l="0" t="0" r="0" b="0"/>
            <wp:docPr id="1684272904" name="Grafik 2" descr="Erde Globus Lä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rde Globus Länder"/>
                    <pic:cNvPicPr>
                      <a:picLocks noChangeAspect="1" noChangeArrowheads="1"/>
                    </pic:cNvPicPr>
                  </pic:nvPicPr>
                  <pic:blipFill rotWithShape="1">
                    <a:blip r:embed="rId157">
                      <a:extLst>
                        <a:ext uri="{28A0092B-C50C-407E-A947-70E740481C1C}">
                          <a14:useLocalDpi xmlns:a14="http://schemas.microsoft.com/office/drawing/2010/main" val="0"/>
                        </a:ext>
                      </a:extLst>
                    </a:blip>
                    <a:srcRect l="50800" t="73879" r="23976" b="2174"/>
                    <a:stretch>
                      <a:fillRect/>
                    </a:stretch>
                  </pic:blipFill>
                  <pic:spPr bwMode="auto">
                    <a:xfrm>
                      <a:off x="0" y="0"/>
                      <a:ext cx="2656283" cy="2619131"/>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t xml:space="preserve"> </w:t>
      </w:r>
      <w:r w:rsidRPr="00585C97">
        <w:rPr>
          <w:noProof/>
        </w:rPr>
        <w:drawing>
          <wp:inline distT="0" distB="0" distL="0" distR="0" wp14:anchorId="5FCDC4AA" wp14:editId="73FEA484">
            <wp:extent cx="2626995" cy="2590253"/>
            <wp:effectExtent l="0" t="0" r="1905" b="635"/>
            <wp:docPr id="618573126" name="Grafik 2" descr="Erde Globus Lä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rde Globus Länder"/>
                    <pic:cNvPicPr>
                      <a:picLocks noChangeAspect="1" noChangeArrowheads="1"/>
                    </pic:cNvPicPr>
                  </pic:nvPicPr>
                  <pic:blipFill rotWithShape="1">
                    <a:blip r:embed="rId157">
                      <a:extLst>
                        <a:ext uri="{28A0092B-C50C-407E-A947-70E740481C1C}">
                          <a14:useLocalDpi xmlns:a14="http://schemas.microsoft.com/office/drawing/2010/main" val="0"/>
                        </a:ext>
                      </a:extLst>
                    </a:blip>
                    <a:srcRect l="24824" t="48871" r="49952" b="27182"/>
                    <a:stretch>
                      <a:fillRect/>
                    </a:stretch>
                  </pic:blipFill>
                  <pic:spPr bwMode="auto">
                    <a:xfrm>
                      <a:off x="0" y="0"/>
                      <a:ext cx="2647633" cy="2610603"/>
                    </a:xfrm>
                    <a:prstGeom prst="rect">
                      <a:avLst/>
                    </a:prstGeom>
                    <a:noFill/>
                    <a:ln>
                      <a:noFill/>
                    </a:ln>
                    <a:extLst>
                      <a:ext uri="{53640926-AAD7-44D8-BBD7-CCE9431645EC}">
                        <a14:shadowObscured xmlns:a14="http://schemas.microsoft.com/office/drawing/2010/main"/>
                      </a:ext>
                    </a:extLst>
                  </pic:spPr>
                </pic:pic>
              </a:graphicData>
            </a:graphic>
          </wp:inline>
        </w:drawing>
      </w:r>
    </w:p>
    <w:p w14:paraId="4FA2CF0D" w14:textId="70FBFA85" w:rsidR="00B22D80" w:rsidRPr="00585C97" w:rsidRDefault="00B22D80" w:rsidP="00B22D80">
      <w:pPr>
        <w:pStyle w:val="Beschriftung"/>
        <w:jc w:val="center"/>
      </w:pPr>
      <w:bookmarkStart w:id="249" w:name="_Ref236136111"/>
      <w:bookmarkStart w:id="250" w:name="_Toc239338476"/>
      <w:r w:rsidRPr="00585C97">
        <w:t xml:space="preserve">Figure </w:t>
      </w:r>
      <w:r w:rsidR="005315BE">
        <w:fldChar w:fldCharType="begin"/>
      </w:r>
      <w:r w:rsidR="005315BE">
        <w:instrText xml:space="preserve"> SEQ Figure \* ARABIC </w:instrText>
      </w:r>
      <w:r w:rsidR="005315BE">
        <w:fldChar w:fldCharType="separate"/>
      </w:r>
      <w:r w:rsidR="005315BE">
        <w:rPr>
          <w:noProof/>
        </w:rPr>
        <w:t>53</w:t>
      </w:r>
      <w:r w:rsidR="005315BE">
        <w:rPr>
          <w:noProof/>
        </w:rPr>
        <w:fldChar w:fldCharType="end"/>
      </w:r>
      <w:bookmarkEnd w:id="249"/>
      <w:r w:rsidRPr="00585C97">
        <w:t xml:space="preserve"> – Zeitzonen von oben (Nordpol) und vorne (Äquator) </w:t>
      </w:r>
      <w:r w:rsidRPr="00585C97">
        <w:fldChar w:fldCharType="begin"/>
      </w:r>
      <w:r w:rsidR="0005314D">
        <w:instrText xml:space="preserve"> ADDIN ZOTERO_ITEM CSL_CITATION {"citationID":"cbqmB08r","properties":{"formattedCitation":"[121]","plainCitation":"[121]","noteIndex":0},"citationItems":[{"id":93,"uris":["http://zotero.org/users/20567757/items/GIJX5GFB"],"itemData":{"id":93,"type":"webpage","abstract":"Erde Globus Länder","container-title":"Getty Images","language":"de","title":"Erde Globus Länder","URL":"https://www.gettyimages.de/detail/illustration/spinning-earth-globe-icon-set-latitude-15-n-lizenfreie-illustration/154417058","accessed":{"date-parts":[["2026",7,3]]},"issued":{"date-parts":[["2012",10,16]]}}}],"schema":"https://github.com/citation-style-language/schema/raw/master/csl-citation.json"} </w:instrText>
      </w:r>
      <w:r w:rsidRPr="00585C97">
        <w:fldChar w:fldCharType="separate"/>
      </w:r>
      <w:bookmarkEnd w:id="250"/>
      <w:r w:rsidR="0005314D" w:rsidRPr="0005314D">
        <w:t>[121]</w:t>
      </w:r>
      <w:r w:rsidRPr="00585C97">
        <w:fldChar w:fldCharType="end"/>
      </w:r>
    </w:p>
    <w:p w14:paraId="33EDF958" w14:textId="77777777" w:rsidR="00B22D80" w:rsidRPr="00585C97" w:rsidRDefault="00B22D80" w:rsidP="00B22D80"/>
    <w:p w14:paraId="4B8373B8" w14:textId="77777777" w:rsidR="00B22D80" w:rsidRPr="00585C97" w:rsidRDefault="00B22D80" w:rsidP="00B22D80">
      <w:r w:rsidRPr="00585C97">
        <w:t xml:space="preserve">Jede Zeitzone ist eine Kreisbahn welche 15° rotiert zur nächsten Kreisbahn auf einer Kugeloberfläche angeordnet ist. Vom Nordpol betrachtet lässt sich diese 15° Verschiebung einfach zwischen den </w:t>
      </w:r>
      <w:r>
        <w:t xml:space="preserve">hier optisch </w:t>
      </w:r>
      <w:r w:rsidRPr="00585C97">
        <w:t>geraden Linien der Zeitzonen messen</w:t>
      </w:r>
      <w:r>
        <w:t xml:space="preserve">. Siehe das linke Bild in </w:t>
      </w:r>
      <w:r>
        <w:fldChar w:fldCharType="begin"/>
      </w:r>
      <w:r>
        <w:instrText xml:space="preserve"> REF _Ref231325470 \h </w:instrText>
      </w:r>
      <w:r>
        <w:fldChar w:fldCharType="separate"/>
      </w:r>
      <w:r w:rsidRPr="00585C97">
        <w:t xml:space="preserve">Figure </w:t>
      </w:r>
      <w:r>
        <w:rPr>
          <w:noProof/>
        </w:rPr>
        <w:t>38</w:t>
      </w:r>
      <w:r>
        <w:fldChar w:fldCharType="end"/>
      </w:r>
      <w:r w:rsidRPr="00585C97">
        <w:t>.</w:t>
      </w:r>
      <w:r>
        <w:t xml:space="preserve"> Diese Betrachtung dient als Äquivalent zur Zeigerichtung in </w:t>
      </w:r>
      <w:r>
        <w:fldChar w:fldCharType="begin"/>
      </w:r>
      <w:r>
        <w:instrText xml:space="preserve"> REF _Ref239408743 \h </w:instrText>
      </w:r>
      <w:r>
        <w:fldChar w:fldCharType="separate"/>
      </w:r>
      <w:r w:rsidRPr="00585C97">
        <w:t xml:space="preserve">Figure </w:t>
      </w:r>
      <w:r>
        <w:rPr>
          <w:noProof/>
        </w:rPr>
        <w:t>46</w:t>
      </w:r>
      <w:r>
        <w:fldChar w:fldCharType="end"/>
      </w:r>
      <w:r>
        <w:t>.</w:t>
      </w:r>
      <w:r w:rsidRPr="00585C97">
        <w:t xml:space="preserve"> Von Äquator aus gesehen sich die Zeitzonen gekrümmt</w:t>
      </w:r>
      <w:r>
        <w:t>e Linien</w:t>
      </w:r>
      <w:r w:rsidRPr="00585C97">
        <w:t xml:space="preserve"> und die 15° Verschiebung lassen sich nicht direkt messen, </w:t>
      </w:r>
      <w:r>
        <w:t>rechtes Biln in</w:t>
      </w:r>
      <w:r w:rsidRPr="00585C97">
        <w:t xml:space="preserve"> </w:t>
      </w:r>
      <w:r w:rsidRPr="00585C97">
        <w:fldChar w:fldCharType="begin"/>
      </w:r>
      <w:r w:rsidRPr="00585C97">
        <w:instrText xml:space="preserve"> REF _Ref236136111 \h </w:instrText>
      </w:r>
      <w:r w:rsidRPr="00585C97">
        <w:fldChar w:fldCharType="separate"/>
      </w:r>
      <w:r w:rsidRPr="00585C97">
        <w:t xml:space="preserve">Figure </w:t>
      </w:r>
      <w:r>
        <w:rPr>
          <w:noProof/>
        </w:rPr>
        <w:t>48</w:t>
      </w:r>
      <w:r w:rsidRPr="00585C97">
        <w:fldChar w:fldCharType="end"/>
      </w:r>
      <w:r w:rsidRPr="00585C97">
        <w:t>.</w:t>
      </w:r>
      <w:r>
        <w:t xml:space="preserve"> Es dient hier als Äquivalent zu </w:t>
      </w:r>
      <w:r>
        <w:fldChar w:fldCharType="begin"/>
      </w:r>
      <w:r>
        <w:instrText xml:space="preserve"> REF _Ref239408749 \h </w:instrText>
      </w:r>
      <w:r>
        <w:fldChar w:fldCharType="separate"/>
      </w:r>
      <w:r w:rsidRPr="00585C97">
        <w:t xml:space="preserve">Figure </w:t>
      </w:r>
      <w:r>
        <w:rPr>
          <w:noProof/>
        </w:rPr>
        <w:t>47</w:t>
      </w:r>
      <w:r>
        <w:fldChar w:fldCharType="end"/>
      </w:r>
      <w:r>
        <w:t>.</w:t>
      </w:r>
    </w:p>
    <w:p w14:paraId="0CFB3004" w14:textId="77777777" w:rsidR="00B22D80" w:rsidRPr="00585C97" w:rsidRDefault="00B22D80" w:rsidP="00B22D80">
      <w:r w:rsidRPr="00585C97">
        <w:t xml:space="preserve">Unter der Annahme das die Armlänge des Dirigenten </w:t>
      </w:r>
      <w:r>
        <w:t>b</w:t>
      </w:r>
      <w:r w:rsidRPr="00585C97">
        <w:t>ei</w:t>
      </w:r>
      <w:r>
        <w:t>m</w:t>
      </w:r>
      <w:r w:rsidRPr="00585C97">
        <w:t xml:space="preserve"> Zeigen </w:t>
      </w:r>
      <w:r>
        <w:t>k</w:t>
      </w:r>
      <w:r w:rsidRPr="00585C97">
        <w:t>onstant ist</w:t>
      </w:r>
      <w:r>
        <w:t>,</w:t>
      </w:r>
      <w:r w:rsidRPr="00585C97">
        <w:t xml:space="preserve"> </w:t>
      </w:r>
      <w:r>
        <w:t>läs</w:t>
      </w:r>
      <w:r w:rsidRPr="00585C97">
        <w:t>st sich hier eine Analogie feststellen</w:t>
      </w:r>
      <w:r>
        <w:t>.</w:t>
      </w:r>
      <w:r w:rsidRPr="00585C97">
        <w:t xml:space="preserve"> Die Armlänge entspricht dem Erdradios und die Verschiebung zwischen den Zeitzonen der Zeigerichtung. </w:t>
      </w:r>
    </w:p>
    <w:p w14:paraId="1B6DB896" w14:textId="77777777" w:rsidR="00B22D80" w:rsidRPr="00585C97" w:rsidRDefault="00B22D80" w:rsidP="00B22D80">
      <w:pPr>
        <w:jc w:val="center"/>
      </w:pPr>
    </w:p>
    <w:p w14:paraId="5B4F0FA2" w14:textId="77777777" w:rsidR="00B22D80" w:rsidRPr="00585C97" w:rsidRDefault="00B22D80" w:rsidP="00B22D80">
      <w:r w:rsidRPr="00585C97">
        <w:t xml:space="preserve">Die Verschiebung der Zeitzonen lässt sich auch aus der Frontansicht (Äquatoransicht) mathematisch ermitteln. Hierzu brauch es zwei Zusammenhänge. </w:t>
      </w:r>
      <w:r>
        <w:t>Zum Ersten, d</w:t>
      </w:r>
      <w:r w:rsidRPr="00585C97">
        <w:t xml:space="preserve">ie Funktion hinter einer Kreisbahn, genauer gesagt </w:t>
      </w:r>
      <w:r>
        <w:t>einer halben</w:t>
      </w:r>
      <w:r w:rsidRPr="00585C97">
        <w:t xml:space="preserve"> </w:t>
      </w:r>
      <w:r>
        <w:t xml:space="preserve">Kreisbahn bildlich von </w:t>
      </w:r>
      <w:r w:rsidRPr="00585C97">
        <w:t xml:space="preserve">oben </w:t>
      </w:r>
      <w:r>
        <w:t>nach unten. Diese lautet</w:t>
      </w:r>
      <w:r w:rsidRPr="00585C97">
        <w:t>:</w:t>
      </w:r>
    </w:p>
    <w:p w14:paraId="03179C16" w14:textId="77777777" w:rsidR="00B22D80" w:rsidRPr="00585C97" w:rsidRDefault="00B22D80" w:rsidP="00B22D80"/>
    <w:p w14:paraId="3BCBB07D" w14:textId="55B84387" w:rsidR="00B22D80" w:rsidRPr="00585C97" w:rsidRDefault="00B22D80" w:rsidP="00B22D80">
      <w:pPr>
        <w:pStyle w:val="Beschriftung"/>
        <w:jc w:val="center"/>
      </w:pPr>
      <w:bookmarkStart w:id="251" w:name="_Toc239338589"/>
      <w:r w:rsidRPr="00585C97">
        <w:t xml:space="preserve">Formel </w:t>
      </w:r>
      <w:r w:rsidR="001357A1">
        <w:fldChar w:fldCharType="begin"/>
      </w:r>
      <w:r w:rsidR="001357A1">
        <w:instrText xml:space="preserve"> SEQ Formel \* ARABIC </w:instrText>
      </w:r>
      <w:r w:rsidR="001357A1">
        <w:fldChar w:fldCharType="separate"/>
      </w:r>
      <w:r w:rsidR="001357A1">
        <w:rPr>
          <w:noProof/>
        </w:rPr>
        <w:t>15</w:t>
      </w:r>
      <w:r w:rsidR="001357A1">
        <w:rPr>
          <w:noProof/>
        </w:rPr>
        <w:fldChar w:fldCharType="end"/>
      </w:r>
      <w:r w:rsidRPr="00585C97">
        <w:t xml:space="preserve"> - Kreisbahn (Halbkreis)</w:t>
      </w:r>
      <w:bookmarkEnd w:id="251"/>
    </w:p>
    <w:p w14:paraId="103E839B" w14:textId="77777777" w:rsidR="00B22D80" w:rsidRPr="00585C97" w:rsidRDefault="00B22D80" w:rsidP="00B22D80">
      <m:oMathPara>
        <m:oMath>
          <m:r>
            <w:rPr>
              <w:rFonts w:ascii="Cambria Math" w:hAnsi="Cambria Math"/>
            </w:rPr>
            <w:lastRenderedPageBreak/>
            <m:t>x=</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494B93C5" w14:textId="77777777" w:rsidR="00B22D80" w:rsidRPr="00834A19" w:rsidRDefault="00B22D80" w:rsidP="00B22D80">
      <w:pPr>
        <w:jc w:val="center"/>
      </w:pPr>
      <m:oMathPara>
        <m:oMath>
          <m:r>
            <w:rPr>
              <w:rFonts w:ascii="Cambria Math" w:hAnsi="Cambria Math"/>
            </w:rPr>
            <m:t>mit</m:t>
          </m:r>
        </m:oMath>
      </m:oMathPara>
    </w:p>
    <w:p w14:paraId="7370CAD3" w14:textId="77777777" w:rsidR="00B22D80" w:rsidRPr="00585C97" w:rsidRDefault="00B22D80" w:rsidP="00B22D80">
      <w:pPr>
        <w:jc w:val="center"/>
      </w:pPr>
      <m:oMathPara>
        <m:oMath>
          <m:r>
            <w:rPr>
              <w:rFonts w:ascii="Cambria Math" w:hAnsi="Cambria Math"/>
            </w:rPr>
            <m:t>-r≤y≤r</m:t>
          </m:r>
        </m:oMath>
      </m:oMathPara>
    </w:p>
    <w:p w14:paraId="4921EDD3" w14:textId="77777777" w:rsidR="00B22D80" w:rsidRPr="00585C97" w:rsidRDefault="00B22D80" w:rsidP="00B22D80">
      <w:pPr>
        <w:jc w:val="center"/>
      </w:pPr>
    </w:p>
    <w:p w14:paraId="35AD8428" w14:textId="77777777" w:rsidR="00B22D80" w:rsidRPr="00585C97" w:rsidRDefault="00B22D80" w:rsidP="00B22D80">
      <w:r w:rsidRPr="00585C97">
        <w:t>Eine Kugel wird aus einer Perspektive 90° zu einer Drehachse betrachtet, wie es bei der Frontalansicht der Fall ist. Die optische Stauchung einer Strecke zwischen einem Punkt auf einer Kugeloberfläche und der Drehachse, ergibt sich dann über die Sinus- oder Cosinus-Funktion, je nach Wahl der Null-Grad-Ausrichtung des Drehwinkels</w:t>
      </w:r>
      <w:r>
        <w:t>. Damit ist der zweite Zusammenhang, welcher benötigt wird, folgender</w:t>
      </w:r>
      <w:r w:rsidRPr="00585C97">
        <w:t>:</w:t>
      </w:r>
    </w:p>
    <w:p w14:paraId="5CB3B777" w14:textId="2BCC51EE" w:rsidR="00B22D80" w:rsidRPr="00585C97" w:rsidRDefault="00B22D80" w:rsidP="00B22D80">
      <w:pPr>
        <w:pStyle w:val="Beschriftung"/>
        <w:jc w:val="center"/>
      </w:pPr>
      <w:bookmarkStart w:id="252" w:name="_Toc239338590"/>
      <w:r w:rsidRPr="00585C97">
        <w:t xml:space="preserve">Formel </w:t>
      </w:r>
      <w:r w:rsidR="001357A1">
        <w:fldChar w:fldCharType="begin"/>
      </w:r>
      <w:r w:rsidR="001357A1">
        <w:instrText xml:space="preserve"> SEQ Formel \* ARABIC </w:instrText>
      </w:r>
      <w:r w:rsidR="001357A1">
        <w:fldChar w:fldCharType="separate"/>
      </w:r>
      <w:r w:rsidR="001357A1">
        <w:rPr>
          <w:noProof/>
        </w:rPr>
        <w:t>16</w:t>
      </w:r>
      <w:r w:rsidR="001357A1">
        <w:rPr>
          <w:noProof/>
        </w:rPr>
        <w:fldChar w:fldCharType="end"/>
      </w:r>
      <w:r w:rsidRPr="00585C97">
        <w:t xml:space="preserve"> – </w:t>
      </w:r>
      <w:r>
        <w:t>optische</w:t>
      </w:r>
      <w:r w:rsidRPr="00585C97">
        <w:t xml:space="preserve"> </w:t>
      </w:r>
      <w:r>
        <w:t>Distanz</w:t>
      </w:r>
      <w:r w:rsidRPr="00585C97">
        <w:t xml:space="preserve"> </w:t>
      </w:r>
      <w:r>
        <w:t>eines</w:t>
      </w:r>
      <w:r w:rsidRPr="00834A19">
        <w:t xml:space="preserve"> </w:t>
      </w:r>
      <w:r>
        <w:t xml:space="preserve">Punktes auf einer Kugeloberflächen </w:t>
      </w:r>
      <w:r w:rsidRPr="00585C97">
        <w:t>90° zur Drehachse</w:t>
      </w:r>
      <w:bookmarkEnd w:id="252"/>
    </w:p>
    <w:p w14:paraId="75922E43" w14:textId="77777777" w:rsidR="00B22D80" w:rsidRPr="00585C97" w:rsidRDefault="00000000" w:rsidP="00B22D80">
      <w:pPr>
        <w:jc w:val="center"/>
      </w:pPr>
      <m:oMathPara>
        <m:oMath>
          <m:sSub>
            <m:sSubPr>
              <m:ctrlPr>
                <w:rPr>
                  <w:rFonts w:ascii="Cambria Math" w:hAnsi="Cambria Math"/>
                  <w:i/>
                </w:rPr>
              </m:ctrlPr>
            </m:sSubPr>
            <m:e>
              <m:r>
                <w:rPr>
                  <w:rFonts w:ascii="Cambria Math" w:hAnsi="Cambria Math"/>
                </w:rPr>
                <m:t>d</m:t>
              </m:r>
            </m:e>
            <m:sub>
              <m:r>
                <w:rPr>
                  <w:rFonts w:ascii="Cambria Math" w:hAnsi="Cambria Math"/>
                </w:rPr>
                <m:t>o</m:t>
              </m:r>
            </m:sub>
          </m:sSub>
          <m:r>
            <m:rPr>
              <m:sty m:val="p"/>
            </m:rP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m:t>
                  </m:r>
                </m:e>
              </m:d>
            </m:e>
          </m:fun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m:t>
              </m:r>
            </m:sub>
          </m:sSub>
        </m:oMath>
      </m:oMathPara>
    </w:p>
    <w:p w14:paraId="0405BEF9" w14:textId="77777777" w:rsidR="00B22D80" w:rsidRPr="00834A19" w:rsidRDefault="00B22D80" w:rsidP="00B22D80">
      <w:pPr>
        <w:jc w:val="center"/>
      </w:pPr>
      <m:oMathPara>
        <m:oMath>
          <m:r>
            <w:rPr>
              <w:rFonts w:ascii="Cambria Math" w:hAnsi="Cambria Math"/>
            </w:rPr>
            <m:t>mit</m:t>
          </m:r>
        </m:oMath>
      </m:oMathPara>
    </w:p>
    <w:p w14:paraId="6B7C0908" w14:textId="77777777" w:rsidR="00B22D80" w:rsidRPr="00834A19" w:rsidRDefault="00B22D80" w:rsidP="00B22D80">
      <w:pPr>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r</m:t>
              </m:r>
            </m:sub>
          </m:sSub>
          <m:r>
            <w:rPr>
              <w:rFonts w:ascii="Cambria Math" w:hAnsi="Cambria Math"/>
            </w:rPr>
            <m:t xml:space="preserve"> :distanz zur Dreachse </m:t>
          </m:r>
        </m:oMath>
      </m:oMathPara>
    </w:p>
    <w:p w14:paraId="1073690D" w14:textId="77777777" w:rsidR="00B22D80" w:rsidRPr="00834A19" w:rsidRDefault="00B22D80" w:rsidP="00B22D80">
      <w:pPr>
        <w:jc w:val="center"/>
      </w:pPr>
      <m:oMathPara>
        <m:oMathParaPr>
          <m:jc m:val="center"/>
        </m:oMathParaPr>
        <m:oMath>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o</m:t>
              </m:r>
            </m:sub>
          </m:sSub>
          <m:r>
            <w:rPr>
              <w:rFonts w:ascii="Cambria Math" w:hAnsi="Cambria Math"/>
            </w:rPr>
            <m:t xml:space="preserve"> :optische Distanz zur Drehachse </m:t>
          </m:r>
          <m:r>
            <m:rPr>
              <m:sty m:val="p"/>
            </m:rPr>
            <w:rPr>
              <w:rFonts w:ascii="Cambria Math" w:hAnsi="Cambria Math"/>
            </w:rPr>
            <w:br/>
          </m:r>
        </m:oMath>
        <m:oMath>
          <m:r>
            <w:rPr>
              <w:rFonts w:ascii="Cambria Math" w:hAnsi="Cambria Math"/>
            </w:rPr>
            <m:t xml:space="preserve">      ω :Drehwinkel</m:t>
          </m:r>
        </m:oMath>
      </m:oMathPara>
    </w:p>
    <w:p w14:paraId="3691D5FD" w14:textId="77777777" w:rsidR="00B22D80" w:rsidRPr="00834A19" w:rsidRDefault="00B22D80" w:rsidP="00B22D80">
      <w:pPr>
        <w:jc w:val="center"/>
      </w:pPr>
      <m:oMathPara>
        <m:oMath>
          <m:r>
            <w:rPr>
              <w:rFonts w:ascii="Cambria Math" w:hAnsi="Cambria Math"/>
            </w:rPr>
            <m:t xml:space="preserve">                      ω=0° :zum Betrachter gedreht</m:t>
          </m:r>
        </m:oMath>
      </m:oMathPara>
    </w:p>
    <w:p w14:paraId="13CB2294" w14:textId="77777777" w:rsidR="00B22D80" w:rsidRPr="00585C97" w:rsidRDefault="00B22D80" w:rsidP="00B22D80">
      <w:pPr>
        <w:jc w:val="center"/>
      </w:pPr>
    </w:p>
    <w:p w14:paraId="72FA4F2B" w14:textId="77777777" w:rsidR="00B22D80" w:rsidRPr="00585C97" w:rsidRDefault="00B22D80" w:rsidP="00B22D80">
      <m:oMath>
        <m:r>
          <w:rPr>
            <w:rFonts w:ascii="Cambria Math" w:hAnsi="Cambria Math"/>
          </w:rPr>
          <m:t>ω=0°</m:t>
        </m:r>
      </m:oMath>
      <w:r>
        <w:t xml:space="preserve"> ist dort</w:t>
      </w:r>
      <w:r w:rsidRPr="00585C97">
        <w:t xml:space="preserve"> wo die Kreisbahn der Zeitzone optisch wie ein </w:t>
      </w:r>
      <w:r>
        <w:t>senkrechte G</w:t>
      </w:r>
      <w:r w:rsidRPr="00585C97">
        <w:t>erade aussieht. Es ergibt sich folgende Funktion für die Bahnen der Zeitzonen eines von vorne betrachtetem Globus:</w:t>
      </w:r>
    </w:p>
    <w:p w14:paraId="07BC28CC" w14:textId="77777777" w:rsidR="00B22D80" w:rsidRPr="00585C97" w:rsidRDefault="00B22D80" w:rsidP="00B22D80">
      <w:r w:rsidRPr="00585C97">
        <w:tab/>
      </w:r>
    </w:p>
    <w:p w14:paraId="5875DD78" w14:textId="1A2484F2" w:rsidR="00B22D80" w:rsidRPr="00585C97" w:rsidRDefault="00B22D80" w:rsidP="00B22D80">
      <w:pPr>
        <w:pStyle w:val="Beschriftung"/>
        <w:jc w:val="center"/>
      </w:pPr>
      <w:r w:rsidRPr="00585C97">
        <w:tab/>
      </w:r>
      <w:bookmarkStart w:id="253" w:name="_Ref236139619"/>
      <w:bookmarkStart w:id="254" w:name="_Toc239338591"/>
      <w:r w:rsidRPr="00585C97">
        <w:t xml:space="preserve">Formel </w:t>
      </w:r>
      <w:r w:rsidR="001357A1">
        <w:fldChar w:fldCharType="begin"/>
      </w:r>
      <w:r w:rsidR="001357A1">
        <w:instrText xml:space="preserve"> SEQ Formel \* ARABIC </w:instrText>
      </w:r>
      <w:r w:rsidR="001357A1">
        <w:fldChar w:fldCharType="separate"/>
      </w:r>
      <w:r w:rsidR="001357A1">
        <w:rPr>
          <w:noProof/>
        </w:rPr>
        <w:t>17</w:t>
      </w:r>
      <w:r w:rsidR="001357A1">
        <w:rPr>
          <w:noProof/>
        </w:rPr>
        <w:fldChar w:fldCharType="end"/>
      </w:r>
      <w:bookmarkEnd w:id="253"/>
      <w:r w:rsidRPr="00585C97">
        <w:t xml:space="preserve"> - Kreisbahn aus einer Perspektive 90° zur Drehachse</w:t>
      </w:r>
      <w:bookmarkEnd w:id="254"/>
    </w:p>
    <w:p w14:paraId="3CBE29BF" w14:textId="77777777" w:rsidR="00B22D80" w:rsidRPr="00834A19" w:rsidRDefault="00B22D80" w:rsidP="00B22D80">
      <w:pPr>
        <w:pStyle w:val="Beschriftung"/>
        <w:jc w:val="center"/>
        <w:rPr>
          <w:sz w:val="24"/>
          <w:szCs w:val="24"/>
        </w:rPr>
      </w:pPr>
      <m:oMathPara>
        <m:oMath>
          <m:r>
            <m:rPr>
              <m:sty m:val="bi"/>
            </m:rPr>
            <w:rPr>
              <w:rFonts w:ascii="Cambria Math" w:hAnsi="Cambria Math"/>
              <w:sz w:val="24"/>
              <w:szCs w:val="24"/>
            </w:rPr>
            <m:t>x=</m:t>
          </m:r>
          <m:func>
            <m:funcPr>
              <m:ctrlPr>
                <w:rPr>
                  <w:rFonts w:ascii="Cambria Math" w:hAnsi="Cambria Math"/>
                  <w:i/>
                  <w:sz w:val="24"/>
                  <w:szCs w:val="24"/>
                </w:rPr>
              </m:ctrlPr>
            </m:funcPr>
            <m:fName>
              <m:r>
                <m:rPr>
                  <m:sty m:val="b"/>
                </m:rPr>
                <w:rPr>
                  <w:rFonts w:ascii="Cambria Math" w:hAnsi="Cambria Math"/>
                  <w:sz w:val="24"/>
                  <w:szCs w:val="24"/>
                </w:rPr>
                <m:t>sin</m:t>
              </m:r>
            </m:fName>
            <m:e>
              <m:d>
                <m:dPr>
                  <m:ctrlPr>
                    <w:rPr>
                      <w:rFonts w:ascii="Cambria Math" w:hAnsi="Cambria Math"/>
                      <w:i/>
                      <w:sz w:val="24"/>
                      <w:szCs w:val="24"/>
                    </w:rPr>
                  </m:ctrlPr>
                </m:dPr>
                <m:e>
                  <m:r>
                    <m:rPr>
                      <m:sty m:val="bi"/>
                    </m:rPr>
                    <w:rPr>
                      <w:rFonts w:ascii="Cambria Math" w:hAnsi="Cambria Math"/>
                      <w:sz w:val="24"/>
                      <w:szCs w:val="24"/>
                    </w:rPr>
                    <m:t>ω</m:t>
                  </m:r>
                </m:e>
              </m:d>
            </m:e>
          </m:func>
          <m:r>
            <m:rPr>
              <m:sty m:val="bi"/>
            </m:rPr>
            <w:rPr>
              <w:rFonts w:ascii="Cambria Math" w:hAnsi="Cambria Math"/>
              <w:sz w:val="24"/>
              <w:szCs w:val="24"/>
            </w:rPr>
            <m:t>⋅</m:t>
          </m:r>
          <m:rad>
            <m:radPr>
              <m:degHide m:val="1"/>
              <m:ctrlPr>
                <w:rPr>
                  <w:rFonts w:ascii="Cambria Math" w:hAnsi="Cambria Math"/>
                  <w:i/>
                  <w:sz w:val="24"/>
                  <w:szCs w:val="24"/>
                </w:rPr>
              </m:ctrlPr>
            </m:radPr>
            <m:deg/>
            <m:e>
              <m:sSup>
                <m:sSupPr>
                  <m:ctrlPr>
                    <w:rPr>
                      <w:rFonts w:ascii="Cambria Math" w:hAnsi="Cambria Math"/>
                      <w:i/>
                      <w:sz w:val="24"/>
                      <w:szCs w:val="24"/>
                    </w:rPr>
                  </m:ctrlPr>
                </m:sSupPr>
                <m:e>
                  <m:r>
                    <m:rPr>
                      <m:sty m:val="bi"/>
                    </m:rPr>
                    <w:rPr>
                      <w:rFonts w:ascii="Cambria Math" w:hAnsi="Cambria Math"/>
                      <w:sz w:val="24"/>
                      <w:szCs w:val="24"/>
                    </w:rPr>
                    <m:t>r</m:t>
                  </m:r>
                </m:e>
                <m:sup>
                  <m:r>
                    <m:rPr>
                      <m:sty m:val="bi"/>
                    </m:rPr>
                    <w:rPr>
                      <w:rFonts w:ascii="Cambria Math" w:hAnsi="Cambria Math"/>
                      <w:sz w:val="24"/>
                      <w:szCs w:val="24"/>
                    </w:rPr>
                    <m:t>2</m:t>
                  </m:r>
                </m:sup>
              </m:sSup>
              <m:r>
                <m:rPr>
                  <m:sty m:val="bi"/>
                </m:rPr>
                <w:rPr>
                  <w:rFonts w:ascii="Cambria Math" w:hAnsi="Cambria Math"/>
                  <w:sz w:val="24"/>
                  <w:szCs w:val="24"/>
                </w:rPr>
                <m:t>-</m:t>
              </m:r>
              <m:sSup>
                <m:sSupPr>
                  <m:ctrlPr>
                    <w:rPr>
                      <w:rFonts w:ascii="Cambria Math" w:hAnsi="Cambria Math"/>
                      <w:i/>
                      <w:sz w:val="24"/>
                      <w:szCs w:val="24"/>
                    </w:rPr>
                  </m:ctrlPr>
                </m:sSupPr>
                <m:e>
                  <m:r>
                    <m:rPr>
                      <m:sty m:val="bi"/>
                    </m:rPr>
                    <w:rPr>
                      <w:rFonts w:ascii="Cambria Math" w:hAnsi="Cambria Math"/>
                      <w:sz w:val="24"/>
                      <w:szCs w:val="24"/>
                    </w:rPr>
                    <m:t>y</m:t>
                  </m:r>
                </m:e>
                <m:sup>
                  <m:r>
                    <m:rPr>
                      <m:sty m:val="bi"/>
                    </m:rPr>
                    <w:rPr>
                      <w:rFonts w:ascii="Cambria Math" w:hAnsi="Cambria Math"/>
                      <w:sz w:val="24"/>
                      <w:szCs w:val="24"/>
                    </w:rPr>
                    <m:t>2</m:t>
                  </m:r>
                </m:sup>
              </m:sSup>
            </m:e>
          </m:rad>
        </m:oMath>
      </m:oMathPara>
    </w:p>
    <w:p w14:paraId="66546677" w14:textId="77777777" w:rsidR="00B22D80" w:rsidRPr="00585C97" w:rsidRDefault="00B22D80" w:rsidP="00B22D80">
      <m:oMathPara>
        <m:oMath>
          <m:r>
            <w:rPr>
              <w:rFonts w:ascii="Cambria Math" w:hAnsi="Cambria Math"/>
            </w:rPr>
            <m:t xml:space="preserve">mit </m:t>
          </m:r>
        </m:oMath>
      </m:oMathPara>
    </w:p>
    <w:p w14:paraId="4EEBDA84" w14:textId="77777777" w:rsidR="00B22D80" w:rsidRPr="00585C97" w:rsidRDefault="00B22D80" w:rsidP="00B22D80">
      <m:oMathPara>
        <m:oMath>
          <m:r>
            <w:rPr>
              <w:rFonts w:ascii="Cambria Math" w:hAnsi="Cambria Math"/>
            </w:rPr>
            <m:t xml:space="preserve">                 x :bildliche Breite </m:t>
          </m:r>
        </m:oMath>
      </m:oMathPara>
    </w:p>
    <w:p w14:paraId="492ADA63" w14:textId="77777777" w:rsidR="00B22D80" w:rsidRPr="00585C97" w:rsidRDefault="00B22D80" w:rsidP="00B22D80">
      <m:oMathPara>
        <m:oMath>
          <m:r>
            <w:rPr>
              <w:rFonts w:ascii="Cambria Math" w:hAnsi="Cambria Math"/>
            </w:rPr>
            <m:t xml:space="preserve">               y :bildliche Höhe </m:t>
          </m:r>
        </m:oMath>
      </m:oMathPara>
    </w:p>
    <w:p w14:paraId="0C08D90A" w14:textId="77777777" w:rsidR="00B22D80" w:rsidRPr="00585C97" w:rsidRDefault="00B22D80" w:rsidP="00B22D80">
      <m:oMathPara>
        <m:oMath>
          <m:r>
            <w:rPr>
              <w:rFonts w:ascii="Cambria Math" w:hAnsi="Cambria Math"/>
            </w:rPr>
            <m:t>r :Radius</m:t>
          </m:r>
        </m:oMath>
      </m:oMathPara>
    </w:p>
    <w:p w14:paraId="4A7B1CA3" w14:textId="77777777" w:rsidR="00B22D80" w:rsidRPr="00585C97" w:rsidRDefault="00B22D80" w:rsidP="00B22D80">
      <w:pPr>
        <w:jc w:val="center"/>
        <w:rPr>
          <w:rFonts w:ascii="Cambria Math" w:hAnsi="Cambria Math"/>
          <w:i/>
        </w:rPr>
      </w:pPr>
      <m:oMathPara>
        <m:oMath>
          <m:r>
            <w:rPr>
              <w:rFonts w:ascii="Cambria Math" w:hAnsi="Cambria Math"/>
            </w:rPr>
            <m:t xml:space="preserve">-r≤x≤r </m:t>
          </m:r>
        </m:oMath>
      </m:oMathPara>
    </w:p>
    <w:p w14:paraId="70068868" w14:textId="77777777" w:rsidR="00B22D80" w:rsidRPr="00585C97" w:rsidRDefault="00B22D80" w:rsidP="00B22D80">
      <w:pPr>
        <w:jc w:val="center"/>
        <w:rPr>
          <w:rFonts w:ascii="Cambria Math" w:hAnsi="Cambria Math"/>
          <w:i/>
        </w:rPr>
      </w:pPr>
      <m:oMathPara>
        <m:oMath>
          <m:r>
            <w:rPr>
              <w:rFonts w:ascii="Cambria Math" w:hAnsi="Cambria Math"/>
            </w:rPr>
            <m:t xml:space="preserve">        -90°≤ω≤90°</m:t>
          </m:r>
        </m:oMath>
      </m:oMathPara>
    </w:p>
    <w:p w14:paraId="45ABECE6" w14:textId="77777777" w:rsidR="00B22D80" w:rsidRPr="00585C97" w:rsidRDefault="00B22D80" w:rsidP="00B22D80"/>
    <w:p w14:paraId="6FAC1BC7" w14:textId="77777777" w:rsidR="00B22D80" w:rsidRPr="00585C97" w:rsidRDefault="00B22D80" w:rsidP="00B22D80"/>
    <w:p w14:paraId="38B29489" w14:textId="77777777" w:rsidR="00B22D80" w:rsidRDefault="00B22D80" w:rsidP="00B22D80">
      <w:r>
        <w:t xml:space="preserve">Ist der Kugel- bzw. Kreismittelpunkt und der Radius bekannt, dann lässt sich </w:t>
      </w:r>
      <w:r w:rsidRPr="00585C97">
        <w:t xml:space="preserve">mit </w:t>
      </w:r>
      <w:r>
        <w:t xml:space="preserve">der </w:t>
      </w:r>
      <w:r w:rsidRPr="00585C97">
        <w:fldChar w:fldCharType="begin"/>
      </w:r>
      <w:r w:rsidRPr="00585C97">
        <w:instrText xml:space="preserve"> REF _Ref236139619 \h </w:instrText>
      </w:r>
      <w:r w:rsidRPr="00585C97">
        <w:fldChar w:fldCharType="separate"/>
      </w:r>
      <w:r w:rsidRPr="00585C97">
        <w:t>Formel 14</w:t>
      </w:r>
      <w:r w:rsidRPr="00585C97">
        <w:fldChar w:fldCharType="end"/>
      </w:r>
      <w:r>
        <w:t xml:space="preserve"> nach</w:t>
      </w:r>
      <w:r w:rsidRPr="00585C97">
        <w:t xml:space="preserve"> </w:t>
      </w:r>
      <m:oMath>
        <m:r>
          <w:rPr>
            <w:rFonts w:ascii="Cambria Math" w:hAnsi="Cambria Math"/>
          </w:rPr>
          <m:t>ω</m:t>
        </m:r>
      </m:oMath>
      <w:r w:rsidRPr="00585C97">
        <w:t xml:space="preserve"> umgestellt</w:t>
      </w:r>
      <w:r>
        <w:t>,</w:t>
      </w:r>
      <w:r w:rsidRPr="00585C97">
        <w:t xml:space="preserve"> bestimmen auf welcher Kreisbahn ein Koordinatenpunkt liegt. Der Verschiebungs- bzw. Drehwinkel </w:t>
      </w:r>
      <m:oMath>
        <m:r>
          <w:rPr>
            <w:rFonts w:ascii="Cambria Math" w:hAnsi="Cambria Math"/>
          </w:rPr>
          <m:t>ω</m:t>
        </m:r>
      </m:oMath>
      <w:r w:rsidRPr="00585C97">
        <w:t xml:space="preserve"> der Kreisbahn, entspricht dann der Zeigerichtung. Somit ließe sich eine Zeigerichtung im vorderen, horizontalen Halbkreis</w:t>
      </w:r>
      <w:r>
        <w:t xml:space="preserve"> </w:t>
      </w:r>
      <w:r w:rsidRPr="00585C97">
        <w:t>bestimmen</w:t>
      </w:r>
      <w:r>
        <w:t>,</w:t>
      </w:r>
      <w:r w:rsidRPr="00585C97">
        <w:t xml:space="preserve"> also </w:t>
      </w:r>
      <w:r>
        <w:t xml:space="preserve">im Bereich </w:t>
      </w:r>
      <m:oMath>
        <m:r>
          <w:rPr>
            <w:rFonts w:ascii="Cambria Math" w:hAnsi="Cambria Math"/>
          </w:rPr>
          <m:t>-90°≤ω≤90°</m:t>
        </m:r>
      </m:oMath>
      <w:r w:rsidRPr="00585C97">
        <w:t xml:space="preserve">. </w:t>
      </w:r>
      <w:r>
        <w:t>Dieser Azimut Winkel</w:t>
      </w:r>
      <w:r w:rsidRPr="00585C97">
        <w:t xml:space="preserve"> wäre damit auch unabhängig von der Höhe des Arms – also</w:t>
      </w:r>
      <w:r>
        <w:t xml:space="preserve"> von</w:t>
      </w:r>
      <w:r w:rsidRPr="00585C97">
        <w:t xml:space="preserve"> </w:t>
      </w:r>
      <w:r>
        <w:t>der</w:t>
      </w:r>
      <w:r w:rsidRPr="00585C97">
        <w:t xml:space="preserve"> Elevation.</w:t>
      </w:r>
      <w:r>
        <w:t xml:space="preserve"> Das folgende Bild zeigt die Implementierung dieses Zeitzonenansatzes.</w:t>
      </w:r>
    </w:p>
    <w:p w14:paraId="35F90D55" w14:textId="77777777" w:rsidR="00B22D80" w:rsidRDefault="00B22D80" w:rsidP="00B22D80"/>
    <w:p w14:paraId="2E814D3F" w14:textId="77777777" w:rsidR="00B22D80" w:rsidRDefault="00B22D80" w:rsidP="00B22D80">
      <w:pPr>
        <w:jc w:val="center"/>
      </w:pPr>
      <w:r>
        <w:rPr>
          <w:noProof/>
        </w:rPr>
        <w:lastRenderedPageBreak/>
        <w:drawing>
          <wp:inline distT="0" distB="0" distL="0" distR="0" wp14:anchorId="0AFA5856" wp14:editId="411BA2CD">
            <wp:extent cx="2684254" cy="2596540"/>
            <wp:effectExtent l="0" t="0" r="1905" b="0"/>
            <wp:docPr id="5729576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57655" name=""/>
                    <pic:cNvPicPr/>
                  </pic:nvPicPr>
                  <pic:blipFill rotWithShape="1">
                    <a:blip r:embed="rId158"/>
                    <a:srcRect l="30347" t="18014" r="19940"/>
                    <a:stretch>
                      <a:fillRect/>
                    </a:stretch>
                  </pic:blipFill>
                  <pic:spPr bwMode="auto">
                    <a:xfrm>
                      <a:off x="0" y="0"/>
                      <a:ext cx="2684518" cy="2596795"/>
                    </a:xfrm>
                    <a:prstGeom prst="rect">
                      <a:avLst/>
                    </a:prstGeom>
                    <a:ln>
                      <a:noFill/>
                    </a:ln>
                    <a:extLst>
                      <a:ext uri="{53640926-AAD7-44D8-BBD7-CCE9431645EC}">
                        <a14:shadowObscured xmlns:a14="http://schemas.microsoft.com/office/drawing/2010/main"/>
                      </a:ext>
                    </a:extLst>
                  </pic:spPr>
                </pic:pic>
              </a:graphicData>
            </a:graphic>
          </wp:inline>
        </w:drawing>
      </w:r>
    </w:p>
    <w:p w14:paraId="317D3BC9" w14:textId="59286A04" w:rsidR="00B22D80" w:rsidRPr="00D50D41" w:rsidRDefault="00B22D80" w:rsidP="00B22D80">
      <w:pPr>
        <w:pStyle w:val="Beschriftung"/>
        <w:jc w:val="center"/>
      </w:pPr>
      <w:r w:rsidRPr="00585C97">
        <w:t xml:space="preserve">Figure </w:t>
      </w:r>
      <w:r w:rsidR="005315BE">
        <w:fldChar w:fldCharType="begin"/>
      </w:r>
      <w:r w:rsidR="005315BE">
        <w:instrText xml:space="preserve"> SEQ Figure \* ARABIC </w:instrText>
      </w:r>
      <w:r w:rsidR="005315BE">
        <w:fldChar w:fldCharType="separate"/>
      </w:r>
      <w:r w:rsidR="005315BE">
        <w:rPr>
          <w:noProof/>
        </w:rPr>
        <w:t>54</w:t>
      </w:r>
      <w:r w:rsidR="005315BE">
        <w:rPr>
          <w:noProof/>
        </w:rPr>
        <w:fldChar w:fldCharType="end"/>
      </w:r>
      <w:r w:rsidRPr="00585C97">
        <w:t xml:space="preserve"> – Zeitzonen</w:t>
      </w:r>
      <w:r>
        <w:t>ansatz zur Ermittlung der horizontalen Zeigerichtung</w:t>
      </w:r>
    </w:p>
    <w:p w14:paraId="2C6B55F4" w14:textId="77777777" w:rsidR="00B22D80" w:rsidRPr="00585C97" w:rsidRDefault="00B22D80" w:rsidP="00B22D80"/>
    <w:p w14:paraId="2CCD3381" w14:textId="77777777" w:rsidR="00B22D80" w:rsidRDefault="00B22D80" w:rsidP="00B22D80">
      <w:r w:rsidRPr="00585C97">
        <w:t xml:space="preserve">In der Praxis ist </w:t>
      </w:r>
      <w:r>
        <w:t>dieser</w:t>
      </w:r>
      <w:r w:rsidRPr="00585C97">
        <w:t xml:space="preserve"> Zusammenhang </w:t>
      </w:r>
      <w:r>
        <w:t xml:space="preserve">zwischen </w:t>
      </w:r>
      <m:oMath>
        <m:r>
          <w:rPr>
            <w:rFonts w:ascii="Cambria Math" w:hAnsi="Cambria Math"/>
          </w:rPr>
          <m:t>ω</m:t>
        </m:r>
      </m:oMath>
      <w:r>
        <w:t xml:space="preserve"> und bildlichen Position </w:t>
      </w:r>
      <w:r w:rsidRPr="00585C97">
        <w:t xml:space="preserve">nicht eins zu eins nutzbar. </w:t>
      </w:r>
      <w:r>
        <w:t>Denn d</w:t>
      </w:r>
      <w:r w:rsidRPr="00585C97">
        <w:t xml:space="preserve">ie </w:t>
      </w:r>
      <w:r>
        <w:t>Betrachtung durch</w:t>
      </w:r>
      <w:r w:rsidRPr="00585C97">
        <w:t xml:space="preserve"> einer Kameralinse sorg für zusätzlich </w:t>
      </w:r>
      <w:r>
        <w:t>Änderungen der</w:t>
      </w:r>
      <w:r w:rsidRPr="00585C97">
        <w:t xml:space="preserve"> Armlänge. Ist der Arm bzw. die Hand dichter an der Kamera, so ist diese Optisch größer. Das Sorgt für folgenden Effekt</w:t>
      </w:r>
      <w:r>
        <w:t xml:space="preserve">: </w:t>
      </w:r>
    </w:p>
    <w:p w14:paraId="573DA8BD" w14:textId="77777777" w:rsidR="00B22D80" w:rsidRDefault="00B22D80" w:rsidP="00B22D80"/>
    <w:p w14:paraId="737F426F" w14:textId="77777777" w:rsidR="00B22D80" w:rsidRPr="00585C97" w:rsidRDefault="00B22D80" w:rsidP="00B22D80">
      <w:pPr>
        <w:ind w:left="708"/>
      </w:pPr>
      <w:r w:rsidRPr="00585C97">
        <w:t xml:space="preserve">Die optische Armlänge bei </w:t>
      </w:r>
      <w:r>
        <w:t>70</w:t>
      </w:r>
      <w:r w:rsidRPr="00585C97">
        <w:t xml:space="preserve">° Zeigerichtung ist länger als bei 90°, bei </w:t>
      </w:r>
      <w:r>
        <w:t>60</w:t>
      </w:r>
      <w:r w:rsidRPr="00585C97">
        <w:t xml:space="preserve">° ist sie fast gleich und bei </w:t>
      </w:r>
      <w:r>
        <w:t>45</w:t>
      </w:r>
      <w:r w:rsidRPr="00585C97">
        <w:t>° ist diese</w:t>
      </w:r>
      <w:r>
        <w:t xml:space="preserve"> dann</w:t>
      </w:r>
      <w:r w:rsidRPr="00585C97">
        <w:t xml:space="preserve"> wieder kürzer. Abgesehen von der zusätzlichen </w:t>
      </w:r>
      <w:r>
        <w:t xml:space="preserve">optischen </w:t>
      </w:r>
      <w:r w:rsidRPr="00585C97">
        <w:t>Verzerrung, sorgt dieser Effekt für Zweideutigkeit</w:t>
      </w:r>
      <w:r>
        <w:t xml:space="preserve">en </w:t>
      </w:r>
      <w:r w:rsidRPr="00585C97">
        <w:t xml:space="preserve">im Bereich </w:t>
      </w:r>
      <m:oMath>
        <m:r>
          <w:rPr>
            <w:rFonts w:ascii="Cambria Math" w:hAnsi="Cambria Math"/>
          </w:rPr>
          <m:t>-90°≤ω≤90°</m:t>
        </m:r>
      </m:oMath>
      <w:r>
        <w:t xml:space="preserve">. </w:t>
      </w:r>
      <w:r w:rsidRPr="00585C97">
        <w:t xml:space="preserve">Zweideutig ist hier der Zusammenhang zwischen der optischen Armlänge und der Zeigerichtung. </w:t>
      </w:r>
      <w:r w:rsidRPr="00585C97">
        <w:fldChar w:fldCharType="begin"/>
      </w:r>
      <w:r w:rsidRPr="00585C97">
        <w:instrText xml:space="preserve"> REF _Ref236155996 \h </w:instrText>
      </w:r>
      <w:r w:rsidRPr="00585C97">
        <w:fldChar w:fldCharType="separate"/>
      </w:r>
      <w:r w:rsidRPr="00585C97">
        <w:t xml:space="preserve">Figure </w:t>
      </w:r>
      <w:r>
        <w:rPr>
          <w:noProof/>
        </w:rPr>
        <w:t>49</w:t>
      </w:r>
      <w:r w:rsidRPr="00585C97">
        <w:fldChar w:fldCharType="end"/>
      </w:r>
      <w:r w:rsidRPr="00585C97">
        <w:t xml:space="preserve"> zeigt </w:t>
      </w:r>
      <w:r>
        <w:t>Das beschriebene Problem</w:t>
      </w:r>
      <w:r w:rsidRPr="00585C97">
        <w:t>.</w:t>
      </w:r>
    </w:p>
    <w:p w14:paraId="74248C1D" w14:textId="77777777" w:rsidR="00B22D80" w:rsidRPr="00585C97" w:rsidRDefault="00B22D80" w:rsidP="00B22D80"/>
    <w:p w14:paraId="3920350A" w14:textId="77777777" w:rsidR="00B22D80" w:rsidRPr="00585C97" w:rsidRDefault="00B22D80" w:rsidP="00B22D80">
      <w:pPr>
        <w:keepNext/>
        <w:jc w:val="center"/>
      </w:pPr>
      <w:r>
        <w:rPr>
          <w:noProof/>
        </w:rPr>
        <w:drawing>
          <wp:inline distT="0" distB="0" distL="0" distR="0" wp14:anchorId="5C4157DB" wp14:editId="51D44E0A">
            <wp:extent cx="5391150" cy="3355340"/>
            <wp:effectExtent l="0" t="0" r="0" b="0"/>
            <wp:docPr id="148858823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391150" cy="3355340"/>
                    </a:xfrm>
                    <a:prstGeom prst="rect">
                      <a:avLst/>
                    </a:prstGeom>
                    <a:noFill/>
                    <a:ln>
                      <a:noFill/>
                    </a:ln>
                  </pic:spPr>
                </pic:pic>
              </a:graphicData>
            </a:graphic>
          </wp:inline>
        </w:drawing>
      </w:r>
    </w:p>
    <w:p w14:paraId="239F87E4" w14:textId="7991F9E5" w:rsidR="00B22D80" w:rsidRPr="00585C97" w:rsidRDefault="00B22D80" w:rsidP="00B22D80">
      <w:pPr>
        <w:pStyle w:val="Beschriftung"/>
        <w:jc w:val="center"/>
      </w:pPr>
      <w:bookmarkStart w:id="255" w:name="_Ref236155996"/>
      <w:bookmarkStart w:id="256" w:name="_Toc239338477"/>
      <w:r w:rsidRPr="00585C97">
        <w:t xml:space="preserve">Figure </w:t>
      </w:r>
      <w:r w:rsidR="005315BE">
        <w:fldChar w:fldCharType="begin"/>
      </w:r>
      <w:r w:rsidR="005315BE">
        <w:instrText xml:space="preserve"> SEQ Figure \* ARABIC </w:instrText>
      </w:r>
      <w:r w:rsidR="005315BE">
        <w:fldChar w:fldCharType="separate"/>
      </w:r>
      <w:r w:rsidR="005315BE">
        <w:rPr>
          <w:noProof/>
        </w:rPr>
        <w:t>55</w:t>
      </w:r>
      <w:r w:rsidR="005315BE">
        <w:rPr>
          <w:noProof/>
        </w:rPr>
        <w:fldChar w:fldCharType="end"/>
      </w:r>
      <w:bookmarkEnd w:id="255"/>
      <w:r w:rsidRPr="00585C97">
        <w:t xml:space="preserve"> - Zeitzonenansatz, Problem mit der Kameralinsenverzerrung</w:t>
      </w:r>
      <w:bookmarkEnd w:id="256"/>
    </w:p>
    <w:p w14:paraId="3A2D05B4" w14:textId="77777777" w:rsidR="00B22D80" w:rsidRPr="00585C97" w:rsidRDefault="00B22D80" w:rsidP="00B22D80"/>
    <w:p w14:paraId="6C4095FE" w14:textId="77777777" w:rsidR="00B22D80" w:rsidRDefault="00B22D80" w:rsidP="00B22D80">
      <w:r w:rsidRPr="00585C97">
        <w:t>Ein weiteres Problem bei diesem Ansatz ist das die Armlänge bekannt seien muss, genauer gesagt die optische Armlänge an und in einer bestimmten Position</w:t>
      </w:r>
      <w:r>
        <w:t xml:space="preserve"> im Raum</w:t>
      </w:r>
      <w:r w:rsidRPr="00585C97">
        <w:t>. Das System m</w:t>
      </w:r>
      <w:r>
        <w:t>ü</w:t>
      </w:r>
      <w:r w:rsidRPr="00585C97">
        <w:t xml:space="preserve">sste demnach eine Kalibrierung durchführen, wenn </w:t>
      </w:r>
      <w:r>
        <w:t>ein neuer</w:t>
      </w:r>
      <w:r w:rsidRPr="00585C97">
        <w:t xml:space="preserve"> Dirigent den </w:t>
      </w:r>
      <w:r>
        <w:t>Systembereich</w:t>
      </w:r>
      <w:r w:rsidRPr="00585C97">
        <w:t xml:space="preserve"> betritt. Und </w:t>
      </w:r>
      <w:r>
        <w:t xml:space="preserve">ebenfalls </w:t>
      </w:r>
      <w:r w:rsidRPr="00585C97">
        <w:t xml:space="preserve">jedes Mal, wenn dieser seine Position im Raum ändert. Das wäre mit zusätzlichen und </w:t>
      </w:r>
      <w:proofErr w:type="spellStart"/>
      <w:r w:rsidRPr="00585C97">
        <w:t>unintuitiven</w:t>
      </w:r>
      <w:proofErr w:type="spellEnd"/>
      <w:r w:rsidRPr="00585C97">
        <w:t xml:space="preserve"> Verhalten des Dirigenten verbunden. Für eine Kalibrierung könnte der Dirigent beispielsweise seine Arme für zwei Sekunden gerade zu den Seiten ausstrecken</w:t>
      </w:r>
      <w:r>
        <w:t xml:space="preserve"> und damit eine bildliche Messung initialisieren</w:t>
      </w:r>
      <w:r w:rsidRPr="00585C97">
        <w:t>.</w:t>
      </w:r>
    </w:p>
    <w:p w14:paraId="04C715AE" w14:textId="77777777" w:rsidR="00B22D80" w:rsidRDefault="00B22D80" w:rsidP="00B22D80"/>
    <w:p w14:paraId="649776F8" w14:textId="77777777" w:rsidR="00B22D80" w:rsidRPr="00585C97" w:rsidRDefault="00B22D80" w:rsidP="00B22D80">
      <w:r>
        <w:t>Dieser Ansatz wir Hiermit als ungeeignet eingeschätzt und nicht länger verfolgt.</w:t>
      </w:r>
    </w:p>
    <w:p w14:paraId="2D95CFB6" w14:textId="77777777" w:rsidR="00B22D80" w:rsidRDefault="00B22D80">
      <w:pPr>
        <w:jc w:val="left"/>
        <w:rPr>
          <w:sz w:val="20"/>
          <w:szCs w:val="20"/>
        </w:rPr>
      </w:pPr>
    </w:p>
    <w:p w14:paraId="5DB41524" w14:textId="5BDD53CD" w:rsidR="00245501" w:rsidRDefault="00245501" w:rsidP="003E12E4">
      <w:pPr>
        <w:pStyle w:val="berschrift2"/>
        <w:numPr>
          <w:ilvl w:val="0"/>
          <w:numId w:val="0"/>
        </w:numPr>
        <w:ind w:left="851" w:hanging="851"/>
        <w:rPr>
          <w:noProof/>
        </w:rPr>
      </w:pPr>
      <w:bookmarkStart w:id="257" w:name="_Ref241582172"/>
      <w:bookmarkStart w:id="258" w:name="_Toc242780648"/>
      <w:r>
        <w:rPr>
          <w:noProof/>
        </w:rPr>
        <w:t>3D-Raum-Koordinaten mi</w:t>
      </w:r>
      <w:r w:rsidR="008F609D">
        <w:rPr>
          <w:noProof/>
        </w:rPr>
        <w:t>t</w:t>
      </w:r>
      <w:r>
        <w:rPr>
          <w:noProof/>
        </w:rPr>
        <w:t xml:space="preserve"> </w:t>
      </w:r>
      <w:r w:rsidRPr="00585C97">
        <w:rPr>
          <w:noProof/>
        </w:rPr>
        <w:t>MediaPipe world Landmarks</w:t>
      </w:r>
      <w:bookmarkEnd w:id="257"/>
      <w:bookmarkEnd w:id="258"/>
    </w:p>
    <w:p w14:paraId="609BF26C" w14:textId="77777777" w:rsidR="00245501" w:rsidRPr="00585C97" w:rsidRDefault="00245501" w:rsidP="00245501">
      <w:pPr>
        <w:pStyle w:val="Stichpunkte1"/>
        <w:numPr>
          <w:ilvl w:val="0"/>
          <w:numId w:val="0"/>
        </w:numPr>
        <w:ind w:left="720"/>
      </w:pPr>
    </w:p>
    <w:p w14:paraId="59B00C19" w14:textId="7C527E03" w:rsidR="00245501" w:rsidRPr="00585C97" w:rsidRDefault="00245501" w:rsidP="00245501">
      <w:pPr>
        <w:pStyle w:val="Stichpunkte1"/>
        <w:numPr>
          <w:ilvl w:val="0"/>
          <w:numId w:val="0"/>
        </w:numPr>
      </w:pPr>
      <w:r w:rsidRPr="00585C97">
        <w:t xml:space="preserve">Auf der Basis der 3D-Koordinaten soll der </w:t>
      </w:r>
      <w:r>
        <w:t>Armw</w:t>
      </w:r>
      <w:r w:rsidRPr="00585C97">
        <w:t xml:space="preserve">inkel für die Zeigerichtung berechnet werden. Hierfür werden zunächst die MediaPipe-World-Koordinaten in eigene </w:t>
      </w:r>
      <w:r>
        <w:t>Raum-</w:t>
      </w:r>
      <w:r w:rsidRPr="00585C97">
        <w:t>Koordinaten umgerechnet. Dies dient hauptsächlich dazu die Kameraneigung der Schrägansicht rauszurechnen, so dass die Koordinaten</w:t>
      </w:r>
      <w:r>
        <w:t>achsen</w:t>
      </w:r>
      <w:r w:rsidRPr="00585C97">
        <w:t xml:space="preserve"> gerade zum Raum stehen. Die </w:t>
      </w:r>
      <w:r w:rsidR="00E6203A">
        <w:t>X-K</w:t>
      </w:r>
      <w:r w:rsidRPr="00585C97">
        <w:t xml:space="preserve">oordinate bleibt hier </w:t>
      </w:r>
      <w:r>
        <w:t xml:space="preserve">dabei </w:t>
      </w:r>
      <w:r w:rsidRPr="00585C97">
        <w:t>unverändert, y und z werden mit Winkelfunktionen gewichtet und neu aufaddiert. Es gilt:</w:t>
      </w:r>
    </w:p>
    <w:p w14:paraId="51CD0661" w14:textId="77777777" w:rsidR="00245501" w:rsidRPr="00585C97" w:rsidRDefault="00245501" w:rsidP="00245501">
      <w:pPr>
        <w:pStyle w:val="Stichpunkte1"/>
        <w:numPr>
          <w:ilvl w:val="0"/>
          <w:numId w:val="0"/>
        </w:numPr>
      </w:pPr>
    </w:p>
    <w:p w14:paraId="417A9546" w14:textId="7C5E0804" w:rsidR="00245501" w:rsidRPr="00585C97" w:rsidRDefault="00245501" w:rsidP="00245501">
      <w:pPr>
        <w:pStyle w:val="Beschriftung"/>
        <w:jc w:val="center"/>
      </w:pPr>
      <w:r w:rsidRPr="00585C97">
        <w:t xml:space="preserve">Formel </w:t>
      </w:r>
      <w:r w:rsidR="001357A1">
        <w:fldChar w:fldCharType="begin"/>
      </w:r>
      <w:r w:rsidR="001357A1">
        <w:instrText xml:space="preserve"> SEQ Formel \* ARABIC </w:instrText>
      </w:r>
      <w:r w:rsidR="001357A1">
        <w:fldChar w:fldCharType="separate"/>
      </w:r>
      <w:r w:rsidR="001357A1">
        <w:rPr>
          <w:noProof/>
        </w:rPr>
        <w:t>18</w:t>
      </w:r>
      <w:r w:rsidR="001357A1">
        <w:rPr>
          <w:noProof/>
        </w:rPr>
        <w:fldChar w:fldCharType="end"/>
      </w:r>
      <w:r w:rsidRPr="00585C97">
        <w:t xml:space="preserve"> - Raum Koordinaten, Kameraneigung kompensieren</w:t>
      </w:r>
    </w:p>
    <w:p w14:paraId="16BD76B3" w14:textId="77777777" w:rsidR="00245501" w:rsidRPr="00585C97" w:rsidRDefault="00000000" w:rsidP="00245501">
      <w:pPr>
        <w:pStyle w:val="Stichpunkte1"/>
        <w:numPr>
          <w:ilvl w:val="0"/>
          <w:numId w:val="0"/>
        </w:numPr>
      </w:pPr>
      <m:oMathPara>
        <m:oMath>
          <m:sSub>
            <m:sSubPr>
              <m:ctrlPr>
                <w:rPr>
                  <w:rFonts w:ascii="Cambria Math" w:hAnsi="Cambria Math"/>
                  <w:i/>
                </w:rPr>
              </m:ctrlPr>
            </m:sSubPr>
            <m:e>
              <m:r>
                <w:rPr>
                  <w:rFonts w:ascii="Cambria Math" w:hAnsi="Cambria Math"/>
                </w:rPr>
                <m:t>x</m:t>
              </m:r>
            </m:e>
            <m:sub>
              <m:r>
                <w:rPr>
                  <w:rFonts w:ascii="Cambria Math" w:hAnsi="Cambria Math"/>
                </w:rPr>
                <m:t>Raum</m:t>
              </m:r>
            </m:sub>
          </m:sSub>
          <m:r>
            <w:rPr>
              <w:rFonts w:ascii="Cambria Math" w:hAnsi="Cambria Math"/>
            </w:rPr>
            <m:t xml:space="preserve">=x                                        </m:t>
          </m:r>
        </m:oMath>
      </m:oMathPara>
    </w:p>
    <w:p w14:paraId="7D7F6373" w14:textId="77777777" w:rsidR="00245501" w:rsidRPr="00585C97" w:rsidRDefault="00000000" w:rsidP="00245501">
      <w:pPr>
        <w:pStyle w:val="Stichpunkte1"/>
        <w:numPr>
          <w:ilvl w:val="0"/>
          <w:numId w:val="0"/>
        </w:numPr>
      </w:pPr>
      <m:oMathPara>
        <m:oMath>
          <m:sSub>
            <m:sSubPr>
              <m:ctrlPr>
                <w:rPr>
                  <w:rFonts w:ascii="Cambria Math" w:hAnsi="Cambria Math"/>
                  <w:i/>
                </w:rPr>
              </m:ctrlPr>
            </m:sSubPr>
            <m:e>
              <m:r>
                <w:rPr>
                  <w:rFonts w:ascii="Cambria Math" w:hAnsi="Cambria Math"/>
                </w:rPr>
                <m:t>y</m:t>
              </m:r>
            </m:e>
            <m:sub>
              <m:r>
                <w:rPr>
                  <w:rFonts w:ascii="Cambria Math" w:hAnsi="Cambria Math"/>
                </w:rPr>
                <m:t>Raum</m:t>
              </m:r>
            </m:sub>
          </m:sSub>
          <m:r>
            <w:rPr>
              <w:rFonts w:ascii="Cambria Math" w:hAnsi="Cambria Math"/>
            </w:rPr>
            <m:t>=y⋅</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α</m:t>
                  </m:r>
                </m:e>
              </m:d>
            </m:e>
          </m:func>
          <m:r>
            <w:rPr>
              <w:rFonts w:ascii="Cambria Math" w:hAnsi="Cambria Math"/>
            </w:rPr>
            <m:t>+z⋅</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α</m:t>
                  </m:r>
                </m:e>
              </m:d>
            </m:e>
          </m:func>
        </m:oMath>
      </m:oMathPara>
    </w:p>
    <w:p w14:paraId="1B173C59" w14:textId="77777777" w:rsidR="00245501" w:rsidRPr="00585C97" w:rsidRDefault="00000000" w:rsidP="00245501">
      <w:pPr>
        <w:pStyle w:val="Stichpunkte1"/>
        <w:numPr>
          <w:ilvl w:val="0"/>
          <w:numId w:val="0"/>
        </w:numPr>
      </w:pPr>
      <m:oMathPara>
        <m:oMath>
          <m:sSub>
            <m:sSubPr>
              <m:ctrlPr>
                <w:rPr>
                  <w:rFonts w:ascii="Cambria Math" w:hAnsi="Cambria Math"/>
                  <w:i/>
                </w:rPr>
              </m:ctrlPr>
            </m:sSubPr>
            <m:e>
              <m:r>
                <w:rPr>
                  <w:rFonts w:ascii="Cambria Math" w:hAnsi="Cambria Math"/>
                </w:rPr>
                <m:t>z</m:t>
              </m:r>
            </m:e>
            <m:sub>
              <m:r>
                <w:rPr>
                  <w:rFonts w:ascii="Cambria Math" w:hAnsi="Cambria Math"/>
                </w:rPr>
                <m:t>Raum</m:t>
              </m:r>
            </m:sub>
          </m:sSub>
          <m:r>
            <w:rPr>
              <w:rFonts w:ascii="Cambria Math" w:hAnsi="Cambria Math"/>
            </w:rPr>
            <m:t>=z⋅</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α</m:t>
                  </m:r>
                </m:e>
              </m:d>
            </m:e>
          </m:func>
          <m:r>
            <w:rPr>
              <w:rFonts w:ascii="Cambria Math" w:hAnsi="Cambria Math"/>
            </w:rPr>
            <m:t>-y⋅sin</m:t>
          </m:r>
          <m:d>
            <m:dPr>
              <m:ctrlPr>
                <w:rPr>
                  <w:rFonts w:ascii="Cambria Math" w:hAnsi="Cambria Math"/>
                  <w:i/>
                </w:rPr>
              </m:ctrlPr>
            </m:dPr>
            <m:e>
              <m:r>
                <w:rPr>
                  <w:rFonts w:ascii="Cambria Math" w:hAnsi="Cambria Math"/>
                </w:rPr>
                <m:t>α</m:t>
              </m:r>
            </m:e>
          </m:d>
        </m:oMath>
      </m:oMathPara>
    </w:p>
    <w:p w14:paraId="6572E8B0" w14:textId="77777777" w:rsidR="00245501" w:rsidRPr="00640856" w:rsidRDefault="00245501" w:rsidP="00245501">
      <w:pPr>
        <w:pStyle w:val="Stichpunkte1"/>
        <w:numPr>
          <w:ilvl w:val="0"/>
          <w:numId w:val="0"/>
        </w:numPr>
      </w:pPr>
      <m:oMathPara>
        <m:oMath>
          <m:r>
            <w:rPr>
              <w:rFonts w:ascii="Cambria Math" w:hAnsi="Cambria Math"/>
            </w:rPr>
            <m:t xml:space="preserve">mit </m:t>
          </m:r>
        </m:oMath>
      </m:oMathPara>
    </w:p>
    <w:p w14:paraId="04559749" w14:textId="77777777" w:rsidR="00245501" w:rsidRPr="00640856" w:rsidRDefault="00245501" w:rsidP="00245501">
      <w:pPr>
        <w:pStyle w:val="Stichpunkte1"/>
        <w:numPr>
          <w:ilvl w:val="0"/>
          <w:numId w:val="0"/>
        </w:numPr>
        <w:jc w:val="center"/>
      </w:pPr>
      <m:oMath>
        <m:r>
          <w:rPr>
            <w:rFonts w:ascii="Cambria Math" w:hAnsi="Cambria Math"/>
          </w:rPr>
          <m:t xml:space="preserve">x :Breite                     </m:t>
        </m:r>
      </m:oMath>
      <w:r>
        <w:t xml:space="preserve">        </w:t>
      </w:r>
    </w:p>
    <w:p w14:paraId="62997BD9" w14:textId="77777777" w:rsidR="00245501" w:rsidRPr="00640856" w:rsidRDefault="00245501" w:rsidP="00245501">
      <w:pPr>
        <w:pStyle w:val="Stichpunkte1"/>
        <w:numPr>
          <w:ilvl w:val="0"/>
          <w:numId w:val="0"/>
        </w:numPr>
      </w:pPr>
      <m:oMathPara>
        <m:oMath>
          <m:r>
            <w:rPr>
              <w:rFonts w:ascii="Cambria Math" w:hAnsi="Cambria Math"/>
            </w:rPr>
            <m:t xml:space="preserve">y :Höhe                        </m:t>
          </m:r>
        </m:oMath>
      </m:oMathPara>
    </w:p>
    <w:p w14:paraId="353113BE" w14:textId="77777777" w:rsidR="00245501" w:rsidRPr="00640856" w:rsidRDefault="00245501" w:rsidP="00245501">
      <w:pPr>
        <w:pStyle w:val="Stichpunkte1"/>
        <w:numPr>
          <w:ilvl w:val="0"/>
          <w:numId w:val="0"/>
        </w:numPr>
      </w:pPr>
      <m:oMathPara>
        <m:oMath>
          <m:r>
            <w:rPr>
              <w:rFonts w:ascii="Cambria Math" w:hAnsi="Cambria Math"/>
            </w:rPr>
            <m:t xml:space="preserve">z :Tiefe                       </m:t>
          </m:r>
        </m:oMath>
      </m:oMathPara>
    </w:p>
    <w:p w14:paraId="36CF26AF" w14:textId="77777777" w:rsidR="00245501" w:rsidRPr="00585C97" w:rsidRDefault="00245501" w:rsidP="00245501">
      <w:pPr>
        <w:pStyle w:val="Stichpunkte1"/>
        <w:numPr>
          <w:ilvl w:val="0"/>
          <w:numId w:val="0"/>
        </w:numPr>
      </w:pPr>
      <m:oMathPara>
        <m:oMath>
          <m:r>
            <w:rPr>
              <w:rFonts w:ascii="Cambria Math" w:hAnsi="Cambria Math"/>
            </w:rPr>
            <m:t>α :Kameraneigung</m:t>
          </m:r>
        </m:oMath>
      </m:oMathPara>
    </w:p>
    <w:p w14:paraId="440BC611" w14:textId="77777777" w:rsidR="00245501" w:rsidRPr="00585C97" w:rsidRDefault="00245501" w:rsidP="00245501">
      <w:pPr>
        <w:pStyle w:val="Stichpunkte1"/>
        <w:numPr>
          <w:ilvl w:val="0"/>
          <w:numId w:val="0"/>
        </w:numPr>
      </w:pPr>
    </w:p>
    <w:p w14:paraId="12BA4063" w14:textId="77777777" w:rsidR="00245501" w:rsidRPr="00585C97" w:rsidRDefault="00245501" w:rsidP="00245501">
      <w:pPr>
        <w:pStyle w:val="Stichpunkte1"/>
        <w:numPr>
          <w:ilvl w:val="0"/>
          <w:numId w:val="0"/>
        </w:numPr>
      </w:pPr>
    </w:p>
    <w:p w14:paraId="0E44D103" w14:textId="77777777" w:rsidR="00245501" w:rsidRPr="00585C97" w:rsidRDefault="00245501" w:rsidP="00245501">
      <w:pPr>
        <w:pStyle w:val="Stichpunkte1"/>
        <w:numPr>
          <w:ilvl w:val="0"/>
          <w:numId w:val="0"/>
        </w:numPr>
      </w:pPr>
      <w:r w:rsidRPr="00585C97">
        <w:t>Es werden vier, leicht unterschietliche Implementierungen getestet. Im den Testvideos wird ein Arm in 45° schritten von -90° (Zeigerichtung links) nach 90</w:t>
      </w:r>
      <w:r>
        <w:t>°</w:t>
      </w:r>
      <w:r w:rsidRPr="00585C97">
        <w:t xml:space="preserve"> (rechts) bewegt, das wird je einmal aus der Frontalansicht und aus der Schrägansicht gefilmt. Zur Berechnung der Zeigerichtung werden drei Punkte genommen, welche sich zu zwei Vektoren verbinden lassen, siehe </w:t>
      </w:r>
      <w:r w:rsidRPr="00585C97">
        <w:fldChar w:fldCharType="begin"/>
      </w:r>
      <w:r w:rsidRPr="00585C97">
        <w:instrText xml:space="preserve"> REF _Ref236072222 \h </w:instrText>
      </w:r>
      <w:r w:rsidRPr="00585C97">
        <w:fldChar w:fldCharType="separate"/>
      </w:r>
      <w:r w:rsidRPr="00585C97">
        <w:t>Formel 1 - Winkel zwischen zwei Vektoren</w:t>
      </w:r>
      <w:r w:rsidRPr="00585C97">
        <w:fldChar w:fldCharType="end"/>
      </w:r>
      <w:r w:rsidRPr="00585C97">
        <w:t>. Die vier Implementierungen unterscheiden sich in der Wahl der drei Punkte:</w:t>
      </w:r>
    </w:p>
    <w:p w14:paraId="011318AA" w14:textId="77777777" w:rsidR="00245501" w:rsidRPr="00585C97" w:rsidRDefault="00245501" w:rsidP="00245501">
      <w:pPr>
        <w:pStyle w:val="Stichpunkte1"/>
        <w:numPr>
          <w:ilvl w:val="0"/>
          <w:numId w:val="0"/>
        </w:numPr>
      </w:pPr>
    </w:p>
    <w:p w14:paraId="54A5EA8D" w14:textId="731CEC79" w:rsidR="00245501" w:rsidRPr="00585C97" w:rsidRDefault="00245501" w:rsidP="00245501">
      <w:pPr>
        <w:pStyle w:val="Stichpunkte1"/>
      </w:pPr>
      <w:r w:rsidRPr="00585C97">
        <w:rPr>
          <w:color w:val="000000" w:themeColor="text1"/>
        </w:rPr>
        <w:t>X-Blau</w:t>
      </w:r>
      <w:r w:rsidRPr="00585C97">
        <w:t>: Hand</w:t>
      </w:r>
      <w:r>
        <w:t>zentrum</w:t>
      </w:r>
      <w:r w:rsidRPr="00585C97">
        <w:t xml:space="preserve">, Schultermitte, Schulter mit gespiegelter </w:t>
      </w:r>
      <w:r w:rsidR="00E6203A">
        <w:t>X-K</w:t>
      </w:r>
      <w:r w:rsidRPr="00585C97">
        <w:t>oordinate</w:t>
      </w:r>
    </w:p>
    <w:p w14:paraId="7C241749" w14:textId="4179636F" w:rsidR="00245501" w:rsidRPr="00585C97" w:rsidRDefault="00245501" w:rsidP="00245501">
      <w:pPr>
        <w:pStyle w:val="Stichpunkte1"/>
      </w:pPr>
      <w:r>
        <w:t>Z</w:t>
      </w:r>
      <w:r w:rsidRPr="00585C97">
        <w:t>-Blau: Hand</w:t>
      </w:r>
      <w:r>
        <w:t>zentrum</w:t>
      </w:r>
      <w:r w:rsidRPr="00585C97">
        <w:t xml:space="preserve">, Schultermitte, Schulter mit addierter </w:t>
      </w:r>
      <w:r w:rsidR="00E6203A">
        <w:t>Z-K</w:t>
      </w:r>
      <w:r w:rsidRPr="00585C97">
        <w:t>omponente</w:t>
      </w:r>
    </w:p>
    <w:p w14:paraId="0F9E3EB0" w14:textId="1966D55A" w:rsidR="00245501" w:rsidRPr="00585C97" w:rsidRDefault="00245501" w:rsidP="00245501">
      <w:pPr>
        <w:pStyle w:val="Stichpunkte1"/>
      </w:pPr>
      <w:r w:rsidRPr="00585C97">
        <w:t>X-Grün: Hand</w:t>
      </w:r>
      <w:r>
        <w:t>zentrum</w:t>
      </w:r>
      <w:r w:rsidRPr="00585C97">
        <w:t xml:space="preserve">, Schulter, Schulter mit gespiegelter </w:t>
      </w:r>
      <w:r w:rsidR="00E6203A">
        <w:t>X-K</w:t>
      </w:r>
      <w:r w:rsidRPr="00585C97">
        <w:t>oordinate</w:t>
      </w:r>
    </w:p>
    <w:p w14:paraId="44D7A075" w14:textId="1A2C8FBE" w:rsidR="00245501" w:rsidRPr="00585C97" w:rsidRDefault="00245501" w:rsidP="00245501">
      <w:pPr>
        <w:pStyle w:val="Stichpunkte1"/>
      </w:pPr>
      <w:r>
        <w:t>Z</w:t>
      </w:r>
      <w:r w:rsidRPr="00585C97">
        <w:t>-Grün: Hand</w:t>
      </w:r>
      <w:r>
        <w:t>zentrum</w:t>
      </w:r>
      <w:r w:rsidRPr="00585C97">
        <w:t xml:space="preserve">, Schulter, Schulter mit addierter </w:t>
      </w:r>
      <w:r w:rsidR="00E6203A">
        <w:t>Z-K</w:t>
      </w:r>
      <w:r w:rsidRPr="00585C97">
        <w:t>omponente</w:t>
      </w:r>
    </w:p>
    <w:p w14:paraId="1F337D06" w14:textId="77777777" w:rsidR="00245501" w:rsidRPr="00585C97" w:rsidRDefault="00245501" w:rsidP="00245501">
      <w:pPr>
        <w:pStyle w:val="Stichpunkte1"/>
        <w:numPr>
          <w:ilvl w:val="0"/>
          <w:numId w:val="0"/>
        </w:numPr>
      </w:pPr>
    </w:p>
    <w:p w14:paraId="155024D3" w14:textId="5AF18E14" w:rsidR="00245501" w:rsidRPr="00585C97" w:rsidRDefault="00245501" w:rsidP="00245501">
      <w:pPr>
        <w:pStyle w:val="Stichpunkte1"/>
        <w:numPr>
          <w:ilvl w:val="0"/>
          <w:numId w:val="0"/>
        </w:numPr>
      </w:pPr>
      <w:r w:rsidRPr="00585C97">
        <w:t xml:space="preserve">Es werden nur die Raum Koordinaten x und </w:t>
      </w:r>
      <w:r>
        <w:t>z</w:t>
      </w:r>
      <w:r w:rsidRPr="00585C97">
        <w:t xml:space="preserve"> der Punkte bzw. Vektoren betrachtet, da</w:t>
      </w:r>
      <w:r>
        <w:t xml:space="preserve"> an dieser Stelle</w:t>
      </w:r>
      <w:r w:rsidRPr="00585C97">
        <w:t xml:space="preserve"> lediglich der Azimut-Anteil der Zeigerichtung </w:t>
      </w:r>
      <w:r>
        <w:t>betrachtet wird</w:t>
      </w:r>
      <w:r w:rsidRPr="00585C97">
        <w:t xml:space="preserve">. Der dritte Punkt (Raumreferenzpunkt) ist </w:t>
      </w:r>
      <w:r>
        <w:t>jeweils</w:t>
      </w:r>
      <w:r w:rsidRPr="00585C97">
        <w:t xml:space="preserve"> so gewählt, dass der Vektor zwischen diesem und </w:t>
      </w:r>
      <w:r w:rsidRPr="00585C97">
        <w:lastRenderedPageBreak/>
        <w:t>dem Schulterpunkt</w:t>
      </w:r>
      <w:r>
        <w:t xml:space="preserve"> bzw. Schultermittelpunkt</w:t>
      </w:r>
      <w:r w:rsidRPr="00585C97">
        <w:t xml:space="preserve"> (Winkelpunkt) </w:t>
      </w:r>
      <w:r>
        <w:t>nur eine Richtungskomponente hat</w:t>
      </w:r>
      <w:r w:rsidRPr="00585C97">
        <w:t xml:space="preserve"> – also sich nur in </w:t>
      </w:r>
      <w:r w:rsidR="00E6203A">
        <w:t>X</w:t>
      </w:r>
      <w:r w:rsidRPr="00585C97">
        <w:t xml:space="preserve">- oder </w:t>
      </w:r>
      <w:r w:rsidR="00E6203A">
        <w:t>Z</w:t>
      </w:r>
      <w:r w:rsidRPr="00585C97">
        <w:t xml:space="preserve">-Richtung erschreckt (Raumvektor). Ein zusätzlicher Vergleich der </w:t>
      </w:r>
      <w:r w:rsidR="00E6203A">
        <w:t>X-K</w:t>
      </w:r>
      <w:r w:rsidRPr="00585C97">
        <w:t>oordinaten, von Hand- und Schulterpunkte, bestimmt das Vorzeichen des Winkels</w:t>
      </w:r>
      <w:r>
        <w:t xml:space="preserve"> in diesen Testimplementierungen</w:t>
      </w:r>
      <w:r w:rsidRPr="00585C97">
        <w:t xml:space="preserve">. </w:t>
      </w:r>
    </w:p>
    <w:p w14:paraId="3EA17DBB" w14:textId="77777777" w:rsidR="00245501" w:rsidRPr="00585C97" w:rsidRDefault="00245501" w:rsidP="00245501">
      <w:pPr>
        <w:pStyle w:val="Stichpunkte1"/>
        <w:numPr>
          <w:ilvl w:val="0"/>
          <w:numId w:val="0"/>
        </w:numPr>
      </w:pPr>
    </w:p>
    <w:p w14:paraId="546148EC" w14:textId="168C2390" w:rsidR="00245501" w:rsidRPr="00585C97" w:rsidRDefault="00245501" w:rsidP="00245501">
      <w:pPr>
        <w:pStyle w:val="Stichpunkte1"/>
        <w:numPr>
          <w:ilvl w:val="0"/>
          <w:numId w:val="0"/>
        </w:numPr>
      </w:pPr>
      <w:r w:rsidRPr="00585C97">
        <w:t>Die Ergebnisse der vier Implementationen werden in der folgenden Tabelle verglichen.</w:t>
      </w:r>
      <w:r>
        <w:t xml:space="preserve"> </w:t>
      </w:r>
      <w:r w:rsidRPr="00585C97">
        <w:t xml:space="preserve"> Bilder aus dem Testvorgang</w:t>
      </w:r>
      <w:r>
        <w:t xml:space="preserve"> sind unter der Tabelle zu sehen.</w:t>
      </w:r>
    </w:p>
    <w:p w14:paraId="33376558" w14:textId="77777777" w:rsidR="00245501" w:rsidRPr="00585C97" w:rsidRDefault="00245501" w:rsidP="00245501">
      <w:pPr>
        <w:pStyle w:val="Stichpunkte1"/>
        <w:numPr>
          <w:ilvl w:val="0"/>
          <w:numId w:val="0"/>
        </w:numPr>
      </w:pPr>
    </w:p>
    <w:p w14:paraId="6F37B21D" w14:textId="77777777" w:rsidR="00245501" w:rsidRPr="00585C97" w:rsidRDefault="00245501" w:rsidP="00245501">
      <w:pPr>
        <w:pStyle w:val="Stichpunkte1"/>
        <w:numPr>
          <w:ilvl w:val="0"/>
          <w:numId w:val="0"/>
        </w:numPr>
      </w:pPr>
    </w:p>
    <w:p w14:paraId="46B8F7DF" w14:textId="77777777" w:rsidR="00245501" w:rsidRPr="00585C97" w:rsidRDefault="00245501" w:rsidP="00245501">
      <w:pPr>
        <w:pStyle w:val="Stichpunkte1"/>
        <w:numPr>
          <w:ilvl w:val="0"/>
          <w:numId w:val="0"/>
        </w:numPr>
      </w:pPr>
    </w:p>
    <w:p w14:paraId="410A113C" w14:textId="77777777" w:rsidR="00245501" w:rsidRPr="00585C97" w:rsidRDefault="00245501" w:rsidP="00245501">
      <w:pPr>
        <w:pStyle w:val="Stichpunkte1"/>
        <w:numPr>
          <w:ilvl w:val="0"/>
          <w:numId w:val="0"/>
        </w:numPr>
      </w:pPr>
    </w:p>
    <w:p w14:paraId="3A4401DD" w14:textId="77777777" w:rsidR="00245501" w:rsidRPr="00585C97" w:rsidRDefault="00245501" w:rsidP="00245501">
      <w:pPr>
        <w:pStyle w:val="Stichpunkte1"/>
        <w:numPr>
          <w:ilvl w:val="0"/>
          <w:numId w:val="0"/>
        </w:numPr>
      </w:pPr>
    </w:p>
    <w:p w14:paraId="5E0857AC" w14:textId="77777777" w:rsidR="00245501" w:rsidRPr="00585C97" w:rsidRDefault="00245501" w:rsidP="00245501">
      <w:pPr>
        <w:pStyle w:val="Grundtext"/>
        <w:jc w:val="center"/>
        <w:rPr>
          <w:noProof/>
        </w:rPr>
      </w:pPr>
    </w:p>
    <w:tbl>
      <w:tblPr>
        <w:tblpPr w:leftFromText="141" w:rightFromText="141" w:vertAnchor="page" w:horzAnchor="margin" w:tblpXSpec="center" w:tblpY="2813"/>
        <w:tblW w:w="8881" w:type="dxa"/>
        <w:tblCellMar>
          <w:left w:w="70" w:type="dxa"/>
          <w:right w:w="70" w:type="dxa"/>
        </w:tblCellMar>
        <w:tblLook w:val="04A0" w:firstRow="1" w:lastRow="0" w:firstColumn="1" w:lastColumn="0" w:noHBand="0" w:noVBand="1"/>
      </w:tblPr>
      <w:tblGrid>
        <w:gridCol w:w="884"/>
        <w:gridCol w:w="1336"/>
        <w:gridCol w:w="979"/>
        <w:gridCol w:w="684"/>
        <w:gridCol w:w="829"/>
        <w:gridCol w:w="684"/>
        <w:gridCol w:w="829"/>
        <w:gridCol w:w="684"/>
        <w:gridCol w:w="829"/>
        <w:gridCol w:w="600"/>
        <w:gridCol w:w="639"/>
      </w:tblGrid>
      <w:tr w:rsidR="00245501" w:rsidRPr="00585C97" w14:paraId="5F2D36BF" w14:textId="77777777" w:rsidTr="00514D5A">
        <w:trPr>
          <w:trHeight w:val="300"/>
        </w:trPr>
        <w:tc>
          <w:tcPr>
            <w:tcW w:w="884" w:type="dxa"/>
            <w:tcBorders>
              <w:top w:val="single" w:sz="4" w:space="0" w:color="auto"/>
              <w:left w:val="single" w:sz="4" w:space="0" w:color="auto"/>
              <w:bottom w:val="single" w:sz="4" w:space="0" w:color="auto"/>
              <w:right w:val="single" w:sz="4" w:space="0" w:color="auto"/>
            </w:tcBorders>
            <w:noWrap/>
            <w:vAlign w:val="bottom"/>
            <w:hideMark/>
          </w:tcPr>
          <w:p w14:paraId="011839E7"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Kamera-neigung</w:t>
            </w:r>
          </w:p>
        </w:tc>
        <w:tc>
          <w:tcPr>
            <w:tcW w:w="1336" w:type="dxa"/>
            <w:tcBorders>
              <w:top w:val="single" w:sz="4" w:space="0" w:color="auto"/>
              <w:left w:val="nil"/>
              <w:bottom w:val="single" w:sz="4" w:space="0" w:color="auto"/>
              <w:right w:val="single" w:sz="4" w:space="0" w:color="auto"/>
            </w:tcBorders>
            <w:noWrap/>
            <w:vAlign w:val="bottom"/>
            <w:hideMark/>
          </w:tcPr>
          <w:p w14:paraId="19721349"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Winkelpunkt</w:t>
            </w:r>
          </w:p>
        </w:tc>
        <w:tc>
          <w:tcPr>
            <w:tcW w:w="979" w:type="dxa"/>
            <w:tcBorders>
              <w:top w:val="single" w:sz="4" w:space="0" w:color="auto"/>
              <w:left w:val="nil"/>
              <w:bottom w:val="single" w:sz="4" w:space="0" w:color="auto"/>
              <w:right w:val="single" w:sz="4" w:space="0" w:color="auto"/>
            </w:tcBorders>
            <w:noWrap/>
            <w:vAlign w:val="bottom"/>
            <w:hideMark/>
          </w:tcPr>
          <w:p w14:paraId="485A8C1F"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Referenz-achse</w:t>
            </w:r>
          </w:p>
        </w:tc>
        <w:tc>
          <w:tcPr>
            <w:tcW w:w="684" w:type="dxa"/>
            <w:tcBorders>
              <w:top w:val="single" w:sz="4" w:space="0" w:color="auto"/>
              <w:left w:val="nil"/>
              <w:bottom w:val="single" w:sz="4" w:space="0" w:color="auto"/>
              <w:right w:val="single" w:sz="4" w:space="0" w:color="auto"/>
            </w:tcBorders>
            <w:noWrap/>
            <w:vAlign w:val="bottom"/>
            <w:hideMark/>
          </w:tcPr>
          <w:p w14:paraId="54BE53DF"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90° linke Hand</w:t>
            </w:r>
          </w:p>
        </w:tc>
        <w:tc>
          <w:tcPr>
            <w:tcW w:w="829" w:type="dxa"/>
            <w:tcBorders>
              <w:top w:val="single" w:sz="4" w:space="0" w:color="auto"/>
              <w:left w:val="nil"/>
              <w:bottom w:val="single" w:sz="4" w:space="0" w:color="auto"/>
              <w:right w:val="single" w:sz="4" w:space="0" w:color="auto"/>
            </w:tcBorders>
            <w:noWrap/>
            <w:vAlign w:val="bottom"/>
            <w:hideMark/>
          </w:tcPr>
          <w:p w14:paraId="24A462A3"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90° rechte Hand</w:t>
            </w:r>
          </w:p>
        </w:tc>
        <w:tc>
          <w:tcPr>
            <w:tcW w:w="684" w:type="dxa"/>
            <w:tcBorders>
              <w:top w:val="single" w:sz="4" w:space="0" w:color="auto"/>
              <w:left w:val="nil"/>
              <w:bottom w:val="single" w:sz="4" w:space="0" w:color="auto"/>
              <w:right w:val="single" w:sz="4" w:space="0" w:color="auto"/>
            </w:tcBorders>
            <w:noWrap/>
            <w:vAlign w:val="bottom"/>
            <w:hideMark/>
          </w:tcPr>
          <w:p w14:paraId="5168CBC6"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45° linke Hand</w:t>
            </w:r>
          </w:p>
        </w:tc>
        <w:tc>
          <w:tcPr>
            <w:tcW w:w="829" w:type="dxa"/>
            <w:tcBorders>
              <w:top w:val="single" w:sz="4" w:space="0" w:color="auto"/>
              <w:left w:val="nil"/>
              <w:bottom w:val="single" w:sz="4" w:space="0" w:color="auto"/>
              <w:right w:val="single" w:sz="4" w:space="0" w:color="auto"/>
            </w:tcBorders>
            <w:noWrap/>
            <w:vAlign w:val="bottom"/>
            <w:hideMark/>
          </w:tcPr>
          <w:p w14:paraId="3C5E4C7D"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45° rechte Hand</w:t>
            </w:r>
          </w:p>
        </w:tc>
        <w:tc>
          <w:tcPr>
            <w:tcW w:w="684" w:type="dxa"/>
            <w:tcBorders>
              <w:top w:val="single" w:sz="4" w:space="0" w:color="auto"/>
              <w:left w:val="nil"/>
              <w:bottom w:val="single" w:sz="4" w:space="0" w:color="auto"/>
              <w:right w:val="single" w:sz="4" w:space="0" w:color="auto"/>
            </w:tcBorders>
            <w:noWrap/>
            <w:vAlign w:val="bottom"/>
            <w:hideMark/>
          </w:tcPr>
          <w:p w14:paraId="08A91DEC"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0° linke Hand</w:t>
            </w:r>
          </w:p>
        </w:tc>
        <w:tc>
          <w:tcPr>
            <w:tcW w:w="829" w:type="dxa"/>
            <w:tcBorders>
              <w:top w:val="single" w:sz="4" w:space="0" w:color="auto"/>
              <w:left w:val="nil"/>
              <w:bottom w:val="single" w:sz="4" w:space="0" w:color="auto"/>
              <w:right w:val="single" w:sz="4" w:space="0" w:color="auto"/>
            </w:tcBorders>
            <w:noWrap/>
            <w:vAlign w:val="bottom"/>
            <w:hideMark/>
          </w:tcPr>
          <w:p w14:paraId="5AED9749"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0° rechte Hand</w:t>
            </w:r>
          </w:p>
        </w:tc>
        <w:tc>
          <w:tcPr>
            <w:tcW w:w="600" w:type="dxa"/>
            <w:tcBorders>
              <w:top w:val="single" w:sz="4" w:space="0" w:color="auto"/>
              <w:left w:val="nil"/>
              <w:bottom w:val="single" w:sz="4" w:space="0" w:color="auto"/>
              <w:right w:val="single" w:sz="4" w:space="0" w:color="auto"/>
            </w:tcBorders>
            <w:noWrap/>
            <w:vAlign w:val="bottom"/>
            <w:hideMark/>
          </w:tcPr>
          <w:p w14:paraId="67D1C055"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Max. Diff.</w:t>
            </w:r>
          </w:p>
        </w:tc>
        <w:tc>
          <w:tcPr>
            <w:tcW w:w="543" w:type="dxa"/>
            <w:tcBorders>
              <w:top w:val="single" w:sz="4" w:space="0" w:color="auto"/>
              <w:left w:val="nil"/>
              <w:bottom w:val="single" w:sz="4" w:space="0" w:color="auto"/>
              <w:right w:val="single" w:sz="4" w:space="0" w:color="auto"/>
            </w:tcBorders>
            <w:noWrap/>
            <w:vAlign w:val="bottom"/>
            <w:hideMark/>
          </w:tcPr>
          <w:p w14:paraId="74CC5D89"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Mittel Diff.</w:t>
            </w:r>
          </w:p>
        </w:tc>
      </w:tr>
      <w:tr w:rsidR="00245501" w:rsidRPr="00585C97" w14:paraId="12C267A3"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649A1F77"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0°</w:t>
            </w:r>
          </w:p>
        </w:tc>
        <w:tc>
          <w:tcPr>
            <w:tcW w:w="1336" w:type="dxa"/>
            <w:tcBorders>
              <w:top w:val="nil"/>
              <w:left w:val="nil"/>
              <w:bottom w:val="single" w:sz="4" w:space="0" w:color="auto"/>
              <w:right w:val="single" w:sz="4" w:space="0" w:color="auto"/>
            </w:tcBorders>
            <w:noWrap/>
            <w:vAlign w:val="bottom"/>
            <w:hideMark/>
          </w:tcPr>
          <w:p w14:paraId="07B60F85"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w:t>
            </w:r>
          </w:p>
        </w:tc>
        <w:tc>
          <w:tcPr>
            <w:tcW w:w="979" w:type="dxa"/>
            <w:tcBorders>
              <w:top w:val="nil"/>
              <w:left w:val="nil"/>
              <w:bottom w:val="single" w:sz="4" w:space="0" w:color="auto"/>
              <w:right w:val="single" w:sz="4" w:space="0" w:color="auto"/>
            </w:tcBorders>
            <w:noWrap/>
            <w:vAlign w:val="bottom"/>
            <w:hideMark/>
          </w:tcPr>
          <w:p w14:paraId="6E7E1B62" w14:textId="77777777" w:rsidR="00245501" w:rsidRPr="00585C97" w:rsidRDefault="00245501" w:rsidP="00514D5A">
            <w:pPr>
              <w:rPr>
                <w:rFonts w:ascii="Aptos Narrow" w:hAnsi="Aptos Narrow"/>
                <w:color w:val="000000"/>
                <w:sz w:val="22"/>
                <w:szCs w:val="22"/>
              </w:rPr>
            </w:pPr>
            <w:r>
              <w:rPr>
                <w:rFonts w:ascii="Aptos Narrow" w:hAnsi="Aptos Narrow"/>
                <w:color w:val="000000"/>
                <w:sz w:val="22"/>
                <w:szCs w:val="22"/>
              </w:rPr>
              <w:t>Z</w:t>
            </w:r>
            <w:r w:rsidRPr="00585C97">
              <w:rPr>
                <w:rFonts w:ascii="Aptos Narrow" w:hAnsi="Aptos Narrow"/>
                <w:color w:val="000000"/>
                <w:sz w:val="22"/>
                <w:szCs w:val="22"/>
              </w:rPr>
              <w:t xml:space="preserve"> Grün</w:t>
            </w:r>
          </w:p>
        </w:tc>
        <w:tc>
          <w:tcPr>
            <w:tcW w:w="684" w:type="dxa"/>
            <w:tcBorders>
              <w:top w:val="nil"/>
              <w:left w:val="nil"/>
              <w:bottom w:val="single" w:sz="4" w:space="0" w:color="auto"/>
              <w:right w:val="single" w:sz="4" w:space="0" w:color="auto"/>
            </w:tcBorders>
            <w:noWrap/>
            <w:vAlign w:val="bottom"/>
            <w:hideMark/>
          </w:tcPr>
          <w:p w14:paraId="76ED7609"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92</w:t>
            </w:r>
          </w:p>
        </w:tc>
        <w:tc>
          <w:tcPr>
            <w:tcW w:w="829" w:type="dxa"/>
            <w:tcBorders>
              <w:top w:val="nil"/>
              <w:left w:val="nil"/>
              <w:bottom w:val="single" w:sz="4" w:space="0" w:color="auto"/>
              <w:right w:val="single" w:sz="4" w:space="0" w:color="auto"/>
            </w:tcBorders>
            <w:noWrap/>
            <w:vAlign w:val="bottom"/>
            <w:hideMark/>
          </w:tcPr>
          <w:p w14:paraId="0ED625CB"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81</w:t>
            </w:r>
          </w:p>
        </w:tc>
        <w:tc>
          <w:tcPr>
            <w:tcW w:w="684" w:type="dxa"/>
            <w:tcBorders>
              <w:top w:val="nil"/>
              <w:left w:val="nil"/>
              <w:bottom w:val="single" w:sz="4" w:space="0" w:color="auto"/>
              <w:right w:val="single" w:sz="4" w:space="0" w:color="auto"/>
            </w:tcBorders>
            <w:noWrap/>
            <w:vAlign w:val="bottom"/>
            <w:hideMark/>
          </w:tcPr>
          <w:p w14:paraId="48748D39"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49</w:t>
            </w:r>
          </w:p>
        </w:tc>
        <w:tc>
          <w:tcPr>
            <w:tcW w:w="829" w:type="dxa"/>
            <w:tcBorders>
              <w:top w:val="nil"/>
              <w:left w:val="nil"/>
              <w:bottom w:val="single" w:sz="4" w:space="0" w:color="auto"/>
              <w:right w:val="single" w:sz="4" w:space="0" w:color="auto"/>
            </w:tcBorders>
            <w:noWrap/>
            <w:vAlign w:val="bottom"/>
            <w:hideMark/>
          </w:tcPr>
          <w:p w14:paraId="3A5AB18D"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63</w:t>
            </w:r>
          </w:p>
        </w:tc>
        <w:tc>
          <w:tcPr>
            <w:tcW w:w="684" w:type="dxa"/>
            <w:tcBorders>
              <w:top w:val="nil"/>
              <w:left w:val="nil"/>
              <w:bottom w:val="single" w:sz="4" w:space="0" w:color="auto"/>
              <w:right w:val="single" w:sz="4" w:space="0" w:color="auto"/>
            </w:tcBorders>
            <w:noWrap/>
            <w:vAlign w:val="bottom"/>
            <w:hideMark/>
          </w:tcPr>
          <w:p w14:paraId="445A5300"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6</w:t>
            </w:r>
          </w:p>
        </w:tc>
        <w:tc>
          <w:tcPr>
            <w:tcW w:w="829" w:type="dxa"/>
            <w:tcBorders>
              <w:top w:val="nil"/>
              <w:left w:val="nil"/>
              <w:bottom w:val="single" w:sz="4" w:space="0" w:color="auto"/>
              <w:right w:val="single" w:sz="4" w:space="0" w:color="auto"/>
            </w:tcBorders>
            <w:noWrap/>
            <w:vAlign w:val="bottom"/>
            <w:hideMark/>
          </w:tcPr>
          <w:p w14:paraId="582F0C9A"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14</w:t>
            </w:r>
          </w:p>
        </w:tc>
        <w:tc>
          <w:tcPr>
            <w:tcW w:w="600" w:type="dxa"/>
            <w:tcBorders>
              <w:top w:val="nil"/>
              <w:left w:val="nil"/>
              <w:bottom w:val="single" w:sz="4" w:space="0" w:color="auto"/>
              <w:right w:val="single" w:sz="4" w:space="0" w:color="auto"/>
            </w:tcBorders>
            <w:noWrap/>
            <w:vAlign w:val="bottom"/>
            <w:hideMark/>
          </w:tcPr>
          <w:p w14:paraId="2003557A"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18</w:t>
            </w:r>
          </w:p>
        </w:tc>
        <w:tc>
          <w:tcPr>
            <w:tcW w:w="543" w:type="dxa"/>
            <w:tcBorders>
              <w:top w:val="nil"/>
              <w:left w:val="nil"/>
              <w:bottom w:val="single" w:sz="4" w:space="0" w:color="auto"/>
              <w:right w:val="single" w:sz="4" w:space="0" w:color="auto"/>
            </w:tcBorders>
            <w:noWrap/>
            <w:vAlign w:val="bottom"/>
            <w:hideMark/>
          </w:tcPr>
          <w:p w14:paraId="3AF2E184"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highlight w:val="green"/>
              </w:rPr>
              <w:t>8,2</w:t>
            </w:r>
          </w:p>
        </w:tc>
      </w:tr>
      <w:tr w:rsidR="00245501" w:rsidRPr="00585C97" w14:paraId="15173BC9"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470E9428"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0°</w:t>
            </w:r>
          </w:p>
        </w:tc>
        <w:tc>
          <w:tcPr>
            <w:tcW w:w="1336" w:type="dxa"/>
            <w:tcBorders>
              <w:top w:val="nil"/>
              <w:left w:val="nil"/>
              <w:bottom w:val="single" w:sz="4" w:space="0" w:color="auto"/>
              <w:right w:val="single" w:sz="4" w:space="0" w:color="auto"/>
            </w:tcBorders>
            <w:noWrap/>
            <w:vAlign w:val="bottom"/>
            <w:hideMark/>
          </w:tcPr>
          <w:p w14:paraId="1556A85D"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w:t>
            </w:r>
          </w:p>
        </w:tc>
        <w:tc>
          <w:tcPr>
            <w:tcW w:w="979" w:type="dxa"/>
            <w:tcBorders>
              <w:top w:val="nil"/>
              <w:left w:val="nil"/>
              <w:bottom w:val="single" w:sz="4" w:space="0" w:color="auto"/>
              <w:right w:val="single" w:sz="4" w:space="0" w:color="auto"/>
            </w:tcBorders>
            <w:noWrap/>
            <w:vAlign w:val="bottom"/>
            <w:hideMark/>
          </w:tcPr>
          <w:p w14:paraId="3885A57E"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X Grün</w:t>
            </w:r>
          </w:p>
        </w:tc>
        <w:tc>
          <w:tcPr>
            <w:tcW w:w="684" w:type="dxa"/>
            <w:tcBorders>
              <w:top w:val="nil"/>
              <w:left w:val="nil"/>
              <w:bottom w:val="single" w:sz="4" w:space="0" w:color="auto"/>
              <w:right w:val="single" w:sz="4" w:space="0" w:color="auto"/>
            </w:tcBorders>
            <w:noWrap/>
            <w:vAlign w:val="bottom"/>
            <w:hideMark/>
          </w:tcPr>
          <w:p w14:paraId="7A2AA4F7"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88</w:t>
            </w:r>
          </w:p>
        </w:tc>
        <w:tc>
          <w:tcPr>
            <w:tcW w:w="829" w:type="dxa"/>
            <w:tcBorders>
              <w:top w:val="nil"/>
              <w:left w:val="nil"/>
              <w:bottom w:val="single" w:sz="4" w:space="0" w:color="auto"/>
              <w:right w:val="single" w:sz="4" w:space="0" w:color="auto"/>
            </w:tcBorders>
            <w:noWrap/>
            <w:vAlign w:val="bottom"/>
            <w:hideMark/>
          </w:tcPr>
          <w:p w14:paraId="5107A1E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81</w:t>
            </w:r>
          </w:p>
        </w:tc>
        <w:tc>
          <w:tcPr>
            <w:tcW w:w="684" w:type="dxa"/>
            <w:tcBorders>
              <w:top w:val="nil"/>
              <w:left w:val="nil"/>
              <w:bottom w:val="single" w:sz="4" w:space="0" w:color="auto"/>
              <w:right w:val="single" w:sz="4" w:space="0" w:color="auto"/>
            </w:tcBorders>
            <w:noWrap/>
            <w:vAlign w:val="bottom"/>
            <w:hideMark/>
          </w:tcPr>
          <w:p w14:paraId="2CDACC4C"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49</w:t>
            </w:r>
          </w:p>
        </w:tc>
        <w:tc>
          <w:tcPr>
            <w:tcW w:w="829" w:type="dxa"/>
            <w:tcBorders>
              <w:top w:val="nil"/>
              <w:left w:val="nil"/>
              <w:bottom w:val="single" w:sz="4" w:space="0" w:color="auto"/>
              <w:right w:val="single" w:sz="4" w:space="0" w:color="auto"/>
            </w:tcBorders>
            <w:noWrap/>
            <w:vAlign w:val="bottom"/>
            <w:hideMark/>
          </w:tcPr>
          <w:p w14:paraId="60DC4DFC"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63</w:t>
            </w:r>
          </w:p>
        </w:tc>
        <w:tc>
          <w:tcPr>
            <w:tcW w:w="684" w:type="dxa"/>
            <w:tcBorders>
              <w:top w:val="nil"/>
              <w:left w:val="nil"/>
              <w:bottom w:val="single" w:sz="4" w:space="0" w:color="auto"/>
              <w:right w:val="single" w:sz="4" w:space="0" w:color="auto"/>
            </w:tcBorders>
            <w:noWrap/>
            <w:vAlign w:val="bottom"/>
            <w:hideMark/>
          </w:tcPr>
          <w:p w14:paraId="7EA8963C"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-6</w:t>
            </w:r>
          </w:p>
        </w:tc>
        <w:tc>
          <w:tcPr>
            <w:tcW w:w="829" w:type="dxa"/>
            <w:tcBorders>
              <w:top w:val="nil"/>
              <w:left w:val="nil"/>
              <w:bottom w:val="single" w:sz="4" w:space="0" w:color="auto"/>
              <w:right w:val="single" w:sz="4" w:space="0" w:color="auto"/>
            </w:tcBorders>
            <w:noWrap/>
            <w:vAlign w:val="bottom"/>
            <w:hideMark/>
          </w:tcPr>
          <w:p w14:paraId="249865E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-14</w:t>
            </w:r>
          </w:p>
        </w:tc>
        <w:tc>
          <w:tcPr>
            <w:tcW w:w="600" w:type="dxa"/>
            <w:tcBorders>
              <w:top w:val="nil"/>
              <w:left w:val="nil"/>
              <w:bottom w:val="single" w:sz="4" w:space="0" w:color="auto"/>
              <w:right w:val="single" w:sz="4" w:space="0" w:color="auto"/>
            </w:tcBorders>
            <w:noWrap/>
            <w:vAlign w:val="bottom"/>
            <w:hideMark/>
          </w:tcPr>
          <w:p w14:paraId="0589E3D4"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18</w:t>
            </w:r>
          </w:p>
        </w:tc>
        <w:tc>
          <w:tcPr>
            <w:tcW w:w="543" w:type="dxa"/>
            <w:tcBorders>
              <w:top w:val="nil"/>
              <w:left w:val="nil"/>
              <w:bottom w:val="single" w:sz="4" w:space="0" w:color="auto"/>
              <w:right w:val="single" w:sz="4" w:space="0" w:color="auto"/>
            </w:tcBorders>
            <w:noWrap/>
            <w:vAlign w:val="bottom"/>
            <w:hideMark/>
          </w:tcPr>
          <w:p w14:paraId="15F5E322"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8,8</w:t>
            </w:r>
          </w:p>
        </w:tc>
      </w:tr>
      <w:tr w:rsidR="00245501" w:rsidRPr="00585C97" w14:paraId="23EFF8A9"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375D5CD8"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0°</w:t>
            </w:r>
          </w:p>
        </w:tc>
        <w:tc>
          <w:tcPr>
            <w:tcW w:w="1336" w:type="dxa"/>
            <w:tcBorders>
              <w:top w:val="nil"/>
              <w:left w:val="nil"/>
              <w:bottom w:val="single" w:sz="4" w:space="0" w:color="auto"/>
              <w:right w:val="single" w:sz="4" w:space="0" w:color="auto"/>
            </w:tcBorders>
            <w:noWrap/>
            <w:vAlign w:val="bottom"/>
            <w:hideMark/>
          </w:tcPr>
          <w:p w14:paraId="13BFA79C"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Schultermitte</w:t>
            </w:r>
          </w:p>
        </w:tc>
        <w:tc>
          <w:tcPr>
            <w:tcW w:w="979" w:type="dxa"/>
            <w:tcBorders>
              <w:top w:val="nil"/>
              <w:left w:val="nil"/>
              <w:bottom w:val="single" w:sz="4" w:space="0" w:color="auto"/>
              <w:right w:val="single" w:sz="4" w:space="0" w:color="auto"/>
            </w:tcBorders>
            <w:noWrap/>
            <w:vAlign w:val="bottom"/>
            <w:hideMark/>
          </w:tcPr>
          <w:p w14:paraId="3A8DB6AE" w14:textId="77777777" w:rsidR="00245501" w:rsidRPr="00585C97" w:rsidRDefault="00245501" w:rsidP="00514D5A">
            <w:pPr>
              <w:rPr>
                <w:rFonts w:ascii="Aptos Narrow" w:hAnsi="Aptos Narrow"/>
                <w:color w:val="000000"/>
                <w:sz w:val="22"/>
                <w:szCs w:val="22"/>
              </w:rPr>
            </w:pPr>
            <w:r>
              <w:rPr>
                <w:rFonts w:ascii="Aptos Narrow" w:hAnsi="Aptos Narrow"/>
                <w:color w:val="000000"/>
                <w:sz w:val="22"/>
                <w:szCs w:val="22"/>
              </w:rPr>
              <w:t>Z</w:t>
            </w:r>
            <w:r w:rsidRPr="00585C97">
              <w:rPr>
                <w:rFonts w:ascii="Aptos Narrow" w:hAnsi="Aptos Narrow"/>
                <w:color w:val="000000"/>
                <w:sz w:val="22"/>
                <w:szCs w:val="22"/>
              </w:rPr>
              <w:t xml:space="preserve"> Blau</w:t>
            </w:r>
          </w:p>
        </w:tc>
        <w:tc>
          <w:tcPr>
            <w:tcW w:w="684" w:type="dxa"/>
            <w:tcBorders>
              <w:top w:val="nil"/>
              <w:left w:val="nil"/>
              <w:bottom w:val="single" w:sz="4" w:space="0" w:color="auto"/>
              <w:right w:val="single" w:sz="4" w:space="0" w:color="auto"/>
            </w:tcBorders>
            <w:noWrap/>
            <w:vAlign w:val="bottom"/>
            <w:hideMark/>
          </w:tcPr>
          <w:p w14:paraId="69A61517"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81</w:t>
            </w:r>
          </w:p>
        </w:tc>
        <w:tc>
          <w:tcPr>
            <w:tcW w:w="829" w:type="dxa"/>
            <w:tcBorders>
              <w:top w:val="nil"/>
              <w:left w:val="nil"/>
              <w:bottom w:val="single" w:sz="4" w:space="0" w:color="auto"/>
              <w:right w:val="single" w:sz="4" w:space="0" w:color="auto"/>
            </w:tcBorders>
            <w:noWrap/>
            <w:vAlign w:val="bottom"/>
            <w:hideMark/>
          </w:tcPr>
          <w:p w14:paraId="2383F211"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75</w:t>
            </w:r>
          </w:p>
        </w:tc>
        <w:tc>
          <w:tcPr>
            <w:tcW w:w="684" w:type="dxa"/>
            <w:tcBorders>
              <w:top w:val="nil"/>
              <w:left w:val="nil"/>
              <w:bottom w:val="single" w:sz="4" w:space="0" w:color="auto"/>
              <w:right w:val="single" w:sz="4" w:space="0" w:color="auto"/>
            </w:tcBorders>
            <w:noWrap/>
            <w:vAlign w:val="bottom"/>
            <w:hideMark/>
          </w:tcPr>
          <w:p w14:paraId="17EA406F"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50</w:t>
            </w:r>
          </w:p>
        </w:tc>
        <w:tc>
          <w:tcPr>
            <w:tcW w:w="829" w:type="dxa"/>
            <w:tcBorders>
              <w:top w:val="nil"/>
              <w:left w:val="nil"/>
              <w:bottom w:val="single" w:sz="4" w:space="0" w:color="auto"/>
              <w:right w:val="single" w:sz="4" w:space="0" w:color="auto"/>
            </w:tcBorders>
            <w:noWrap/>
            <w:vAlign w:val="bottom"/>
            <w:hideMark/>
          </w:tcPr>
          <w:p w14:paraId="10B69607"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64</w:t>
            </w:r>
          </w:p>
        </w:tc>
        <w:tc>
          <w:tcPr>
            <w:tcW w:w="684" w:type="dxa"/>
            <w:tcBorders>
              <w:top w:val="nil"/>
              <w:left w:val="nil"/>
              <w:bottom w:val="single" w:sz="4" w:space="0" w:color="auto"/>
              <w:right w:val="single" w:sz="4" w:space="0" w:color="auto"/>
            </w:tcBorders>
            <w:noWrap/>
            <w:vAlign w:val="bottom"/>
            <w:hideMark/>
          </w:tcPr>
          <w:p w14:paraId="47A64AC2"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5</w:t>
            </w:r>
          </w:p>
        </w:tc>
        <w:tc>
          <w:tcPr>
            <w:tcW w:w="829" w:type="dxa"/>
            <w:tcBorders>
              <w:top w:val="nil"/>
              <w:left w:val="nil"/>
              <w:bottom w:val="single" w:sz="4" w:space="0" w:color="auto"/>
              <w:right w:val="single" w:sz="4" w:space="0" w:color="auto"/>
            </w:tcBorders>
            <w:noWrap/>
            <w:vAlign w:val="bottom"/>
            <w:hideMark/>
          </w:tcPr>
          <w:p w14:paraId="518EC181"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3</w:t>
            </w:r>
          </w:p>
        </w:tc>
        <w:tc>
          <w:tcPr>
            <w:tcW w:w="600" w:type="dxa"/>
            <w:tcBorders>
              <w:top w:val="nil"/>
              <w:left w:val="nil"/>
              <w:bottom w:val="single" w:sz="4" w:space="0" w:color="auto"/>
              <w:right w:val="single" w:sz="4" w:space="0" w:color="auto"/>
            </w:tcBorders>
            <w:noWrap/>
            <w:vAlign w:val="bottom"/>
            <w:hideMark/>
          </w:tcPr>
          <w:p w14:paraId="6CA2413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19</w:t>
            </w:r>
          </w:p>
        </w:tc>
        <w:tc>
          <w:tcPr>
            <w:tcW w:w="543" w:type="dxa"/>
            <w:tcBorders>
              <w:top w:val="nil"/>
              <w:left w:val="nil"/>
              <w:bottom w:val="single" w:sz="4" w:space="0" w:color="auto"/>
              <w:right w:val="single" w:sz="4" w:space="0" w:color="auto"/>
            </w:tcBorders>
            <w:noWrap/>
            <w:vAlign w:val="bottom"/>
            <w:hideMark/>
          </w:tcPr>
          <w:p w14:paraId="27AC9C2B"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9,3</w:t>
            </w:r>
          </w:p>
        </w:tc>
      </w:tr>
      <w:tr w:rsidR="00245501" w:rsidRPr="00585C97" w14:paraId="6E3C4A14"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48233978"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0°</w:t>
            </w:r>
          </w:p>
        </w:tc>
        <w:tc>
          <w:tcPr>
            <w:tcW w:w="1336" w:type="dxa"/>
            <w:tcBorders>
              <w:top w:val="nil"/>
              <w:left w:val="nil"/>
              <w:bottom w:val="single" w:sz="4" w:space="0" w:color="auto"/>
              <w:right w:val="single" w:sz="4" w:space="0" w:color="auto"/>
            </w:tcBorders>
            <w:noWrap/>
            <w:vAlign w:val="bottom"/>
            <w:hideMark/>
          </w:tcPr>
          <w:p w14:paraId="0A6094C7"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Schultermitte</w:t>
            </w:r>
          </w:p>
        </w:tc>
        <w:tc>
          <w:tcPr>
            <w:tcW w:w="979" w:type="dxa"/>
            <w:tcBorders>
              <w:top w:val="nil"/>
              <w:left w:val="nil"/>
              <w:bottom w:val="single" w:sz="4" w:space="0" w:color="auto"/>
              <w:right w:val="single" w:sz="4" w:space="0" w:color="auto"/>
            </w:tcBorders>
            <w:noWrap/>
            <w:vAlign w:val="bottom"/>
            <w:hideMark/>
          </w:tcPr>
          <w:p w14:paraId="36384426"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X Blau</w:t>
            </w:r>
          </w:p>
        </w:tc>
        <w:tc>
          <w:tcPr>
            <w:tcW w:w="684" w:type="dxa"/>
            <w:tcBorders>
              <w:top w:val="nil"/>
              <w:left w:val="nil"/>
              <w:bottom w:val="single" w:sz="4" w:space="0" w:color="auto"/>
              <w:right w:val="single" w:sz="4" w:space="0" w:color="auto"/>
            </w:tcBorders>
            <w:noWrap/>
            <w:vAlign w:val="bottom"/>
            <w:hideMark/>
          </w:tcPr>
          <w:p w14:paraId="279B45F1"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90</w:t>
            </w:r>
          </w:p>
        </w:tc>
        <w:tc>
          <w:tcPr>
            <w:tcW w:w="829" w:type="dxa"/>
            <w:tcBorders>
              <w:top w:val="nil"/>
              <w:left w:val="nil"/>
              <w:bottom w:val="single" w:sz="4" w:space="0" w:color="auto"/>
              <w:right w:val="single" w:sz="4" w:space="0" w:color="auto"/>
            </w:tcBorders>
            <w:noWrap/>
            <w:vAlign w:val="bottom"/>
            <w:hideMark/>
          </w:tcPr>
          <w:p w14:paraId="0AD6E3C1"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84</w:t>
            </w:r>
          </w:p>
        </w:tc>
        <w:tc>
          <w:tcPr>
            <w:tcW w:w="684" w:type="dxa"/>
            <w:tcBorders>
              <w:top w:val="nil"/>
              <w:left w:val="nil"/>
              <w:bottom w:val="single" w:sz="4" w:space="0" w:color="auto"/>
              <w:right w:val="single" w:sz="4" w:space="0" w:color="auto"/>
            </w:tcBorders>
            <w:noWrap/>
            <w:vAlign w:val="bottom"/>
            <w:hideMark/>
          </w:tcPr>
          <w:p w14:paraId="70EC153D"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59</w:t>
            </w:r>
          </w:p>
        </w:tc>
        <w:tc>
          <w:tcPr>
            <w:tcW w:w="829" w:type="dxa"/>
            <w:tcBorders>
              <w:top w:val="nil"/>
              <w:left w:val="nil"/>
              <w:bottom w:val="single" w:sz="4" w:space="0" w:color="auto"/>
              <w:right w:val="single" w:sz="4" w:space="0" w:color="auto"/>
            </w:tcBorders>
            <w:noWrap/>
            <w:vAlign w:val="bottom"/>
            <w:hideMark/>
          </w:tcPr>
          <w:p w14:paraId="2BF7B2DB"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73</w:t>
            </w:r>
          </w:p>
        </w:tc>
        <w:tc>
          <w:tcPr>
            <w:tcW w:w="684" w:type="dxa"/>
            <w:tcBorders>
              <w:top w:val="nil"/>
              <w:left w:val="nil"/>
              <w:bottom w:val="single" w:sz="4" w:space="0" w:color="auto"/>
              <w:right w:val="single" w:sz="4" w:space="0" w:color="auto"/>
            </w:tcBorders>
            <w:noWrap/>
            <w:vAlign w:val="bottom"/>
            <w:hideMark/>
          </w:tcPr>
          <w:p w14:paraId="5895526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15</w:t>
            </w:r>
          </w:p>
        </w:tc>
        <w:tc>
          <w:tcPr>
            <w:tcW w:w="829" w:type="dxa"/>
            <w:tcBorders>
              <w:top w:val="nil"/>
              <w:left w:val="nil"/>
              <w:bottom w:val="single" w:sz="4" w:space="0" w:color="auto"/>
              <w:right w:val="single" w:sz="4" w:space="0" w:color="auto"/>
            </w:tcBorders>
            <w:noWrap/>
            <w:vAlign w:val="bottom"/>
            <w:hideMark/>
          </w:tcPr>
          <w:p w14:paraId="738700E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12</w:t>
            </w:r>
          </w:p>
        </w:tc>
        <w:tc>
          <w:tcPr>
            <w:tcW w:w="600" w:type="dxa"/>
            <w:tcBorders>
              <w:top w:val="nil"/>
              <w:left w:val="nil"/>
              <w:bottom w:val="single" w:sz="4" w:space="0" w:color="auto"/>
              <w:right w:val="single" w:sz="4" w:space="0" w:color="auto"/>
            </w:tcBorders>
            <w:noWrap/>
            <w:vAlign w:val="bottom"/>
            <w:hideMark/>
          </w:tcPr>
          <w:p w14:paraId="1D3A5C5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28</w:t>
            </w:r>
          </w:p>
        </w:tc>
        <w:tc>
          <w:tcPr>
            <w:tcW w:w="543" w:type="dxa"/>
            <w:tcBorders>
              <w:top w:val="nil"/>
              <w:left w:val="nil"/>
              <w:bottom w:val="single" w:sz="4" w:space="0" w:color="auto"/>
              <w:right w:val="single" w:sz="4" w:space="0" w:color="auto"/>
            </w:tcBorders>
            <w:noWrap/>
            <w:vAlign w:val="bottom"/>
            <w:hideMark/>
          </w:tcPr>
          <w:p w14:paraId="62F50E8E"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12,5</w:t>
            </w:r>
          </w:p>
        </w:tc>
      </w:tr>
      <w:tr w:rsidR="00245501" w:rsidRPr="00585C97" w14:paraId="0AC8988E"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19F2E212"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32,5°</w:t>
            </w:r>
          </w:p>
        </w:tc>
        <w:tc>
          <w:tcPr>
            <w:tcW w:w="1336" w:type="dxa"/>
            <w:tcBorders>
              <w:top w:val="nil"/>
              <w:left w:val="nil"/>
              <w:bottom w:val="single" w:sz="4" w:space="0" w:color="auto"/>
              <w:right w:val="single" w:sz="4" w:space="0" w:color="auto"/>
            </w:tcBorders>
            <w:noWrap/>
            <w:vAlign w:val="bottom"/>
            <w:hideMark/>
          </w:tcPr>
          <w:p w14:paraId="15D7894F"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w:t>
            </w:r>
          </w:p>
        </w:tc>
        <w:tc>
          <w:tcPr>
            <w:tcW w:w="979" w:type="dxa"/>
            <w:tcBorders>
              <w:top w:val="nil"/>
              <w:left w:val="nil"/>
              <w:bottom w:val="single" w:sz="4" w:space="0" w:color="auto"/>
              <w:right w:val="single" w:sz="4" w:space="0" w:color="auto"/>
            </w:tcBorders>
            <w:noWrap/>
            <w:vAlign w:val="bottom"/>
            <w:hideMark/>
          </w:tcPr>
          <w:p w14:paraId="08BB5B18" w14:textId="77777777" w:rsidR="00245501" w:rsidRPr="00585C97" w:rsidRDefault="00245501" w:rsidP="00514D5A">
            <w:pPr>
              <w:rPr>
                <w:rFonts w:ascii="Aptos Narrow" w:hAnsi="Aptos Narrow"/>
                <w:color w:val="000000"/>
                <w:sz w:val="22"/>
                <w:szCs w:val="22"/>
              </w:rPr>
            </w:pPr>
            <w:r>
              <w:rPr>
                <w:rFonts w:ascii="Aptos Narrow" w:hAnsi="Aptos Narrow"/>
                <w:color w:val="000000"/>
                <w:sz w:val="22"/>
                <w:szCs w:val="22"/>
              </w:rPr>
              <w:t>Z</w:t>
            </w:r>
            <w:r w:rsidRPr="00585C97">
              <w:rPr>
                <w:rFonts w:ascii="Aptos Narrow" w:hAnsi="Aptos Narrow"/>
                <w:color w:val="000000"/>
                <w:sz w:val="22"/>
                <w:szCs w:val="22"/>
              </w:rPr>
              <w:t xml:space="preserve"> Grün</w:t>
            </w:r>
          </w:p>
        </w:tc>
        <w:tc>
          <w:tcPr>
            <w:tcW w:w="684" w:type="dxa"/>
            <w:tcBorders>
              <w:top w:val="nil"/>
              <w:left w:val="nil"/>
              <w:bottom w:val="single" w:sz="4" w:space="0" w:color="auto"/>
              <w:right w:val="single" w:sz="4" w:space="0" w:color="auto"/>
            </w:tcBorders>
            <w:noWrap/>
            <w:vAlign w:val="bottom"/>
            <w:hideMark/>
          </w:tcPr>
          <w:p w14:paraId="16A24E7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86</w:t>
            </w:r>
          </w:p>
        </w:tc>
        <w:tc>
          <w:tcPr>
            <w:tcW w:w="829" w:type="dxa"/>
            <w:tcBorders>
              <w:top w:val="nil"/>
              <w:left w:val="nil"/>
              <w:bottom w:val="single" w:sz="4" w:space="0" w:color="auto"/>
              <w:right w:val="single" w:sz="4" w:space="0" w:color="auto"/>
            </w:tcBorders>
            <w:noWrap/>
            <w:vAlign w:val="bottom"/>
            <w:hideMark/>
          </w:tcPr>
          <w:p w14:paraId="6BA8B4D2"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80</w:t>
            </w:r>
          </w:p>
        </w:tc>
        <w:tc>
          <w:tcPr>
            <w:tcW w:w="684" w:type="dxa"/>
            <w:tcBorders>
              <w:top w:val="nil"/>
              <w:left w:val="nil"/>
              <w:bottom w:val="single" w:sz="4" w:space="0" w:color="auto"/>
              <w:right w:val="single" w:sz="4" w:space="0" w:color="auto"/>
            </w:tcBorders>
            <w:noWrap/>
            <w:vAlign w:val="bottom"/>
            <w:hideMark/>
          </w:tcPr>
          <w:p w14:paraId="422DBFB8"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59</w:t>
            </w:r>
          </w:p>
        </w:tc>
        <w:tc>
          <w:tcPr>
            <w:tcW w:w="829" w:type="dxa"/>
            <w:tcBorders>
              <w:top w:val="nil"/>
              <w:left w:val="nil"/>
              <w:bottom w:val="single" w:sz="4" w:space="0" w:color="auto"/>
              <w:right w:val="single" w:sz="4" w:space="0" w:color="auto"/>
            </w:tcBorders>
            <w:noWrap/>
            <w:vAlign w:val="bottom"/>
            <w:hideMark/>
          </w:tcPr>
          <w:p w14:paraId="7020D12E"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60</w:t>
            </w:r>
          </w:p>
        </w:tc>
        <w:tc>
          <w:tcPr>
            <w:tcW w:w="684" w:type="dxa"/>
            <w:tcBorders>
              <w:top w:val="nil"/>
              <w:left w:val="nil"/>
              <w:bottom w:val="single" w:sz="4" w:space="0" w:color="auto"/>
              <w:right w:val="single" w:sz="4" w:space="0" w:color="auto"/>
            </w:tcBorders>
            <w:noWrap/>
            <w:vAlign w:val="bottom"/>
            <w:hideMark/>
          </w:tcPr>
          <w:p w14:paraId="3605BBA9"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13</w:t>
            </w:r>
          </w:p>
        </w:tc>
        <w:tc>
          <w:tcPr>
            <w:tcW w:w="829" w:type="dxa"/>
            <w:tcBorders>
              <w:top w:val="nil"/>
              <w:left w:val="nil"/>
              <w:bottom w:val="single" w:sz="4" w:space="0" w:color="auto"/>
              <w:right w:val="single" w:sz="4" w:space="0" w:color="auto"/>
            </w:tcBorders>
            <w:noWrap/>
            <w:vAlign w:val="bottom"/>
            <w:hideMark/>
          </w:tcPr>
          <w:p w14:paraId="14FD163E"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10</w:t>
            </w:r>
          </w:p>
        </w:tc>
        <w:tc>
          <w:tcPr>
            <w:tcW w:w="600" w:type="dxa"/>
            <w:tcBorders>
              <w:top w:val="nil"/>
              <w:left w:val="nil"/>
              <w:bottom w:val="single" w:sz="4" w:space="0" w:color="auto"/>
              <w:right w:val="single" w:sz="4" w:space="0" w:color="auto"/>
            </w:tcBorders>
            <w:noWrap/>
            <w:vAlign w:val="bottom"/>
            <w:hideMark/>
          </w:tcPr>
          <w:p w14:paraId="4C4B05D0"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highlight w:val="green"/>
              </w:rPr>
              <w:t>15</w:t>
            </w:r>
          </w:p>
        </w:tc>
        <w:tc>
          <w:tcPr>
            <w:tcW w:w="543" w:type="dxa"/>
            <w:tcBorders>
              <w:top w:val="nil"/>
              <w:left w:val="nil"/>
              <w:bottom w:val="single" w:sz="4" w:space="0" w:color="auto"/>
              <w:right w:val="single" w:sz="4" w:space="0" w:color="auto"/>
            </w:tcBorders>
            <w:noWrap/>
            <w:vAlign w:val="bottom"/>
            <w:hideMark/>
          </w:tcPr>
          <w:p w14:paraId="752AECBA"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11</w:t>
            </w:r>
          </w:p>
        </w:tc>
      </w:tr>
      <w:tr w:rsidR="00245501" w:rsidRPr="00585C97" w14:paraId="632D5A86"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4C913229"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32,5°</w:t>
            </w:r>
          </w:p>
        </w:tc>
        <w:tc>
          <w:tcPr>
            <w:tcW w:w="1336" w:type="dxa"/>
            <w:tcBorders>
              <w:top w:val="nil"/>
              <w:left w:val="nil"/>
              <w:bottom w:val="single" w:sz="4" w:space="0" w:color="auto"/>
              <w:right w:val="single" w:sz="4" w:space="0" w:color="auto"/>
            </w:tcBorders>
            <w:noWrap/>
            <w:vAlign w:val="bottom"/>
            <w:hideMark/>
          </w:tcPr>
          <w:p w14:paraId="793E4008"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w:t>
            </w:r>
          </w:p>
        </w:tc>
        <w:tc>
          <w:tcPr>
            <w:tcW w:w="979" w:type="dxa"/>
            <w:tcBorders>
              <w:top w:val="nil"/>
              <w:left w:val="nil"/>
              <w:bottom w:val="single" w:sz="4" w:space="0" w:color="auto"/>
              <w:right w:val="single" w:sz="4" w:space="0" w:color="auto"/>
            </w:tcBorders>
            <w:noWrap/>
            <w:vAlign w:val="bottom"/>
            <w:hideMark/>
          </w:tcPr>
          <w:p w14:paraId="642B7DBF"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X Grün</w:t>
            </w:r>
          </w:p>
        </w:tc>
        <w:tc>
          <w:tcPr>
            <w:tcW w:w="684" w:type="dxa"/>
            <w:tcBorders>
              <w:top w:val="nil"/>
              <w:left w:val="nil"/>
              <w:bottom w:val="single" w:sz="4" w:space="0" w:color="auto"/>
              <w:right w:val="single" w:sz="4" w:space="0" w:color="auto"/>
            </w:tcBorders>
            <w:noWrap/>
            <w:vAlign w:val="bottom"/>
            <w:hideMark/>
          </w:tcPr>
          <w:p w14:paraId="7383F88D"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86</w:t>
            </w:r>
          </w:p>
        </w:tc>
        <w:tc>
          <w:tcPr>
            <w:tcW w:w="829" w:type="dxa"/>
            <w:tcBorders>
              <w:top w:val="nil"/>
              <w:left w:val="nil"/>
              <w:bottom w:val="single" w:sz="4" w:space="0" w:color="auto"/>
              <w:right w:val="single" w:sz="4" w:space="0" w:color="auto"/>
            </w:tcBorders>
            <w:noWrap/>
            <w:vAlign w:val="bottom"/>
            <w:hideMark/>
          </w:tcPr>
          <w:p w14:paraId="28E33634"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80</w:t>
            </w:r>
          </w:p>
        </w:tc>
        <w:tc>
          <w:tcPr>
            <w:tcW w:w="684" w:type="dxa"/>
            <w:tcBorders>
              <w:top w:val="nil"/>
              <w:left w:val="nil"/>
              <w:bottom w:val="single" w:sz="4" w:space="0" w:color="auto"/>
              <w:right w:val="single" w:sz="4" w:space="0" w:color="auto"/>
            </w:tcBorders>
            <w:noWrap/>
            <w:vAlign w:val="bottom"/>
            <w:hideMark/>
          </w:tcPr>
          <w:p w14:paraId="2FA341D5"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59</w:t>
            </w:r>
          </w:p>
        </w:tc>
        <w:tc>
          <w:tcPr>
            <w:tcW w:w="829" w:type="dxa"/>
            <w:tcBorders>
              <w:top w:val="nil"/>
              <w:left w:val="nil"/>
              <w:bottom w:val="single" w:sz="4" w:space="0" w:color="auto"/>
              <w:right w:val="single" w:sz="4" w:space="0" w:color="auto"/>
            </w:tcBorders>
            <w:noWrap/>
            <w:vAlign w:val="bottom"/>
            <w:hideMark/>
          </w:tcPr>
          <w:p w14:paraId="25215329"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60</w:t>
            </w:r>
          </w:p>
        </w:tc>
        <w:tc>
          <w:tcPr>
            <w:tcW w:w="684" w:type="dxa"/>
            <w:tcBorders>
              <w:top w:val="nil"/>
              <w:left w:val="nil"/>
              <w:bottom w:val="single" w:sz="4" w:space="0" w:color="auto"/>
              <w:right w:val="single" w:sz="4" w:space="0" w:color="auto"/>
            </w:tcBorders>
            <w:noWrap/>
            <w:vAlign w:val="bottom"/>
            <w:hideMark/>
          </w:tcPr>
          <w:p w14:paraId="0A800A04"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-13</w:t>
            </w:r>
          </w:p>
        </w:tc>
        <w:tc>
          <w:tcPr>
            <w:tcW w:w="829" w:type="dxa"/>
            <w:tcBorders>
              <w:top w:val="nil"/>
              <w:left w:val="nil"/>
              <w:bottom w:val="single" w:sz="4" w:space="0" w:color="auto"/>
              <w:right w:val="single" w:sz="4" w:space="0" w:color="auto"/>
            </w:tcBorders>
            <w:noWrap/>
            <w:vAlign w:val="bottom"/>
            <w:hideMark/>
          </w:tcPr>
          <w:p w14:paraId="6D0CDED1"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-10</w:t>
            </w:r>
          </w:p>
        </w:tc>
        <w:tc>
          <w:tcPr>
            <w:tcW w:w="600" w:type="dxa"/>
            <w:tcBorders>
              <w:top w:val="nil"/>
              <w:left w:val="nil"/>
              <w:bottom w:val="single" w:sz="4" w:space="0" w:color="auto"/>
              <w:right w:val="single" w:sz="4" w:space="0" w:color="auto"/>
            </w:tcBorders>
            <w:noWrap/>
            <w:vAlign w:val="bottom"/>
            <w:hideMark/>
          </w:tcPr>
          <w:p w14:paraId="21CCEDF1"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highlight w:val="green"/>
              </w:rPr>
              <w:t>15</w:t>
            </w:r>
          </w:p>
        </w:tc>
        <w:tc>
          <w:tcPr>
            <w:tcW w:w="543" w:type="dxa"/>
            <w:tcBorders>
              <w:top w:val="nil"/>
              <w:left w:val="nil"/>
              <w:bottom w:val="single" w:sz="4" w:space="0" w:color="auto"/>
              <w:right w:val="single" w:sz="4" w:space="0" w:color="auto"/>
            </w:tcBorders>
            <w:noWrap/>
            <w:vAlign w:val="bottom"/>
            <w:hideMark/>
          </w:tcPr>
          <w:p w14:paraId="4DD0ED53"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11</w:t>
            </w:r>
          </w:p>
        </w:tc>
      </w:tr>
      <w:tr w:rsidR="00245501" w:rsidRPr="00585C97" w14:paraId="2E75A617"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5DF6AA8F"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32,5°</w:t>
            </w:r>
          </w:p>
        </w:tc>
        <w:tc>
          <w:tcPr>
            <w:tcW w:w="1336" w:type="dxa"/>
            <w:tcBorders>
              <w:top w:val="nil"/>
              <w:left w:val="nil"/>
              <w:bottom w:val="single" w:sz="4" w:space="0" w:color="auto"/>
              <w:right w:val="single" w:sz="4" w:space="0" w:color="auto"/>
            </w:tcBorders>
            <w:noWrap/>
            <w:vAlign w:val="bottom"/>
            <w:hideMark/>
          </w:tcPr>
          <w:p w14:paraId="5AFA0EA8"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Schultermitte</w:t>
            </w:r>
          </w:p>
        </w:tc>
        <w:tc>
          <w:tcPr>
            <w:tcW w:w="979" w:type="dxa"/>
            <w:tcBorders>
              <w:top w:val="nil"/>
              <w:left w:val="nil"/>
              <w:bottom w:val="single" w:sz="4" w:space="0" w:color="auto"/>
              <w:right w:val="single" w:sz="4" w:space="0" w:color="auto"/>
            </w:tcBorders>
            <w:noWrap/>
            <w:vAlign w:val="bottom"/>
            <w:hideMark/>
          </w:tcPr>
          <w:p w14:paraId="461133A6" w14:textId="77777777" w:rsidR="00245501" w:rsidRPr="00585C97" w:rsidRDefault="00245501" w:rsidP="00514D5A">
            <w:pPr>
              <w:rPr>
                <w:rFonts w:ascii="Aptos Narrow" w:hAnsi="Aptos Narrow"/>
                <w:color w:val="000000"/>
                <w:sz w:val="22"/>
                <w:szCs w:val="22"/>
              </w:rPr>
            </w:pPr>
            <w:r>
              <w:rPr>
                <w:rFonts w:ascii="Aptos Narrow" w:hAnsi="Aptos Narrow"/>
                <w:color w:val="000000"/>
                <w:sz w:val="22"/>
                <w:szCs w:val="22"/>
              </w:rPr>
              <w:t>Z</w:t>
            </w:r>
            <w:r w:rsidRPr="00585C97">
              <w:rPr>
                <w:rFonts w:ascii="Aptos Narrow" w:hAnsi="Aptos Narrow"/>
                <w:color w:val="000000"/>
                <w:sz w:val="22"/>
                <w:szCs w:val="22"/>
              </w:rPr>
              <w:t xml:space="preserve"> Blau</w:t>
            </w:r>
          </w:p>
        </w:tc>
        <w:tc>
          <w:tcPr>
            <w:tcW w:w="684" w:type="dxa"/>
            <w:tcBorders>
              <w:top w:val="nil"/>
              <w:left w:val="nil"/>
              <w:bottom w:val="single" w:sz="4" w:space="0" w:color="auto"/>
              <w:right w:val="single" w:sz="4" w:space="0" w:color="auto"/>
            </w:tcBorders>
            <w:noWrap/>
            <w:vAlign w:val="bottom"/>
            <w:hideMark/>
          </w:tcPr>
          <w:p w14:paraId="1CF7415F"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91</w:t>
            </w:r>
          </w:p>
        </w:tc>
        <w:tc>
          <w:tcPr>
            <w:tcW w:w="829" w:type="dxa"/>
            <w:tcBorders>
              <w:top w:val="nil"/>
              <w:left w:val="nil"/>
              <w:bottom w:val="single" w:sz="4" w:space="0" w:color="auto"/>
              <w:right w:val="single" w:sz="4" w:space="0" w:color="auto"/>
            </w:tcBorders>
            <w:noWrap/>
            <w:vAlign w:val="bottom"/>
            <w:hideMark/>
          </w:tcPr>
          <w:p w14:paraId="549399B9"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91</w:t>
            </w:r>
          </w:p>
        </w:tc>
        <w:tc>
          <w:tcPr>
            <w:tcW w:w="684" w:type="dxa"/>
            <w:tcBorders>
              <w:top w:val="nil"/>
              <w:left w:val="nil"/>
              <w:bottom w:val="single" w:sz="4" w:space="0" w:color="auto"/>
              <w:right w:val="single" w:sz="4" w:space="0" w:color="auto"/>
            </w:tcBorders>
            <w:noWrap/>
            <w:vAlign w:val="bottom"/>
            <w:hideMark/>
          </w:tcPr>
          <w:p w14:paraId="3D7D4199"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76</w:t>
            </w:r>
          </w:p>
        </w:tc>
        <w:tc>
          <w:tcPr>
            <w:tcW w:w="829" w:type="dxa"/>
            <w:tcBorders>
              <w:top w:val="nil"/>
              <w:left w:val="nil"/>
              <w:bottom w:val="single" w:sz="4" w:space="0" w:color="auto"/>
              <w:right w:val="single" w:sz="4" w:space="0" w:color="auto"/>
            </w:tcBorders>
            <w:noWrap/>
            <w:vAlign w:val="bottom"/>
            <w:hideMark/>
          </w:tcPr>
          <w:p w14:paraId="094A59EF"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73</w:t>
            </w:r>
          </w:p>
        </w:tc>
        <w:tc>
          <w:tcPr>
            <w:tcW w:w="684" w:type="dxa"/>
            <w:tcBorders>
              <w:top w:val="nil"/>
              <w:left w:val="nil"/>
              <w:bottom w:val="single" w:sz="4" w:space="0" w:color="auto"/>
              <w:right w:val="single" w:sz="4" w:space="0" w:color="auto"/>
            </w:tcBorders>
            <w:noWrap/>
            <w:vAlign w:val="bottom"/>
            <w:hideMark/>
          </w:tcPr>
          <w:p w14:paraId="0468E704"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29</w:t>
            </w:r>
          </w:p>
        </w:tc>
        <w:tc>
          <w:tcPr>
            <w:tcW w:w="829" w:type="dxa"/>
            <w:tcBorders>
              <w:top w:val="nil"/>
              <w:left w:val="nil"/>
              <w:bottom w:val="single" w:sz="4" w:space="0" w:color="auto"/>
              <w:right w:val="single" w:sz="4" w:space="0" w:color="auto"/>
            </w:tcBorders>
            <w:noWrap/>
            <w:vAlign w:val="bottom"/>
            <w:hideMark/>
          </w:tcPr>
          <w:p w14:paraId="477338FA"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20</w:t>
            </w:r>
          </w:p>
        </w:tc>
        <w:tc>
          <w:tcPr>
            <w:tcW w:w="600" w:type="dxa"/>
            <w:tcBorders>
              <w:top w:val="nil"/>
              <w:left w:val="nil"/>
              <w:bottom w:val="single" w:sz="4" w:space="0" w:color="auto"/>
              <w:right w:val="single" w:sz="4" w:space="0" w:color="auto"/>
            </w:tcBorders>
            <w:noWrap/>
            <w:vAlign w:val="bottom"/>
            <w:hideMark/>
          </w:tcPr>
          <w:p w14:paraId="2A5DB553"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31</w:t>
            </w:r>
          </w:p>
        </w:tc>
        <w:tc>
          <w:tcPr>
            <w:tcW w:w="543" w:type="dxa"/>
            <w:tcBorders>
              <w:top w:val="nil"/>
              <w:left w:val="nil"/>
              <w:bottom w:val="single" w:sz="4" w:space="0" w:color="auto"/>
              <w:right w:val="single" w:sz="4" w:space="0" w:color="auto"/>
            </w:tcBorders>
            <w:noWrap/>
            <w:vAlign w:val="bottom"/>
            <w:hideMark/>
          </w:tcPr>
          <w:p w14:paraId="6801F735"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18,3</w:t>
            </w:r>
          </w:p>
        </w:tc>
      </w:tr>
      <w:tr w:rsidR="00245501" w:rsidRPr="00585C97" w14:paraId="5379DAC3"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7271812A"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32,5°</w:t>
            </w:r>
          </w:p>
        </w:tc>
        <w:tc>
          <w:tcPr>
            <w:tcW w:w="1336" w:type="dxa"/>
            <w:tcBorders>
              <w:top w:val="nil"/>
              <w:left w:val="nil"/>
              <w:bottom w:val="single" w:sz="4" w:space="0" w:color="auto"/>
              <w:right w:val="single" w:sz="4" w:space="0" w:color="auto"/>
            </w:tcBorders>
            <w:noWrap/>
            <w:vAlign w:val="bottom"/>
            <w:hideMark/>
          </w:tcPr>
          <w:p w14:paraId="07752D09"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Schultermitte</w:t>
            </w:r>
          </w:p>
        </w:tc>
        <w:tc>
          <w:tcPr>
            <w:tcW w:w="979" w:type="dxa"/>
            <w:tcBorders>
              <w:top w:val="nil"/>
              <w:left w:val="nil"/>
              <w:bottom w:val="single" w:sz="4" w:space="0" w:color="auto"/>
              <w:right w:val="single" w:sz="4" w:space="0" w:color="auto"/>
            </w:tcBorders>
            <w:noWrap/>
            <w:vAlign w:val="bottom"/>
            <w:hideMark/>
          </w:tcPr>
          <w:p w14:paraId="354D60A7"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X Blau</w:t>
            </w:r>
          </w:p>
        </w:tc>
        <w:tc>
          <w:tcPr>
            <w:tcW w:w="684" w:type="dxa"/>
            <w:tcBorders>
              <w:top w:val="nil"/>
              <w:left w:val="nil"/>
              <w:bottom w:val="single" w:sz="4" w:space="0" w:color="auto"/>
              <w:right w:val="single" w:sz="4" w:space="0" w:color="auto"/>
            </w:tcBorders>
            <w:noWrap/>
            <w:vAlign w:val="bottom"/>
            <w:hideMark/>
          </w:tcPr>
          <w:p w14:paraId="7481AADA"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89</w:t>
            </w:r>
          </w:p>
        </w:tc>
        <w:tc>
          <w:tcPr>
            <w:tcW w:w="829" w:type="dxa"/>
            <w:tcBorders>
              <w:top w:val="nil"/>
              <w:left w:val="nil"/>
              <w:bottom w:val="single" w:sz="4" w:space="0" w:color="auto"/>
              <w:right w:val="single" w:sz="4" w:space="0" w:color="auto"/>
            </w:tcBorders>
            <w:noWrap/>
            <w:vAlign w:val="bottom"/>
            <w:hideMark/>
          </w:tcPr>
          <w:p w14:paraId="2D84524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89</w:t>
            </w:r>
          </w:p>
        </w:tc>
        <w:tc>
          <w:tcPr>
            <w:tcW w:w="684" w:type="dxa"/>
            <w:tcBorders>
              <w:top w:val="nil"/>
              <w:left w:val="nil"/>
              <w:bottom w:val="single" w:sz="4" w:space="0" w:color="auto"/>
              <w:right w:val="single" w:sz="4" w:space="0" w:color="auto"/>
            </w:tcBorders>
            <w:noWrap/>
            <w:vAlign w:val="bottom"/>
            <w:hideMark/>
          </w:tcPr>
          <w:p w14:paraId="4855229E"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76</w:t>
            </w:r>
          </w:p>
        </w:tc>
        <w:tc>
          <w:tcPr>
            <w:tcW w:w="829" w:type="dxa"/>
            <w:tcBorders>
              <w:top w:val="nil"/>
              <w:left w:val="nil"/>
              <w:bottom w:val="single" w:sz="4" w:space="0" w:color="auto"/>
              <w:right w:val="single" w:sz="4" w:space="0" w:color="auto"/>
            </w:tcBorders>
            <w:noWrap/>
            <w:vAlign w:val="bottom"/>
            <w:hideMark/>
          </w:tcPr>
          <w:p w14:paraId="051DE36A"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73</w:t>
            </w:r>
          </w:p>
        </w:tc>
        <w:tc>
          <w:tcPr>
            <w:tcW w:w="684" w:type="dxa"/>
            <w:tcBorders>
              <w:top w:val="nil"/>
              <w:left w:val="nil"/>
              <w:bottom w:val="single" w:sz="4" w:space="0" w:color="auto"/>
              <w:right w:val="single" w:sz="4" w:space="0" w:color="auto"/>
            </w:tcBorders>
            <w:noWrap/>
            <w:vAlign w:val="bottom"/>
            <w:hideMark/>
          </w:tcPr>
          <w:p w14:paraId="66AA0F14"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29</w:t>
            </w:r>
          </w:p>
        </w:tc>
        <w:tc>
          <w:tcPr>
            <w:tcW w:w="829" w:type="dxa"/>
            <w:tcBorders>
              <w:top w:val="nil"/>
              <w:left w:val="nil"/>
              <w:bottom w:val="single" w:sz="4" w:space="0" w:color="auto"/>
              <w:right w:val="single" w:sz="4" w:space="0" w:color="auto"/>
            </w:tcBorders>
            <w:noWrap/>
            <w:vAlign w:val="bottom"/>
            <w:hideMark/>
          </w:tcPr>
          <w:p w14:paraId="25116D99"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20</w:t>
            </w:r>
          </w:p>
        </w:tc>
        <w:tc>
          <w:tcPr>
            <w:tcW w:w="600" w:type="dxa"/>
            <w:tcBorders>
              <w:top w:val="nil"/>
              <w:left w:val="nil"/>
              <w:bottom w:val="single" w:sz="4" w:space="0" w:color="auto"/>
              <w:right w:val="single" w:sz="4" w:space="0" w:color="auto"/>
            </w:tcBorders>
            <w:noWrap/>
            <w:vAlign w:val="bottom"/>
            <w:hideMark/>
          </w:tcPr>
          <w:p w14:paraId="28A65FAC"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31</w:t>
            </w:r>
          </w:p>
        </w:tc>
        <w:tc>
          <w:tcPr>
            <w:tcW w:w="543" w:type="dxa"/>
            <w:tcBorders>
              <w:top w:val="nil"/>
              <w:left w:val="nil"/>
              <w:bottom w:val="single" w:sz="4" w:space="0" w:color="auto"/>
              <w:right w:val="single" w:sz="4" w:space="0" w:color="auto"/>
            </w:tcBorders>
            <w:noWrap/>
            <w:vAlign w:val="bottom"/>
            <w:hideMark/>
          </w:tcPr>
          <w:p w14:paraId="11B12234"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18,3</w:t>
            </w:r>
          </w:p>
        </w:tc>
      </w:tr>
    </w:tbl>
    <w:p w14:paraId="04CA5BB0" w14:textId="77777777" w:rsidR="00245501" w:rsidRPr="00585C97" w:rsidRDefault="00245501" w:rsidP="00245501">
      <w:pPr>
        <w:pStyle w:val="Grundtext"/>
        <w:jc w:val="center"/>
        <w:rPr>
          <w:noProof/>
        </w:rPr>
      </w:pPr>
    </w:p>
    <w:p w14:paraId="622C112E" w14:textId="51164452" w:rsidR="00245501" w:rsidRPr="00585C97" w:rsidRDefault="006F6966" w:rsidP="006F6966">
      <w:pPr>
        <w:pStyle w:val="Beschriftung"/>
        <w:jc w:val="center"/>
      </w:pPr>
      <w:bookmarkStart w:id="259" w:name="_Toc242440833"/>
      <w:r>
        <w:t xml:space="preserve">Tabelle </w:t>
      </w:r>
      <w:r>
        <w:fldChar w:fldCharType="begin"/>
      </w:r>
      <w:r>
        <w:instrText xml:space="preserve"> SEQ Tabelle \* ARABIC </w:instrText>
      </w:r>
      <w:r>
        <w:fldChar w:fldCharType="separate"/>
      </w:r>
      <w:r>
        <w:rPr>
          <w:noProof/>
        </w:rPr>
        <w:t>4</w:t>
      </w:r>
      <w:r>
        <w:rPr>
          <w:noProof/>
        </w:rPr>
        <w:fldChar w:fldCharType="end"/>
      </w:r>
      <w:r w:rsidR="00245501">
        <w:t xml:space="preserve">: </w:t>
      </w:r>
      <w:r w:rsidR="00245501" w:rsidRPr="00585C97">
        <w:t>MediaPipe World Koordinaten, ermittelte Zeigerichtungen</w:t>
      </w:r>
      <w:bookmarkEnd w:id="259"/>
    </w:p>
    <w:p w14:paraId="4F9BEBED" w14:textId="77777777" w:rsidR="00245501" w:rsidRPr="00585C97" w:rsidRDefault="00245501" w:rsidP="00245501">
      <w:pPr>
        <w:pStyle w:val="Grundtext"/>
        <w:jc w:val="center"/>
        <w:rPr>
          <w:noProof/>
        </w:rPr>
      </w:pPr>
    </w:p>
    <w:p w14:paraId="2BB6B140" w14:textId="77777777" w:rsidR="00245501" w:rsidRPr="00585C97" w:rsidRDefault="00245501" w:rsidP="00245501">
      <w:pPr>
        <w:pStyle w:val="Grundtext"/>
        <w:jc w:val="center"/>
        <w:rPr>
          <w:noProof/>
        </w:rPr>
      </w:pPr>
      <w:r w:rsidRPr="00585C97">
        <w:rPr>
          <w:noProof/>
        </w:rPr>
        <w:drawing>
          <wp:inline distT="0" distB="0" distL="0" distR="0" wp14:anchorId="523C4375" wp14:editId="6CF4C6FA">
            <wp:extent cx="2251064" cy="3248864"/>
            <wp:effectExtent l="0" t="0" r="0" b="0"/>
            <wp:docPr id="1428549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52206" name=""/>
                    <pic:cNvPicPr/>
                  </pic:nvPicPr>
                  <pic:blipFill rotWithShape="1">
                    <a:blip r:embed="rId160"/>
                    <a:srcRect l="27503" r="31856"/>
                    <a:stretch>
                      <a:fillRect/>
                    </a:stretch>
                  </pic:blipFill>
                  <pic:spPr bwMode="auto">
                    <a:xfrm>
                      <a:off x="0" y="0"/>
                      <a:ext cx="2277733" cy="3287355"/>
                    </a:xfrm>
                    <a:prstGeom prst="rect">
                      <a:avLst/>
                    </a:prstGeom>
                    <a:ln>
                      <a:noFill/>
                    </a:ln>
                    <a:extLst>
                      <a:ext uri="{53640926-AAD7-44D8-BBD7-CCE9431645EC}">
                        <a14:shadowObscured xmlns:a14="http://schemas.microsoft.com/office/drawing/2010/main"/>
                      </a:ext>
                    </a:extLst>
                  </pic:spPr>
                </pic:pic>
              </a:graphicData>
            </a:graphic>
          </wp:inline>
        </w:drawing>
      </w:r>
      <w:r w:rsidRPr="00585C97">
        <w:rPr>
          <w:noProof/>
        </w:rPr>
        <w:t xml:space="preserve">  </w:t>
      </w:r>
      <w:r>
        <w:rPr>
          <w:noProof/>
        </w:rPr>
        <w:drawing>
          <wp:inline distT="0" distB="0" distL="0" distR="0" wp14:anchorId="05825F1B" wp14:editId="75875311">
            <wp:extent cx="2139011" cy="3244746"/>
            <wp:effectExtent l="0" t="0" r="0" b="0"/>
            <wp:docPr id="6967816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153606" cy="3266886"/>
                    </a:xfrm>
                    <a:prstGeom prst="rect">
                      <a:avLst/>
                    </a:prstGeom>
                    <a:noFill/>
                    <a:ln>
                      <a:noFill/>
                    </a:ln>
                  </pic:spPr>
                </pic:pic>
              </a:graphicData>
            </a:graphic>
          </wp:inline>
        </w:drawing>
      </w:r>
    </w:p>
    <w:p w14:paraId="1ABAA909" w14:textId="6A45D8B0" w:rsidR="00245501" w:rsidRPr="00585C97" w:rsidRDefault="006F6966" w:rsidP="006F6966">
      <w:pPr>
        <w:pStyle w:val="Beschriftung"/>
        <w:jc w:val="center"/>
      </w:pPr>
      <w:r>
        <w:lastRenderedPageBreak/>
        <w:t xml:space="preserve">Figure </w:t>
      </w:r>
      <w:r w:rsidR="005315BE">
        <w:fldChar w:fldCharType="begin"/>
      </w:r>
      <w:r w:rsidR="005315BE">
        <w:instrText xml:space="preserve"> SEQ Figure \* ARABIC </w:instrText>
      </w:r>
      <w:r w:rsidR="005315BE">
        <w:fldChar w:fldCharType="separate"/>
      </w:r>
      <w:r w:rsidR="005315BE">
        <w:rPr>
          <w:noProof/>
        </w:rPr>
        <w:t>56</w:t>
      </w:r>
      <w:r w:rsidR="005315BE">
        <w:rPr>
          <w:noProof/>
        </w:rPr>
        <w:fldChar w:fldCharType="end"/>
      </w:r>
      <w:r>
        <w:t xml:space="preserve"> </w:t>
      </w:r>
      <w:r w:rsidR="00245501" w:rsidRPr="00585C97">
        <w:t>- drei Punkte für die Zeigerichtung, vier Implementierungen, 0° und 32,5° Kameraneigung, (Werte im Bild sind fehlerhaft)</w:t>
      </w:r>
    </w:p>
    <w:p w14:paraId="05F38E5F" w14:textId="77777777" w:rsidR="00245501" w:rsidRPr="00585C97" w:rsidRDefault="00245501" w:rsidP="00245501"/>
    <w:p w14:paraId="6BA98CA7" w14:textId="5719711E" w:rsidR="00245501" w:rsidRPr="00585C97" w:rsidRDefault="00245501" w:rsidP="00245501">
      <w:r w:rsidRPr="00585C97">
        <w:t xml:space="preserve">Die Wahl der Referenzachse – also ob der Raumreferenzvektor nach </w:t>
      </w:r>
      <w:r>
        <w:t>v</w:t>
      </w:r>
      <w:r w:rsidRPr="00585C97">
        <w:t>orne</w:t>
      </w:r>
      <w:r>
        <w:t xml:space="preserve"> (z)</w:t>
      </w:r>
      <w:r w:rsidRPr="00585C97">
        <w:t xml:space="preserve"> oder zur Seite</w:t>
      </w:r>
      <w:r>
        <w:t xml:space="preserve"> (x)</w:t>
      </w:r>
      <w:r w:rsidRPr="00585C97">
        <w:t xml:space="preserve"> weg geht, macht mathematisch </w:t>
      </w:r>
      <w:r>
        <w:t>nur einen</w:t>
      </w:r>
      <w:r w:rsidRPr="00585C97">
        <w:t xml:space="preserve"> Unterschied</w:t>
      </w:r>
      <w:r>
        <w:t xml:space="preserve"> von genau 90°, welche in der Implementierung berücksichtigt werden, sie sollten daher in der Theorie die zu den gleichen Ergebnissen führen</w:t>
      </w:r>
      <w:r w:rsidRPr="00585C97">
        <w:t xml:space="preserve">. </w:t>
      </w:r>
      <w:r>
        <w:t>In</w:t>
      </w:r>
      <w:r w:rsidRPr="00585C97">
        <w:t xml:space="preserve"> </w:t>
      </w:r>
      <w:r>
        <w:t>der Tabelle ist das nicht so</w:t>
      </w:r>
      <w:r w:rsidRPr="00585C97">
        <w:t xml:space="preserve">. </w:t>
      </w:r>
      <w:proofErr w:type="gramStart"/>
      <w:r w:rsidRPr="00585C97">
        <w:t xml:space="preserve">Die </w:t>
      </w:r>
      <w:r>
        <w:t>teils unterschi</w:t>
      </w:r>
      <w:r w:rsidRPr="00585C97">
        <w:t>e</w:t>
      </w:r>
      <w:r>
        <w:t>d</w:t>
      </w:r>
      <w:r w:rsidRPr="00585C97">
        <w:t>lichen Ergebnissen</w:t>
      </w:r>
      <w:proofErr w:type="gramEnd"/>
      <w:r w:rsidRPr="00585C97">
        <w:t xml:space="preserve"> der</w:t>
      </w:r>
      <w:r>
        <w:t>,</w:t>
      </w:r>
      <w:r w:rsidRPr="00585C97">
        <w:t xml:space="preserve"> </w:t>
      </w:r>
      <w:r>
        <w:t>mit</w:t>
      </w:r>
      <w:r w:rsidRPr="00585C97">
        <w:t xml:space="preserve"> X und </w:t>
      </w:r>
      <w:r>
        <w:t>Z</w:t>
      </w:r>
      <w:r w:rsidRPr="00585C97">
        <w:t xml:space="preserve"> bezeichneten Implementationen</w:t>
      </w:r>
      <w:r>
        <w:t>,</w:t>
      </w:r>
      <w:r w:rsidRPr="00585C97">
        <w:t xml:space="preserve"> entste</w:t>
      </w:r>
      <w:r>
        <w:t>h</w:t>
      </w:r>
      <w:r w:rsidRPr="00585C97">
        <w:t xml:space="preserve">en durch Rundungsfehler </w:t>
      </w:r>
      <w:r>
        <w:t>bei</w:t>
      </w:r>
      <w:r w:rsidRPr="00585C97">
        <w:t xml:space="preserve"> </w:t>
      </w:r>
      <w:proofErr w:type="spellStart"/>
      <w:r w:rsidRPr="00585C97">
        <w:t>kleinzahligen</w:t>
      </w:r>
      <w:proofErr w:type="spellEnd"/>
      <w:r w:rsidRPr="00585C97">
        <w:t xml:space="preserve"> Zwischenergebnissen der Winkelberechnung. Bei der Erstellung des Raumreferenzpunktes durch Spiegelung der </w:t>
      </w:r>
      <w:r w:rsidR="00E6203A">
        <w:t>X-K</w:t>
      </w:r>
      <w:r w:rsidRPr="00585C97">
        <w:t xml:space="preserve">oordinate des Winkelpunkt – also </w:t>
      </w:r>
      <w:r>
        <w:t xml:space="preserve">der Referenzpunkt gleicht dem Winkelpunkt bis auf das </w:t>
      </w:r>
      <w:r w:rsidRPr="00585C97">
        <w:t xml:space="preserve">Vorzeichenwechsel </w:t>
      </w:r>
      <w:r>
        <w:t xml:space="preserve">seiner </w:t>
      </w:r>
      <w:r w:rsidR="00E6203A">
        <w:t>X-K</w:t>
      </w:r>
      <w:r>
        <w:t>omponente</w:t>
      </w:r>
      <w:r w:rsidRPr="00585C97">
        <w:t xml:space="preserve">, können sich kleinere Werte für den Raumreferenzvektor ergeben. Die </w:t>
      </w:r>
      <w:proofErr w:type="spellStart"/>
      <w:r w:rsidRPr="00585C97">
        <w:t>Aufaddierung</w:t>
      </w:r>
      <w:proofErr w:type="spellEnd"/>
      <w:r w:rsidRPr="00585C97">
        <w:t xml:space="preserve"> einer </w:t>
      </w:r>
      <w:r w:rsidR="00E6203A">
        <w:t>X</w:t>
      </w:r>
      <w:r w:rsidRPr="00585C97">
        <w:t xml:space="preserve">- oder </w:t>
      </w:r>
      <w:r w:rsidR="00E6203A">
        <w:t>Y-K</w:t>
      </w:r>
      <w:r w:rsidRPr="00585C97">
        <w:t xml:space="preserve">omponente ist daher die Zuverlässigere Methode, um den </w:t>
      </w:r>
      <w:r>
        <w:t>R</w:t>
      </w:r>
      <w:r w:rsidRPr="00585C97">
        <w:t xml:space="preserve">eferenzpunkt und damit </w:t>
      </w:r>
      <w:r>
        <w:t>einen</w:t>
      </w:r>
      <w:r w:rsidRPr="00585C97">
        <w:t xml:space="preserve"> Raumreferenzvektor zu erstellen.</w:t>
      </w:r>
    </w:p>
    <w:p w14:paraId="6285E112" w14:textId="77777777" w:rsidR="00245501" w:rsidRPr="00585C97" w:rsidRDefault="00245501" w:rsidP="00245501"/>
    <w:p w14:paraId="451859DD" w14:textId="77777777" w:rsidR="00245501" w:rsidRPr="00585C97" w:rsidRDefault="00245501" w:rsidP="00245501">
      <w:r w:rsidRPr="00585C97">
        <w:t xml:space="preserve">Die kleinste mittlere Abweichung von 8,2° liefert </w:t>
      </w:r>
      <w:r>
        <w:t>Z</w:t>
      </w:r>
      <w:r w:rsidRPr="00585C97">
        <w:t xml:space="preserve">-Grün mit der Frontalansicht (0°). Die kleinste maximale Abweichung von 15° haben X- und </w:t>
      </w:r>
      <w:r>
        <w:t>Z</w:t>
      </w:r>
      <w:r w:rsidRPr="00585C97">
        <w:t xml:space="preserve">-Grün mit der Schrägansicht (32,5°). Mit einer maximalen Abweichung von 15° lässt sich Schwellwert so platzieren, dass eine Winkelauflösung von </w:t>
      </w:r>
      <m:oMath>
        <m:r>
          <w:rPr>
            <w:rFonts w:ascii="Cambria Math" w:hAnsi="Cambria Math"/>
          </w:rPr>
          <m:t>&gt;30°</m:t>
        </m:r>
      </m:oMath>
      <w:r w:rsidRPr="00585C97">
        <w:t xml:space="preserve"> möglich wäre. Die Datenmenge dieses Testes ist jedoch zu gering für präzise Aussagen.  Eine Winkel</w:t>
      </w:r>
      <w:r>
        <w:t>zuordnung in</w:t>
      </w:r>
      <w:r w:rsidRPr="00585C97">
        <w:t xml:space="preserve"> 45°</w:t>
      </w:r>
      <w:r>
        <w:t xml:space="preserve"> Schritten</w:t>
      </w:r>
      <w:r w:rsidRPr="00585C97">
        <w:t xml:space="preserve"> </w:t>
      </w:r>
      <w:r>
        <w:t>(</w:t>
      </w:r>
      <w:r w:rsidRPr="00585C97">
        <w:t>wie beim Test</w:t>
      </w:r>
      <w:r>
        <w:t>)</w:t>
      </w:r>
      <w:r w:rsidRPr="00585C97">
        <w:t xml:space="preserve"> </w:t>
      </w:r>
      <w:r>
        <w:t xml:space="preserve">wird als: </w:t>
      </w:r>
      <w:r w:rsidRPr="00585C97">
        <w:t>mit geringer Fehlerquote möglich</w:t>
      </w:r>
      <w:r>
        <w:t>, eingeschätzt</w:t>
      </w:r>
      <w:r w:rsidRPr="00585C97">
        <w:t xml:space="preserve">. Diese Auflösung soll vorerst implementiert </w:t>
      </w:r>
      <w:r>
        <w:t xml:space="preserve">werden, um diese </w:t>
      </w:r>
      <w:r w:rsidRPr="00585C97">
        <w:t xml:space="preserve">dann weiter </w:t>
      </w:r>
      <w:r>
        <w:t xml:space="preserve">zu </w:t>
      </w:r>
      <w:r w:rsidRPr="00585C97">
        <w:t>testet</w:t>
      </w:r>
      <w:r>
        <w:t>en</w:t>
      </w:r>
      <w:r w:rsidRPr="00585C97">
        <w:t xml:space="preserve"> und </w:t>
      </w:r>
      <w:r>
        <w:t>ggf. zu verringern</w:t>
      </w:r>
      <w:r w:rsidRPr="00585C97">
        <w:t>.</w:t>
      </w:r>
    </w:p>
    <w:p w14:paraId="41982BD0" w14:textId="77777777" w:rsidR="00245501" w:rsidRDefault="00245501">
      <w:pPr>
        <w:jc w:val="left"/>
        <w:rPr>
          <w:sz w:val="20"/>
          <w:szCs w:val="20"/>
        </w:rPr>
      </w:pPr>
    </w:p>
    <w:p w14:paraId="35BD3231" w14:textId="5BA27DC4" w:rsidR="003510EE" w:rsidRDefault="003510EE" w:rsidP="003E12E4">
      <w:pPr>
        <w:pStyle w:val="berschrift2"/>
        <w:numPr>
          <w:ilvl w:val="0"/>
          <w:numId w:val="0"/>
        </w:numPr>
        <w:ind w:left="851" w:hanging="851"/>
      </w:pPr>
      <w:bookmarkStart w:id="260" w:name="_Toc242780649"/>
      <w:bookmarkStart w:id="261" w:name="_Ref242977221"/>
      <w:r>
        <w:t>ROI-Test</w:t>
      </w:r>
      <w:bookmarkEnd w:id="260"/>
      <w:bookmarkEnd w:id="261"/>
    </w:p>
    <w:p w14:paraId="4358EFC4" w14:textId="2B05FD18" w:rsidR="003510EE" w:rsidRPr="00585C97" w:rsidRDefault="00CA3DB8" w:rsidP="00CA3DB8">
      <w:pPr>
        <w:jc w:val="left"/>
      </w:pPr>
      <w:r w:rsidRPr="00585C97">
        <w:t xml:space="preserve">Die Hand Erkennung vom MediaPipe Hand, findet je nach Video nur in 30-70% der Frames eine </w:t>
      </w:r>
      <w:proofErr w:type="gramStart"/>
      <w:r w:rsidRPr="00585C97">
        <w:t>Hand</w:t>
      </w:r>
      <w:proofErr w:type="gramEnd"/>
      <w:r>
        <w:t xml:space="preserve"> wenn das gesamte Bild verarbeitet wird</w:t>
      </w:r>
      <w:r w:rsidRPr="00585C97">
        <w:t xml:space="preserve"> (siehe in </w:t>
      </w:r>
      <w:r w:rsidRPr="00585C97">
        <w:fldChar w:fldCharType="begin"/>
      </w:r>
      <w:r w:rsidRPr="00585C97">
        <w:instrText xml:space="preserve"> REF _Ref235646162 \h </w:instrText>
      </w:r>
      <w:r w:rsidRPr="00585C97">
        <w:fldChar w:fldCharType="separate"/>
      </w:r>
      <w:r w:rsidRPr="00585C97">
        <w:t>Figure 27</w:t>
      </w:r>
      <w:r w:rsidRPr="00585C97">
        <w:fldChar w:fldCharType="end"/>
      </w:r>
      <w:r w:rsidRPr="00585C97">
        <w:t xml:space="preserve"> die 0-Position von „HOI Size“). </w:t>
      </w:r>
      <w:r w:rsidR="003510EE" w:rsidRPr="00585C97">
        <w:t xml:space="preserve">Im </w:t>
      </w:r>
      <w:r w:rsidR="003510EE">
        <w:t>manschen Frames</w:t>
      </w:r>
      <w:r w:rsidR="003510EE" w:rsidRPr="00585C97">
        <w:t xml:space="preserve"> wurde ein </w:t>
      </w:r>
      <w:r w:rsidR="003510EE">
        <w:t xml:space="preserve">beispielsweise </w:t>
      </w:r>
      <w:r w:rsidR="003510EE" w:rsidRPr="00585C97">
        <w:t xml:space="preserve">Teil des Arms als Hand erkannt, obwohl Die Pose Erkennung das ROI auf die richtige Hand zentriert hat. Solche Falscherkennungen lassen sich einfach reduzieren. Zum Beispiel in dem ein kleineres ROI gewählt wird. Ein Test mit dem eigenem Videomaterial wird durchgeführt, um die Auswirkungen von der ROI-Größe auf die Handerkennungsrate zu untersuchen. ROI-Testergebnisse sind in </w:t>
      </w:r>
      <w:r w:rsidR="003510EE" w:rsidRPr="00585C97">
        <w:fldChar w:fldCharType="begin"/>
      </w:r>
      <w:r w:rsidR="003510EE" w:rsidRPr="00585C97">
        <w:instrText xml:space="preserve"> REF _Ref235646162 \h </w:instrText>
      </w:r>
      <w:r w:rsidR="003510EE" w:rsidRPr="00585C97">
        <w:fldChar w:fldCharType="separate"/>
      </w:r>
      <w:r w:rsidR="003510EE" w:rsidRPr="00585C97">
        <w:t xml:space="preserve">Figure </w:t>
      </w:r>
      <w:r w:rsidR="003510EE">
        <w:rPr>
          <w:noProof/>
        </w:rPr>
        <w:t>58</w:t>
      </w:r>
      <w:r w:rsidR="003510EE" w:rsidRPr="00585C97">
        <w:fldChar w:fldCharType="end"/>
      </w:r>
      <w:r w:rsidR="003510EE" w:rsidRPr="00585C97">
        <w:t xml:space="preserve"> sowie in </w:t>
      </w:r>
      <w:r w:rsidR="003510EE" w:rsidRPr="00585C97">
        <w:fldChar w:fldCharType="begin"/>
      </w:r>
      <w:r w:rsidR="003510EE" w:rsidRPr="00585C97">
        <w:instrText xml:space="preserve"> REF _Ref235702868 \h </w:instrText>
      </w:r>
      <w:r w:rsidR="003510EE" w:rsidRPr="00585C97">
        <w:fldChar w:fldCharType="separate"/>
      </w:r>
      <w:r w:rsidR="003510EE" w:rsidRPr="00585C97">
        <w:t xml:space="preserve">Figure </w:t>
      </w:r>
      <w:r w:rsidR="003510EE">
        <w:rPr>
          <w:noProof/>
        </w:rPr>
        <w:t>58</w:t>
      </w:r>
      <w:r w:rsidR="003510EE" w:rsidRPr="00585C97">
        <w:fldChar w:fldCharType="end"/>
      </w:r>
      <w:r w:rsidR="003510EE" w:rsidRPr="00585C97">
        <w:t xml:space="preserve"> und </w:t>
      </w:r>
      <w:r w:rsidR="003510EE" w:rsidRPr="00585C97">
        <w:fldChar w:fldCharType="begin"/>
      </w:r>
      <w:r w:rsidR="003510EE" w:rsidRPr="00585C97">
        <w:instrText xml:space="preserve"> REF _Ref235648056 \h </w:instrText>
      </w:r>
      <w:r w:rsidR="003510EE" w:rsidRPr="00585C97">
        <w:fldChar w:fldCharType="separate"/>
      </w:r>
      <w:r w:rsidR="003510EE" w:rsidRPr="00585C97">
        <w:t xml:space="preserve">Figure </w:t>
      </w:r>
      <w:r w:rsidR="003510EE">
        <w:rPr>
          <w:noProof/>
        </w:rPr>
        <w:t>59</w:t>
      </w:r>
      <w:r w:rsidR="003510EE" w:rsidRPr="00585C97">
        <w:fldChar w:fldCharType="end"/>
      </w:r>
      <w:r w:rsidR="003510EE" w:rsidRPr="00585C97">
        <w:t xml:space="preserve"> zu sehen. Die „ROI </w:t>
      </w:r>
      <w:proofErr w:type="spellStart"/>
      <w:r w:rsidR="003510EE" w:rsidRPr="00585C97">
        <w:t>size</w:t>
      </w:r>
      <w:proofErr w:type="spellEnd"/>
      <w:r w:rsidR="003510EE" w:rsidRPr="00585C97">
        <w:t xml:space="preserve">“ von 0 Pixels, bedeutet das kein ROI verwendet und das gesamte Bild analysiert wurde. </w:t>
      </w:r>
    </w:p>
    <w:p w14:paraId="45F314BC" w14:textId="77777777" w:rsidR="003510EE" w:rsidRPr="00585C97" w:rsidRDefault="003510EE" w:rsidP="003510EE"/>
    <w:p w14:paraId="196F44AB" w14:textId="77777777" w:rsidR="003510EE" w:rsidRPr="00585C97" w:rsidRDefault="003510EE" w:rsidP="003510EE">
      <w:pPr>
        <w:keepNext/>
        <w:jc w:val="center"/>
      </w:pPr>
      <w:r w:rsidRPr="00585C97">
        <w:rPr>
          <w:noProof/>
        </w:rPr>
        <w:lastRenderedPageBreak/>
        <w:drawing>
          <wp:inline distT="0" distB="0" distL="0" distR="0" wp14:anchorId="3BEFE28D" wp14:editId="7CD31296">
            <wp:extent cx="5305646" cy="2690037"/>
            <wp:effectExtent l="0" t="0" r="9525" b="15240"/>
            <wp:docPr id="1576661720" name="Diagramm 1">
              <a:extLst xmlns:a="http://schemas.openxmlformats.org/drawingml/2006/main">
                <a:ext uri="{FF2B5EF4-FFF2-40B4-BE49-F238E27FC236}">
                  <a16:creationId xmlns:a16="http://schemas.microsoft.com/office/drawing/2014/main" id="{0133D868-5545-67B4-F558-8BB82A83D5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2"/>
              </a:graphicData>
            </a:graphic>
          </wp:inline>
        </w:drawing>
      </w:r>
    </w:p>
    <w:p w14:paraId="5CAA1BD3" w14:textId="5EA3C197" w:rsidR="003510EE" w:rsidRPr="00585C97" w:rsidRDefault="003510EE" w:rsidP="003510EE">
      <w:pPr>
        <w:pStyle w:val="Beschriftung"/>
        <w:jc w:val="center"/>
      </w:pPr>
      <w:bookmarkStart w:id="262" w:name="_Ref235646162"/>
      <w:bookmarkStart w:id="263" w:name="_Toc239338469"/>
      <w:bookmarkStart w:id="264" w:name="_Ref241688786"/>
      <w:r w:rsidRPr="00585C97">
        <w:t xml:space="preserve">Figure </w:t>
      </w:r>
      <w:r w:rsidR="005315BE">
        <w:fldChar w:fldCharType="begin"/>
      </w:r>
      <w:r w:rsidR="005315BE">
        <w:instrText xml:space="preserve"> SEQ Figure \* ARABIC </w:instrText>
      </w:r>
      <w:r w:rsidR="005315BE">
        <w:fldChar w:fldCharType="separate"/>
      </w:r>
      <w:r w:rsidR="005315BE">
        <w:rPr>
          <w:noProof/>
        </w:rPr>
        <w:t>57</w:t>
      </w:r>
      <w:r w:rsidR="005315BE">
        <w:rPr>
          <w:noProof/>
        </w:rPr>
        <w:fldChar w:fldCharType="end"/>
      </w:r>
      <w:bookmarkEnd w:id="262"/>
      <w:r w:rsidRPr="00585C97">
        <w:t xml:space="preserve"> - Hand Erkennung mit verschieden großen Bildausschnitten</w:t>
      </w:r>
      <w:bookmarkEnd w:id="263"/>
      <w:bookmarkEnd w:id="264"/>
    </w:p>
    <w:p w14:paraId="04FA6757" w14:textId="77777777" w:rsidR="003510EE" w:rsidRPr="00585C97" w:rsidRDefault="003510EE" w:rsidP="003510EE"/>
    <w:p w14:paraId="155B277C" w14:textId="77777777" w:rsidR="003510EE" w:rsidRPr="00585C97" w:rsidRDefault="003510EE" w:rsidP="003510EE">
      <w:r>
        <w:br/>
      </w:r>
      <w:r w:rsidRPr="00585C97">
        <w:t>Der Test ergibt, dass ein kleineres ROI zu weniger Frames mit erkannter Hand führt. Das hat folgende Gründe:</w:t>
      </w:r>
    </w:p>
    <w:p w14:paraId="65068055" w14:textId="77777777" w:rsidR="003510EE" w:rsidRPr="00585C97" w:rsidRDefault="003510EE" w:rsidP="003510EE"/>
    <w:p w14:paraId="4576373D" w14:textId="77777777" w:rsidR="003510EE" w:rsidRPr="00585C97" w:rsidRDefault="003510EE" w:rsidP="003510EE">
      <w:pPr>
        <w:pStyle w:val="Stichpunkte1"/>
      </w:pPr>
      <w:r w:rsidRPr="00585C97">
        <w:t>Die Hand ist zu groß im verarbeiteten Bildausschnitt – nahm die Hand das gesamte Bild ein sank die Erkennungsrate im Test.</w:t>
      </w:r>
    </w:p>
    <w:p w14:paraId="6331EA63" w14:textId="77777777" w:rsidR="003510EE" w:rsidRPr="00585C97" w:rsidRDefault="003510EE" w:rsidP="003510EE">
      <w:pPr>
        <w:pStyle w:val="Stichpunkte1"/>
        <w:numPr>
          <w:ilvl w:val="0"/>
          <w:numId w:val="0"/>
        </w:numPr>
        <w:ind w:left="360"/>
      </w:pPr>
    </w:p>
    <w:p w14:paraId="0CF9BFE5" w14:textId="77777777" w:rsidR="003510EE" w:rsidRPr="00585C97" w:rsidRDefault="003510EE" w:rsidP="003510EE">
      <w:pPr>
        <w:pStyle w:val="Stichpunkte1"/>
      </w:pPr>
      <w:r w:rsidRPr="00585C97">
        <w:t>Die Hand wird vom ROI abgeschnitten – Die Hand verlässt teilweise das ROI, wenn dieses sehr klein ist. Das liegt an sich ändernden Handgrößen durch unterschietliche Distanzen zur Kamera und einer wackelnde Handposition aus MediaPipe Pose.</w:t>
      </w:r>
    </w:p>
    <w:p w14:paraId="64436531" w14:textId="77777777" w:rsidR="003510EE" w:rsidRPr="00585C97" w:rsidRDefault="003510EE" w:rsidP="003510EE">
      <w:pPr>
        <w:pStyle w:val="Stichpunkte1"/>
        <w:numPr>
          <w:ilvl w:val="0"/>
          <w:numId w:val="0"/>
        </w:numPr>
      </w:pPr>
    </w:p>
    <w:p w14:paraId="088E0110" w14:textId="77777777" w:rsidR="003510EE" w:rsidRPr="00585C97" w:rsidRDefault="003510EE" w:rsidP="003510EE">
      <w:pPr>
        <w:pStyle w:val="Stichpunkte1"/>
      </w:pPr>
      <w:r w:rsidRPr="00585C97">
        <w:t>Falscherkennung – in Frames, in welchen die Hand von MediaPipe Hands nicht erkannt wurde, wird etwas anderes im ROI als Hand erkannt. Ist das ROI größer gibt es mehr Strukturen welche potenziell als Hand erkannt werden können.</w:t>
      </w:r>
    </w:p>
    <w:p w14:paraId="4ACB8ABE" w14:textId="77777777" w:rsidR="003510EE" w:rsidRPr="00585C97" w:rsidRDefault="003510EE" w:rsidP="003510EE">
      <w:pPr>
        <w:pStyle w:val="Stichpunkte1"/>
        <w:numPr>
          <w:ilvl w:val="0"/>
          <w:numId w:val="0"/>
        </w:numPr>
      </w:pPr>
    </w:p>
    <w:p w14:paraId="7D96833F" w14:textId="77777777" w:rsidR="003510EE" w:rsidRPr="00585C97" w:rsidRDefault="003510EE" w:rsidP="003510EE"/>
    <w:p w14:paraId="1235FB21" w14:textId="77777777" w:rsidR="003510EE" w:rsidRDefault="003510EE" w:rsidP="003510EE">
      <w:r w:rsidRPr="00585C97">
        <w:t xml:space="preserve">Wird nur der erste Grund betrachtet, so funktioniert die MediaPipe Hand-Erkennung augenscheinlich am besten, wenn das verarbeitete Bild etwa einen Durchmesser vom zwei- bis fünffachen der Hand hat. Bestätigend hierzu zeigt der ROI-Test einen Knickpunkt in den Kurven zwischen 100 und 150 Pixel. Das ist in etwa dann, wenn das ROI durchschnittlich den doppelten Durchmesser der Hand aufweist. Damit sich das ROI der Größe der zu erkennende Hand etwas anpassen kann, wird die erkannte Person als Maßstab verwendet. </w:t>
      </w:r>
    </w:p>
    <w:p w14:paraId="58E6A1E8" w14:textId="77777777" w:rsidR="005C173B" w:rsidRDefault="005C173B" w:rsidP="003510EE"/>
    <w:p w14:paraId="104C19C0" w14:textId="6707BC15" w:rsidR="005C173B" w:rsidRDefault="005C173B" w:rsidP="005C173B">
      <w:r>
        <w:t xml:space="preserve">Durch diese Maßnahmen steigern sich die Frames mit erfolgreicher Hand Erkennung in etwa von 30-70% auf 80-90%. Bzw. auf 94% in dem Video, in welchem ein langärmliges Oberteil getragen wurde. </w:t>
      </w:r>
    </w:p>
    <w:p w14:paraId="52848648" w14:textId="77777777" w:rsidR="005C173B" w:rsidRDefault="005C173B" w:rsidP="005C173B"/>
    <w:p w14:paraId="3E230A7D" w14:textId="41206673" w:rsidR="005C173B" w:rsidRDefault="005C173B" w:rsidP="005C173B">
      <w:r>
        <w:t xml:space="preserve">Interessant zu bemerken war, dass sich die Performance dieses Codes zur Landmark-Erkennung nicht geändert hat, als das ROI eingeführt wurde. Die Handerkennung bekam dabei zeitweise eingangs Bilder welche 20-mal weniger Pixel beinhalteten als das </w:t>
      </w:r>
      <w:r>
        <w:lastRenderedPageBreak/>
        <w:t xml:space="preserve">Gesamtbild. Die Performance lag im mittel je nach Testvideo zwischen ca. 12,5 und 14,5 FPS. Lediglich das Format des gesamten Videos beeinflusste die Performance. Dabei hatte HD (1280x720p@16:9) durchschnittlich ca. ein FPS mehr als VGA (640x480p@4:3). Dass die Verarbeitung von mehr Pixeln genauso viel oder sogar weniger Zeit </w:t>
      </w:r>
      <w:proofErr w:type="gramStart"/>
      <w:r>
        <w:t>kostet</w:t>
      </w:r>
      <w:proofErr w:type="gramEnd"/>
      <w:r>
        <w:t xml:space="preserve"> ist nicht intuitiv. Die Gründe liege wahrscheinlich in der Art und Weise wie MediaPipe die Frames vorverarbeitet und auswertet. Im Kapitel MediaPipe Hands wird beispielsweise von einem Palm-Detektion gesprochen, welcher selbst ein ROI für die Handerkennung erstellt.</w:t>
      </w:r>
    </w:p>
    <w:p w14:paraId="2974F4E1" w14:textId="77777777" w:rsidR="003510EE" w:rsidRDefault="003510EE">
      <w:pPr>
        <w:jc w:val="left"/>
        <w:rPr>
          <w:sz w:val="20"/>
          <w:szCs w:val="20"/>
        </w:rPr>
      </w:pPr>
    </w:p>
    <w:p w14:paraId="483BC3DF" w14:textId="77777777" w:rsidR="003510EE" w:rsidRPr="00585C97" w:rsidRDefault="003510EE" w:rsidP="003510EE"/>
    <w:p w14:paraId="37D63062" w14:textId="77777777" w:rsidR="003510EE" w:rsidRPr="00585C97" w:rsidRDefault="003510EE" w:rsidP="003510EE">
      <w:pPr>
        <w:jc w:val="center"/>
      </w:pPr>
      <w:r w:rsidRPr="00585C97">
        <w:rPr>
          <w:noProof/>
        </w:rPr>
        <w:drawing>
          <wp:inline distT="0" distB="0" distL="0" distR="0" wp14:anchorId="10A77231" wp14:editId="02D48ADC">
            <wp:extent cx="4610100" cy="2743200"/>
            <wp:effectExtent l="0" t="0" r="0" b="0"/>
            <wp:docPr id="900185728" name="Diagramm 1">
              <a:extLst xmlns:a="http://schemas.openxmlformats.org/drawingml/2006/main">
                <a:ext uri="{FF2B5EF4-FFF2-40B4-BE49-F238E27FC236}">
                  <a16:creationId xmlns:a16="http://schemas.microsoft.com/office/drawing/2014/main" id="{0133D868-5545-67B4-F558-8BB82A83D5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3"/>
              </a:graphicData>
            </a:graphic>
          </wp:inline>
        </w:drawing>
      </w:r>
    </w:p>
    <w:p w14:paraId="2F0AE86F" w14:textId="0E190558" w:rsidR="003510EE" w:rsidRPr="00585C97" w:rsidRDefault="003510EE" w:rsidP="003510EE">
      <w:pPr>
        <w:pStyle w:val="Beschriftung"/>
        <w:jc w:val="center"/>
      </w:pPr>
      <w:bookmarkStart w:id="265" w:name="_Ref235702868"/>
      <w:bookmarkStart w:id="266" w:name="_Ref235702861"/>
      <w:bookmarkStart w:id="267" w:name="_Toc239338480"/>
      <w:r w:rsidRPr="00585C97">
        <w:t xml:space="preserve">Figure </w:t>
      </w:r>
      <w:r w:rsidR="005315BE">
        <w:fldChar w:fldCharType="begin"/>
      </w:r>
      <w:r w:rsidR="005315BE">
        <w:instrText xml:space="preserve"> SEQ Figure \* ARABIC </w:instrText>
      </w:r>
      <w:r w:rsidR="005315BE">
        <w:fldChar w:fldCharType="separate"/>
      </w:r>
      <w:r w:rsidR="005315BE">
        <w:rPr>
          <w:noProof/>
        </w:rPr>
        <w:t>58</w:t>
      </w:r>
      <w:r w:rsidR="005315BE">
        <w:rPr>
          <w:noProof/>
        </w:rPr>
        <w:fldChar w:fldCharType="end"/>
      </w:r>
      <w:bookmarkEnd w:id="265"/>
      <w:r w:rsidRPr="00585C97">
        <w:t xml:space="preserve"> - Hand Erkennung mit verschieden großen Bildausschnitten (gezoomt)</w:t>
      </w:r>
      <w:bookmarkEnd w:id="266"/>
      <w:bookmarkEnd w:id="267"/>
    </w:p>
    <w:p w14:paraId="5083B314" w14:textId="77777777" w:rsidR="003510EE" w:rsidRPr="00585C97" w:rsidRDefault="003510EE" w:rsidP="003510EE"/>
    <w:p w14:paraId="6779EE6A" w14:textId="77777777" w:rsidR="003510EE" w:rsidRPr="00585C97" w:rsidRDefault="003510EE" w:rsidP="003510EE">
      <w:pPr>
        <w:jc w:val="center"/>
      </w:pPr>
      <w:r w:rsidRPr="00585C97">
        <w:rPr>
          <w:noProof/>
        </w:rPr>
        <w:lastRenderedPageBreak/>
        <w:drawing>
          <wp:inline distT="0" distB="0" distL="0" distR="0" wp14:anchorId="2EDFD138" wp14:editId="5B6A2D22">
            <wp:extent cx="2981740" cy="1747941"/>
            <wp:effectExtent l="0" t="0" r="0" b="5080"/>
            <wp:docPr id="163648847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2987883" cy="1751542"/>
                    </a:xfrm>
                    <a:prstGeom prst="rect">
                      <a:avLst/>
                    </a:prstGeom>
                    <a:noFill/>
                    <a:ln>
                      <a:noFill/>
                    </a:ln>
                  </pic:spPr>
                </pic:pic>
              </a:graphicData>
            </a:graphic>
          </wp:inline>
        </w:drawing>
      </w:r>
      <w:r w:rsidRPr="00585C97">
        <w:rPr>
          <w:noProof/>
        </w:rPr>
        <w:drawing>
          <wp:inline distT="0" distB="0" distL="0" distR="0" wp14:anchorId="13524F64" wp14:editId="57BC613B">
            <wp:extent cx="2965450" cy="1738391"/>
            <wp:effectExtent l="0" t="0" r="6350" b="0"/>
            <wp:docPr id="121635177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973531" cy="1743128"/>
                    </a:xfrm>
                    <a:prstGeom prst="rect">
                      <a:avLst/>
                    </a:prstGeom>
                    <a:noFill/>
                    <a:ln>
                      <a:noFill/>
                    </a:ln>
                  </pic:spPr>
                </pic:pic>
              </a:graphicData>
            </a:graphic>
          </wp:inline>
        </w:drawing>
      </w:r>
      <w:r w:rsidRPr="00585C97">
        <w:rPr>
          <w:noProof/>
        </w:rPr>
        <w:drawing>
          <wp:inline distT="0" distB="0" distL="0" distR="0" wp14:anchorId="70EAED39" wp14:editId="7F9B86E9">
            <wp:extent cx="2965837" cy="1738618"/>
            <wp:effectExtent l="0" t="0" r="6350" b="0"/>
            <wp:docPr id="551776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2984784" cy="1749725"/>
                    </a:xfrm>
                    <a:prstGeom prst="rect">
                      <a:avLst/>
                    </a:prstGeom>
                    <a:noFill/>
                    <a:ln>
                      <a:noFill/>
                    </a:ln>
                  </pic:spPr>
                </pic:pic>
              </a:graphicData>
            </a:graphic>
          </wp:inline>
        </w:drawing>
      </w:r>
    </w:p>
    <w:p w14:paraId="4BBC44C7" w14:textId="055E9894" w:rsidR="003510EE" w:rsidRPr="00585C97" w:rsidRDefault="003510EE" w:rsidP="003510EE">
      <w:pPr>
        <w:pStyle w:val="Beschriftung"/>
        <w:jc w:val="center"/>
      </w:pPr>
      <w:bookmarkStart w:id="268" w:name="_Ref235648056"/>
      <w:bookmarkStart w:id="269" w:name="_Toc239338481"/>
      <w:r w:rsidRPr="00585C97">
        <w:t xml:space="preserve">Figure </w:t>
      </w:r>
      <w:r w:rsidR="005315BE">
        <w:fldChar w:fldCharType="begin"/>
      </w:r>
      <w:r w:rsidR="005315BE">
        <w:instrText xml:space="preserve"> SEQ Figure \* ARABIC </w:instrText>
      </w:r>
      <w:r w:rsidR="005315BE">
        <w:fldChar w:fldCharType="separate"/>
      </w:r>
      <w:r w:rsidR="005315BE">
        <w:rPr>
          <w:noProof/>
        </w:rPr>
        <w:t>59</w:t>
      </w:r>
      <w:r w:rsidR="005315BE">
        <w:rPr>
          <w:noProof/>
        </w:rPr>
        <w:fldChar w:fldCharType="end"/>
      </w:r>
      <w:bookmarkEnd w:id="268"/>
      <w:r w:rsidRPr="00585C97">
        <w:t xml:space="preserve"> - Hand Erkennung mit verschieden großen Bildausschnitten (V4 mit 50, 100, 300 Pixel)</w:t>
      </w:r>
      <w:bookmarkEnd w:id="269"/>
    </w:p>
    <w:p w14:paraId="74AFF833" w14:textId="77777777" w:rsidR="003510EE" w:rsidRDefault="003510EE">
      <w:pPr>
        <w:jc w:val="left"/>
        <w:rPr>
          <w:sz w:val="20"/>
          <w:szCs w:val="20"/>
        </w:rPr>
      </w:pPr>
    </w:p>
    <w:p w14:paraId="7999490D" w14:textId="77777777" w:rsidR="00610B11" w:rsidRPr="007D731A" w:rsidRDefault="00610B11" w:rsidP="003E12E4">
      <w:pPr>
        <w:pStyle w:val="berschrift2"/>
        <w:numPr>
          <w:ilvl w:val="0"/>
          <w:numId w:val="0"/>
        </w:numPr>
        <w:ind w:left="851" w:hanging="851"/>
        <w:rPr>
          <w:rStyle w:val="Hervorhebung"/>
          <w:i w:val="0"/>
          <w:iCs w:val="0"/>
        </w:rPr>
      </w:pPr>
      <w:bookmarkStart w:id="270" w:name="_Ref241745735"/>
      <w:bookmarkStart w:id="271" w:name="_Toc242780650"/>
      <w:r>
        <w:rPr>
          <w:rStyle w:val="Hervorhebung"/>
          <w:i w:val="0"/>
          <w:iCs w:val="0"/>
        </w:rPr>
        <w:t>Greifgestenerkennungen im Test</w:t>
      </w:r>
      <w:bookmarkEnd w:id="270"/>
      <w:bookmarkEnd w:id="271"/>
    </w:p>
    <w:p w14:paraId="08946ABE" w14:textId="2A8CD47B" w:rsidR="00610B11" w:rsidRDefault="00610B11" w:rsidP="00610B11">
      <w:r w:rsidRPr="00585C97">
        <w:t>Die Greifgestenerkennung wird mit fünf Videos getestet, zwei im VGA-Format und drei im HD-Format</w:t>
      </w:r>
      <w:r>
        <w:t xml:space="preserve"> </w:t>
      </w:r>
      <w:r w:rsidRPr="00585C97">
        <w:t xml:space="preserve">von je zwei bis drei Minuten Länge.  Hierbei ist anzumerken, dass die Videos entstanden, bevor die Funktionsweise der Gestenerkennung entwickelt wurde. Für den Test wurden zunächst die Frames händisch markiert, in welchen eine Hand eine Greifgeste ausführt. Diese Frames bekamen je einen Status zugewiesen: </w:t>
      </w:r>
      <w:r w:rsidRPr="00585C97">
        <w:rPr>
          <w:rStyle w:val="SchwacheHervorhebung"/>
        </w:rPr>
        <w:t xml:space="preserve">offen </w:t>
      </w:r>
      <w:r w:rsidRPr="00585C97">
        <w:t xml:space="preserve">oder </w:t>
      </w:r>
      <w:r w:rsidRPr="00585C97">
        <w:rPr>
          <w:rStyle w:val="SchwacheHervorhebung"/>
        </w:rPr>
        <w:t>geschlossen</w:t>
      </w:r>
      <w:r w:rsidRPr="00585C97">
        <w:t xml:space="preserve">, je nach dem in welchem Zustand sich die Hand während der Greifgeste befand. Frames, in welchen keine </w:t>
      </w:r>
      <w:r>
        <w:t xml:space="preserve">gewollte </w:t>
      </w:r>
      <w:r w:rsidRPr="00585C97">
        <w:t xml:space="preserve">Greifgeste </w:t>
      </w:r>
      <w:r>
        <w:t>ausgeführt wird</w:t>
      </w:r>
      <w:r w:rsidRPr="00585C97">
        <w:t xml:space="preserve">, wurden nicht ausgewertet. Ausgewertet </w:t>
      </w:r>
      <w:r>
        <w:t>wurde</w:t>
      </w:r>
      <w:r w:rsidRPr="00585C97">
        <w:t xml:space="preserve"> </w:t>
      </w:r>
      <w:r>
        <w:t xml:space="preserve">nur die </w:t>
      </w:r>
      <w:r w:rsidR="001C5012">
        <w:rPr>
          <w:rStyle w:val="SchwacheHervorhebung"/>
        </w:rPr>
        <w:t>True-Positiv</w:t>
      </w:r>
      <w:r w:rsidRPr="00585C97">
        <w:t xml:space="preserve"> Quote</w:t>
      </w:r>
      <w:r>
        <w:t>. Sie besagt</w:t>
      </w:r>
      <w:r w:rsidRPr="00585C97">
        <w:t xml:space="preserve"> der vorgegebene </w:t>
      </w:r>
      <w:r>
        <w:t>Hands</w:t>
      </w:r>
      <w:r w:rsidRPr="00585C97">
        <w:t xml:space="preserve">tatus </w:t>
      </w:r>
      <w:r w:rsidRPr="00482FC0">
        <w:rPr>
          <w:rStyle w:val="SchwacheHervorhebung"/>
        </w:rPr>
        <w:t>offen</w:t>
      </w:r>
      <w:r>
        <w:t xml:space="preserve"> oder </w:t>
      </w:r>
      <w:r w:rsidRPr="00482FC0">
        <w:rPr>
          <w:rStyle w:val="SchwacheHervorhebung"/>
        </w:rPr>
        <w:t>geschlossen</w:t>
      </w:r>
      <w:r>
        <w:t xml:space="preserve"> </w:t>
      </w:r>
      <w:r w:rsidRPr="00585C97">
        <w:t xml:space="preserve">wurde </w:t>
      </w:r>
      <w:r>
        <w:t xml:space="preserve">richtig </w:t>
      </w:r>
      <w:r w:rsidRPr="00585C97">
        <w:t>erkannt</w:t>
      </w:r>
      <w:r>
        <w:t xml:space="preserve">. </w:t>
      </w:r>
      <w:r w:rsidR="001C5012">
        <w:rPr>
          <w:rStyle w:val="SchwacheHervorhebung"/>
        </w:rPr>
        <w:t>True-Positiv-Wert</w:t>
      </w:r>
      <w:r w:rsidRPr="00585C97">
        <w:t xml:space="preserve"> </w:t>
      </w:r>
      <w:r>
        <w:t xml:space="preserve">soll hier </w:t>
      </w:r>
      <w:r w:rsidRPr="00585C97">
        <w:t xml:space="preserve">stellvertretend für die Wahrscheinlichkeit steht eine Greifgeste zu erkennen. </w:t>
      </w:r>
    </w:p>
    <w:p w14:paraId="40CFA79B" w14:textId="77777777" w:rsidR="00610B11" w:rsidRDefault="00610B11" w:rsidP="00610B11"/>
    <w:p w14:paraId="795DC211" w14:textId="77777777" w:rsidR="00610B11" w:rsidRDefault="00610B11" w:rsidP="00610B11">
      <w:r>
        <w:t>Die in jedem der fünf Videos wurden die zwei Handstatus-Erkennungsmethoden in je drei Variationen getestet, die Varianten unterscheiden sich in dem Parameter, von dem sich der größte gewinn in der Feinjustierung versprochen wurde:</w:t>
      </w:r>
    </w:p>
    <w:p w14:paraId="1CEB016F" w14:textId="77777777" w:rsidR="00610B11" w:rsidRDefault="00610B11" w:rsidP="00610B11"/>
    <w:p w14:paraId="7EA2D184" w14:textId="77777777" w:rsidR="00610B11" w:rsidRDefault="00610B11" w:rsidP="00610B11">
      <w:pPr>
        <w:pStyle w:val="Stichpunkte1"/>
        <w:rPr>
          <w:rStyle w:val="IntensiveHervorhebung"/>
          <w:i w:val="0"/>
          <w:iCs w:val="0"/>
          <w:color w:val="auto"/>
        </w:rPr>
      </w:pPr>
      <w:r>
        <w:t>V1: Aperture-Methode</w:t>
      </w:r>
      <w:r w:rsidRPr="00482FC0">
        <w:t xml:space="preserve"> </w:t>
      </w:r>
      <w:r>
        <w:t xml:space="preserve">mit den Schwellwerten 50 für </w:t>
      </w:r>
      <w:r w:rsidRPr="00482FC0">
        <w:rPr>
          <w:rStyle w:val="SchwacheHervorhebung"/>
        </w:rPr>
        <w:t>geschlossen</w:t>
      </w:r>
      <w:r>
        <w:t xml:space="preserve"> und 70 für </w:t>
      </w:r>
      <w:r w:rsidRPr="00482FC0">
        <w:rPr>
          <w:rStyle w:val="SchwacheHervorhebung"/>
        </w:rPr>
        <w:t>offen</w:t>
      </w:r>
    </w:p>
    <w:p w14:paraId="474CBF1F" w14:textId="77777777" w:rsidR="00610B11" w:rsidRPr="00482FC0" w:rsidRDefault="00610B11" w:rsidP="00610B11">
      <w:pPr>
        <w:pStyle w:val="Stichpunkte1"/>
        <w:rPr>
          <w:rStyle w:val="IntensiveHervorhebung"/>
          <w:i w:val="0"/>
          <w:iCs w:val="0"/>
          <w:color w:val="auto"/>
        </w:rPr>
      </w:pPr>
      <w:r>
        <w:t>V2: Aperture-Methode</w:t>
      </w:r>
      <w:r w:rsidRPr="00482FC0">
        <w:t xml:space="preserve"> </w:t>
      </w:r>
      <w:r>
        <w:t xml:space="preserve">mit den Schwellwerten 55 für </w:t>
      </w:r>
      <w:r w:rsidRPr="00482FC0">
        <w:rPr>
          <w:rStyle w:val="SchwacheHervorhebung"/>
        </w:rPr>
        <w:t>geschlossen</w:t>
      </w:r>
      <w:r>
        <w:t xml:space="preserve"> und 70 für </w:t>
      </w:r>
      <w:r w:rsidRPr="00482FC0">
        <w:rPr>
          <w:rStyle w:val="SchwacheHervorhebung"/>
        </w:rPr>
        <w:t>offen</w:t>
      </w:r>
    </w:p>
    <w:p w14:paraId="664CE000" w14:textId="77777777" w:rsidR="00610B11" w:rsidRPr="00482FC0" w:rsidRDefault="00610B11" w:rsidP="00610B11">
      <w:pPr>
        <w:pStyle w:val="Stichpunkte1"/>
        <w:rPr>
          <w:rStyle w:val="IntensiveHervorhebung"/>
          <w:i w:val="0"/>
          <w:iCs w:val="0"/>
          <w:color w:val="auto"/>
        </w:rPr>
      </w:pPr>
      <w:r>
        <w:t>V3: Aperture-Methode</w:t>
      </w:r>
      <w:r w:rsidRPr="00482FC0">
        <w:t xml:space="preserve"> </w:t>
      </w:r>
      <w:r>
        <w:t xml:space="preserve">mit den Schwellwerten 60 für </w:t>
      </w:r>
      <w:r w:rsidRPr="00482FC0">
        <w:rPr>
          <w:rStyle w:val="SchwacheHervorhebung"/>
        </w:rPr>
        <w:t>geschlossen</w:t>
      </w:r>
      <w:r>
        <w:t xml:space="preserve"> und 70 für </w:t>
      </w:r>
      <w:r w:rsidRPr="00482FC0">
        <w:rPr>
          <w:rStyle w:val="SchwacheHervorhebung"/>
        </w:rPr>
        <w:t>offen</w:t>
      </w:r>
    </w:p>
    <w:p w14:paraId="2E3A54BD" w14:textId="77777777" w:rsidR="00610B11" w:rsidRDefault="00610B11" w:rsidP="00610B11">
      <w:pPr>
        <w:pStyle w:val="Stichpunkte1"/>
        <w:numPr>
          <w:ilvl w:val="0"/>
          <w:numId w:val="0"/>
        </w:numPr>
        <w:ind w:left="720"/>
        <w:rPr>
          <w:rStyle w:val="IntensiveHervorhebung"/>
          <w:i w:val="0"/>
          <w:iCs w:val="0"/>
          <w:color w:val="auto"/>
        </w:rPr>
      </w:pPr>
    </w:p>
    <w:p w14:paraId="0ED1B05A" w14:textId="77777777" w:rsidR="00610B11" w:rsidRPr="00482FC0" w:rsidRDefault="00610B11" w:rsidP="00610B11">
      <w:pPr>
        <w:pStyle w:val="Stichpunkte1"/>
        <w:rPr>
          <w:rStyle w:val="IntensiveHervorhebung"/>
          <w:i w:val="0"/>
          <w:iCs w:val="0"/>
          <w:color w:val="auto"/>
        </w:rPr>
      </w:pPr>
      <w:r>
        <w:t xml:space="preserve">V4: </w:t>
      </w:r>
      <w:proofErr w:type="spellStart"/>
      <w:r>
        <w:t>Difference</w:t>
      </w:r>
      <w:proofErr w:type="spellEnd"/>
      <w:r>
        <w:t>-Methode</w:t>
      </w:r>
      <w:r w:rsidRPr="00482FC0">
        <w:t xml:space="preserve"> </w:t>
      </w:r>
      <w:r>
        <w:t>mit den Differenzfaktor 0.8 für einen Statuswechsel</w:t>
      </w:r>
    </w:p>
    <w:p w14:paraId="1D67306F" w14:textId="77777777" w:rsidR="00610B11" w:rsidRPr="00482FC0" w:rsidRDefault="00610B11" w:rsidP="00610B11">
      <w:pPr>
        <w:pStyle w:val="Stichpunkte1"/>
        <w:rPr>
          <w:rStyle w:val="IntensiveHervorhebung"/>
          <w:i w:val="0"/>
          <w:iCs w:val="0"/>
          <w:color w:val="auto"/>
        </w:rPr>
      </w:pPr>
      <w:r>
        <w:t xml:space="preserve">V5: </w:t>
      </w:r>
      <w:proofErr w:type="spellStart"/>
      <w:r>
        <w:t>Difference</w:t>
      </w:r>
      <w:proofErr w:type="spellEnd"/>
      <w:r>
        <w:t>-Methode</w:t>
      </w:r>
      <w:r w:rsidRPr="00482FC0">
        <w:t xml:space="preserve"> </w:t>
      </w:r>
      <w:r>
        <w:t>mit den Differenzfaktor 1.0 für einen Statuswechsel</w:t>
      </w:r>
    </w:p>
    <w:p w14:paraId="1AB9CD98" w14:textId="77777777" w:rsidR="00610B11" w:rsidRDefault="00610B11" w:rsidP="00610B11">
      <w:pPr>
        <w:pStyle w:val="Stichpunkte1"/>
      </w:pPr>
      <w:r>
        <w:t xml:space="preserve">V6: </w:t>
      </w:r>
      <w:proofErr w:type="spellStart"/>
      <w:r>
        <w:t>Difference</w:t>
      </w:r>
      <w:proofErr w:type="spellEnd"/>
      <w:r>
        <w:t>-Methode</w:t>
      </w:r>
      <w:r w:rsidRPr="00482FC0">
        <w:t xml:space="preserve"> </w:t>
      </w:r>
      <w:r>
        <w:t>mit den Differenzfaktor 1.2 für einen Statuswechsel</w:t>
      </w:r>
    </w:p>
    <w:p w14:paraId="65110DB1" w14:textId="77777777" w:rsidR="00610B11" w:rsidRDefault="00610B11" w:rsidP="00610B11">
      <w:pPr>
        <w:pStyle w:val="Stichpunkte1"/>
        <w:numPr>
          <w:ilvl w:val="0"/>
          <w:numId w:val="0"/>
        </w:numPr>
      </w:pPr>
    </w:p>
    <w:p w14:paraId="5A473875" w14:textId="30C777CE" w:rsidR="00610B11" w:rsidRPr="00482FC0" w:rsidRDefault="00610B11" w:rsidP="00610B11">
      <w:pPr>
        <w:pStyle w:val="Stichpunkte1"/>
        <w:numPr>
          <w:ilvl w:val="0"/>
          <w:numId w:val="0"/>
        </w:numPr>
        <w:rPr>
          <w:rStyle w:val="IntensiveHervorhebung"/>
          <w:i w:val="0"/>
          <w:iCs w:val="0"/>
          <w:color w:val="auto"/>
        </w:rPr>
      </w:pPr>
      <w:r>
        <w:t xml:space="preserve">Je Video und Methoden-Variation wurde ein </w:t>
      </w:r>
      <w:r w:rsidR="001C5012">
        <w:rPr>
          <w:rStyle w:val="SchwacheHervorhebung"/>
        </w:rPr>
        <w:t>True-Positiv-Wert</w:t>
      </w:r>
      <w:r w:rsidRPr="00585C97">
        <w:t xml:space="preserve"> </w:t>
      </w:r>
      <w:r>
        <w:t xml:space="preserve">erstellt. Die spanne beträgt hierbei 81,7% bis 89,2%. Am besten abgeschnitten hat V3. In vier von fünf Videos hatte V3 die höchste Rate. Die über die Videos gemittelt ergab sich hier ein </w:t>
      </w:r>
      <w:r w:rsidR="001C5012">
        <w:rPr>
          <w:rStyle w:val="SchwacheHervorhebung"/>
        </w:rPr>
        <w:t>True-Positiv-Wert</w:t>
      </w:r>
      <w:r>
        <w:rPr>
          <w:rStyle w:val="SchwacheHervorhebung"/>
        </w:rPr>
        <w:t xml:space="preserve"> </w:t>
      </w:r>
      <w:r>
        <w:t>von 87,0%.</w:t>
      </w:r>
    </w:p>
    <w:p w14:paraId="794DD5B0" w14:textId="77777777" w:rsidR="00610B11" w:rsidRDefault="00610B11" w:rsidP="00610B11">
      <w:pPr>
        <w:pStyle w:val="Stichpunkte1"/>
        <w:numPr>
          <w:ilvl w:val="0"/>
          <w:numId w:val="0"/>
        </w:numPr>
        <w:rPr>
          <w:rStyle w:val="IntensiveHervorhebung"/>
          <w:i w:val="0"/>
          <w:iCs w:val="0"/>
          <w:color w:val="auto"/>
        </w:rPr>
      </w:pPr>
    </w:p>
    <w:p w14:paraId="3A0BC470" w14:textId="5A2BF1A3" w:rsidR="00610B11" w:rsidRDefault="00610B11" w:rsidP="00610B11">
      <w:pPr>
        <w:pStyle w:val="Stichpunkte1"/>
        <w:numPr>
          <w:ilvl w:val="0"/>
          <w:numId w:val="0"/>
        </w:numPr>
      </w:pPr>
      <w:r w:rsidRPr="00585C97">
        <w:t>Es wurden zudem Unterschiede zwischen den Videoformaten HD und VGA erkannt.</w:t>
      </w:r>
      <w:r>
        <w:t xml:space="preserve"> In den drei HD-Videos lag </w:t>
      </w:r>
      <w:r w:rsidR="001C5012">
        <w:t>der</w:t>
      </w:r>
      <w:r>
        <w:t xml:space="preserve"> </w:t>
      </w:r>
      <w:r w:rsidR="001C5012">
        <w:rPr>
          <w:rStyle w:val="SchwacheHervorhebung"/>
        </w:rPr>
        <w:t>True-Positiv-Wert</w:t>
      </w:r>
      <w:r>
        <w:t xml:space="preserve"> im Schnitt ca. 4% höher.</w:t>
      </w:r>
    </w:p>
    <w:p w14:paraId="707BCE22" w14:textId="77777777" w:rsidR="00610B11" w:rsidRDefault="00610B11" w:rsidP="00610B11">
      <w:pPr>
        <w:pStyle w:val="Stichpunkte1"/>
        <w:numPr>
          <w:ilvl w:val="0"/>
          <w:numId w:val="0"/>
        </w:numPr>
      </w:pPr>
    </w:p>
    <w:p w14:paraId="589FD933" w14:textId="71378E66" w:rsidR="00610B11" w:rsidRDefault="00610B11" w:rsidP="00610B11">
      <w:pPr>
        <w:pStyle w:val="Stichpunkte1"/>
        <w:numPr>
          <w:ilvl w:val="0"/>
          <w:numId w:val="0"/>
        </w:numPr>
      </w:pPr>
      <w:r>
        <w:t>Durch das Weglassen der eigenen, zusätzlichen Positionsglättung der MediaPipe Landmarkes wurde die durchschnittliche</w:t>
      </w:r>
      <w:r w:rsidR="001C5012">
        <w:t>r</w:t>
      </w:r>
      <w:r>
        <w:t xml:space="preserve"> </w:t>
      </w:r>
      <w:r w:rsidR="001C5012">
        <w:rPr>
          <w:rStyle w:val="SchwacheHervorhebung"/>
        </w:rPr>
        <w:t>True-Positiv-Wert</w:t>
      </w:r>
      <w:r>
        <w:t xml:space="preserve"> um 0,9% erhöhe, mit einem Maximalwert 92,4% bei V3 in einem HD-Video.</w:t>
      </w:r>
    </w:p>
    <w:p w14:paraId="075C5445" w14:textId="77777777" w:rsidR="00610B11" w:rsidRDefault="00610B11" w:rsidP="00610B11">
      <w:pPr>
        <w:pStyle w:val="Stichpunkte1"/>
        <w:numPr>
          <w:ilvl w:val="0"/>
          <w:numId w:val="0"/>
        </w:numPr>
      </w:pPr>
    </w:p>
    <w:p w14:paraId="7C198D44" w14:textId="77777777" w:rsidR="00610B11" w:rsidRPr="00585C97" w:rsidRDefault="00610B11" w:rsidP="00610B11">
      <w:pPr>
        <w:pStyle w:val="Stichpunkte1"/>
        <w:numPr>
          <w:ilvl w:val="0"/>
          <w:numId w:val="0"/>
        </w:numPr>
      </w:pPr>
      <w:r>
        <w:t>Dieser Testergebnisse dient nur als Richtwerte zur groben Bewertung der Methoden zu verstehen. Sie haben nur bedingt eine Aussage darüber, inwiefern eine Greifgeste wehrend der tatsächlichen Gestensteuerung erkannt wird. Steuert ein Nutzer das System mit seinen Gesten so erhält dieser währenddessen optisches Feedback vom Videosystem dieses wird seine Gesteninteraktion beeinflussen. Entscheidend ist am Schluss, wie zuverlässig sich das Anwenden einer Greifgeste für die Nutzer anfühlt.</w:t>
      </w:r>
    </w:p>
    <w:p w14:paraId="19D03195" w14:textId="555AAF1E" w:rsidR="00687975" w:rsidRDefault="00687975">
      <w:pPr>
        <w:jc w:val="left"/>
        <w:rPr>
          <w:sz w:val="20"/>
          <w:szCs w:val="20"/>
        </w:rPr>
      </w:pPr>
      <w:r>
        <w:rPr>
          <w:sz w:val="20"/>
          <w:szCs w:val="20"/>
        </w:rPr>
        <w:br w:type="page"/>
      </w:r>
    </w:p>
    <w:p w14:paraId="46F2C0B8" w14:textId="249F5E4F" w:rsidR="00687975" w:rsidRDefault="00687975" w:rsidP="003E12E4">
      <w:pPr>
        <w:pStyle w:val="berschrift2"/>
        <w:numPr>
          <w:ilvl w:val="0"/>
          <w:numId w:val="0"/>
        </w:numPr>
        <w:ind w:left="851" w:hanging="851"/>
        <w:rPr>
          <w:noProof/>
        </w:rPr>
      </w:pPr>
      <w:bookmarkStart w:id="272" w:name="_Ref242533806"/>
      <w:bookmarkStart w:id="273" w:name="_Toc242780651"/>
      <w:r>
        <w:rPr>
          <w:noProof/>
        </w:rPr>
        <w:lastRenderedPageBreak/>
        <w:t>Ausführliche Test</w:t>
      </w:r>
      <w:r w:rsidR="00BD112F">
        <w:rPr>
          <w:noProof/>
        </w:rPr>
        <w:t>fortsetzung</w:t>
      </w:r>
      <w:r>
        <w:rPr>
          <w:noProof/>
        </w:rPr>
        <w:t xml:space="preserve"> von Kameraposition und FOV</w:t>
      </w:r>
      <w:bookmarkEnd w:id="272"/>
      <w:bookmarkEnd w:id="273"/>
    </w:p>
    <w:p w14:paraId="2AFF86FE" w14:textId="24F44840" w:rsidR="00BD112F" w:rsidRDefault="008F65F9" w:rsidP="003E12E4">
      <w:pPr>
        <w:jc w:val="left"/>
        <w:rPr>
          <w:noProof/>
        </w:rPr>
      </w:pPr>
      <w:r>
        <w:rPr>
          <w:noProof/>
        </w:rPr>
        <w:t xml:space="preserve">Dieser Abschnitt ist ein </w:t>
      </w:r>
      <w:r w:rsidR="00BD112F">
        <w:rPr>
          <w:noProof/>
        </w:rPr>
        <w:t xml:space="preserve">Anschluss an Abschnitt </w:t>
      </w:r>
      <w:r w:rsidR="00BD112F">
        <w:rPr>
          <w:noProof/>
        </w:rPr>
        <w:fldChar w:fldCharType="begin"/>
      </w:r>
      <w:r w:rsidR="00BD112F">
        <w:rPr>
          <w:noProof/>
        </w:rPr>
        <w:instrText xml:space="preserve"> REF _Ref237785312 \r \h </w:instrText>
      </w:r>
      <w:r w:rsidR="00BD112F">
        <w:rPr>
          <w:noProof/>
        </w:rPr>
      </w:r>
      <w:r w:rsidR="00BD112F">
        <w:rPr>
          <w:noProof/>
        </w:rPr>
        <w:fldChar w:fldCharType="separate"/>
      </w:r>
      <w:r w:rsidR="00BD112F">
        <w:rPr>
          <w:noProof/>
        </w:rPr>
        <w:t>4.1</w:t>
      </w:r>
      <w:r w:rsidR="00BD112F">
        <w:rPr>
          <w:noProof/>
        </w:rPr>
        <w:fldChar w:fldCharType="end"/>
      </w:r>
      <w:r w:rsidR="00BD112F">
        <w:rPr>
          <w:noProof/>
        </w:rPr>
        <w:t xml:space="preserve"> - </w:t>
      </w:r>
      <w:r w:rsidR="00BD112F" w:rsidRPr="00BD112F">
        <w:rPr>
          <w:rStyle w:val="KapitelReferenzZchn"/>
        </w:rPr>
        <w:fldChar w:fldCharType="begin"/>
      </w:r>
      <w:r w:rsidR="00BD112F" w:rsidRPr="00BD112F">
        <w:rPr>
          <w:rStyle w:val="KapitelReferenzZchn"/>
        </w:rPr>
        <w:instrText xml:space="preserve"> REF _Ref237785312 \h </w:instrText>
      </w:r>
      <w:r w:rsidR="00BD112F">
        <w:rPr>
          <w:rStyle w:val="KapitelReferenzZchn"/>
        </w:rPr>
        <w:instrText xml:space="preserve"> \* MERGEFORMAT </w:instrText>
      </w:r>
      <w:r w:rsidR="00BD112F" w:rsidRPr="00BD112F">
        <w:rPr>
          <w:rStyle w:val="KapitelReferenzZchn"/>
        </w:rPr>
      </w:r>
      <w:r w:rsidR="00BD112F" w:rsidRPr="00BD112F">
        <w:rPr>
          <w:rStyle w:val="KapitelReferenzZchn"/>
        </w:rPr>
        <w:fldChar w:fldCharType="separate"/>
      </w:r>
      <w:r w:rsidR="00BD112F" w:rsidRPr="00BD112F">
        <w:rPr>
          <w:rStyle w:val="KapitelReferenzZchn"/>
        </w:rPr>
        <w:t>Raumsimulation, FOV und Kameraposition</w:t>
      </w:r>
      <w:r w:rsidR="00BD112F" w:rsidRPr="00BD112F">
        <w:rPr>
          <w:rStyle w:val="KapitelReferenzZchn"/>
        </w:rPr>
        <w:fldChar w:fldCharType="end"/>
      </w:r>
      <w:r>
        <w:rPr>
          <w:noProof/>
        </w:rPr>
        <w:t>.</w:t>
      </w:r>
    </w:p>
    <w:p w14:paraId="2C702298" w14:textId="77777777" w:rsidR="00BD112F" w:rsidRDefault="00BD112F" w:rsidP="003E12E4">
      <w:pPr>
        <w:jc w:val="left"/>
        <w:rPr>
          <w:noProof/>
        </w:rPr>
      </w:pPr>
    </w:p>
    <w:p w14:paraId="7FED4048" w14:textId="7B218006" w:rsidR="00687975" w:rsidRPr="00585C97" w:rsidRDefault="00336371" w:rsidP="003E12E4">
      <w:pPr>
        <w:jc w:val="left"/>
        <w:rPr>
          <w:noProof/>
        </w:rPr>
      </w:pPr>
      <w:r>
        <w:rPr>
          <w:noProof/>
        </w:rPr>
        <w:t>Durch die Bereichsaustritte vom Armbereich aus dem Sichtfeld,</w:t>
      </w:r>
      <w:r w:rsidR="00687975" w:rsidRPr="00585C97">
        <w:rPr>
          <w:noProof/>
        </w:rPr>
        <w:t xml:space="preserve"> wird im Folgenden festgestellt, welche Parameter notwendig sind, um Armgesten bildlich voll einzufangen. Zudem werden zwei Kamera Ausrichtungen getestet, hier 45° Ausrichtung und 90° Ausrichtung genannt. </w:t>
      </w:r>
      <w:r w:rsidR="00687975" w:rsidRPr="00585C97">
        <w:rPr>
          <w:noProof/>
        </w:rPr>
        <w:fldChar w:fldCharType="begin"/>
      </w:r>
      <w:r w:rsidR="00687975" w:rsidRPr="00585C97">
        <w:rPr>
          <w:noProof/>
        </w:rPr>
        <w:instrText xml:space="preserve"> REF _Ref237618143 \h </w:instrText>
      </w:r>
      <w:r w:rsidR="00687975" w:rsidRPr="00585C97">
        <w:rPr>
          <w:noProof/>
        </w:rPr>
      </w:r>
      <w:r w:rsidR="00687975" w:rsidRPr="00585C97">
        <w:rPr>
          <w:noProof/>
        </w:rPr>
        <w:fldChar w:fldCharType="separate"/>
      </w:r>
      <w:r w:rsidR="00687975" w:rsidRPr="00585C97">
        <w:rPr>
          <w:noProof/>
        </w:rPr>
        <w:t>Figure 18</w:t>
      </w:r>
      <w:r w:rsidR="00687975" w:rsidRPr="00585C97">
        <w:rPr>
          <w:noProof/>
        </w:rPr>
        <w:fldChar w:fldCharType="end"/>
      </w:r>
      <w:r w:rsidR="00687975" w:rsidRPr="00585C97">
        <w:rPr>
          <w:noProof/>
        </w:rPr>
        <w:t xml:space="preserve"> zeigt Armbereich und Kamera Sichtfeld in diesen beiden Ausrichtungen, linkes Bild 45° und rechtes Bild 90°.</w:t>
      </w:r>
    </w:p>
    <w:p w14:paraId="4BC7F9F3" w14:textId="77777777" w:rsidR="00687975" w:rsidRPr="00585C97" w:rsidRDefault="00687975" w:rsidP="003E12E4">
      <w:pPr>
        <w:pStyle w:val="Grundtext"/>
        <w:keepNext/>
        <w:rPr>
          <w:noProof/>
        </w:rPr>
      </w:pPr>
      <w:r w:rsidRPr="00585C97">
        <w:rPr>
          <w:noProof/>
        </w:rPr>
        <w:drawing>
          <wp:inline distT="0" distB="0" distL="0" distR="0" wp14:anchorId="42478212" wp14:editId="4C55B4B2">
            <wp:extent cx="2640787" cy="2625704"/>
            <wp:effectExtent l="0" t="0" r="0" b="3810"/>
            <wp:docPr id="873171569"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7" cstate="print">
                      <a:extLst>
                        <a:ext uri="{28A0092B-C50C-407E-A947-70E740481C1C}">
                          <a14:useLocalDpi xmlns:a14="http://schemas.microsoft.com/office/drawing/2010/main" val="0"/>
                        </a:ext>
                      </a:extLst>
                    </a:blip>
                    <a:srcRect r="28899"/>
                    <a:stretch>
                      <a:fillRect/>
                    </a:stretch>
                  </pic:blipFill>
                  <pic:spPr bwMode="auto">
                    <a:xfrm>
                      <a:off x="0" y="0"/>
                      <a:ext cx="2655318" cy="2640152"/>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0F01E76F" wp14:editId="57184DD6">
            <wp:extent cx="2605958" cy="2626156"/>
            <wp:effectExtent l="0" t="0" r="0" b="3175"/>
            <wp:docPr id="210834032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8" cstate="print">
                      <a:extLst>
                        <a:ext uri="{28A0092B-C50C-407E-A947-70E740481C1C}">
                          <a14:useLocalDpi xmlns:a14="http://schemas.microsoft.com/office/drawing/2010/main" val="0"/>
                        </a:ext>
                      </a:extLst>
                    </a:blip>
                    <a:srcRect r="29849"/>
                    <a:stretch>
                      <a:fillRect/>
                    </a:stretch>
                  </pic:blipFill>
                  <pic:spPr bwMode="auto">
                    <a:xfrm>
                      <a:off x="0" y="0"/>
                      <a:ext cx="2631025" cy="2651418"/>
                    </a:xfrm>
                    <a:prstGeom prst="rect">
                      <a:avLst/>
                    </a:prstGeom>
                    <a:noFill/>
                    <a:ln>
                      <a:noFill/>
                    </a:ln>
                    <a:extLst>
                      <a:ext uri="{53640926-AAD7-44D8-BBD7-CCE9431645EC}">
                        <a14:shadowObscured xmlns:a14="http://schemas.microsoft.com/office/drawing/2010/main"/>
                      </a:ext>
                    </a:extLst>
                  </pic:spPr>
                </pic:pic>
              </a:graphicData>
            </a:graphic>
          </wp:inline>
        </w:drawing>
      </w:r>
    </w:p>
    <w:p w14:paraId="51CCB96A" w14:textId="58D9061F" w:rsidR="00687975" w:rsidRPr="00585C97" w:rsidRDefault="00687975" w:rsidP="003E12E4">
      <w:pPr>
        <w:pStyle w:val="Beschriftung"/>
      </w:pPr>
      <w:bookmarkStart w:id="274" w:name="_Ref237618143"/>
      <w:bookmarkStart w:id="275" w:name="_Toc239338459"/>
      <w:r w:rsidRPr="00585C97">
        <w:t xml:space="preserve">Figure </w:t>
      </w:r>
      <w:r w:rsidR="005315BE">
        <w:fldChar w:fldCharType="begin"/>
      </w:r>
      <w:r w:rsidR="005315BE">
        <w:instrText xml:space="preserve"> SEQ Figure \* ARABIC </w:instrText>
      </w:r>
      <w:r w:rsidR="005315BE">
        <w:fldChar w:fldCharType="separate"/>
      </w:r>
      <w:r w:rsidR="005315BE">
        <w:rPr>
          <w:noProof/>
        </w:rPr>
        <w:t>60</w:t>
      </w:r>
      <w:r w:rsidR="005315BE">
        <w:rPr>
          <w:noProof/>
        </w:rPr>
        <w:fldChar w:fldCharType="end"/>
      </w:r>
      <w:bookmarkEnd w:id="274"/>
      <w:r w:rsidRPr="00585C97">
        <w:t xml:space="preserve"> -Modell Audiosystem 45° und 90° Ausrichtung</w:t>
      </w:r>
      <w:bookmarkEnd w:id="275"/>
    </w:p>
    <w:p w14:paraId="35F2050E" w14:textId="77777777" w:rsidR="00687975" w:rsidRPr="00585C97" w:rsidRDefault="00687975" w:rsidP="003E12E4"/>
    <w:p w14:paraId="20B8B2FE" w14:textId="77777777" w:rsidR="00687975" w:rsidRPr="00585C97" w:rsidRDefault="00687975" w:rsidP="003E12E4">
      <w:r w:rsidRPr="00585C97">
        <w:t>Die Wahl der Standzone fiel vorerst auf 160 x 100 cm. Der Armbereich eines 207 cm Großen Menschen passt mit diesen Maßen gut in beide Ausrichtungen</w:t>
      </w:r>
      <w:r>
        <w:t xml:space="preserve"> und hat dabei noch einen Freiraum von ca. 10 cm zu den Gerüstobjekten</w:t>
      </w:r>
      <w:r w:rsidRPr="00585C97">
        <w:t xml:space="preserve">. </w:t>
      </w:r>
      <w:r w:rsidRPr="00585C97">
        <w:fldChar w:fldCharType="begin"/>
      </w:r>
      <w:r w:rsidRPr="00585C97">
        <w:instrText xml:space="preserve"> REF _Ref237618325 \h </w:instrText>
      </w:r>
      <w:r w:rsidRPr="00585C97">
        <w:fldChar w:fldCharType="separate"/>
      </w:r>
      <w:r w:rsidRPr="00585C97">
        <w:t>Figure 19</w:t>
      </w:r>
      <w:r w:rsidRPr="00585C97">
        <w:fldChar w:fldCharType="end"/>
      </w:r>
      <w:r w:rsidRPr="00585C97">
        <w:t xml:space="preserve"> zeigt die türkise Standzone von oben in beiden Ausrichtungen. Teilweise ist diese verdeckt vom orangenen Armbereich. Die rot umrahmten Bereiche sind Stellen, mit denen eine Kollision am ehesten möglich wäre, diese begrenzen den Armbereich und folglich die Standzone. </w:t>
      </w:r>
    </w:p>
    <w:p w14:paraId="68B789FF" w14:textId="77777777" w:rsidR="00687975" w:rsidRPr="00585C97" w:rsidRDefault="00687975" w:rsidP="003E12E4"/>
    <w:p w14:paraId="6435DFAA" w14:textId="77777777" w:rsidR="00687975" w:rsidRPr="00585C97" w:rsidRDefault="00687975" w:rsidP="003E12E4">
      <w:pPr>
        <w:keepNext/>
      </w:pPr>
      <w:r w:rsidRPr="00585C97">
        <w:rPr>
          <w:noProof/>
        </w:rPr>
        <w:lastRenderedPageBreak/>
        <w:drawing>
          <wp:inline distT="0" distB="0" distL="0" distR="0" wp14:anchorId="5A6EF3A4" wp14:editId="6D85BFCE">
            <wp:extent cx="2653792" cy="2598119"/>
            <wp:effectExtent l="0" t="0" r="0" b="0"/>
            <wp:docPr id="1882156791"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9" cstate="print">
                      <a:extLst>
                        <a:ext uri="{28A0092B-C50C-407E-A947-70E740481C1C}">
                          <a14:useLocalDpi xmlns:a14="http://schemas.microsoft.com/office/drawing/2010/main" val="0"/>
                        </a:ext>
                      </a:extLst>
                    </a:blip>
                    <a:srcRect l="17913" t="4415" r="17500" b="6143"/>
                    <a:stretch>
                      <a:fillRect/>
                    </a:stretch>
                  </pic:blipFill>
                  <pic:spPr bwMode="auto">
                    <a:xfrm>
                      <a:off x="0" y="0"/>
                      <a:ext cx="2671957" cy="2615903"/>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3F1C2AE3" wp14:editId="36A6136B">
            <wp:extent cx="2659865" cy="2598367"/>
            <wp:effectExtent l="0" t="0" r="7620" b="0"/>
            <wp:docPr id="987195403"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70" cstate="print">
                      <a:extLst>
                        <a:ext uri="{28A0092B-C50C-407E-A947-70E740481C1C}">
                          <a14:useLocalDpi xmlns:a14="http://schemas.microsoft.com/office/drawing/2010/main" val="0"/>
                        </a:ext>
                      </a:extLst>
                    </a:blip>
                    <a:srcRect l="18184" t="5015" r="17474" b="6073"/>
                    <a:stretch>
                      <a:fillRect/>
                    </a:stretch>
                  </pic:blipFill>
                  <pic:spPr bwMode="auto">
                    <a:xfrm>
                      <a:off x="0" y="0"/>
                      <a:ext cx="2691805" cy="2629569"/>
                    </a:xfrm>
                    <a:prstGeom prst="rect">
                      <a:avLst/>
                    </a:prstGeom>
                    <a:noFill/>
                    <a:ln>
                      <a:noFill/>
                    </a:ln>
                    <a:extLst>
                      <a:ext uri="{53640926-AAD7-44D8-BBD7-CCE9431645EC}">
                        <a14:shadowObscured xmlns:a14="http://schemas.microsoft.com/office/drawing/2010/main"/>
                      </a:ext>
                    </a:extLst>
                  </pic:spPr>
                </pic:pic>
              </a:graphicData>
            </a:graphic>
          </wp:inline>
        </w:drawing>
      </w:r>
    </w:p>
    <w:p w14:paraId="01D26968" w14:textId="52457F06" w:rsidR="00687975" w:rsidRPr="00585C97" w:rsidRDefault="00687975" w:rsidP="003E12E4">
      <w:pPr>
        <w:pStyle w:val="Beschriftung"/>
      </w:pPr>
      <w:bookmarkStart w:id="276" w:name="_Ref237618325"/>
      <w:bookmarkStart w:id="277" w:name="_Toc239338460"/>
      <w:r w:rsidRPr="00585C97">
        <w:t xml:space="preserve">Figure </w:t>
      </w:r>
      <w:r w:rsidR="005315BE">
        <w:fldChar w:fldCharType="begin"/>
      </w:r>
      <w:r w:rsidR="005315BE">
        <w:instrText xml:space="preserve"> SEQ Figure \* ARABIC </w:instrText>
      </w:r>
      <w:r w:rsidR="005315BE">
        <w:fldChar w:fldCharType="separate"/>
      </w:r>
      <w:r w:rsidR="005315BE">
        <w:rPr>
          <w:noProof/>
        </w:rPr>
        <w:t>61</w:t>
      </w:r>
      <w:r w:rsidR="005315BE">
        <w:rPr>
          <w:noProof/>
        </w:rPr>
        <w:fldChar w:fldCharType="end"/>
      </w:r>
      <w:bookmarkEnd w:id="276"/>
      <w:r w:rsidRPr="00585C97">
        <w:t xml:space="preserve"> - Modell Audiosystem Kollisionsbereiche der Ausrichtungen</w:t>
      </w:r>
      <w:bookmarkEnd w:id="277"/>
    </w:p>
    <w:p w14:paraId="00227CCC" w14:textId="77777777" w:rsidR="00687975" w:rsidRDefault="00687975" w:rsidP="003E12E4">
      <w:pPr>
        <w:rPr>
          <w:noProof/>
        </w:rPr>
      </w:pPr>
      <w:r w:rsidRPr="00585C97">
        <w:rPr>
          <w:noProof/>
        </w:rPr>
        <w:t>Innerhalb der zwei Ausrichtungen werden je fünf verschiedene Kamerapositionen simulativ getestet. Bezugspunkt der Positionierung ist die jeweilige obere äußere Gerüstecke. Von da aus werden zwei 50 cm Schritte gemacht, je einmal nach unten und einmal nach innen. Die folgenden zwei Bilder zeigen die getesteten Positionierungen</w:t>
      </w:r>
      <w:r>
        <w:rPr>
          <w:noProof/>
        </w:rPr>
        <w:t xml:space="preserve"> beider Kameraausrichtungen</w:t>
      </w:r>
      <w:r w:rsidRPr="00585C97">
        <w:rPr>
          <w:noProof/>
        </w:rPr>
        <w:t>.</w:t>
      </w:r>
      <w:r>
        <w:rPr>
          <w:noProof/>
        </w:rPr>
        <w:t xml:space="preserve"> </w:t>
      </w:r>
    </w:p>
    <w:p w14:paraId="461A5290" w14:textId="77777777" w:rsidR="00687975" w:rsidRPr="00585C97" w:rsidRDefault="00687975" w:rsidP="003E12E4">
      <w:pPr>
        <w:rPr>
          <w:noProof/>
        </w:rPr>
      </w:pPr>
    </w:p>
    <w:p w14:paraId="7ADE2E7A" w14:textId="77777777" w:rsidR="00687975" w:rsidRPr="00585C97" w:rsidRDefault="00687975" w:rsidP="003E12E4">
      <w:pPr>
        <w:pStyle w:val="Grundtext"/>
        <w:keepNext/>
        <w:jc w:val="center"/>
        <w:rPr>
          <w:noProof/>
        </w:rPr>
      </w:pPr>
      <w:r w:rsidRPr="00585C97">
        <w:rPr>
          <w:noProof/>
        </w:rPr>
        <w:drawing>
          <wp:inline distT="0" distB="0" distL="0" distR="0" wp14:anchorId="1C43B841" wp14:editId="6D005AEB">
            <wp:extent cx="4761920" cy="3251835"/>
            <wp:effectExtent l="0" t="0" r="635" b="5715"/>
            <wp:docPr id="952124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1" cstate="print">
                      <a:extLst>
                        <a:ext uri="{28A0092B-C50C-407E-A947-70E740481C1C}">
                          <a14:useLocalDpi xmlns:a14="http://schemas.microsoft.com/office/drawing/2010/main" val="0"/>
                        </a:ext>
                      </a:extLst>
                    </a:blip>
                    <a:srcRect l="5458" r="6198" b="14606"/>
                    <a:stretch>
                      <a:fillRect/>
                    </a:stretch>
                  </pic:blipFill>
                  <pic:spPr bwMode="auto">
                    <a:xfrm>
                      <a:off x="0" y="0"/>
                      <a:ext cx="4762778" cy="3252421"/>
                    </a:xfrm>
                    <a:prstGeom prst="rect">
                      <a:avLst/>
                    </a:prstGeom>
                    <a:noFill/>
                    <a:ln>
                      <a:noFill/>
                    </a:ln>
                    <a:extLst>
                      <a:ext uri="{53640926-AAD7-44D8-BBD7-CCE9431645EC}">
                        <a14:shadowObscured xmlns:a14="http://schemas.microsoft.com/office/drawing/2010/main"/>
                      </a:ext>
                    </a:extLst>
                  </pic:spPr>
                </pic:pic>
              </a:graphicData>
            </a:graphic>
          </wp:inline>
        </w:drawing>
      </w:r>
    </w:p>
    <w:p w14:paraId="38A9FBE7" w14:textId="37E24B79" w:rsidR="00687975" w:rsidRPr="00585C97" w:rsidRDefault="00687975" w:rsidP="003E12E4">
      <w:pPr>
        <w:pStyle w:val="Beschriftung"/>
        <w:jc w:val="center"/>
      </w:pPr>
      <w:bookmarkStart w:id="278" w:name="_Toc239338461"/>
      <w:r w:rsidRPr="00585C97">
        <w:t xml:space="preserve">Figure </w:t>
      </w:r>
      <w:r w:rsidR="005315BE">
        <w:fldChar w:fldCharType="begin"/>
      </w:r>
      <w:r w:rsidR="005315BE">
        <w:instrText xml:space="preserve"> SEQ Figure \* ARABIC </w:instrText>
      </w:r>
      <w:r w:rsidR="005315BE">
        <w:fldChar w:fldCharType="separate"/>
      </w:r>
      <w:r w:rsidR="005315BE">
        <w:rPr>
          <w:noProof/>
        </w:rPr>
        <w:t>62</w:t>
      </w:r>
      <w:r w:rsidR="005315BE">
        <w:rPr>
          <w:noProof/>
        </w:rPr>
        <w:fldChar w:fldCharType="end"/>
      </w:r>
      <w:r w:rsidRPr="00585C97">
        <w:t xml:space="preserve"> - Modell Audiosystem Schnittansicht der 5 Kamerapositionen in Ausrichtung 45°</w:t>
      </w:r>
      <w:bookmarkEnd w:id="278"/>
    </w:p>
    <w:p w14:paraId="6C3190E0" w14:textId="77777777" w:rsidR="00687975" w:rsidRPr="00585C97" w:rsidRDefault="00687975" w:rsidP="003E12E4">
      <w:pPr>
        <w:pStyle w:val="Beschriftung"/>
        <w:jc w:val="center"/>
      </w:pPr>
      <w:r w:rsidRPr="00585C97">
        <w:rPr>
          <w:noProof/>
        </w:rPr>
        <w:lastRenderedPageBreak/>
        <w:drawing>
          <wp:inline distT="0" distB="0" distL="0" distR="0" wp14:anchorId="41ACEA3F" wp14:editId="21A35CEA">
            <wp:extent cx="5073051" cy="3307715"/>
            <wp:effectExtent l="0" t="0" r="0" b="6985"/>
            <wp:docPr id="93206754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2" cstate="print">
                      <a:extLst>
                        <a:ext uri="{28A0092B-C50C-407E-A947-70E740481C1C}">
                          <a14:useLocalDpi xmlns:a14="http://schemas.microsoft.com/office/drawing/2010/main" val="0"/>
                        </a:ext>
                      </a:extLst>
                    </a:blip>
                    <a:srcRect l="5900" b="13154"/>
                    <a:stretch>
                      <a:fillRect/>
                    </a:stretch>
                  </pic:blipFill>
                  <pic:spPr bwMode="auto">
                    <a:xfrm>
                      <a:off x="0" y="0"/>
                      <a:ext cx="5073094" cy="3307743"/>
                    </a:xfrm>
                    <a:prstGeom prst="rect">
                      <a:avLst/>
                    </a:prstGeom>
                    <a:noFill/>
                    <a:ln>
                      <a:noFill/>
                    </a:ln>
                    <a:extLst>
                      <a:ext uri="{53640926-AAD7-44D8-BBD7-CCE9431645EC}">
                        <a14:shadowObscured xmlns:a14="http://schemas.microsoft.com/office/drawing/2010/main"/>
                      </a:ext>
                    </a:extLst>
                  </pic:spPr>
                </pic:pic>
              </a:graphicData>
            </a:graphic>
          </wp:inline>
        </w:drawing>
      </w:r>
    </w:p>
    <w:p w14:paraId="448FD7E9" w14:textId="40DA3A1A" w:rsidR="00687975" w:rsidRPr="00585C97" w:rsidRDefault="00687975" w:rsidP="003E12E4">
      <w:pPr>
        <w:pStyle w:val="Beschriftung"/>
        <w:jc w:val="center"/>
      </w:pPr>
      <w:bookmarkStart w:id="279" w:name="_Ref237703304"/>
      <w:bookmarkStart w:id="280" w:name="_Toc239338462"/>
      <w:r w:rsidRPr="00585C97">
        <w:t xml:space="preserve">Figure </w:t>
      </w:r>
      <w:r w:rsidR="005315BE">
        <w:fldChar w:fldCharType="begin"/>
      </w:r>
      <w:r w:rsidR="005315BE">
        <w:instrText xml:space="preserve"> SEQ Figure \* ARABIC </w:instrText>
      </w:r>
      <w:r w:rsidR="005315BE">
        <w:fldChar w:fldCharType="separate"/>
      </w:r>
      <w:r w:rsidR="005315BE">
        <w:rPr>
          <w:noProof/>
        </w:rPr>
        <w:t>63</w:t>
      </w:r>
      <w:r w:rsidR="005315BE">
        <w:rPr>
          <w:noProof/>
        </w:rPr>
        <w:fldChar w:fldCharType="end"/>
      </w:r>
      <w:bookmarkEnd w:id="279"/>
      <w:r w:rsidRPr="00585C97">
        <w:t xml:space="preserve"> - Modell Audiosystem Schnittansicht der 5 Kamerapositionen in Ausrichtung 90°</w:t>
      </w:r>
      <w:bookmarkEnd w:id="280"/>
    </w:p>
    <w:p w14:paraId="5D5AED45" w14:textId="77777777" w:rsidR="00687975" w:rsidRPr="00585C97" w:rsidRDefault="00687975" w:rsidP="003E12E4"/>
    <w:p w14:paraId="044D51ED" w14:textId="77777777" w:rsidR="00687975" w:rsidRPr="00585C97" w:rsidRDefault="00687975" w:rsidP="003E12E4">
      <w:r w:rsidRPr="00585C97">
        <w:t>Für die simulativen Tests wurden die folgenden fünf Parameter variiert:</w:t>
      </w:r>
    </w:p>
    <w:p w14:paraId="254CAD1E" w14:textId="77777777" w:rsidR="00687975" w:rsidRPr="00585C97" w:rsidRDefault="00687975" w:rsidP="003E12E4"/>
    <w:p w14:paraId="099A1E56" w14:textId="77777777" w:rsidR="00687975" w:rsidRPr="00585C97" w:rsidRDefault="00687975" w:rsidP="003E12E4">
      <w:pPr>
        <w:pStyle w:val="Stichpunkte1"/>
      </w:pPr>
      <w:r w:rsidRPr="00585C97">
        <w:t xml:space="preserve">h: </w:t>
      </w:r>
      <w:r w:rsidRPr="00585C97">
        <w:tab/>
        <w:t xml:space="preserve">Höhe der Kameraposition in cm, 0 ist die Bodenbender </w:t>
      </w:r>
    </w:p>
    <w:p w14:paraId="788A72D3" w14:textId="77777777" w:rsidR="00687975" w:rsidRPr="00585C97" w:rsidRDefault="00687975" w:rsidP="003E12E4">
      <w:pPr>
        <w:pStyle w:val="Stichpunkte1"/>
      </w:pPr>
      <w:r w:rsidRPr="00585C97">
        <w:t xml:space="preserve">t: </w:t>
      </w:r>
      <w:r w:rsidRPr="00585C97">
        <w:tab/>
        <w:t>Tiefe der Kameraposition in cm, 0 ist die Gerüstmitte</w:t>
      </w:r>
    </w:p>
    <w:p w14:paraId="72640195" w14:textId="77777777" w:rsidR="00687975" w:rsidRPr="00585C97" w:rsidRDefault="00687975" w:rsidP="003E12E4">
      <w:pPr>
        <w:pStyle w:val="Stichpunkte1"/>
      </w:pPr>
      <w:r w:rsidRPr="00585C97">
        <w:t xml:space="preserve">n: </w:t>
      </w:r>
      <w:r w:rsidRPr="00585C97">
        <w:tab/>
        <w:t xml:space="preserve">Neigungswinkel der Kamera, 0° Horizontalen, 90° Blick zum Boden                                                                                                          </w:t>
      </w:r>
    </w:p>
    <w:p w14:paraId="019DB7EE" w14:textId="77777777" w:rsidR="00687975" w:rsidRPr="00585C97" w:rsidRDefault="00687975" w:rsidP="003E12E4">
      <w:pPr>
        <w:pStyle w:val="Stichpunkte1"/>
      </w:pPr>
      <w:proofErr w:type="spellStart"/>
      <w:r w:rsidRPr="00585C97">
        <w:t>hF</w:t>
      </w:r>
      <w:proofErr w:type="spellEnd"/>
      <w:r w:rsidRPr="00585C97">
        <w:t>:</w:t>
      </w:r>
      <w:r w:rsidRPr="00585C97">
        <w:tab/>
        <w:t xml:space="preserve">horizontaler Kamera Öffnungswinkel – </w:t>
      </w:r>
      <w:proofErr w:type="spellStart"/>
      <w:r w:rsidRPr="00585C97">
        <w:t>hFOV</w:t>
      </w:r>
      <w:proofErr w:type="spellEnd"/>
      <w:r w:rsidRPr="00585C97">
        <w:t xml:space="preserve"> </w:t>
      </w:r>
    </w:p>
    <w:p w14:paraId="1AA5D03F" w14:textId="77777777" w:rsidR="00687975" w:rsidRPr="00585C97" w:rsidRDefault="00687975" w:rsidP="003E12E4">
      <w:pPr>
        <w:pStyle w:val="Stichpunkte1"/>
      </w:pPr>
      <w:proofErr w:type="spellStart"/>
      <w:r w:rsidRPr="00585C97">
        <w:t>vF</w:t>
      </w:r>
      <w:proofErr w:type="spellEnd"/>
      <w:r w:rsidRPr="00585C97">
        <w:t>:</w:t>
      </w:r>
      <w:r w:rsidRPr="00585C97">
        <w:tab/>
        <w:t xml:space="preserve">vertikaler Kamera Öffnungswinkel – </w:t>
      </w:r>
      <w:proofErr w:type="spellStart"/>
      <w:r w:rsidRPr="00585C97">
        <w:t>vFOV</w:t>
      </w:r>
      <w:proofErr w:type="spellEnd"/>
      <w:r w:rsidRPr="00585C97">
        <w:t xml:space="preserve"> </w:t>
      </w:r>
    </w:p>
    <w:p w14:paraId="6632CFDC" w14:textId="77777777" w:rsidR="00687975" w:rsidRPr="00585C97" w:rsidRDefault="00687975" w:rsidP="003E12E4">
      <w:pPr>
        <w:pStyle w:val="Stichpunkte1"/>
        <w:numPr>
          <w:ilvl w:val="0"/>
          <w:numId w:val="0"/>
        </w:numPr>
      </w:pPr>
    </w:p>
    <w:p w14:paraId="465D217F" w14:textId="77777777" w:rsidR="00687975" w:rsidRPr="00585C97" w:rsidRDefault="00687975" w:rsidP="003E12E4">
      <w:pPr>
        <w:rPr>
          <w:noProof/>
        </w:rPr>
      </w:pPr>
      <w:r w:rsidRPr="00585C97">
        <w:rPr>
          <w:noProof/>
        </w:rPr>
        <w:t>Das Testziel ist es hF und vF immer so klein wie möglich zu halten, ohne dass der Armbereich die Sichtgrenzen verlässt. Die Folgenden Tabellen zeigen die Simulationsresultate:</w:t>
      </w:r>
    </w:p>
    <w:p w14:paraId="7DDADCF3" w14:textId="77777777" w:rsidR="00687975" w:rsidRPr="00585C97" w:rsidRDefault="00687975" w:rsidP="003E12E4">
      <w:pPr>
        <w:pStyle w:val="Beschriftung"/>
        <w:keepNext/>
      </w:pPr>
      <w:bookmarkStart w:id="281" w:name="_Toc242440831"/>
      <w:r w:rsidRPr="00585C97">
        <w:t xml:space="preserve">Tabelle </w:t>
      </w:r>
      <w:r>
        <w:fldChar w:fldCharType="begin"/>
      </w:r>
      <w:r>
        <w:instrText xml:space="preserve"> SEQ Tabelle \* ARABIC </w:instrText>
      </w:r>
      <w:r>
        <w:fldChar w:fldCharType="separate"/>
      </w:r>
      <w:r>
        <w:rPr>
          <w:noProof/>
        </w:rPr>
        <w:t>2</w:t>
      </w:r>
      <w:r>
        <w:rPr>
          <w:noProof/>
        </w:rPr>
        <w:fldChar w:fldCharType="end"/>
      </w:r>
      <w:r w:rsidRPr="00585C97">
        <w:t xml:space="preserve"> - FOV bei verschiedenen Kamerapositionen, 45° Ausrichtung, Standzone 160 x 100 cm</w:t>
      </w:r>
      <w:bookmarkEnd w:id="281"/>
    </w:p>
    <w:tbl>
      <w:tblPr>
        <w:tblStyle w:val="Tabellenraster"/>
        <w:tblW w:w="0" w:type="auto"/>
        <w:tblLook w:val="04A0" w:firstRow="1" w:lastRow="0" w:firstColumn="1" w:lastColumn="0" w:noHBand="0" w:noVBand="1"/>
      </w:tblPr>
      <w:tblGrid>
        <w:gridCol w:w="1311"/>
        <w:gridCol w:w="1428"/>
        <w:gridCol w:w="1429"/>
        <w:gridCol w:w="1442"/>
        <w:gridCol w:w="1442"/>
        <w:gridCol w:w="1442"/>
      </w:tblGrid>
      <w:tr w:rsidR="00687975" w:rsidRPr="00585C97" w14:paraId="0ABBEDA9" w14:textId="77777777" w:rsidTr="00CE072D">
        <w:tc>
          <w:tcPr>
            <w:tcW w:w="1311" w:type="dxa"/>
          </w:tcPr>
          <w:p w14:paraId="505B51FC" w14:textId="77777777" w:rsidR="00687975" w:rsidRPr="00585C97" w:rsidRDefault="00687975" w:rsidP="003E12E4">
            <w:r w:rsidRPr="00585C97">
              <w:t xml:space="preserve"> Position</w:t>
            </w:r>
          </w:p>
        </w:tc>
        <w:tc>
          <w:tcPr>
            <w:tcW w:w="1428" w:type="dxa"/>
          </w:tcPr>
          <w:p w14:paraId="5A650630" w14:textId="77777777" w:rsidR="00687975" w:rsidRPr="00585C97" w:rsidRDefault="00687975" w:rsidP="003E12E4">
            <w:r w:rsidRPr="00585C97">
              <w:t xml:space="preserve"> h [cm]</w:t>
            </w:r>
          </w:p>
        </w:tc>
        <w:tc>
          <w:tcPr>
            <w:tcW w:w="1429" w:type="dxa"/>
          </w:tcPr>
          <w:p w14:paraId="70AB50E0" w14:textId="77777777" w:rsidR="00687975" w:rsidRPr="00585C97" w:rsidRDefault="00687975" w:rsidP="003E12E4">
            <w:r w:rsidRPr="00585C97">
              <w:t>t [cm]</w:t>
            </w:r>
          </w:p>
        </w:tc>
        <w:tc>
          <w:tcPr>
            <w:tcW w:w="1442" w:type="dxa"/>
          </w:tcPr>
          <w:p w14:paraId="774AA1B9" w14:textId="77777777" w:rsidR="00687975" w:rsidRPr="00585C97" w:rsidRDefault="00687975" w:rsidP="003E12E4">
            <w:r w:rsidRPr="00585C97">
              <w:t>n [</w:t>
            </w:r>
            <w:proofErr w:type="spellStart"/>
            <w:r w:rsidRPr="00585C97">
              <w:t>deg</w:t>
            </w:r>
            <w:proofErr w:type="spellEnd"/>
            <w:r w:rsidRPr="00585C97">
              <w:t>]</w:t>
            </w:r>
          </w:p>
        </w:tc>
        <w:tc>
          <w:tcPr>
            <w:tcW w:w="1442" w:type="dxa"/>
          </w:tcPr>
          <w:p w14:paraId="052B3C42" w14:textId="77777777" w:rsidR="00687975" w:rsidRPr="00585C97" w:rsidRDefault="00687975" w:rsidP="003E12E4">
            <w:proofErr w:type="spellStart"/>
            <w:r w:rsidRPr="00585C97">
              <w:t>hF</w:t>
            </w:r>
            <w:proofErr w:type="spellEnd"/>
            <w:r w:rsidRPr="00585C97">
              <w:t xml:space="preserve"> [</w:t>
            </w:r>
            <w:proofErr w:type="spellStart"/>
            <w:r w:rsidRPr="00585C97">
              <w:t>deg</w:t>
            </w:r>
            <w:proofErr w:type="spellEnd"/>
            <w:r w:rsidRPr="00585C97">
              <w:t>]</w:t>
            </w:r>
          </w:p>
        </w:tc>
        <w:tc>
          <w:tcPr>
            <w:tcW w:w="1442" w:type="dxa"/>
          </w:tcPr>
          <w:p w14:paraId="66B361CD" w14:textId="77777777" w:rsidR="00687975" w:rsidRPr="00585C97" w:rsidRDefault="00687975" w:rsidP="003E12E4">
            <w:proofErr w:type="spellStart"/>
            <w:r w:rsidRPr="00585C97">
              <w:t>vF</w:t>
            </w:r>
            <w:proofErr w:type="spellEnd"/>
            <w:r w:rsidRPr="00585C97">
              <w:t xml:space="preserve"> [</w:t>
            </w:r>
            <w:proofErr w:type="spellStart"/>
            <w:r w:rsidRPr="00585C97">
              <w:t>deg</w:t>
            </w:r>
            <w:proofErr w:type="spellEnd"/>
            <w:r w:rsidRPr="00585C97">
              <w:t>]</w:t>
            </w:r>
          </w:p>
        </w:tc>
      </w:tr>
      <w:tr w:rsidR="00687975" w:rsidRPr="00585C97" w14:paraId="681E87E7" w14:textId="77777777" w:rsidTr="00CE072D">
        <w:tc>
          <w:tcPr>
            <w:tcW w:w="1311" w:type="dxa"/>
          </w:tcPr>
          <w:p w14:paraId="66992D5B" w14:textId="77777777" w:rsidR="00687975" w:rsidRPr="00585C97" w:rsidRDefault="00687975" w:rsidP="003E12E4">
            <w:r w:rsidRPr="00585C97">
              <w:t>P1</w:t>
            </w:r>
          </w:p>
        </w:tc>
        <w:tc>
          <w:tcPr>
            <w:tcW w:w="1428" w:type="dxa"/>
          </w:tcPr>
          <w:p w14:paraId="1D6DE868" w14:textId="77777777" w:rsidR="00687975" w:rsidRPr="00585C97" w:rsidRDefault="00687975" w:rsidP="003E12E4">
            <w:r w:rsidRPr="00585C97">
              <w:t>170</w:t>
            </w:r>
          </w:p>
        </w:tc>
        <w:tc>
          <w:tcPr>
            <w:tcW w:w="1429" w:type="dxa"/>
          </w:tcPr>
          <w:p w14:paraId="1C79AA49" w14:textId="77777777" w:rsidR="00687975" w:rsidRPr="00585C97" w:rsidRDefault="00687975" w:rsidP="003E12E4">
            <w:r w:rsidRPr="00585C97">
              <w:t>235</w:t>
            </w:r>
          </w:p>
        </w:tc>
        <w:tc>
          <w:tcPr>
            <w:tcW w:w="1442" w:type="dxa"/>
          </w:tcPr>
          <w:p w14:paraId="02867775" w14:textId="77777777" w:rsidR="00687975" w:rsidRPr="00585C97" w:rsidRDefault="00687975" w:rsidP="003E12E4">
            <w:r w:rsidRPr="00585C97">
              <w:t>2</w:t>
            </w:r>
          </w:p>
        </w:tc>
        <w:tc>
          <w:tcPr>
            <w:tcW w:w="1442" w:type="dxa"/>
          </w:tcPr>
          <w:p w14:paraId="7BA17B2C" w14:textId="77777777" w:rsidR="00687975" w:rsidRPr="00585C97" w:rsidRDefault="00687975" w:rsidP="003E12E4">
            <w:r w:rsidRPr="00585C97">
              <w:t>75</w:t>
            </w:r>
          </w:p>
        </w:tc>
        <w:tc>
          <w:tcPr>
            <w:tcW w:w="1442" w:type="dxa"/>
          </w:tcPr>
          <w:p w14:paraId="7CFF459D" w14:textId="77777777" w:rsidR="00687975" w:rsidRPr="00585C97" w:rsidRDefault="00687975" w:rsidP="003E12E4">
            <w:r w:rsidRPr="00585C97">
              <w:t>51</w:t>
            </w:r>
          </w:p>
        </w:tc>
      </w:tr>
      <w:tr w:rsidR="00687975" w:rsidRPr="00585C97" w14:paraId="48A8FC54" w14:textId="77777777" w:rsidTr="00CE072D">
        <w:tc>
          <w:tcPr>
            <w:tcW w:w="1311" w:type="dxa"/>
          </w:tcPr>
          <w:p w14:paraId="76508A19" w14:textId="77777777" w:rsidR="00687975" w:rsidRPr="00585C97" w:rsidRDefault="00687975" w:rsidP="003E12E4">
            <w:r w:rsidRPr="00585C97">
              <w:t>P2</w:t>
            </w:r>
          </w:p>
        </w:tc>
        <w:tc>
          <w:tcPr>
            <w:tcW w:w="1428" w:type="dxa"/>
          </w:tcPr>
          <w:p w14:paraId="0ACED17A" w14:textId="77777777" w:rsidR="00687975" w:rsidRPr="00585C97" w:rsidRDefault="00687975" w:rsidP="003E12E4">
            <w:r w:rsidRPr="00585C97">
              <w:t>220</w:t>
            </w:r>
          </w:p>
        </w:tc>
        <w:tc>
          <w:tcPr>
            <w:tcW w:w="1429" w:type="dxa"/>
          </w:tcPr>
          <w:p w14:paraId="3B46FA7B" w14:textId="77777777" w:rsidR="00687975" w:rsidRPr="00585C97" w:rsidRDefault="00687975" w:rsidP="003E12E4">
            <w:r w:rsidRPr="00585C97">
              <w:t>235</w:t>
            </w:r>
          </w:p>
        </w:tc>
        <w:tc>
          <w:tcPr>
            <w:tcW w:w="1442" w:type="dxa"/>
          </w:tcPr>
          <w:p w14:paraId="2D040D43" w14:textId="77777777" w:rsidR="00687975" w:rsidRPr="00585C97" w:rsidRDefault="00687975" w:rsidP="003E12E4">
            <w:r w:rsidRPr="00585C97">
              <w:t>13</w:t>
            </w:r>
          </w:p>
        </w:tc>
        <w:tc>
          <w:tcPr>
            <w:tcW w:w="1442" w:type="dxa"/>
          </w:tcPr>
          <w:p w14:paraId="0F7D8F3F" w14:textId="77777777" w:rsidR="00687975" w:rsidRPr="00585C97" w:rsidRDefault="00687975" w:rsidP="003E12E4">
            <w:r w:rsidRPr="00585C97">
              <w:t>74</w:t>
            </w:r>
          </w:p>
        </w:tc>
        <w:tc>
          <w:tcPr>
            <w:tcW w:w="1442" w:type="dxa"/>
          </w:tcPr>
          <w:p w14:paraId="5EED1770" w14:textId="77777777" w:rsidR="00687975" w:rsidRPr="00585C97" w:rsidRDefault="00687975" w:rsidP="003E12E4">
            <w:r w:rsidRPr="00585C97">
              <w:t>49</w:t>
            </w:r>
          </w:p>
        </w:tc>
      </w:tr>
      <w:tr w:rsidR="00687975" w:rsidRPr="00585C97" w14:paraId="278ED3B6" w14:textId="77777777" w:rsidTr="00CE072D">
        <w:tc>
          <w:tcPr>
            <w:tcW w:w="1311" w:type="dxa"/>
          </w:tcPr>
          <w:p w14:paraId="15E4F7C9" w14:textId="77777777" w:rsidR="00687975" w:rsidRPr="00585C97" w:rsidRDefault="00687975" w:rsidP="003E12E4">
            <w:r w:rsidRPr="00585C97">
              <w:t>P3</w:t>
            </w:r>
          </w:p>
        </w:tc>
        <w:tc>
          <w:tcPr>
            <w:tcW w:w="1428" w:type="dxa"/>
          </w:tcPr>
          <w:p w14:paraId="0C02A89F" w14:textId="77777777" w:rsidR="00687975" w:rsidRPr="00585C97" w:rsidRDefault="00687975" w:rsidP="003E12E4">
            <w:r w:rsidRPr="00585C97">
              <w:t>270</w:t>
            </w:r>
          </w:p>
        </w:tc>
        <w:tc>
          <w:tcPr>
            <w:tcW w:w="1429" w:type="dxa"/>
          </w:tcPr>
          <w:p w14:paraId="5D0BA3FE" w14:textId="77777777" w:rsidR="00687975" w:rsidRPr="00585C97" w:rsidRDefault="00687975" w:rsidP="003E12E4">
            <w:r w:rsidRPr="00585C97">
              <w:t>235</w:t>
            </w:r>
          </w:p>
        </w:tc>
        <w:tc>
          <w:tcPr>
            <w:tcW w:w="1442" w:type="dxa"/>
          </w:tcPr>
          <w:p w14:paraId="229F2503" w14:textId="77777777" w:rsidR="00687975" w:rsidRPr="00585C97" w:rsidRDefault="00687975" w:rsidP="003E12E4">
            <w:r w:rsidRPr="00585C97">
              <w:t>23</w:t>
            </w:r>
          </w:p>
        </w:tc>
        <w:tc>
          <w:tcPr>
            <w:tcW w:w="1442" w:type="dxa"/>
          </w:tcPr>
          <w:p w14:paraId="4E5BA07B" w14:textId="77777777" w:rsidR="00687975" w:rsidRPr="00585C97" w:rsidRDefault="00687975" w:rsidP="003E12E4">
            <w:r w:rsidRPr="00585C97">
              <w:t>70</w:t>
            </w:r>
          </w:p>
        </w:tc>
        <w:tc>
          <w:tcPr>
            <w:tcW w:w="1442" w:type="dxa"/>
          </w:tcPr>
          <w:p w14:paraId="2C2877F6" w14:textId="77777777" w:rsidR="00687975" w:rsidRPr="00585C97" w:rsidRDefault="00687975" w:rsidP="003E12E4">
            <w:r w:rsidRPr="00585C97">
              <w:t>45</w:t>
            </w:r>
          </w:p>
        </w:tc>
      </w:tr>
      <w:tr w:rsidR="00687975" w:rsidRPr="00585C97" w14:paraId="76FC7B32" w14:textId="77777777" w:rsidTr="00CE072D">
        <w:tc>
          <w:tcPr>
            <w:tcW w:w="1311" w:type="dxa"/>
          </w:tcPr>
          <w:p w14:paraId="2D5CC190" w14:textId="77777777" w:rsidR="00687975" w:rsidRPr="00585C97" w:rsidRDefault="00687975" w:rsidP="003E12E4">
            <w:r w:rsidRPr="00585C97">
              <w:t>P4</w:t>
            </w:r>
          </w:p>
        </w:tc>
        <w:tc>
          <w:tcPr>
            <w:tcW w:w="1428" w:type="dxa"/>
          </w:tcPr>
          <w:p w14:paraId="5A7A7FFC" w14:textId="77777777" w:rsidR="00687975" w:rsidRPr="00585C97" w:rsidRDefault="00687975" w:rsidP="003E12E4">
            <w:r w:rsidRPr="00585C97">
              <w:t>270</w:t>
            </w:r>
          </w:p>
        </w:tc>
        <w:tc>
          <w:tcPr>
            <w:tcW w:w="1429" w:type="dxa"/>
          </w:tcPr>
          <w:p w14:paraId="288CDC1C" w14:textId="77777777" w:rsidR="00687975" w:rsidRPr="00585C97" w:rsidRDefault="00687975" w:rsidP="003E12E4">
            <w:r w:rsidRPr="00585C97">
              <w:t>185</w:t>
            </w:r>
          </w:p>
        </w:tc>
        <w:tc>
          <w:tcPr>
            <w:tcW w:w="1442" w:type="dxa"/>
          </w:tcPr>
          <w:p w14:paraId="3EE4F7C9" w14:textId="77777777" w:rsidR="00687975" w:rsidRPr="00585C97" w:rsidRDefault="00687975" w:rsidP="003E12E4">
            <w:r w:rsidRPr="00585C97">
              <w:t>28</w:t>
            </w:r>
          </w:p>
        </w:tc>
        <w:tc>
          <w:tcPr>
            <w:tcW w:w="1442" w:type="dxa"/>
          </w:tcPr>
          <w:p w14:paraId="7102BD26" w14:textId="77777777" w:rsidR="00687975" w:rsidRPr="00585C97" w:rsidRDefault="00687975" w:rsidP="003E12E4">
            <w:r w:rsidRPr="00585C97">
              <w:t>84</w:t>
            </w:r>
          </w:p>
        </w:tc>
        <w:tc>
          <w:tcPr>
            <w:tcW w:w="1442" w:type="dxa"/>
          </w:tcPr>
          <w:p w14:paraId="111F408F" w14:textId="77777777" w:rsidR="00687975" w:rsidRPr="00585C97" w:rsidRDefault="00687975" w:rsidP="003E12E4">
            <w:r w:rsidRPr="00585C97">
              <w:t>53</w:t>
            </w:r>
          </w:p>
        </w:tc>
      </w:tr>
      <w:tr w:rsidR="00687975" w:rsidRPr="00585C97" w14:paraId="1811B1B6" w14:textId="77777777" w:rsidTr="00CE072D">
        <w:tc>
          <w:tcPr>
            <w:tcW w:w="1311" w:type="dxa"/>
          </w:tcPr>
          <w:p w14:paraId="4F0F37C8" w14:textId="77777777" w:rsidR="00687975" w:rsidRPr="00585C97" w:rsidRDefault="00687975" w:rsidP="003E12E4">
            <w:r w:rsidRPr="00585C97">
              <w:t>P5</w:t>
            </w:r>
          </w:p>
        </w:tc>
        <w:tc>
          <w:tcPr>
            <w:tcW w:w="1428" w:type="dxa"/>
          </w:tcPr>
          <w:p w14:paraId="15DBCEFF" w14:textId="77777777" w:rsidR="00687975" w:rsidRPr="00585C97" w:rsidRDefault="00687975" w:rsidP="003E12E4">
            <w:r w:rsidRPr="00585C97">
              <w:t>270</w:t>
            </w:r>
          </w:p>
        </w:tc>
        <w:tc>
          <w:tcPr>
            <w:tcW w:w="1429" w:type="dxa"/>
          </w:tcPr>
          <w:p w14:paraId="2CA0D039" w14:textId="77777777" w:rsidR="00687975" w:rsidRPr="00585C97" w:rsidRDefault="00687975" w:rsidP="003E12E4">
            <w:r w:rsidRPr="00585C97">
              <w:t>135</w:t>
            </w:r>
          </w:p>
        </w:tc>
        <w:tc>
          <w:tcPr>
            <w:tcW w:w="1442" w:type="dxa"/>
          </w:tcPr>
          <w:p w14:paraId="3060EE67" w14:textId="77777777" w:rsidR="00687975" w:rsidRPr="00585C97" w:rsidRDefault="00687975" w:rsidP="003E12E4">
            <w:r w:rsidRPr="00585C97">
              <w:t>35</w:t>
            </w:r>
          </w:p>
        </w:tc>
        <w:tc>
          <w:tcPr>
            <w:tcW w:w="1442" w:type="dxa"/>
          </w:tcPr>
          <w:p w14:paraId="11A6BB24" w14:textId="77777777" w:rsidR="00687975" w:rsidRPr="00585C97" w:rsidRDefault="00687975" w:rsidP="003E12E4">
            <w:r w:rsidRPr="00585C97">
              <w:t>103</w:t>
            </w:r>
          </w:p>
        </w:tc>
        <w:tc>
          <w:tcPr>
            <w:tcW w:w="1442" w:type="dxa"/>
          </w:tcPr>
          <w:p w14:paraId="4465FFC3" w14:textId="77777777" w:rsidR="00687975" w:rsidRPr="00585C97" w:rsidRDefault="00687975" w:rsidP="003E12E4">
            <w:r w:rsidRPr="00585C97">
              <w:t>67</w:t>
            </w:r>
          </w:p>
        </w:tc>
      </w:tr>
      <w:tr w:rsidR="00687975" w:rsidRPr="00585C97" w14:paraId="6D1BBC49" w14:textId="77777777" w:rsidTr="00CE072D">
        <w:tc>
          <w:tcPr>
            <w:tcW w:w="8494" w:type="dxa"/>
            <w:gridSpan w:val="6"/>
          </w:tcPr>
          <w:p w14:paraId="79DB4CBC" w14:textId="77777777" w:rsidR="00687975" w:rsidRPr="00585C97" w:rsidRDefault="00687975" w:rsidP="003E12E4">
            <w:pPr>
              <w:jc w:val="center"/>
            </w:pPr>
            <w:r w:rsidRPr="00585C97">
              <w:t>Änderung der Standzonen Breite, Standzone ist hier 250 x 100 cm</w:t>
            </w:r>
          </w:p>
        </w:tc>
      </w:tr>
      <w:tr w:rsidR="00687975" w:rsidRPr="00585C97" w14:paraId="1D82486C" w14:textId="77777777" w:rsidTr="00CE072D">
        <w:tc>
          <w:tcPr>
            <w:tcW w:w="1311" w:type="dxa"/>
          </w:tcPr>
          <w:p w14:paraId="5C131D40" w14:textId="77777777" w:rsidR="00687975" w:rsidRPr="00585C97" w:rsidRDefault="00687975" w:rsidP="003E12E4">
            <w:r w:rsidRPr="00585C97">
              <w:t>P3</w:t>
            </w:r>
          </w:p>
        </w:tc>
        <w:tc>
          <w:tcPr>
            <w:tcW w:w="1428" w:type="dxa"/>
          </w:tcPr>
          <w:p w14:paraId="64560D45" w14:textId="77777777" w:rsidR="00687975" w:rsidRPr="00585C97" w:rsidRDefault="00687975" w:rsidP="003E12E4">
            <w:r w:rsidRPr="00585C97">
              <w:t>270</w:t>
            </w:r>
          </w:p>
        </w:tc>
        <w:tc>
          <w:tcPr>
            <w:tcW w:w="1429" w:type="dxa"/>
          </w:tcPr>
          <w:p w14:paraId="5447F4EB" w14:textId="77777777" w:rsidR="00687975" w:rsidRPr="00585C97" w:rsidRDefault="00687975" w:rsidP="003E12E4">
            <w:r w:rsidRPr="00585C97">
              <w:t>235</w:t>
            </w:r>
          </w:p>
        </w:tc>
        <w:tc>
          <w:tcPr>
            <w:tcW w:w="1442" w:type="dxa"/>
          </w:tcPr>
          <w:p w14:paraId="678BC7F1" w14:textId="77777777" w:rsidR="00687975" w:rsidRPr="00585C97" w:rsidRDefault="00687975" w:rsidP="003E12E4">
            <w:r w:rsidRPr="00585C97">
              <w:t>23</w:t>
            </w:r>
          </w:p>
        </w:tc>
        <w:tc>
          <w:tcPr>
            <w:tcW w:w="1442" w:type="dxa"/>
          </w:tcPr>
          <w:p w14:paraId="788249F4" w14:textId="77777777" w:rsidR="00687975" w:rsidRPr="00585C97" w:rsidRDefault="00687975" w:rsidP="003E12E4">
            <w:r w:rsidRPr="00585C97">
              <w:t>85</w:t>
            </w:r>
          </w:p>
        </w:tc>
        <w:tc>
          <w:tcPr>
            <w:tcW w:w="1442" w:type="dxa"/>
          </w:tcPr>
          <w:p w14:paraId="395C1AF0" w14:textId="77777777" w:rsidR="00687975" w:rsidRPr="00585C97" w:rsidRDefault="00687975" w:rsidP="003E12E4">
            <w:r w:rsidRPr="00585C97">
              <w:t>45</w:t>
            </w:r>
          </w:p>
        </w:tc>
      </w:tr>
    </w:tbl>
    <w:p w14:paraId="2A212BE8" w14:textId="77777777" w:rsidR="00687975" w:rsidRPr="00585C97" w:rsidRDefault="00687975" w:rsidP="003E12E4"/>
    <w:p w14:paraId="559E207F" w14:textId="77777777" w:rsidR="00687975" w:rsidRPr="00585C97" w:rsidRDefault="00687975" w:rsidP="003E12E4">
      <w:pPr>
        <w:pStyle w:val="Beschriftung"/>
        <w:keepNext/>
      </w:pPr>
      <w:bookmarkStart w:id="282" w:name="_Ref230113567"/>
      <w:bookmarkStart w:id="283" w:name="_Toc242440832"/>
      <w:r w:rsidRPr="00585C97">
        <w:t xml:space="preserve">Tabelle </w:t>
      </w:r>
      <w:r>
        <w:fldChar w:fldCharType="begin"/>
      </w:r>
      <w:r>
        <w:instrText xml:space="preserve"> SEQ Tabelle \* ARABIC </w:instrText>
      </w:r>
      <w:r>
        <w:fldChar w:fldCharType="separate"/>
      </w:r>
      <w:r>
        <w:rPr>
          <w:noProof/>
        </w:rPr>
        <w:t>3</w:t>
      </w:r>
      <w:r>
        <w:rPr>
          <w:noProof/>
        </w:rPr>
        <w:fldChar w:fldCharType="end"/>
      </w:r>
      <w:bookmarkEnd w:id="282"/>
      <w:r w:rsidRPr="00585C97">
        <w:t xml:space="preserve"> - FOV bei verschiedenen Kamerapositionen, 90° Ausrichtung, Standzone 160 x 100 cm</w:t>
      </w:r>
      <w:bookmarkEnd w:id="283"/>
    </w:p>
    <w:tbl>
      <w:tblPr>
        <w:tblStyle w:val="Tabellenraster"/>
        <w:tblW w:w="0" w:type="auto"/>
        <w:tblLook w:val="04A0" w:firstRow="1" w:lastRow="0" w:firstColumn="1" w:lastColumn="0" w:noHBand="0" w:noVBand="1"/>
      </w:tblPr>
      <w:tblGrid>
        <w:gridCol w:w="1311"/>
        <w:gridCol w:w="1428"/>
        <w:gridCol w:w="1429"/>
        <w:gridCol w:w="1442"/>
        <w:gridCol w:w="1442"/>
        <w:gridCol w:w="1442"/>
      </w:tblGrid>
      <w:tr w:rsidR="00687975" w:rsidRPr="00585C97" w14:paraId="70497626" w14:textId="77777777" w:rsidTr="00CE072D">
        <w:tc>
          <w:tcPr>
            <w:tcW w:w="1311" w:type="dxa"/>
          </w:tcPr>
          <w:p w14:paraId="2E519156" w14:textId="77777777" w:rsidR="00687975" w:rsidRPr="00585C97" w:rsidRDefault="00687975" w:rsidP="003E12E4">
            <w:r w:rsidRPr="00585C97">
              <w:t>Position</w:t>
            </w:r>
          </w:p>
        </w:tc>
        <w:tc>
          <w:tcPr>
            <w:tcW w:w="1428" w:type="dxa"/>
          </w:tcPr>
          <w:p w14:paraId="0A416AFC" w14:textId="77777777" w:rsidR="00687975" w:rsidRPr="00585C97" w:rsidRDefault="00687975" w:rsidP="003E12E4">
            <w:r w:rsidRPr="00585C97">
              <w:t xml:space="preserve"> h [cm]</w:t>
            </w:r>
          </w:p>
        </w:tc>
        <w:tc>
          <w:tcPr>
            <w:tcW w:w="1429" w:type="dxa"/>
          </w:tcPr>
          <w:p w14:paraId="0AB1F7C1" w14:textId="77777777" w:rsidR="00687975" w:rsidRPr="00585C97" w:rsidRDefault="00687975" w:rsidP="003E12E4">
            <w:r w:rsidRPr="00585C97">
              <w:t>t [cm]</w:t>
            </w:r>
          </w:p>
        </w:tc>
        <w:tc>
          <w:tcPr>
            <w:tcW w:w="1442" w:type="dxa"/>
          </w:tcPr>
          <w:p w14:paraId="37377872" w14:textId="77777777" w:rsidR="00687975" w:rsidRPr="00585C97" w:rsidRDefault="00687975" w:rsidP="003E12E4">
            <w:r w:rsidRPr="00585C97">
              <w:t>n [</w:t>
            </w:r>
            <w:proofErr w:type="spellStart"/>
            <w:r w:rsidRPr="00585C97">
              <w:t>deg</w:t>
            </w:r>
            <w:proofErr w:type="spellEnd"/>
            <w:r w:rsidRPr="00585C97">
              <w:t>]</w:t>
            </w:r>
          </w:p>
        </w:tc>
        <w:tc>
          <w:tcPr>
            <w:tcW w:w="1442" w:type="dxa"/>
          </w:tcPr>
          <w:p w14:paraId="66147545" w14:textId="77777777" w:rsidR="00687975" w:rsidRPr="00585C97" w:rsidRDefault="00687975" w:rsidP="003E12E4">
            <w:proofErr w:type="spellStart"/>
            <w:r w:rsidRPr="00585C97">
              <w:t>hF</w:t>
            </w:r>
            <w:proofErr w:type="spellEnd"/>
            <w:r w:rsidRPr="00585C97">
              <w:t xml:space="preserve"> [</w:t>
            </w:r>
            <w:proofErr w:type="spellStart"/>
            <w:r w:rsidRPr="00585C97">
              <w:t>deg</w:t>
            </w:r>
            <w:proofErr w:type="spellEnd"/>
            <w:r w:rsidRPr="00585C97">
              <w:t>]</w:t>
            </w:r>
          </w:p>
        </w:tc>
        <w:tc>
          <w:tcPr>
            <w:tcW w:w="1442" w:type="dxa"/>
          </w:tcPr>
          <w:p w14:paraId="39E3B953" w14:textId="77777777" w:rsidR="00687975" w:rsidRPr="00585C97" w:rsidRDefault="00687975" w:rsidP="003E12E4">
            <w:proofErr w:type="spellStart"/>
            <w:r w:rsidRPr="00585C97">
              <w:t>vF</w:t>
            </w:r>
            <w:proofErr w:type="spellEnd"/>
            <w:r w:rsidRPr="00585C97">
              <w:t xml:space="preserve"> [</w:t>
            </w:r>
            <w:proofErr w:type="spellStart"/>
            <w:r w:rsidRPr="00585C97">
              <w:t>deg</w:t>
            </w:r>
            <w:proofErr w:type="spellEnd"/>
            <w:r w:rsidRPr="00585C97">
              <w:t>]</w:t>
            </w:r>
          </w:p>
        </w:tc>
      </w:tr>
      <w:tr w:rsidR="00687975" w:rsidRPr="00585C97" w14:paraId="53A8F166" w14:textId="77777777" w:rsidTr="00CE072D">
        <w:tc>
          <w:tcPr>
            <w:tcW w:w="1311" w:type="dxa"/>
          </w:tcPr>
          <w:p w14:paraId="4D467735" w14:textId="77777777" w:rsidR="00687975" w:rsidRPr="00585C97" w:rsidRDefault="00687975" w:rsidP="003E12E4">
            <w:r w:rsidRPr="00585C97">
              <w:t>P1</w:t>
            </w:r>
          </w:p>
        </w:tc>
        <w:tc>
          <w:tcPr>
            <w:tcW w:w="1428" w:type="dxa"/>
          </w:tcPr>
          <w:p w14:paraId="2357F935" w14:textId="77777777" w:rsidR="00687975" w:rsidRPr="00585C97" w:rsidRDefault="00687975" w:rsidP="003E12E4">
            <w:r w:rsidRPr="00585C97">
              <w:t>170</w:t>
            </w:r>
          </w:p>
        </w:tc>
        <w:tc>
          <w:tcPr>
            <w:tcW w:w="1429" w:type="dxa"/>
          </w:tcPr>
          <w:p w14:paraId="01002EA4" w14:textId="77777777" w:rsidR="00687975" w:rsidRPr="00585C97" w:rsidRDefault="00687975" w:rsidP="003E12E4">
            <w:r w:rsidRPr="00585C97">
              <w:t>200</w:t>
            </w:r>
          </w:p>
        </w:tc>
        <w:tc>
          <w:tcPr>
            <w:tcW w:w="1442" w:type="dxa"/>
          </w:tcPr>
          <w:p w14:paraId="7F09E885" w14:textId="77777777" w:rsidR="00687975" w:rsidRPr="00585C97" w:rsidRDefault="00687975" w:rsidP="003E12E4">
            <w:r w:rsidRPr="00585C97">
              <w:t>2</w:t>
            </w:r>
          </w:p>
        </w:tc>
        <w:tc>
          <w:tcPr>
            <w:tcW w:w="1442" w:type="dxa"/>
          </w:tcPr>
          <w:p w14:paraId="3A2A3732" w14:textId="77777777" w:rsidR="00687975" w:rsidRPr="00585C97" w:rsidRDefault="00687975" w:rsidP="003E12E4">
            <w:r w:rsidRPr="00585C97">
              <w:t>92</w:t>
            </w:r>
          </w:p>
        </w:tc>
        <w:tc>
          <w:tcPr>
            <w:tcW w:w="1442" w:type="dxa"/>
          </w:tcPr>
          <w:p w14:paraId="0094485E" w14:textId="77777777" w:rsidR="00687975" w:rsidRPr="00585C97" w:rsidRDefault="00687975" w:rsidP="003E12E4">
            <w:r w:rsidRPr="00585C97">
              <w:t>60</w:t>
            </w:r>
          </w:p>
        </w:tc>
      </w:tr>
      <w:tr w:rsidR="00687975" w:rsidRPr="00585C97" w14:paraId="2D4B5573" w14:textId="77777777" w:rsidTr="00CE072D">
        <w:tc>
          <w:tcPr>
            <w:tcW w:w="1311" w:type="dxa"/>
          </w:tcPr>
          <w:p w14:paraId="1341B930" w14:textId="77777777" w:rsidR="00687975" w:rsidRPr="00585C97" w:rsidRDefault="00687975" w:rsidP="003E12E4">
            <w:r w:rsidRPr="00585C97">
              <w:t>P2</w:t>
            </w:r>
          </w:p>
        </w:tc>
        <w:tc>
          <w:tcPr>
            <w:tcW w:w="1428" w:type="dxa"/>
          </w:tcPr>
          <w:p w14:paraId="5B6A314A" w14:textId="77777777" w:rsidR="00687975" w:rsidRPr="00585C97" w:rsidRDefault="00687975" w:rsidP="003E12E4">
            <w:r w:rsidRPr="00585C97">
              <w:t>220</w:t>
            </w:r>
          </w:p>
        </w:tc>
        <w:tc>
          <w:tcPr>
            <w:tcW w:w="1429" w:type="dxa"/>
          </w:tcPr>
          <w:p w14:paraId="13F1CF55" w14:textId="77777777" w:rsidR="00687975" w:rsidRPr="00585C97" w:rsidRDefault="00687975" w:rsidP="003E12E4">
            <w:r w:rsidRPr="00585C97">
              <w:t>200</w:t>
            </w:r>
          </w:p>
        </w:tc>
        <w:tc>
          <w:tcPr>
            <w:tcW w:w="1442" w:type="dxa"/>
          </w:tcPr>
          <w:p w14:paraId="3EABB57D" w14:textId="77777777" w:rsidR="00687975" w:rsidRPr="00585C97" w:rsidRDefault="00687975" w:rsidP="003E12E4">
            <w:r w:rsidRPr="00585C97">
              <w:t>15</w:t>
            </w:r>
          </w:p>
        </w:tc>
        <w:tc>
          <w:tcPr>
            <w:tcW w:w="1442" w:type="dxa"/>
          </w:tcPr>
          <w:p w14:paraId="5C5E4C6F" w14:textId="77777777" w:rsidR="00687975" w:rsidRPr="00585C97" w:rsidRDefault="00687975" w:rsidP="003E12E4">
            <w:r w:rsidRPr="00585C97">
              <w:t>90</w:t>
            </w:r>
          </w:p>
        </w:tc>
        <w:tc>
          <w:tcPr>
            <w:tcW w:w="1442" w:type="dxa"/>
          </w:tcPr>
          <w:p w14:paraId="28A717DE" w14:textId="77777777" w:rsidR="00687975" w:rsidRPr="00585C97" w:rsidRDefault="00687975" w:rsidP="003E12E4">
            <w:r w:rsidRPr="00585C97">
              <w:t>56</w:t>
            </w:r>
          </w:p>
        </w:tc>
      </w:tr>
      <w:tr w:rsidR="00687975" w:rsidRPr="00585C97" w14:paraId="436235F9" w14:textId="77777777" w:rsidTr="00CE072D">
        <w:tc>
          <w:tcPr>
            <w:tcW w:w="1311" w:type="dxa"/>
          </w:tcPr>
          <w:p w14:paraId="3E19E04A" w14:textId="77777777" w:rsidR="00687975" w:rsidRPr="00585C97" w:rsidRDefault="00687975" w:rsidP="003E12E4">
            <w:r w:rsidRPr="00585C97">
              <w:t>P3</w:t>
            </w:r>
          </w:p>
        </w:tc>
        <w:tc>
          <w:tcPr>
            <w:tcW w:w="1428" w:type="dxa"/>
          </w:tcPr>
          <w:p w14:paraId="01BE439D" w14:textId="77777777" w:rsidR="00687975" w:rsidRPr="00585C97" w:rsidRDefault="00687975" w:rsidP="003E12E4">
            <w:r w:rsidRPr="00585C97">
              <w:t>270</w:t>
            </w:r>
          </w:p>
        </w:tc>
        <w:tc>
          <w:tcPr>
            <w:tcW w:w="1429" w:type="dxa"/>
          </w:tcPr>
          <w:p w14:paraId="7B349182" w14:textId="77777777" w:rsidR="00687975" w:rsidRPr="00585C97" w:rsidRDefault="00687975" w:rsidP="003E12E4">
            <w:r w:rsidRPr="00585C97">
              <w:t>200</w:t>
            </w:r>
          </w:p>
        </w:tc>
        <w:tc>
          <w:tcPr>
            <w:tcW w:w="1442" w:type="dxa"/>
          </w:tcPr>
          <w:p w14:paraId="2ABF2044" w14:textId="77777777" w:rsidR="00687975" w:rsidRPr="00585C97" w:rsidRDefault="00687975" w:rsidP="003E12E4">
            <w:r w:rsidRPr="00585C97">
              <w:t>27</w:t>
            </w:r>
          </w:p>
        </w:tc>
        <w:tc>
          <w:tcPr>
            <w:tcW w:w="1442" w:type="dxa"/>
          </w:tcPr>
          <w:p w14:paraId="01459AD0" w14:textId="77777777" w:rsidR="00687975" w:rsidRPr="00585C97" w:rsidRDefault="00687975" w:rsidP="003E12E4">
            <w:r w:rsidRPr="00585C97">
              <w:t>84</w:t>
            </w:r>
          </w:p>
        </w:tc>
        <w:tc>
          <w:tcPr>
            <w:tcW w:w="1442" w:type="dxa"/>
          </w:tcPr>
          <w:p w14:paraId="6650C353" w14:textId="77777777" w:rsidR="00687975" w:rsidRPr="00585C97" w:rsidRDefault="00687975" w:rsidP="003E12E4">
            <w:r w:rsidRPr="00585C97">
              <w:t>51</w:t>
            </w:r>
          </w:p>
        </w:tc>
      </w:tr>
      <w:tr w:rsidR="00687975" w:rsidRPr="00585C97" w14:paraId="7EB73E57" w14:textId="77777777" w:rsidTr="00CE072D">
        <w:tc>
          <w:tcPr>
            <w:tcW w:w="1311" w:type="dxa"/>
          </w:tcPr>
          <w:p w14:paraId="29BD6933" w14:textId="77777777" w:rsidR="00687975" w:rsidRPr="00585C97" w:rsidRDefault="00687975" w:rsidP="003E12E4">
            <w:r w:rsidRPr="00585C97">
              <w:t>P4</w:t>
            </w:r>
          </w:p>
        </w:tc>
        <w:tc>
          <w:tcPr>
            <w:tcW w:w="1428" w:type="dxa"/>
          </w:tcPr>
          <w:p w14:paraId="627997E7" w14:textId="77777777" w:rsidR="00687975" w:rsidRPr="00585C97" w:rsidRDefault="00687975" w:rsidP="003E12E4">
            <w:r w:rsidRPr="00585C97">
              <w:t>270</w:t>
            </w:r>
          </w:p>
        </w:tc>
        <w:tc>
          <w:tcPr>
            <w:tcW w:w="1429" w:type="dxa"/>
          </w:tcPr>
          <w:p w14:paraId="6DC5529B" w14:textId="77777777" w:rsidR="00687975" w:rsidRPr="00585C97" w:rsidRDefault="00687975" w:rsidP="003E12E4">
            <w:r w:rsidRPr="00585C97">
              <w:t>150</w:t>
            </w:r>
          </w:p>
        </w:tc>
        <w:tc>
          <w:tcPr>
            <w:tcW w:w="1442" w:type="dxa"/>
          </w:tcPr>
          <w:p w14:paraId="45FEEE68" w14:textId="77777777" w:rsidR="00687975" w:rsidRPr="00585C97" w:rsidRDefault="00687975" w:rsidP="003E12E4">
            <w:r w:rsidRPr="00585C97">
              <w:t>32</w:t>
            </w:r>
          </w:p>
        </w:tc>
        <w:tc>
          <w:tcPr>
            <w:tcW w:w="1442" w:type="dxa"/>
          </w:tcPr>
          <w:p w14:paraId="600CED69" w14:textId="77777777" w:rsidR="00687975" w:rsidRPr="00585C97" w:rsidRDefault="00687975" w:rsidP="003E12E4">
            <w:r w:rsidRPr="00585C97">
              <w:t>102</w:t>
            </w:r>
          </w:p>
        </w:tc>
        <w:tc>
          <w:tcPr>
            <w:tcW w:w="1442" w:type="dxa"/>
          </w:tcPr>
          <w:p w14:paraId="6AFCC8FB" w14:textId="77777777" w:rsidR="00687975" w:rsidRPr="00585C97" w:rsidRDefault="00687975" w:rsidP="003E12E4">
            <w:r w:rsidRPr="00585C97">
              <w:t>61</w:t>
            </w:r>
          </w:p>
        </w:tc>
      </w:tr>
      <w:tr w:rsidR="00687975" w:rsidRPr="00585C97" w14:paraId="0DA1AF90" w14:textId="77777777" w:rsidTr="00CE072D">
        <w:tc>
          <w:tcPr>
            <w:tcW w:w="1311" w:type="dxa"/>
          </w:tcPr>
          <w:p w14:paraId="56DF84DE" w14:textId="77777777" w:rsidR="00687975" w:rsidRPr="00585C97" w:rsidRDefault="00687975" w:rsidP="003E12E4">
            <w:r w:rsidRPr="00585C97">
              <w:lastRenderedPageBreak/>
              <w:t>P5</w:t>
            </w:r>
          </w:p>
        </w:tc>
        <w:tc>
          <w:tcPr>
            <w:tcW w:w="1428" w:type="dxa"/>
          </w:tcPr>
          <w:p w14:paraId="57F91CD4" w14:textId="77777777" w:rsidR="00687975" w:rsidRPr="00585C97" w:rsidRDefault="00687975" w:rsidP="003E12E4">
            <w:r w:rsidRPr="00585C97">
              <w:t>270</w:t>
            </w:r>
          </w:p>
        </w:tc>
        <w:tc>
          <w:tcPr>
            <w:tcW w:w="1429" w:type="dxa"/>
          </w:tcPr>
          <w:p w14:paraId="0AD3C53D" w14:textId="77777777" w:rsidR="00687975" w:rsidRPr="00585C97" w:rsidRDefault="00687975" w:rsidP="003E12E4">
            <w:r w:rsidRPr="00585C97">
              <w:t>100</w:t>
            </w:r>
          </w:p>
        </w:tc>
        <w:tc>
          <w:tcPr>
            <w:tcW w:w="1442" w:type="dxa"/>
          </w:tcPr>
          <w:p w14:paraId="79426EED" w14:textId="77777777" w:rsidR="00687975" w:rsidRPr="00585C97" w:rsidRDefault="00687975" w:rsidP="003E12E4">
            <w:r w:rsidRPr="00585C97">
              <w:t>45</w:t>
            </w:r>
          </w:p>
        </w:tc>
        <w:tc>
          <w:tcPr>
            <w:tcW w:w="1442" w:type="dxa"/>
          </w:tcPr>
          <w:p w14:paraId="04A67C07" w14:textId="77777777" w:rsidR="00687975" w:rsidRPr="00585C97" w:rsidRDefault="00687975" w:rsidP="003E12E4">
            <w:r w:rsidRPr="00585C97">
              <w:t>127</w:t>
            </w:r>
          </w:p>
        </w:tc>
        <w:tc>
          <w:tcPr>
            <w:tcW w:w="1442" w:type="dxa"/>
          </w:tcPr>
          <w:p w14:paraId="01F0CAD3" w14:textId="77777777" w:rsidR="00687975" w:rsidRPr="00585C97" w:rsidRDefault="00687975" w:rsidP="003E12E4">
            <w:r w:rsidRPr="00585C97">
              <w:t>82</w:t>
            </w:r>
          </w:p>
        </w:tc>
      </w:tr>
    </w:tbl>
    <w:p w14:paraId="0ED8CF8E" w14:textId="77777777" w:rsidR="00687975" w:rsidRPr="00585C97" w:rsidRDefault="00687975" w:rsidP="003E12E4">
      <w:pPr>
        <w:pStyle w:val="Grundtext"/>
        <w:jc w:val="left"/>
        <w:rPr>
          <w:noProof/>
        </w:rPr>
      </w:pPr>
    </w:p>
    <w:p w14:paraId="2E9F3375" w14:textId="162CF295" w:rsidR="00687975" w:rsidRDefault="00687975" w:rsidP="003E12E4">
      <w:pPr>
        <w:rPr>
          <w:noProof/>
        </w:rPr>
      </w:pPr>
      <w:r>
        <w:rPr>
          <w:noProof/>
        </w:rPr>
        <w:t xml:space="preserve">Die Positionen P4 und P5 werden, aufgrund ihrer steilen Näge zum Dirigenten und des dem entsprechent großen FOVs, als ungeeignet eingestuft. Für die </w:t>
      </w:r>
      <w:r w:rsidRPr="00585C97">
        <w:rPr>
          <w:noProof/>
        </w:rPr>
        <w:t>relevanten Positionen</w:t>
      </w:r>
      <w:r>
        <w:rPr>
          <w:noProof/>
        </w:rPr>
        <w:t>, das sind</w:t>
      </w:r>
      <w:r w:rsidRPr="00585C97">
        <w:rPr>
          <w:noProof/>
        </w:rPr>
        <w:t xml:space="preserve"> P1</w:t>
      </w:r>
      <w:r>
        <w:rPr>
          <w:noProof/>
        </w:rPr>
        <w:t xml:space="preserve"> bis P</w:t>
      </w:r>
      <w:r w:rsidRPr="00585C97">
        <w:rPr>
          <w:noProof/>
        </w:rPr>
        <w:t>3</w:t>
      </w:r>
      <w:r>
        <w:rPr>
          <w:noProof/>
        </w:rPr>
        <w:t>, ist</w:t>
      </w:r>
      <w:r w:rsidRPr="00585C97">
        <w:rPr>
          <w:noProof/>
        </w:rPr>
        <w:t xml:space="preserve"> ein Sichtfeld von 92° x 60° ausreicht</w:t>
      </w:r>
      <w:r>
        <w:rPr>
          <w:noProof/>
        </w:rPr>
        <w:t>.</w:t>
      </w:r>
      <w:r w:rsidRPr="00585C97">
        <w:rPr>
          <w:noProof/>
        </w:rPr>
        <w:t xml:space="preserve"> </w:t>
      </w:r>
      <w:r>
        <w:rPr>
          <w:noProof/>
        </w:rPr>
        <w:t>D</w:t>
      </w:r>
      <w:r w:rsidRPr="00585C97">
        <w:rPr>
          <w:noProof/>
        </w:rPr>
        <w:t xml:space="preserve">ieses Sichtfeld wird im Folgenden als </w:t>
      </w:r>
      <w:r w:rsidRPr="00855DDA">
        <w:rPr>
          <w:rStyle w:val="SchwacheHervorhebung"/>
        </w:rPr>
        <w:t>Hinreichende</w:t>
      </w:r>
      <w:r w:rsidR="00B07D15">
        <w:rPr>
          <w:rStyle w:val="SchwacheHervorhebung"/>
        </w:rPr>
        <w:t>s</w:t>
      </w:r>
      <w:r w:rsidR="00E701B8">
        <w:rPr>
          <w:rStyle w:val="SchwacheHervorhebung"/>
        </w:rPr>
        <w:t xml:space="preserve"> </w:t>
      </w:r>
      <w:r w:rsidRPr="00855DDA">
        <w:rPr>
          <w:rStyle w:val="SchwacheHervorhebung"/>
        </w:rPr>
        <w:t>FOV</w:t>
      </w:r>
      <w:r w:rsidRPr="00585C97">
        <w:rPr>
          <w:noProof/>
        </w:rPr>
        <w:t xml:space="preserve"> bezeichnet. Bei der Wahl einer Kamera mit kleineren Sichtfeld, sollten die wegfallenden Positionierungsmöglichkeiten berücksichtigt werden. Alternative könnte ließe sich die Standzone verkleinern (beeinflusst besonders das hFOV) oder die berücksichtigte Personengröße reduzieren (beeinflusst besonders das vFOV). </w:t>
      </w:r>
    </w:p>
    <w:p w14:paraId="2C85E42D" w14:textId="77777777" w:rsidR="00687975" w:rsidRPr="00585C97" w:rsidRDefault="00687975" w:rsidP="003E12E4">
      <w:pPr>
        <w:rPr>
          <w:noProof/>
        </w:rPr>
      </w:pPr>
    </w:p>
    <w:p w14:paraId="278F4F91" w14:textId="6B9B5411" w:rsidR="00687975" w:rsidRDefault="00687975" w:rsidP="003E12E4">
      <w:pPr>
        <w:rPr>
          <w:noProof/>
        </w:rPr>
      </w:pPr>
      <w:r>
        <w:rPr>
          <w:noProof/>
        </w:rPr>
        <w:t>Für eine bessere Verhleichbarkeit mit den Verschiedenen Herstellerangeben wird für das Hinreichende</w:t>
      </w:r>
      <w:r w:rsidR="00E701B8">
        <w:rPr>
          <w:noProof/>
        </w:rPr>
        <w:t xml:space="preserve"> </w:t>
      </w:r>
      <w:r>
        <w:rPr>
          <w:noProof/>
        </w:rPr>
        <w:t xml:space="preserve">FOV noch das dFOV berechnet. Die gänigen Seitenverhältnisse 16:9 werden gierbei angesete. </w:t>
      </w:r>
      <w:r>
        <w:rPr>
          <w:noProof/>
        </w:rPr>
        <w:fldChar w:fldCharType="begin"/>
      </w:r>
      <w:r>
        <w:rPr>
          <w:noProof/>
        </w:rPr>
        <w:instrText xml:space="preserve"> REF _Ref241233846 \h </w:instrText>
      </w:r>
      <w:r>
        <w:rPr>
          <w:noProof/>
        </w:rPr>
      </w:r>
      <w:r>
        <w:rPr>
          <w:noProof/>
        </w:rPr>
        <w:fldChar w:fldCharType="separate"/>
      </w:r>
      <w:r w:rsidRPr="00585C97">
        <w:t>Formel 2</w:t>
      </w:r>
      <w:r>
        <w:rPr>
          <w:noProof/>
        </w:rPr>
        <w:fldChar w:fldCharType="end"/>
      </w:r>
      <w:r>
        <w:rPr>
          <w:noProof/>
        </w:rPr>
        <w:t xml:space="preserve"> ergibt, dass das Hinreichende</w:t>
      </w:r>
      <w:r w:rsidR="00E701B8">
        <w:rPr>
          <w:noProof/>
        </w:rPr>
        <w:t xml:space="preserve"> </w:t>
      </w:r>
      <w:r>
        <w:rPr>
          <w:noProof/>
        </w:rPr>
        <w:t xml:space="preserve">FOV bereits fast exakt diese Seitenverhältnisse hat. Das ist zufall. Mit </w:t>
      </w:r>
      <w:r>
        <w:rPr>
          <w:noProof/>
        </w:rPr>
        <w:fldChar w:fldCharType="begin"/>
      </w:r>
      <w:r>
        <w:rPr>
          <w:noProof/>
        </w:rPr>
        <w:instrText xml:space="preserve"> REF _Ref241235493 \h </w:instrText>
      </w:r>
      <w:r>
        <w:rPr>
          <w:noProof/>
        </w:rPr>
      </w:r>
      <w:r>
        <w:rPr>
          <w:noProof/>
        </w:rPr>
        <w:fldChar w:fldCharType="separate"/>
      </w:r>
      <w:r w:rsidRPr="00585C97">
        <w:t>Formel 3</w:t>
      </w:r>
      <w:r>
        <w:rPr>
          <w:noProof/>
        </w:rPr>
        <w:fldChar w:fldCharType="end"/>
      </w:r>
      <w:r>
        <w:rPr>
          <w:noProof/>
        </w:rPr>
        <w:t xml:space="preserve"> ergibt sich dann ein dFOV von </w:t>
      </w:r>
      <m:oMath>
        <m:r>
          <w:rPr>
            <w:rFonts w:ascii="Cambria Math" w:hAnsi="Cambria Math"/>
          </w:rPr>
          <m:t>99,8°</m:t>
        </m:r>
        <m:r>
          <m:rPr>
            <m:sty m:val="p"/>
          </m:rPr>
          <w:rPr>
            <w:rFonts w:ascii="Cambria Math" w:hAnsi="Cambria Math"/>
          </w:rPr>
          <m:t>≈100°</m:t>
        </m:r>
      </m:oMath>
      <w:r>
        <w:rPr>
          <w:noProof/>
        </w:rPr>
        <w:t xml:space="preserve">. </w:t>
      </w:r>
    </w:p>
    <w:p w14:paraId="3FEC3083" w14:textId="77777777" w:rsidR="00687975" w:rsidRPr="00585C97" w:rsidRDefault="00687975" w:rsidP="003E12E4">
      <w:pPr>
        <w:rPr>
          <w:noProof/>
        </w:rPr>
      </w:pPr>
    </w:p>
    <w:p w14:paraId="630DEC54" w14:textId="32F1681E" w:rsidR="00687975" w:rsidRDefault="00687975" w:rsidP="003E12E4">
      <w:pPr>
        <w:rPr>
          <w:noProof/>
        </w:rPr>
      </w:pPr>
      <w:r w:rsidRPr="00585C97">
        <w:rPr>
          <w:noProof/>
        </w:rPr>
        <w:t xml:space="preserve">Ein dFOV von 100° fällt bereits unter dem Begriff Ultraweitwinkel. An den Rändern des Bilds ist eine deutliche Bildverzerrung zu erwarten, der sogenannte Fischaugeneffekt </w:t>
      </w:r>
      <w:r w:rsidRPr="00585C97">
        <w:rPr>
          <w:noProof/>
        </w:rPr>
        <w:fldChar w:fldCharType="begin"/>
      </w:r>
      <w:r w:rsidR="0005314D">
        <w:rPr>
          <w:noProof/>
        </w:rPr>
        <w:instrText xml:space="preserve"> ADDIN ZOTERO_ITEM CSL_CITATION {"citationID":"64katSQZ","properties":{"unsorted":false,"formattedCitation":"[122]","plainCitation":"[122]","noteIndex":0},"citationItems":[{"id":160,"uris":["http://zotero.org/users/20567757/items/T4MKLMMM"],"itemData":{"id":160,"type":"entry-encyclopedia","abstract":"Als Weitwinkelobjektiv bezeichnet man in der Fotografie ein Objektiv mit einem Bildwinkel, der größer ist als der von Normalobjektiven.","container-title":"Wikipedia","language":"de","license":"Creative Commons Attribution-ShareAlike License","note":"Page Version ID: 247906697","source":"Wikipedia","title":"Weitwinkelobjektiv","URL":"https://de.wikipedia.org/w/index.php?title=Weitwinkelobjektiv&amp;oldid=247906697","accessed":{"date-parts":[["2026",8,14]]},"issued":{"date-parts":[["2024",8,20]]}}}],"schema":"https://github.com/citation-style-language/schema/raw/master/csl-citation.json"} </w:instrText>
      </w:r>
      <w:r w:rsidRPr="00585C97">
        <w:rPr>
          <w:noProof/>
        </w:rPr>
        <w:fldChar w:fldCharType="separate"/>
      </w:r>
      <w:r w:rsidR="0005314D" w:rsidRPr="0005314D">
        <w:t>[122]</w:t>
      </w:r>
      <w:r w:rsidRPr="00585C97">
        <w:rPr>
          <w:noProof/>
        </w:rPr>
        <w:fldChar w:fldCharType="end"/>
      </w:r>
      <w:r w:rsidRPr="00585C97">
        <w:rPr>
          <w:noProof/>
        </w:rPr>
        <w:t>. Kernaufgabe der Gestenerkennung soll es sein den Armwinkel zu interpretieren, eine starke Bildverzerrung würde die wahrgenommene Armlänge unterschiedlich stark beeinflussen, je nach Verzerrungsgerad der Bildbereiche, über welchen sich der Arm erstreckt. Eine solche Verzerrung müsste mathematisch mithilfe der Intrinsischen Parameter der Kamera korrigiert werden, um reale Winkel in verschiedenen Bildbereichen auszulesen.</w:t>
      </w:r>
    </w:p>
    <w:p w14:paraId="2AF973C8" w14:textId="77777777" w:rsidR="00B07D15" w:rsidRPr="00585C97" w:rsidRDefault="00B07D15" w:rsidP="003E12E4">
      <w:pPr>
        <w:rPr>
          <w:noProof/>
        </w:rPr>
      </w:pPr>
    </w:p>
    <w:p w14:paraId="5AF192ED" w14:textId="77777777" w:rsidR="00687975" w:rsidRPr="00585C97" w:rsidRDefault="00687975" w:rsidP="003E12E4">
      <w:pPr>
        <w:rPr>
          <w:rStyle w:val="Hervorhebung"/>
        </w:rPr>
      </w:pPr>
      <w:r w:rsidRPr="00585C97">
        <w:rPr>
          <w:rStyle w:val="Hervorhebung"/>
        </w:rPr>
        <w:t>Wahl der Kameraausrichtung</w:t>
      </w:r>
    </w:p>
    <w:p w14:paraId="009E8730" w14:textId="77777777" w:rsidR="00687975" w:rsidRPr="00585C97" w:rsidRDefault="00687975" w:rsidP="003E12E4"/>
    <w:p w14:paraId="5CB4DDEE" w14:textId="77777777" w:rsidR="00687975" w:rsidRPr="00585C97" w:rsidRDefault="00687975" w:rsidP="003E12E4">
      <w:pPr>
        <w:ind w:left="708"/>
      </w:pPr>
      <w:r w:rsidRPr="00585C97">
        <w:t xml:space="preserve">Es wurde entschieden das die 90° Ausrichtung (siehe </w:t>
      </w:r>
      <w:r w:rsidRPr="00585C97">
        <w:fldChar w:fldCharType="begin"/>
      </w:r>
      <w:r w:rsidRPr="00585C97">
        <w:instrText xml:space="preserve"> REF _Ref237703304 \h </w:instrText>
      </w:r>
      <w:r w:rsidRPr="00585C97">
        <w:fldChar w:fldCharType="separate"/>
      </w:r>
      <w:r w:rsidRPr="00585C97">
        <w:t>Figure 21</w:t>
      </w:r>
      <w:r w:rsidRPr="00585C97">
        <w:fldChar w:fldCharType="end"/>
      </w:r>
      <w:r w:rsidRPr="00585C97">
        <w:t xml:space="preserve">) verwendet werden soll, die Gründe sind: </w:t>
      </w:r>
    </w:p>
    <w:p w14:paraId="21B2D4B9" w14:textId="77777777" w:rsidR="00687975" w:rsidRPr="00585C97" w:rsidRDefault="00687975" w:rsidP="003E12E4">
      <w:pPr>
        <w:ind w:left="708"/>
      </w:pPr>
    </w:p>
    <w:p w14:paraId="6497734E" w14:textId="77777777" w:rsidR="00687975" w:rsidRPr="00585C97" w:rsidRDefault="00687975" w:rsidP="003E12E4">
      <w:pPr>
        <w:pStyle w:val="Stichpunkte1"/>
        <w:numPr>
          <w:ilvl w:val="0"/>
          <w:numId w:val="0"/>
        </w:numPr>
        <w:ind w:left="1080"/>
      </w:pPr>
      <w:r>
        <w:t xml:space="preserve">- </w:t>
      </w:r>
      <w:r>
        <w:tab/>
      </w:r>
      <w:r w:rsidRPr="00585C97">
        <w:t xml:space="preserve">ein </w:t>
      </w:r>
      <w:r>
        <w:t>gleichmäßigerer</w:t>
      </w:r>
      <w:r w:rsidRPr="00585C97">
        <w:t xml:space="preserve"> Kamerabildhintergrund im Raum</w:t>
      </w:r>
    </w:p>
    <w:p w14:paraId="212F56B9" w14:textId="77777777" w:rsidR="00687975" w:rsidRPr="00585C97" w:rsidRDefault="00687975" w:rsidP="003E12E4">
      <w:pPr>
        <w:pStyle w:val="Stichpunkte1"/>
        <w:numPr>
          <w:ilvl w:val="0"/>
          <w:numId w:val="0"/>
        </w:numPr>
        <w:ind w:left="1440"/>
      </w:pPr>
    </w:p>
    <w:p w14:paraId="301EB373" w14:textId="77777777" w:rsidR="00687975" w:rsidRPr="00585C97" w:rsidRDefault="00687975" w:rsidP="003E12E4">
      <w:pPr>
        <w:pStyle w:val="Stichpunkte1"/>
        <w:numPr>
          <w:ilvl w:val="0"/>
          <w:numId w:val="0"/>
        </w:numPr>
        <w:ind w:left="1410" w:hanging="330"/>
      </w:pPr>
      <w:r>
        <w:t xml:space="preserve">- </w:t>
      </w:r>
      <w:r>
        <w:tab/>
      </w:r>
      <w:r w:rsidRPr="00585C97">
        <w:t xml:space="preserve">und vor allem, die angenehmere Raumsymmetrie beim Interagieren mit dem System. </w:t>
      </w:r>
    </w:p>
    <w:p w14:paraId="24D71E1E" w14:textId="77777777" w:rsidR="00687975" w:rsidRPr="00585C97" w:rsidRDefault="00687975" w:rsidP="003E12E4">
      <w:pPr>
        <w:pStyle w:val="Listenabsatz"/>
      </w:pPr>
    </w:p>
    <w:p w14:paraId="6BAB287B" w14:textId="77777777" w:rsidR="00687975" w:rsidRPr="00585C97" w:rsidRDefault="00687975" w:rsidP="003E12E4"/>
    <w:p w14:paraId="203CF0BE" w14:textId="76DA3A5F" w:rsidR="00687975" w:rsidRPr="00687975" w:rsidRDefault="00687975" w:rsidP="003E12E4">
      <w:pPr>
        <w:rPr>
          <w:noProof/>
        </w:rPr>
      </w:pPr>
      <w:r w:rsidRPr="00687975">
        <w:rPr>
          <w:noProof/>
        </w:rPr>
        <w:t xml:space="preserve">In der 90°-Ausrichtung ist zum jetzigen Stand der Arbeit die Position P3 bevorzugt, da sie perspektivisch gute Informationen für die Berechnung des Azimut-Armwinkel enthält und die weiteste Distanz zum Dirigenten hat. Das ist in dem Maß vorteilhaft, weil das benötigte FOV und damit auch die Bildverzerrung abnimmt. </w:t>
      </w:r>
    </w:p>
    <w:p w14:paraId="5CEC7ED1" w14:textId="77777777" w:rsidR="00687975" w:rsidRPr="00687975" w:rsidRDefault="00687975" w:rsidP="003E12E4">
      <w:pPr>
        <w:rPr>
          <w:noProof/>
        </w:rPr>
      </w:pPr>
      <w:r w:rsidRPr="00687975">
        <w:rPr>
          <w:noProof/>
        </w:rPr>
        <w:t xml:space="preserve">Position 1 wäre dann passender, wenn eine Tiefenkamera zum Einsatz kommen soll. Hierbei wäre die perspektivische Tiefeninformation im RGB-Bild nicht relevant, da diese aus dem Tiefenbild genommen werden kann. Eine Horizontale Kameraneigung wäre geeignet, um die Positions- und Winkelberechnung einfach zu halten. </w:t>
      </w:r>
    </w:p>
    <w:p w14:paraId="77C9F0F0" w14:textId="77777777" w:rsidR="00687975" w:rsidRPr="00687975" w:rsidRDefault="00687975" w:rsidP="003E12E4">
      <w:pPr>
        <w:rPr>
          <w:noProof/>
        </w:rPr>
      </w:pPr>
      <w:r w:rsidRPr="00687975">
        <w:rPr>
          <w:noProof/>
        </w:rPr>
        <w:t xml:space="preserve">Wird eine Interaktion mit dem Videosystem mithilfe von visuellem Feedback über einen Bildschirm integriert, hätte die waagerechte Kameraposition P1 folgenden Vorteil. Angenommen eine Person sieht sich selbst auf einem Bildschirm und soll ihre Hände zu bestimmten Bildbereichen bewegen, um mit einem GUI zu interagieren. Dann wäre diese Steuerung am intuitivsten, wenn die Perspektive im Bildschirm, der eines Spiegels </w:t>
      </w:r>
      <w:r w:rsidRPr="00687975">
        <w:rPr>
          <w:noProof/>
        </w:rPr>
        <w:lastRenderedPageBreak/>
        <w:t>gleicht. Mit anderen Worten, Kamera und Bildschirm sollten möglichst die gleiche Position zum Dirigenten haben, damit dieser Intuitiv mit seinen Gesten die GUI bedienen kann. Bei der Position P1 könnte der Dirigent bequem nachvorne auf einen Bildschirm auf etwa Schulterhöhe sauen.</w:t>
      </w:r>
    </w:p>
    <w:p w14:paraId="192D1F4D" w14:textId="636B7610" w:rsidR="00687975" w:rsidRPr="00687975" w:rsidRDefault="00687975" w:rsidP="003E12E4">
      <w:pPr>
        <w:rPr>
          <w:noProof/>
        </w:rPr>
      </w:pPr>
      <w:r w:rsidRPr="00687975">
        <w:rPr>
          <w:noProof/>
        </w:rPr>
        <w:t>Das Hinreichende</w:t>
      </w:r>
      <w:r w:rsidR="00E701B8">
        <w:rPr>
          <w:noProof/>
        </w:rPr>
        <w:t xml:space="preserve"> </w:t>
      </w:r>
      <w:r w:rsidRPr="00687975">
        <w:rPr>
          <w:noProof/>
        </w:rPr>
        <w:t>FOV beschreibt genau das FOV welches, unter den in diesem Kapitel beschriebenen Bedinnungen, für P1 aus der 90°-Ausrichtung (hier Frontalperspektive genannt) nötig wäre. P3 hat etwas geringere Anforderungen an das minimale FOV.</w:t>
      </w:r>
    </w:p>
    <w:p w14:paraId="7316870A" w14:textId="7D3CF47C" w:rsidR="00687975" w:rsidRPr="00687975" w:rsidRDefault="00687975" w:rsidP="003E12E4">
      <w:pPr>
        <w:rPr>
          <w:noProof/>
        </w:rPr>
      </w:pPr>
      <w:r w:rsidRPr="00687975">
        <w:rPr>
          <w:noProof/>
        </w:rPr>
        <w:t>Das Hinreichende</w:t>
      </w:r>
      <w:r w:rsidR="00E701B8">
        <w:rPr>
          <w:noProof/>
        </w:rPr>
        <w:t xml:space="preserve"> </w:t>
      </w:r>
      <w:r w:rsidRPr="00687975">
        <w:rPr>
          <w:noProof/>
        </w:rPr>
        <w:t>FOV beschreibt keine harte Grenze, sondern ist mehr als Richtwert zu verstehen.</w:t>
      </w:r>
    </w:p>
    <w:p w14:paraId="12FCE5AC" w14:textId="77777777" w:rsidR="00610B11" w:rsidRDefault="00610B11" w:rsidP="003E12E4">
      <w:pPr>
        <w:jc w:val="left"/>
        <w:rPr>
          <w:sz w:val="20"/>
          <w:szCs w:val="20"/>
        </w:rPr>
      </w:pPr>
    </w:p>
    <w:p w14:paraId="05692B39" w14:textId="77777777" w:rsidR="003E12E4" w:rsidRPr="00585C97" w:rsidRDefault="003E12E4" w:rsidP="003E12E4">
      <w:pPr>
        <w:pStyle w:val="berschrift3"/>
        <w:numPr>
          <w:ilvl w:val="0"/>
          <w:numId w:val="0"/>
        </w:numPr>
        <w:ind w:left="851" w:hanging="851"/>
        <w:rPr>
          <w:noProof/>
        </w:rPr>
      </w:pPr>
      <w:bookmarkStart w:id="284" w:name="_Toc242780642"/>
      <w:bookmarkStart w:id="285" w:name="_Ref242982480"/>
      <w:r w:rsidRPr="00585C97">
        <w:rPr>
          <w:noProof/>
        </w:rPr>
        <w:t>Bildquellen für das GUI</w:t>
      </w:r>
      <w:bookmarkEnd w:id="284"/>
    </w:p>
    <w:p w14:paraId="2EABDDC9" w14:textId="77777777" w:rsidR="003E12E4" w:rsidRPr="00585C97" w:rsidRDefault="003E12E4" w:rsidP="003E12E4"/>
    <w:p w14:paraId="126824B7" w14:textId="77777777" w:rsidR="003E12E4" w:rsidRPr="00585C97" w:rsidRDefault="003E12E4" w:rsidP="003E12E4">
      <w:r w:rsidRPr="00585C97">
        <w:rPr>
          <w:noProof/>
        </w:rPr>
        <w:drawing>
          <wp:inline distT="0" distB="0" distL="0" distR="0" wp14:anchorId="355B2AF1" wp14:editId="058B265D">
            <wp:extent cx="1371600" cy="1371600"/>
            <wp:effectExtent l="0" t="0" r="0" b="0"/>
            <wp:docPr id="20804185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05538E7" w14:textId="77777777" w:rsidR="003E12E4" w:rsidRPr="00585C97" w:rsidRDefault="003E12E4" w:rsidP="003E12E4">
      <w:hyperlink r:id="rId174" w:history="1">
        <w:r w:rsidRPr="00585C97">
          <w:rPr>
            <w:rStyle w:val="Hyperlink"/>
          </w:rPr>
          <w:t>https://www.flaticon.com/free-icon/violin_199396</w:t>
        </w:r>
      </w:hyperlink>
    </w:p>
    <w:p w14:paraId="2074C724" w14:textId="77777777" w:rsidR="003E12E4" w:rsidRPr="00585C97" w:rsidRDefault="003E12E4" w:rsidP="003E12E4"/>
    <w:p w14:paraId="3B088606" w14:textId="77777777" w:rsidR="003E12E4" w:rsidRPr="00585C97" w:rsidRDefault="003E12E4" w:rsidP="003E12E4">
      <w:r w:rsidRPr="00585C97">
        <w:rPr>
          <w:noProof/>
        </w:rPr>
        <w:drawing>
          <wp:inline distT="0" distB="0" distL="0" distR="0" wp14:anchorId="464B63D9" wp14:editId="796EE9A9">
            <wp:extent cx="1790700" cy="1790700"/>
            <wp:effectExtent l="0" t="0" r="0" b="0"/>
            <wp:docPr id="169726222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14:paraId="510A54C4" w14:textId="77777777" w:rsidR="003E12E4" w:rsidRPr="00585C97" w:rsidRDefault="003E12E4" w:rsidP="003E12E4">
      <w:hyperlink r:id="rId176" w:history="1">
        <w:r w:rsidRPr="00585C97">
          <w:rPr>
            <w:rStyle w:val="Hyperlink"/>
          </w:rPr>
          <w:t>https://www.magnific.com/de/icons/piano</w:t>
        </w:r>
      </w:hyperlink>
    </w:p>
    <w:p w14:paraId="1462D313" w14:textId="77777777" w:rsidR="003E12E4" w:rsidRPr="00585C97" w:rsidRDefault="003E12E4" w:rsidP="003E12E4">
      <w:r w:rsidRPr="00585C97">
        <w:rPr>
          <w:noProof/>
        </w:rPr>
        <w:drawing>
          <wp:inline distT="0" distB="0" distL="0" distR="0" wp14:anchorId="6E6FE70C" wp14:editId="55FFB59D">
            <wp:extent cx="2438400" cy="2438400"/>
            <wp:effectExtent l="0" t="0" r="0" b="0"/>
            <wp:docPr id="18560770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E483AA6" w14:textId="77777777" w:rsidR="003E12E4" w:rsidRPr="00585C97" w:rsidRDefault="003E12E4" w:rsidP="003E12E4">
      <w:hyperlink r:id="rId178" w:anchor="fromView=search&amp;page=1&amp;position=4&amp;uuid=582791b4-36fa-4996-8f84-f0dc9d3a2ae2" w:history="1">
        <w:r w:rsidRPr="00585C97">
          <w:rPr>
            <w:rStyle w:val="Hyperlink"/>
          </w:rPr>
          <w:t>https://www.magnific.com/de/icon/trompete_2690140#fromView=search&amp;page=1&amp;position=4&amp;uuid=582791b4-36fa-4996-8f84-f0dc9d3a2ae2</w:t>
        </w:r>
      </w:hyperlink>
    </w:p>
    <w:p w14:paraId="23FEB55E" w14:textId="77777777" w:rsidR="003E12E4" w:rsidRPr="00585C97" w:rsidRDefault="003E12E4" w:rsidP="003E12E4"/>
    <w:p w14:paraId="7D80A06D" w14:textId="77777777" w:rsidR="003E12E4" w:rsidRPr="00585C97" w:rsidRDefault="003E12E4" w:rsidP="003E12E4">
      <w:r w:rsidRPr="00585C97">
        <w:rPr>
          <w:noProof/>
        </w:rPr>
        <w:drawing>
          <wp:inline distT="0" distB="0" distL="0" distR="0" wp14:anchorId="4DE7246C" wp14:editId="79F9A654">
            <wp:extent cx="2000250" cy="2000250"/>
            <wp:effectExtent l="0" t="0" r="0" b="0"/>
            <wp:docPr id="197577288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000250" cy="2000250"/>
                    </a:xfrm>
                    <a:prstGeom prst="rect">
                      <a:avLst/>
                    </a:prstGeom>
                    <a:noFill/>
                    <a:ln>
                      <a:noFill/>
                    </a:ln>
                  </pic:spPr>
                </pic:pic>
              </a:graphicData>
            </a:graphic>
          </wp:inline>
        </w:drawing>
      </w:r>
    </w:p>
    <w:p w14:paraId="4A97682A" w14:textId="77777777" w:rsidR="003E12E4" w:rsidRPr="00585C97" w:rsidRDefault="003E12E4" w:rsidP="003E12E4">
      <w:hyperlink r:id="rId180" w:anchor="fromView=search&amp;page=2&amp;position=53&amp;uuid=1540a2ed-f0ee-4d5f-89d7-699145aa06fc" w:history="1">
        <w:r w:rsidRPr="00585C97">
          <w:rPr>
            <w:rStyle w:val="Hyperlink"/>
          </w:rPr>
          <w:t>https://www.magnific.com/de/icon/klassische-gitarre_4488318#fromView=search&amp;page=2&amp;position=53&amp;uuid=1540a2ed-f0ee-4d5f-89d7-699145aa06fc</w:t>
        </w:r>
      </w:hyperlink>
    </w:p>
    <w:p w14:paraId="2D83E2C2" w14:textId="77777777" w:rsidR="003E12E4" w:rsidRPr="00585C97" w:rsidRDefault="003E12E4" w:rsidP="003E12E4">
      <w:r w:rsidRPr="00585C97">
        <w:rPr>
          <w:noProof/>
        </w:rPr>
        <w:drawing>
          <wp:inline distT="0" distB="0" distL="0" distR="0" wp14:anchorId="6FCA9607" wp14:editId="49EA8BDE">
            <wp:extent cx="1828800" cy="1828800"/>
            <wp:effectExtent l="0" t="0" r="0" b="0"/>
            <wp:docPr id="106796035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79EFB9A" w14:textId="77777777" w:rsidR="003E12E4" w:rsidRPr="00585C97" w:rsidRDefault="003E12E4" w:rsidP="003E12E4">
      <w:hyperlink r:id="rId182" w:anchor="fromView=search&amp;page=1&amp;position=88&amp;uuid=cc79cedd-620c-4e4e-ae4c-a07f283184cb" w:history="1">
        <w:r w:rsidRPr="00585C97">
          <w:rPr>
            <w:rStyle w:val="Hyperlink"/>
          </w:rPr>
          <w:t>https://www.magnific.com/de/icon/elektrische-gitarre_18694723#fromView=search&amp;page=1&amp;position=88&amp;uuid=cc79cedd-620c-4e4e-ae4c-a07f283184cb</w:t>
        </w:r>
      </w:hyperlink>
    </w:p>
    <w:p w14:paraId="69271597" w14:textId="77777777" w:rsidR="003E12E4" w:rsidRPr="00585C97" w:rsidRDefault="003E12E4" w:rsidP="003E12E4"/>
    <w:p w14:paraId="1B74291C" w14:textId="77777777" w:rsidR="003E12E4" w:rsidRPr="00585C97" w:rsidRDefault="003E12E4" w:rsidP="003E12E4"/>
    <w:p w14:paraId="5259D630" w14:textId="77777777" w:rsidR="003E12E4" w:rsidRPr="00585C97" w:rsidRDefault="003E12E4" w:rsidP="003E12E4">
      <w:r w:rsidRPr="00585C97">
        <w:rPr>
          <w:noProof/>
        </w:rPr>
        <w:drawing>
          <wp:inline distT="0" distB="0" distL="0" distR="0" wp14:anchorId="4604B145" wp14:editId="3D1173F1">
            <wp:extent cx="1685925" cy="1685925"/>
            <wp:effectExtent l="0" t="0" r="0" b="9525"/>
            <wp:docPr id="150438525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inline>
        </w:drawing>
      </w:r>
    </w:p>
    <w:p w14:paraId="5B7AC00F" w14:textId="77777777" w:rsidR="003E12E4" w:rsidRPr="00585C97" w:rsidRDefault="003E12E4" w:rsidP="003E12E4">
      <w:hyperlink r:id="rId184" w:anchor="fromView=search&amp;page=1&amp;position=29&amp;uuid=416a17bd-bd3d-4b55-9173-a7ddfb73ceb8" w:history="1">
        <w:r w:rsidRPr="00585C97">
          <w:rPr>
            <w:rStyle w:val="Hyperlink"/>
          </w:rPr>
          <w:t>https://www.magnific.com/de/icon/floete_3816649#fromView=search&amp;page=1&amp;position=29&amp;uuid=416a17bd-bd3d-4b55-9173-a7ddfb73ceb8</w:t>
        </w:r>
      </w:hyperlink>
    </w:p>
    <w:p w14:paraId="0F26EA60" w14:textId="77777777" w:rsidR="003E12E4" w:rsidRDefault="003E12E4" w:rsidP="003E12E4"/>
    <w:p w14:paraId="62FA2011" w14:textId="77777777" w:rsidR="003E12E4" w:rsidRDefault="003E12E4" w:rsidP="003E12E4"/>
    <w:p w14:paraId="30AD190C" w14:textId="77777777" w:rsidR="003E12E4" w:rsidRDefault="003E12E4" w:rsidP="003E12E4"/>
    <w:p w14:paraId="7BA6B846" w14:textId="77777777" w:rsidR="003E12E4" w:rsidRDefault="003E12E4" w:rsidP="003E12E4">
      <w:r>
        <w:rPr>
          <w:noProof/>
        </w:rPr>
        <w:lastRenderedPageBreak/>
        <w:drawing>
          <wp:inline distT="0" distB="0" distL="0" distR="0" wp14:anchorId="6199B027" wp14:editId="6007AC92">
            <wp:extent cx="1510748" cy="1595147"/>
            <wp:effectExtent l="0" t="0" r="0" b="5080"/>
            <wp:docPr id="20862788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78874" name=""/>
                    <pic:cNvPicPr/>
                  </pic:nvPicPr>
                  <pic:blipFill>
                    <a:blip r:embed="rId185"/>
                    <a:stretch>
                      <a:fillRect/>
                    </a:stretch>
                  </pic:blipFill>
                  <pic:spPr>
                    <a:xfrm>
                      <a:off x="0" y="0"/>
                      <a:ext cx="1514013" cy="1598595"/>
                    </a:xfrm>
                    <a:prstGeom prst="rect">
                      <a:avLst/>
                    </a:prstGeom>
                  </pic:spPr>
                </pic:pic>
              </a:graphicData>
            </a:graphic>
          </wp:inline>
        </w:drawing>
      </w:r>
    </w:p>
    <w:p w14:paraId="45F84A3E" w14:textId="77777777" w:rsidR="003E12E4" w:rsidRPr="00585C97" w:rsidRDefault="003E12E4" w:rsidP="003E12E4">
      <w:hyperlink r:id="rId186" w:anchor="fromView=search&amp;page=1&amp;position=2&amp;uuid=3b8cdb48-d287-4201-8edb-6f202b3446ee" w:history="1">
        <w:r w:rsidRPr="00A4607A">
          <w:rPr>
            <w:rStyle w:val="Hyperlink"/>
          </w:rPr>
          <w:t>https://www.magnific.com/de/icon/musik_11983530#fromView=search&amp;page=1&amp;position=2&amp;uuid=3b8cdb48-d287-4201-8edb-6f202b3446ee</w:t>
        </w:r>
      </w:hyperlink>
      <w:r>
        <w:t xml:space="preserve"> </w:t>
      </w:r>
    </w:p>
    <w:p w14:paraId="61450D41" w14:textId="77777777" w:rsidR="003E12E4" w:rsidRDefault="003E12E4" w:rsidP="003E12E4"/>
    <w:p w14:paraId="311A638F" w14:textId="77777777" w:rsidR="003E12E4" w:rsidRDefault="003E12E4" w:rsidP="003E12E4"/>
    <w:p w14:paraId="5C6A42D5" w14:textId="77777777" w:rsidR="003E12E4" w:rsidRDefault="003E12E4" w:rsidP="003E12E4">
      <w:r>
        <w:rPr>
          <w:noProof/>
        </w:rPr>
        <w:drawing>
          <wp:inline distT="0" distB="0" distL="0" distR="0" wp14:anchorId="2174462A" wp14:editId="04B48D08">
            <wp:extent cx="1995584" cy="1995584"/>
            <wp:effectExtent l="0" t="0" r="5080" b="5080"/>
            <wp:docPr id="8635810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1998620" cy="1998620"/>
                    </a:xfrm>
                    <a:prstGeom prst="rect">
                      <a:avLst/>
                    </a:prstGeom>
                    <a:noFill/>
                    <a:ln>
                      <a:noFill/>
                    </a:ln>
                  </pic:spPr>
                </pic:pic>
              </a:graphicData>
            </a:graphic>
          </wp:inline>
        </w:drawing>
      </w:r>
    </w:p>
    <w:p w14:paraId="7392D611" w14:textId="77777777" w:rsidR="003E12E4" w:rsidRDefault="003E12E4" w:rsidP="003E12E4">
      <w:hyperlink r:id="rId188" w:history="1">
        <w:r w:rsidRPr="00A4607A">
          <w:rPr>
            <w:rStyle w:val="Hyperlink"/>
          </w:rPr>
          <w:t>https://www.magnific.com/de/icon/shehnai_15371634</w:t>
        </w:r>
      </w:hyperlink>
    </w:p>
    <w:p w14:paraId="632B5192" w14:textId="77777777" w:rsidR="003E12E4" w:rsidRPr="00585C97" w:rsidRDefault="003E12E4" w:rsidP="003E12E4"/>
    <w:p w14:paraId="0FE53093" w14:textId="77777777" w:rsidR="003E12E4" w:rsidRPr="00585C97" w:rsidRDefault="003E12E4" w:rsidP="003E12E4">
      <w:r>
        <w:rPr>
          <w:noProof/>
        </w:rPr>
        <w:drawing>
          <wp:inline distT="0" distB="0" distL="0" distR="0" wp14:anchorId="1D93223B" wp14:editId="3094FF5C">
            <wp:extent cx="1916265" cy="1916265"/>
            <wp:effectExtent l="0" t="0" r="8255" b="8255"/>
            <wp:docPr id="149963059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918509" cy="1918509"/>
                    </a:xfrm>
                    <a:prstGeom prst="rect">
                      <a:avLst/>
                    </a:prstGeom>
                    <a:noFill/>
                    <a:ln>
                      <a:noFill/>
                    </a:ln>
                  </pic:spPr>
                </pic:pic>
              </a:graphicData>
            </a:graphic>
          </wp:inline>
        </w:drawing>
      </w:r>
    </w:p>
    <w:p w14:paraId="66852568" w14:textId="77777777" w:rsidR="003E12E4" w:rsidRPr="00585C97" w:rsidRDefault="003E12E4" w:rsidP="003E12E4"/>
    <w:p w14:paraId="1CF8F4DA" w14:textId="77777777" w:rsidR="003E12E4" w:rsidRPr="00585C97" w:rsidRDefault="003E12E4" w:rsidP="003E12E4">
      <w:hyperlink r:id="rId190" w:anchor="fromView=search&amp;page=1&amp;position=18&amp;uuid=e1e8272b-6557-4010-be96-e0f84d6503b8" w:history="1">
        <w:r w:rsidRPr="00A4607A">
          <w:rPr>
            <w:rStyle w:val="Hyperlink"/>
          </w:rPr>
          <w:t>https://www.magnific.com/de/icon/fagott_1913278#fromView=search&amp;page=1&amp;position=18&amp;uuid=e1e8272b-6557-4010-be96-e0f84d6503b8</w:t>
        </w:r>
      </w:hyperlink>
      <w:r>
        <w:t xml:space="preserve"> </w:t>
      </w:r>
    </w:p>
    <w:p w14:paraId="15D62285" w14:textId="77777777" w:rsidR="003E12E4" w:rsidRPr="00585C97" w:rsidRDefault="003E12E4" w:rsidP="003E12E4"/>
    <w:p w14:paraId="52F6FB31" w14:textId="77777777" w:rsidR="003E12E4" w:rsidRDefault="003E12E4" w:rsidP="003E12E4"/>
    <w:p w14:paraId="680F6D73" w14:textId="77777777" w:rsidR="003E12E4" w:rsidRDefault="003E12E4" w:rsidP="003E12E4">
      <w:r>
        <w:rPr>
          <w:noProof/>
        </w:rPr>
        <w:lastRenderedPageBreak/>
        <w:drawing>
          <wp:inline distT="0" distB="0" distL="0" distR="0" wp14:anchorId="5F1542AA" wp14:editId="4DAB5038">
            <wp:extent cx="2040798" cy="2059277"/>
            <wp:effectExtent l="0" t="0" r="0" b="0"/>
            <wp:docPr id="191234872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045584" cy="2064106"/>
                    </a:xfrm>
                    <a:prstGeom prst="rect">
                      <a:avLst/>
                    </a:prstGeom>
                    <a:noFill/>
                    <a:ln>
                      <a:noFill/>
                    </a:ln>
                  </pic:spPr>
                </pic:pic>
              </a:graphicData>
            </a:graphic>
          </wp:inline>
        </w:drawing>
      </w:r>
    </w:p>
    <w:p w14:paraId="32E6CF23" w14:textId="77777777" w:rsidR="003E12E4" w:rsidRDefault="003E12E4" w:rsidP="003E12E4">
      <w:hyperlink r:id="rId192" w:anchor="fromView=search&amp;page=1&amp;position=13&amp;uuid=0e4dfb07-d4c0-47f9-9e0b-a3fd959b6a01" w:history="1">
        <w:r w:rsidRPr="00A4607A">
          <w:rPr>
            <w:rStyle w:val="Hyperlink"/>
          </w:rPr>
          <w:t>https://www.magnific.com/de/icon/trompete_2318260#fromView=search&amp;page=1&amp;position=13&amp;uuid=0e4dfb07-d4c0-47f9-9e0b-a3fd959b6a01</w:t>
        </w:r>
      </w:hyperlink>
      <w:r>
        <w:t xml:space="preserve"> </w:t>
      </w:r>
    </w:p>
    <w:p w14:paraId="5BA53CF1" w14:textId="77777777" w:rsidR="003E12E4" w:rsidRDefault="003E12E4" w:rsidP="003E12E4"/>
    <w:p w14:paraId="6D1FD179" w14:textId="77777777" w:rsidR="003E12E4" w:rsidRDefault="003E12E4" w:rsidP="003E12E4">
      <w:r>
        <w:rPr>
          <w:noProof/>
        </w:rPr>
        <w:drawing>
          <wp:inline distT="0" distB="0" distL="0" distR="0" wp14:anchorId="403153BA" wp14:editId="3F65E92D">
            <wp:extent cx="2495550" cy="2828925"/>
            <wp:effectExtent l="0" t="0" r="0" b="9525"/>
            <wp:docPr id="15451065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06587" name=""/>
                    <pic:cNvPicPr/>
                  </pic:nvPicPr>
                  <pic:blipFill>
                    <a:blip r:embed="rId193"/>
                    <a:stretch>
                      <a:fillRect/>
                    </a:stretch>
                  </pic:blipFill>
                  <pic:spPr>
                    <a:xfrm>
                      <a:off x="0" y="0"/>
                      <a:ext cx="2495550" cy="2828925"/>
                    </a:xfrm>
                    <a:prstGeom prst="rect">
                      <a:avLst/>
                    </a:prstGeom>
                  </pic:spPr>
                </pic:pic>
              </a:graphicData>
            </a:graphic>
          </wp:inline>
        </w:drawing>
      </w:r>
    </w:p>
    <w:p w14:paraId="78B40CAF" w14:textId="77777777" w:rsidR="003E12E4" w:rsidRDefault="003E12E4" w:rsidP="003E12E4">
      <w:hyperlink r:id="rId194" w:anchor="fromView=search&amp;page=1&amp;position=26&amp;uuid=e7658a4f-f27e-493a-87b8-d691c60f119a" w:history="1">
        <w:r w:rsidRPr="00A4607A">
          <w:rPr>
            <w:rStyle w:val="Hyperlink"/>
          </w:rPr>
          <w:t>https://www.magnific.com/de/icon/tuba_1118006#fromView=search&amp;page=1&amp;position=26&amp;uuid=e7658a4f-f27e-493a-87b8-d691c60f119a</w:t>
        </w:r>
      </w:hyperlink>
      <w:r>
        <w:t xml:space="preserve"> </w:t>
      </w:r>
    </w:p>
    <w:p w14:paraId="2E578DFC" w14:textId="77777777" w:rsidR="003E12E4" w:rsidRDefault="003E12E4" w:rsidP="003E12E4"/>
    <w:p w14:paraId="6FEED27D" w14:textId="77777777" w:rsidR="003E12E4" w:rsidRDefault="003E12E4" w:rsidP="003E12E4">
      <w:r>
        <w:rPr>
          <w:noProof/>
        </w:rPr>
        <w:drawing>
          <wp:inline distT="0" distB="0" distL="0" distR="0" wp14:anchorId="43AF3EAF" wp14:editId="3504A986">
            <wp:extent cx="2790825" cy="2828925"/>
            <wp:effectExtent l="0" t="0" r="9525" b="9525"/>
            <wp:docPr id="5127611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1109" name=""/>
                    <pic:cNvPicPr/>
                  </pic:nvPicPr>
                  <pic:blipFill>
                    <a:blip r:embed="rId195"/>
                    <a:stretch>
                      <a:fillRect/>
                    </a:stretch>
                  </pic:blipFill>
                  <pic:spPr>
                    <a:xfrm>
                      <a:off x="0" y="0"/>
                      <a:ext cx="2790825" cy="2828925"/>
                    </a:xfrm>
                    <a:prstGeom prst="rect">
                      <a:avLst/>
                    </a:prstGeom>
                  </pic:spPr>
                </pic:pic>
              </a:graphicData>
            </a:graphic>
          </wp:inline>
        </w:drawing>
      </w:r>
    </w:p>
    <w:p w14:paraId="380DEC5D" w14:textId="77777777" w:rsidR="003E12E4" w:rsidRPr="00585C97" w:rsidRDefault="003E12E4" w:rsidP="003E12E4">
      <w:hyperlink r:id="rId196" w:anchor="fromView=search&amp;page=1&amp;position=33&amp;uuid=e7426326-0e32-47d4-bf3a-021ea4006141" w:history="1">
        <w:r w:rsidRPr="00A4607A">
          <w:rPr>
            <w:rStyle w:val="Hyperlink"/>
          </w:rPr>
          <w:t>https://www.magnific.com/de/icon/trommel_5201576#fromView=search&amp;page=1&amp;position=33&amp;uuid=e7426326-0e32-47d4-bf3a-021ea4006141</w:t>
        </w:r>
      </w:hyperlink>
      <w:r>
        <w:t xml:space="preserve"> </w:t>
      </w:r>
    </w:p>
    <w:p w14:paraId="09317571" w14:textId="77777777" w:rsidR="003E12E4" w:rsidRDefault="003E12E4" w:rsidP="003E12E4"/>
    <w:p w14:paraId="497338BB" w14:textId="77777777" w:rsidR="003E12E4" w:rsidRDefault="003E12E4" w:rsidP="003E12E4">
      <w:r>
        <w:rPr>
          <w:noProof/>
        </w:rPr>
        <w:drawing>
          <wp:inline distT="0" distB="0" distL="0" distR="0" wp14:anchorId="0EE84D61" wp14:editId="00ED3199">
            <wp:extent cx="2800350" cy="2733675"/>
            <wp:effectExtent l="0" t="0" r="0" b="9525"/>
            <wp:docPr id="10459951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95103" name=""/>
                    <pic:cNvPicPr/>
                  </pic:nvPicPr>
                  <pic:blipFill>
                    <a:blip r:embed="rId197"/>
                    <a:stretch>
                      <a:fillRect/>
                    </a:stretch>
                  </pic:blipFill>
                  <pic:spPr>
                    <a:xfrm>
                      <a:off x="0" y="0"/>
                      <a:ext cx="2800350" cy="2733675"/>
                    </a:xfrm>
                    <a:prstGeom prst="rect">
                      <a:avLst/>
                    </a:prstGeom>
                  </pic:spPr>
                </pic:pic>
              </a:graphicData>
            </a:graphic>
          </wp:inline>
        </w:drawing>
      </w:r>
    </w:p>
    <w:p w14:paraId="64543F1D" w14:textId="77777777" w:rsidR="003E12E4" w:rsidRDefault="003E12E4" w:rsidP="003E12E4">
      <w:hyperlink r:id="rId198" w:anchor="fromView=search&amp;page=1&amp;position=18&amp;uuid=49890dfd-f028-4d09-a1b8-ddf9c8cd126f" w:history="1">
        <w:r w:rsidRPr="00A4607A">
          <w:rPr>
            <w:rStyle w:val="Hyperlink"/>
          </w:rPr>
          <w:t>https://www.magnific.com/de/icon/dreieck_199414#fromView=search&amp;page=1&amp;position=18&amp;uuid=49890dfd-f028-4d09-a1b8-ddf9c8cd126f</w:t>
        </w:r>
      </w:hyperlink>
      <w:r>
        <w:t xml:space="preserve"> </w:t>
      </w:r>
    </w:p>
    <w:p w14:paraId="0F062BEE" w14:textId="77777777" w:rsidR="003E12E4" w:rsidRDefault="003E12E4" w:rsidP="003E12E4"/>
    <w:p w14:paraId="7AD00E9E" w14:textId="77777777" w:rsidR="003E12E4" w:rsidRDefault="003E12E4" w:rsidP="003E12E4">
      <w:r>
        <w:rPr>
          <w:noProof/>
        </w:rPr>
        <w:drawing>
          <wp:inline distT="0" distB="0" distL="0" distR="0" wp14:anchorId="26946644" wp14:editId="26241493">
            <wp:extent cx="2724150" cy="2505075"/>
            <wp:effectExtent l="0" t="0" r="0" b="9525"/>
            <wp:docPr id="20370243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24303" name=""/>
                    <pic:cNvPicPr/>
                  </pic:nvPicPr>
                  <pic:blipFill>
                    <a:blip r:embed="rId199"/>
                    <a:stretch>
                      <a:fillRect/>
                    </a:stretch>
                  </pic:blipFill>
                  <pic:spPr>
                    <a:xfrm>
                      <a:off x="0" y="0"/>
                      <a:ext cx="2724150" cy="2505075"/>
                    </a:xfrm>
                    <a:prstGeom prst="rect">
                      <a:avLst/>
                    </a:prstGeom>
                  </pic:spPr>
                </pic:pic>
              </a:graphicData>
            </a:graphic>
          </wp:inline>
        </w:drawing>
      </w:r>
    </w:p>
    <w:p w14:paraId="1ACDB657" w14:textId="77777777" w:rsidR="003E12E4" w:rsidRDefault="003E12E4" w:rsidP="003E12E4">
      <w:hyperlink r:id="rId200" w:anchor="fromView=search&amp;page=1&amp;position=26&amp;uuid=c407dbb9-5508-4c55-b0fa-c8a8e97081ae" w:history="1">
        <w:r w:rsidRPr="00A4607A">
          <w:rPr>
            <w:rStyle w:val="Hyperlink"/>
          </w:rPr>
          <w:t>https://www.magnific.com/de/icon/xylophon_8939192#fromView=search&amp;page=1&amp;position=26&amp;uuid=c407dbb9-5508-4c55-b0fa-c8a8e97081ae</w:t>
        </w:r>
      </w:hyperlink>
      <w:r>
        <w:t xml:space="preserve"> </w:t>
      </w:r>
    </w:p>
    <w:p w14:paraId="60D8F3A8" w14:textId="77777777" w:rsidR="003E12E4" w:rsidRDefault="003E12E4" w:rsidP="003E12E4"/>
    <w:p w14:paraId="7E085BE1" w14:textId="77777777" w:rsidR="003E12E4" w:rsidRDefault="003E12E4" w:rsidP="003E12E4">
      <w:r>
        <w:rPr>
          <w:noProof/>
        </w:rPr>
        <w:lastRenderedPageBreak/>
        <w:drawing>
          <wp:inline distT="0" distB="0" distL="0" distR="0" wp14:anchorId="51361086" wp14:editId="2224C0F5">
            <wp:extent cx="2600325" cy="2800350"/>
            <wp:effectExtent l="0" t="0" r="9525" b="0"/>
            <wp:docPr id="13385341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34111" name=""/>
                    <pic:cNvPicPr/>
                  </pic:nvPicPr>
                  <pic:blipFill>
                    <a:blip r:embed="rId201"/>
                    <a:stretch>
                      <a:fillRect/>
                    </a:stretch>
                  </pic:blipFill>
                  <pic:spPr>
                    <a:xfrm>
                      <a:off x="0" y="0"/>
                      <a:ext cx="2600325" cy="2800350"/>
                    </a:xfrm>
                    <a:prstGeom prst="rect">
                      <a:avLst/>
                    </a:prstGeom>
                  </pic:spPr>
                </pic:pic>
              </a:graphicData>
            </a:graphic>
          </wp:inline>
        </w:drawing>
      </w:r>
    </w:p>
    <w:p w14:paraId="21B9BD80" w14:textId="77777777" w:rsidR="003E12E4" w:rsidRDefault="003E12E4" w:rsidP="003E12E4">
      <w:hyperlink r:id="rId202" w:anchor="fromView=search&amp;page=1&amp;position=16&amp;uuid=bba449ed-6ec0-459e-9f5e-4a1cee3b4ea2" w:history="1">
        <w:r w:rsidRPr="00A4607A">
          <w:rPr>
            <w:rStyle w:val="Hyperlink"/>
          </w:rPr>
          <w:t>https://www.magnific.com/de/icon/harfe_9810449#fromView=search&amp;page=1&amp;position=16&amp;uuid=bba449ed-6ec0-459e-9f5e-4a1cee3b4ea2</w:t>
        </w:r>
      </w:hyperlink>
      <w:r>
        <w:t xml:space="preserve"> </w:t>
      </w:r>
    </w:p>
    <w:p w14:paraId="6DA7AD97" w14:textId="77777777" w:rsidR="003E12E4" w:rsidRDefault="003E12E4" w:rsidP="003E12E4"/>
    <w:p w14:paraId="54BB6EBE" w14:textId="77777777" w:rsidR="003E12E4" w:rsidRDefault="003E12E4" w:rsidP="003E12E4">
      <w:r>
        <w:rPr>
          <w:noProof/>
        </w:rPr>
        <w:drawing>
          <wp:inline distT="0" distB="0" distL="0" distR="0" wp14:anchorId="770B31BF" wp14:editId="038055D1">
            <wp:extent cx="2857500" cy="2828925"/>
            <wp:effectExtent l="0" t="0" r="0" b="9525"/>
            <wp:docPr id="16073156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15673" name=""/>
                    <pic:cNvPicPr/>
                  </pic:nvPicPr>
                  <pic:blipFill>
                    <a:blip r:embed="rId203"/>
                    <a:stretch>
                      <a:fillRect/>
                    </a:stretch>
                  </pic:blipFill>
                  <pic:spPr>
                    <a:xfrm>
                      <a:off x="0" y="0"/>
                      <a:ext cx="2857500" cy="2828925"/>
                    </a:xfrm>
                    <a:prstGeom prst="rect">
                      <a:avLst/>
                    </a:prstGeom>
                  </pic:spPr>
                </pic:pic>
              </a:graphicData>
            </a:graphic>
          </wp:inline>
        </w:drawing>
      </w:r>
    </w:p>
    <w:p w14:paraId="359456A6" w14:textId="77777777" w:rsidR="003E12E4" w:rsidRDefault="003E12E4" w:rsidP="003E12E4">
      <w:hyperlink r:id="rId204" w:anchor="fromView=search&amp;page=1&amp;position=85&amp;uuid=a31e8da0-181f-4175-ba36-a70dfe72d828" w:history="1">
        <w:r w:rsidRPr="00A4607A">
          <w:rPr>
            <w:rStyle w:val="Hyperlink"/>
          </w:rPr>
          <w:t>https://www.magnific.com/de/icon/floete_934105#fromView=search&amp;page=1&amp;position=85&amp;uuid=a31e8da0-181f-4175-ba36-a70dfe72d828</w:t>
        </w:r>
      </w:hyperlink>
      <w:r>
        <w:t xml:space="preserve"> </w:t>
      </w:r>
    </w:p>
    <w:p w14:paraId="16CD002A" w14:textId="77777777" w:rsidR="003E12E4" w:rsidRDefault="003E12E4" w:rsidP="003E12E4"/>
    <w:p w14:paraId="518C0746" w14:textId="77777777" w:rsidR="003E12E4" w:rsidRDefault="003E12E4" w:rsidP="003E12E4">
      <w:r>
        <w:rPr>
          <w:noProof/>
        </w:rPr>
        <w:lastRenderedPageBreak/>
        <w:drawing>
          <wp:anchor distT="0" distB="0" distL="114300" distR="114300" simplePos="0" relativeHeight="251670528" behindDoc="0" locked="0" layoutInCell="1" allowOverlap="1" wp14:anchorId="6D68D5EA" wp14:editId="69E36B8A">
            <wp:simplePos x="1081377" y="1081377"/>
            <wp:positionH relativeFrom="column">
              <wp:align>left</wp:align>
            </wp:positionH>
            <wp:positionV relativeFrom="paragraph">
              <wp:align>top</wp:align>
            </wp:positionV>
            <wp:extent cx="2876550" cy="2676525"/>
            <wp:effectExtent l="0" t="0" r="0" b="9525"/>
            <wp:wrapSquare wrapText="bothSides"/>
            <wp:docPr id="14818949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94940" name=""/>
                    <pic:cNvPicPr/>
                  </pic:nvPicPr>
                  <pic:blipFill>
                    <a:blip r:embed="rId205">
                      <a:extLst>
                        <a:ext uri="{28A0092B-C50C-407E-A947-70E740481C1C}">
                          <a14:useLocalDpi xmlns:a14="http://schemas.microsoft.com/office/drawing/2010/main" val="0"/>
                        </a:ext>
                      </a:extLst>
                    </a:blip>
                    <a:stretch>
                      <a:fillRect/>
                    </a:stretch>
                  </pic:blipFill>
                  <pic:spPr>
                    <a:xfrm>
                      <a:off x="0" y="0"/>
                      <a:ext cx="2876550" cy="2676525"/>
                    </a:xfrm>
                    <a:prstGeom prst="rect">
                      <a:avLst/>
                    </a:prstGeom>
                  </pic:spPr>
                </pic:pic>
              </a:graphicData>
            </a:graphic>
          </wp:anchor>
        </w:drawing>
      </w:r>
    </w:p>
    <w:p w14:paraId="03FFF53B" w14:textId="77777777" w:rsidR="003E12E4" w:rsidRPr="0089081E" w:rsidRDefault="003E12E4" w:rsidP="003E12E4"/>
    <w:p w14:paraId="0D6F8206" w14:textId="77777777" w:rsidR="003E12E4" w:rsidRPr="0089081E" w:rsidRDefault="003E12E4" w:rsidP="003E12E4"/>
    <w:p w14:paraId="09DBCC64" w14:textId="77777777" w:rsidR="003E12E4" w:rsidRPr="0089081E" w:rsidRDefault="003E12E4" w:rsidP="003E12E4"/>
    <w:p w14:paraId="503CD23F" w14:textId="77777777" w:rsidR="003E12E4" w:rsidRPr="0089081E" w:rsidRDefault="003E12E4" w:rsidP="003E12E4"/>
    <w:p w14:paraId="485AA463" w14:textId="77777777" w:rsidR="003E12E4" w:rsidRPr="0089081E" w:rsidRDefault="003E12E4" w:rsidP="003E12E4"/>
    <w:p w14:paraId="58613A36" w14:textId="77777777" w:rsidR="003E12E4" w:rsidRPr="0089081E" w:rsidRDefault="003E12E4" w:rsidP="003E12E4"/>
    <w:p w14:paraId="25031810" w14:textId="77777777" w:rsidR="003E12E4" w:rsidRDefault="003E12E4" w:rsidP="003E12E4"/>
    <w:p w14:paraId="02BEED9D" w14:textId="77777777" w:rsidR="003E12E4" w:rsidRDefault="003E12E4" w:rsidP="003E12E4">
      <w:hyperlink r:id="rId206" w:anchor="fromView=search&amp;page=1&amp;position=72&amp;uuid=13f856b4-4a8c-4e71-a9cd-56807a814508" w:history="1">
        <w:r w:rsidRPr="00A4607A">
          <w:rPr>
            <w:rStyle w:val="Hyperlink"/>
          </w:rPr>
          <w:t>https://www.magnific.com/de/icon/tuba_2591476#fromView=search&amp;page=1&amp;position=72&amp;uuid=13f856b4-4a8c-4e71-a9cd-56807a814508</w:t>
        </w:r>
      </w:hyperlink>
    </w:p>
    <w:p w14:paraId="71AE64AB" w14:textId="77777777" w:rsidR="003E12E4" w:rsidRDefault="003E12E4" w:rsidP="003E12E4"/>
    <w:p w14:paraId="4A58DCA6" w14:textId="77777777" w:rsidR="003E12E4" w:rsidRDefault="003E12E4" w:rsidP="003E12E4">
      <w:r>
        <w:rPr>
          <w:noProof/>
        </w:rPr>
        <w:drawing>
          <wp:inline distT="0" distB="0" distL="0" distR="0" wp14:anchorId="54A17EF3" wp14:editId="529006BE">
            <wp:extent cx="2781300" cy="2819400"/>
            <wp:effectExtent l="0" t="0" r="0" b="0"/>
            <wp:docPr id="12147337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33789" name=""/>
                    <pic:cNvPicPr/>
                  </pic:nvPicPr>
                  <pic:blipFill>
                    <a:blip r:embed="rId207"/>
                    <a:stretch>
                      <a:fillRect/>
                    </a:stretch>
                  </pic:blipFill>
                  <pic:spPr>
                    <a:xfrm>
                      <a:off x="0" y="0"/>
                      <a:ext cx="2781300" cy="2819400"/>
                    </a:xfrm>
                    <a:prstGeom prst="rect">
                      <a:avLst/>
                    </a:prstGeom>
                  </pic:spPr>
                </pic:pic>
              </a:graphicData>
            </a:graphic>
          </wp:inline>
        </w:drawing>
      </w:r>
    </w:p>
    <w:p w14:paraId="4E15A5B2" w14:textId="77777777" w:rsidR="003E12E4" w:rsidRDefault="003E12E4" w:rsidP="003E12E4">
      <w:hyperlink r:id="rId208" w:anchor="fromView=search&amp;page=1&amp;position=3&amp;uuid=3c95bc42-9eeb-4906-9ebf-09827c224fce" w:history="1">
        <w:r w:rsidRPr="00A4607A">
          <w:rPr>
            <w:rStyle w:val="Hyperlink"/>
          </w:rPr>
          <w:t>https://www.magnific.com/de/icon/instrument_15484757#fromView=search&amp;page=1&amp;position=3&amp;uuid=3c95bc42-9eeb-4906-9ebf-09827c224fce</w:t>
        </w:r>
      </w:hyperlink>
      <w:r>
        <w:t xml:space="preserve"> </w:t>
      </w:r>
      <w:r>
        <w:br w:type="textWrapping" w:clear="all"/>
      </w:r>
    </w:p>
    <w:p w14:paraId="2F826BE4" w14:textId="77777777" w:rsidR="003E12E4" w:rsidRDefault="003E12E4" w:rsidP="003E12E4"/>
    <w:p w14:paraId="3971D595" w14:textId="77777777" w:rsidR="003E12E4" w:rsidRDefault="003E12E4" w:rsidP="003E12E4"/>
    <w:p w14:paraId="5F1B811B" w14:textId="77777777" w:rsidR="003E12E4" w:rsidRDefault="003E12E4" w:rsidP="003E12E4"/>
    <w:p w14:paraId="3D34C9B1" w14:textId="77777777" w:rsidR="003E12E4" w:rsidRDefault="003E12E4" w:rsidP="003E12E4">
      <w:r>
        <w:rPr>
          <w:noProof/>
        </w:rPr>
        <w:lastRenderedPageBreak/>
        <w:drawing>
          <wp:inline distT="0" distB="0" distL="0" distR="0" wp14:anchorId="7A5F9863" wp14:editId="40660759">
            <wp:extent cx="1392072" cy="2215627"/>
            <wp:effectExtent l="0" t="0" r="0" b="0"/>
            <wp:docPr id="1660882262" name="Grafik 5" descr="Star Wars R2-D2, Droid, Technology, Astromech, Rebe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r Wars R2-D2, Droid, Technology, Astromech, Rebel PNG"/>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1397305" cy="2223955"/>
                    </a:xfrm>
                    <a:prstGeom prst="rect">
                      <a:avLst/>
                    </a:prstGeom>
                    <a:noFill/>
                    <a:ln>
                      <a:noFill/>
                    </a:ln>
                  </pic:spPr>
                </pic:pic>
              </a:graphicData>
            </a:graphic>
          </wp:inline>
        </w:drawing>
      </w:r>
    </w:p>
    <w:p w14:paraId="2D2A5FD2" w14:textId="77777777" w:rsidR="003E12E4" w:rsidRDefault="003E12E4" w:rsidP="003E12E4">
      <w:hyperlink r:id="rId210" w:history="1">
        <w:r w:rsidRPr="00A4607A">
          <w:rPr>
            <w:rStyle w:val="Hyperlink"/>
          </w:rPr>
          <w:t>https://www.pngmart.com/image/170255</w:t>
        </w:r>
      </w:hyperlink>
    </w:p>
    <w:p w14:paraId="4DAAD0EE" w14:textId="77777777" w:rsidR="003E12E4" w:rsidRDefault="003E12E4" w:rsidP="003E12E4"/>
    <w:p w14:paraId="2D1E2BE7" w14:textId="77777777" w:rsidR="003E12E4" w:rsidRDefault="003E12E4" w:rsidP="003E12E4"/>
    <w:p w14:paraId="798716E7" w14:textId="77777777" w:rsidR="003E12E4" w:rsidRDefault="003E12E4" w:rsidP="003E12E4"/>
    <w:p w14:paraId="4E86A1E4" w14:textId="77777777" w:rsidR="003E12E4" w:rsidRDefault="003E12E4" w:rsidP="003E12E4">
      <w:r>
        <w:rPr>
          <w:noProof/>
        </w:rPr>
        <w:drawing>
          <wp:inline distT="0" distB="0" distL="0" distR="0" wp14:anchorId="2534C510" wp14:editId="7478C795">
            <wp:extent cx="5219700" cy="2982686"/>
            <wp:effectExtent l="0" t="0" r="0" b="8255"/>
            <wp:docPr id="178812343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227169" cy="2986954"/>
                    </a:xfrm>
                    <a:prstGeom prst="rect">
                      <a:avLst/>
                    </a:prstGeom>
                    <a:noFill/>
                  </pic:spPr>
                </pic:pic>
              </a:graphicData>
            </a:graphic>
          </wp:inline>
        </w:drawing>
      </w:r>
    </w:p>
    <w:p w14:paraId="1DFD78FA" w14:textId="77777777" w:rsidR="003E12E4" w:rsidRDefault="003E12E4" w:rsidP="003E12E4">
      <w:hyperlink r:id="rId212" w:history="1">
        <w:r w:rsidRPr="00C36A58">
          <w:rPr>
            <w:rStyle w:val="Hyperlink"/>
          </w:rPr>
          <w:t>https://hdwrglobal.com/de/blog/22580/beschreibung-der-grundtasten-und-nuetzlichen-tastenkombinationen-auf-einer-computertastatur/</w:t>
        </w:r>
      </w:hyperlink>
    </w:p>
    <w:p w14:paraId="2016DDCC" w14:textId="77777777" w:rsidR="003E12E4" w:rsidRDefault="003E12E4" w:rsidP="003E12E4"/>
    <w:p w14:paraId="28479FD2" w14:textId="77777777" w:rsidR="003E12E4" w:rsidRDefault="003E12E4" w:rsidP="003E12E4"/>
    <w:p w14:paraId="5ECB046B" w14:textId="77777777" w:rsidR="003E12E4" w:rsidRDefault="003E12E4" w:rsidP="003E12E4"/>
    <w:p w14:paraId="2D756180" w14:textId="77777777" w:rsidR="003E12E4" w:rsidRPr="00585C97" w:rsidRDefault="003E12E4" w:rsidP="003E12E4"/>
    <w:p w14:paraId="0B2A432B" w14:textId="77777777" w:rsidR="003E12E4" w:rsidRPr="00585C97" w:rsidRDefault="003E12E4" w:rsidP="003E12E4">
      <w:pPr>
        <w:pStyle w:val="Grundtext"/>
      </w:pPr>
      <w:r w:rsidRPr="00585C97">
        <w:t xml:space="preserve">Nutzer </w:t>
      </w:r>
      <w:proofErr w:type="spellStart"/>
      <w:r w:rsidRPr="00585C97">
        <w:t>erfarungen</w:t>
      </w:r>
      <w:proofErr w:type="spellEnd"/>
      <w:r w:rsidRPr="00585C97">
        <w:t xml:space="preserve"> </w:t>
      </w:r>
      <w:proofErr w:type="spellStart"/>
      <w:r w:rsidRPr="00585C97">
        <w:t>samel</w:t>
      </w:r>
      <w:proofErr w:type="spellEnd"/>
      <w:r w:rsidRPr="00585C97">
        <w:t xml:space="preserve"> – </w:t>
      </w:r>
      <w:proofErr w:type="spellStart"/>
      <w:r w:rsidRPr="00585C97">
        <w:t>instroment</w:t>
      </w:r>
      <w:proofErr w:type="spellEnd"/>
      <w:r w:rsidRPr="00585C97">
        <w:t xml:space="preserve"> bewegen</w:t>
      </w:r>
      <w:r>
        <w:t xml:space="preserve"> - Verschiedene Personen testen </w:t>
      </w:r>
      <w:proofErr w:type="spellStart"/>
      <w:r>
        <w:t>Userfeedbeck</w:t>
      </w:r>
      <w:proofErr w:type="spellEnd"/>
    </w:p>
    <w:p w14:paraId="6F5F9006" w14:textId="77777777" w:rsidR="003E12E4" w:rsidRPr="00585C97" w:rsidRDefault="003E12E4" w:rsidP="003E12E4"/>
    <w:p w14:paraId="40253A5A" w14:textId="77777777" w:rsidR="003E12E4" w:rsidRPr="00585C97" w:rsidRDefault="003E12E4" w:rsidP="003E12E4">
      <w:r w:rsidRPr="00585C97">
        <w:t xml:space="preserve">Sound </w:t>
      </w:r>
      <w:proofErr w:type="spellStart"/>
      <w:r w:rsidRPr="00585C97">
        <w:t>anbindung</w:t>
      </w:r>
      <w:proofErr w:type="spellEnd"/>
      <w:r w:rsidRPr="00585C97">
        <w:t xml:space="preserve"> </w:t>
      </w:r>
      <w:proofErr w:type="spellStart"/>
      <w:r w:rsidRPr="00585C97">
        <w:t>audiosystem</w:t>
      </w:r>
      <w:proofErr w:type="spellEnd"/>
      <w:r w:rsidRPr="00585C97">
        <w:t>??</w:t>
      </w:r>
    </w:p>
    <w:p w14:paraId="6F3C786B" w14:textId="77777777" w:rsidR="003E12E4" w:rsidRPr="00585C97" w:rsidRDefault="003E12E4" w:rsidP="003E12E4"/>
    <w:p w14:paraId="7DE48605" w14:textId="77777777" w:rsidR="003E12E4" w:rsidRPr="00585C97" w:rsidRDefault="003E12E4" w:rsidP="003E12E4">
      <w:r w:rsidRPr="00585C97">
        <w:t xml:space="preserve">Zweite </w:t>
      </w:r>
      <w:proofErr w:type="spellStart"/>
      <w:r w:rsidRPr="00585C97">
        <w:t>erkennung</w:t>
      </w:r>
      <w:proofErr w:type="spellEnd"/>
      <w:r w:rsidRPr="00585C97">
        <w:t xml:space="preserve"> </w:t>
      </w:r>
      <w:proofErr w:type="spellStart"/>
      <w:r w:rsidRPr="00585C97">
        <w:t>implementeiren</w:t>
      </w:r>
      <w:proofErr w:type="spellEnd"/>
      <w:r w:rsidRPr="00585C97">
        <w:t>??</w:t>
      </w:r>
    </w:p>
    <w:p w14:paraId="42F67669" w14:textId="77777777" w:rsidR="003E12E4" w:rsidRPr="00585C97" w:rsidRDefault="003E12E4" w:rsidP="003E12E4"/>
    <w:p w14:paraId="04297915" w14:textId="77777777" w:rsidR="003E12E4" w:rsidRDefault="003E12E4" w:rsidP="003E12E4">
      <w:pPr>
        <w:pStyle w:val="Grundtext"/>
      </w:pPr>
      <w:r>
        <w:t>Benutzer Oberfläche optimieren Hand Wahl</w:t>
      </w:r>
    </w:p>
    <w:p w14:paraId="4616D36D" w14:textId="77777777" w:rsidR="003E12E4" w:rsidRDefault="003E12E4" w:rsidP="003E12E4">
      <w:pPr>
        <w:pStyle w:val="Grundtext"/>
      </w:pPr>
      <w:r>
        <w:lastRenderedPageBreak/>
        <w:t xml:space="preserve">Icons für Instrumente </w:t>
      </w:r>
    </w:p>
    <w:p w14:paraId="74B9CA4C" w14:textId="77777777" w:rsidR="003E12E4" w:rsidRDefault="003E12E4" w:rsidP="003E12E4">
      <w:pPr>
        <w:pStyle w:val="Grundtext"/>
      </w:pPr>
      <w:r>
        <w:t>Klassische Bild Verarbeitung</w:t>
      </w:r>
    </w:p>
    <w:p w14:paraId="1692AD50" w14:textId="77777777" w:rsidR="003E12E4" w:rsidRPr="00B6447B" w:rsidRDefault="003E12E4" w:rsidP="003E12E4">
      <w:pPr>
        <w:pStyle w:val="Grundtext"/>
        <w:jc w:val="left"/>
      </w:pPr>
      <w:r w:rsidRPr="005E221D">
        <w:t>Zeigerichtung</w:t>
      </w:r>
      <w:r>
        <w:t xml:space="preserve"> durch Raumrichtung ersetzen</w:t>
      </w:r>
      <w:r w:rsidRPr="00B6447B">
        <w:br/>
      </w:r>
      <w:r w:rsidRPr="00B6447B">
        <w:br/>
        <w:t xml:space="preserve">[01.09.2026 11:53] Jonas: Move Geschwindigkeit für </w:t>
      </w:r>
      <w:proofErr w:type="spellStart"/>
      <w:r w:rsidRPr="00B6447B">
        <w:t>handwechsel</w:t>
      </w:r>
      <w:proofErr w:type="spellEnd"/>
      <w:r w:rsidRPr="00B6447B">
        <w:t xml:space="preserve"> besser anpassbar machen ggf. Über Distanz</w:t>
      </w:r>
      <w:r w:rsidRPr="00B6447B">
        <w:br/>
        <w:t>[01.09.2026 11:53] Jonas: Ggf. Text als Text</w:t>
      </w:r>
      <w:r w:rsidRPr="00B6447B">
        <w:br/>
        <w:t>[01.09.2026 11:56] Jonas: Helligkeit im Bild links und rechts separat anpassen</w:t>
      </w:r>
      <w:r w:rsidRPr="00B6447B">
        <w:br/>
        <w:t xml:space="preserve">[01.09.2026 12:01] Jonas: Alternativ für </w:t>
      </w:r>
      <w:proofErr w:type="spellStart"/>
      <w:r w:rsidRPr="00B6447B">
        <w:t>bag</w:t>
      </w:r>
      <w:proofErr w:type="spellEnd"/>
      <w:r w:rsidRPr="00B6447B">
        <w:t xml:space="preserve"> Format</w:t>
      </w:r>
      <w:r w:rsidRPr="00B6447B">
        <w:br/>
      </w:r>
      <w:r w:rsidRPr="00B6447B">
        <w:br/>
        <w:t>[01.09.2026 12:14] Jonas: Kind als Proband</w:t>
      </w:r>
    </w:p>
    <w:p w14:paraId="140F9887" w14:textId="77777777" w:rsidR="003E12E4" w:rsidRPr="00585C97" w:rsidRDefault="003E12E4" w:rsidP="003E12E4">
      <w:pPr>
        <w:pStyle w:val="Grundtext"/>
      </w:pPr>
    </w:p>
    <w:p w14:paraId="54BB63CE" w14:textId="1292887D" w:rsidR="002D1EFF" w:rsidRDefault="002D1EFF" w:rsidP="003E12E4">
      <w:pPr>
        <w:pStyle w:val="berschrift2"/>
        <w:numPr>
          <w:ilvl w:val="0"/>
          <w:numId w:val="0"/>
        </w:numPr>
        <w:ind w:left="851" w:hanging="851"/>
      </w:pPr>
      <w:r>
        <w:lastRenderedPageBreak/>
        <w:t>Testböden der Probanden</w:t>
      </w:r>
      <w:bookmarkEnd w:id="285"/>
    </w:p>
    <w:p w14:paraId="0C13A2D0" w14:textId="67F671B6" w:rsidR="00C57C23" w:rsidRDefault="00C57C23" w:rsidP="003E12E4">
      <w:pPr>
        <w:pStyle w:val="Grundtext"/>
      </w:pPr>
      <w:r w:rsidRPr="00C57C23">
        <w:rPr>
          <w:noProof/>
        </w:rPr>
        <w:drawing>
          <wp:inline distT="0" distB="0" distL="0" distR="0" wp14:anchorId="066ACA30" wp14:editId="0EC8488E">
            <wp:extent cx="5400040" cy="7606665"/>
            <wp:effectExtent l="0" t="0" r="0" b="0"/>
            <wp:docPr id="10574026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400040" cy="7606665"/>
                    </a:xfrm>
                    <a:prstGeom prst="rect">
                      <a:avLst/>
                    </a:prstGeom>
                    <a:noFill/>
                    <a:ln>
                      <a:noFill/>
                    </a:ln>
                  </pic:spPr>
                </pic:pic>
              </a:graphicData>
            </a:graphic>
          </wp:inline>
        </w:drawing>
      </w:r>
    </w:p>
    <w:p w14:paraId="435AA1F2" w14:textId="4F36AA5D" w:rsidR="00C57C23" w:rsidRDefault="00C57C23" w:rsidP="003E12E4">
      <w:pPr>
        <w:pStyle w:val="Grundtext"/>
      </w:pPr>
      <w:r w:rsidRPr="00C57C23">
        <w:rPr>
          <w:noProof/>
        </w:rPr>
        <w:lastRenderedPageBreak/>
        <w:drawing>
          <wp:inline distT="0" distB="0" distL="0" distR="0" wp14:anchorId="43A4369E" wp14:editId="32060AC7">
            <wp:extent cx="5400040" cy="7543800"/>
            <wp:effectExtent l="0" t="0" r="0" b="0"/>
            <wp:docPr id="71713969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400040" cy="7543800"/>
                    </a:xfrm>
                    <a:prstGeom prst="rect">
                      <a:avLst/>
                    </a:prstGeom>
                    <a:noFill/>
                    <a:ln>
                      <a:noFill/>
                    </a:ln>
                  </pic:spPr>
                </pic:pic>
              </a:graphicData>
            </a:graphic>
          </wp:inline>
        </w:drawing>
      </w:r>
    </w:p>
    <w:p w14:paraId="6064A8B4" w14:textId="7A838C3C" w:rsidR="00C57C23" w:rsidRDefault="00C57C23" w:rsidP="003E12E4">
      <w:pPr>
        <w:pStyle w:val="Grundtext"/>
      </w:pPr>
      <w:r w:rsidRPr="00C57C23">
        <w:rPr>
          <w:noProof/>
        </w:rPr>
        <w:lastRenderedPageBreak/>
        <w:drawing>
          <wp:inline distT="0" distB="0" distL="0" distR="0" wp14:anchorId="01434B78" wp14:editId="4C6782F3">
            <wp:extent cx="5400040" cy="7629525"/>
            <wp:effectExtent l="0" t="0" r="0" b="9525"/>
            <wp:docPr id="210635053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400040" cy="7629525"/>
                    </a:xfrm>
                    <a:prstGeom prst="rect">
                      <a:avLst/>
                    </a:prstGeom>
                    <a:noFill/>
                    <a:ln>
                      <a:noFill/>
                    </a:ln>
                  </pic:spPr>
                </pic:pic>
              </a:graphicData>
            </a:graphic>
          </wp:inline>
        </w:drawing>
      </w:r>
    </w:p>
    <w:p w14:paraId="520764F0" w14:textId="5FC361F5" w:rsidR="00C57C23" w:rsidRDefault="00C57C23" w:rsidP="003E12E4">
      <w:pPr>
        <w:pStyle w:val="Grundtext"/>
      </w:pPr>
      <w:r w:rsidRPr="00C57C23">
        <w:rPr>
          <w:noProof/>
        </w:rPr>
        <w:lastRenderedPageBreak/>
        <w:drawing>
          <wp:inline distT="0" distB="0" distL="0" distR="0" wp14:anchorId="2D2E6F47" wp14:editId="600C8DD5">
            <wp:extent cx="5400040" cy="7527290"/>
            <wp:effectExtent l="0" t="0" r="0" b="0"/>
            <wp:docPr id="205400395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400040" cy="7527290"/>
                    </a:xfrm>
                    <a:prstGeom prst="rect">
                      <a:avLst/>
                    </a:prstGeom>
                    <a:noFill/>
                    <a:ln>
                      <a:noFill/>
                    </a:ln>
                  </pic:spPr>
                </pic:pic>
              </a:graphicData>
            </a:graphic>
          </wp:inline>
        </w:drawing>
      </w:r>
    </w:p>
    <w:p w14:paraId="3685B128" w14:textId="5454B8A0" w:rsidR="00C57C23" w:rsidRDefault="00C57C23" w:rsidP="003E12E4">
      <w:pPr>
        <w:pStyle w:val="Grundtext"/>
      </w:pPr>
      <w:r w:rsidRPr="00C57C23">
        <w:rPr>
          <w:noProof/>
        </w:rPr>
        <w:lastRenderedPageBreak/>
        <w:drawing>
          <wp:inline distT="0" distB="0" distL="0" distR="0" wp14:anchorId="48C3F37C" wp14:editId="7DAC5A01">
            <wp:extent cx="5400040" cy="7628255"/>
            <wp:effectExtent l="0" t="0" r="0" b="0"/>
            <wp:docPr id="110682089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400040" cy="7628255"/>
                    </a:xfrm>
                    <a:prstGeom prst="rect">
                      <a:avLst/>
                    </a:prstGeom>
                    <a:noFill/>
                    <a:ln>
                      <a:noFill/>
                    </a:ln>
                  </pic:spPr>
                </pic:pic>
              </a:graphicData>
            </a:graphic>
          </wp:inline>
        </w:drawing>
      </w:r>
    </w:p>
    <w:p w14:paraId="405C4D06" w14:textId="7FA2484C" w:rsidR="00C57C23" w:rsidRDefault="00C57C23" w:rsidP="003E12E4">
      <w:pPr>
        <w:pStyle w:val="Grundtext"/>
      </w:pPr>
      <w:r w:rsidRPr="00C57C23">
        <w:rPr>
          <w:noProof/>
        </w:rPr>
        <w:lastRenderedPageBreak/>
        <w:drawing>
          <wp:inline distT="0" distB="0" distL="0" distR="0" wp14:anchorId="75BB7CB9" wp14:editId="35A97359">
            <wp:extent cx="5400040" cy="7529195"/>
            <wp:effectExtent l="0" t="0" r="0" b="0"/>
            <wp:docPr id="60945931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400040" cy="7529195"/>
                    </a:xfrm>
                    <a:prstGeom prst="rect">
                      <a:avLst/>
                    </a:prstGeom>
                    <a:noFill/>
                    <a:ln>
                      <a:noFill/>
                    </a:ln>
                  </pic:spPr>
                </pic:pic>
              </a:graphicData>
            </a:graphic>
          </wp:inline>
        </w:drawing>
      </w:r>
    </w:p>
    <w:p w14:paraId="134A9D37" w14:textId="6FBE4FF5" w:rsidR="00C57C23" w:rsidRDefault="00C57C23" w:rsidP="003E12E4">
      <w:pPr>
        <w:pStyle w:val="Grundtext"/>
      </w:pPr>
      <w:r w:rsidRPr="00C57C23">
        <w:rPr>
          <w:noProof/>
        </w:rPr>
        <w:lastRenderedPageBreak/>
        <w:drawing>
          <wp:inline distT="0" distB="0" distL="0" distR="0" wp14:anchorId="3E7F610D" wp14:editId="1FD17EB4">
            <wp:extent cx="5400040" cy="7640320"/>
            <wp:effectExtent l="0" t="0" r="0" b="0"/>
            <wp:docPr id="91777488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400040" cy="7640320"/>
                    </a:xfrm>
                    <a:prstGeom prst="rect">
                      <a:avLst/>
                    </a:prstGeom>
                    <a:noFill/>
                    <a:ln>
                      <a:noFill/>
                    </a:ln>
                  </pic:spPr>
                </pic:pic>
              </a:graphicData>
            </a:graphic>
          </wp:inline>
        </w:drawing>
      </w:r>
    </w:p>
    <w:p w14:paraId="21267ED3" w14:textId="2C3B6591" w:rsidR="00C57C23" w:rsidRDefault="00C57C23" w:rsidP="003E12E4">
      <w:pPr>
        <w:pStyle w:val="Grundtext"/>
      </w:pPr>
      <w:r w:rsidRPr="00C57C23">
        <w:rPr>
          <w:noProof/>
        </w:rPr>
        <w:lastRenderedPageBreak/>
        <w:drawing>
          <wp:inline distT="0" distB="0" distL="0" distR="0" wp14:anchorId="533BA515" wp14:editId="39DC5119">
            <wp:extent cx="5400040" cy="7532370"/>
            <wp:effectExtent l="0" t="0" r="0" b="0"/>
            <wp:docPr id="180469271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400040" cy="7532370"/>
                    </a:xfrm>
                    <a:prstGeom prst="rect">
                      <a:avLst/>
                    </a:prstGeom>
                    <a:noFill/>
                    <a:ln>
                      <a:noFill/>
                    </a:ln>
                  </pic:spPr>
                </pic:pic>
              </a:graphicData>
            </a:graphic>
          </wp:inline>
        </w:drawing>
      </w:r>
    </w:p>
    <w:p w14:paraId="227A537B" w14:textId="77777777" w:rsidR="00C57C23" w:rsidRDefault="00C57C23" w:rsidP="003E12E4">
      <w:pPr>
        <w:pStyle w:val="Grundtext"/>
      </w:pPr>
    </w:p>
    <w:p w14:paraId="3CC0322D" w14:textId="71894BBC" w:rsidR="00C57C23" w:rsidRDefault="00C57C23" w:rsidP="003E12E4">
      <w:pPr>
        <w:pStyle w:val="Grundtext"/>
      </w:pPr>
      <w:r w:rsidRPr="00C57C23">
        <w:rPr>
          <w:noProof/>
        </w:rPr>
        <w:lastRenderedPageBreak/>
        <w:drawing>
          <wp:inline distT="0" distB="0" distL="0" distR="0" wp14:anchorId="706902C9" wp14:editId="7C11E268">
            <wp:extent cx="5400040" cy="7588885"/>
            <wp:effectExtent l="0" t="0" r="0" b="0"/>
            <wp:docPr id="1404126979"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400040" cy="7588885"/>
                    </a:xfrm>
                    <a:prstGeom prst="rect">
                      <a:avLst/>
                    </a:prstGeom>
                    <a:noFill/>
                    <a:ln>
                      <a:noFill/>
                    </a:ln>
                  </pic:spPr>
                </pic:pic>
              </a:graphicData>
            </a:graphic>
          </wp:inline>
        </w:drawing>
      </w:r>
    </w:p>
    <w:p w14:paraId="491EBD05" w14:textId="73FAC875" w:rsidR="00C57C23" w:rsidRDefault="00C57C23" w:rsidP="003E12E4">
      <w:pPr>
        <w:pStyle w:val="Grundtext"/>
      </w:pPr>
      <w:r w:rsidRPr="00C57C23">
        <w:rPr>
          <w:noProof/>
        </w:rPr>
        <w:lastRenderedPageBreak/>
        <w:drawing>
          <wp:inline distT="0" distB="0" distL="0" distR="0" wp14:anchorId="083537F1" wp14:editId="47F641F5">
            <wp:extent cx="5400040" cy="7524115"/>
            <wp:effectExtent l="0" t="0" r="0" b="635"/>
            <wp:docPr id="691337503"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400040" cy="7524115"/>
                    </a:xfrm>
                    <a:prstGeom prst="rect">
                      <a:avLst/>
                    </a:prstGeom>
                    <a:noFill/>
                    <a:ln>
                      <a:noFill/>
                    </a:ln>
                  </pic:spPr>
                </pic:pic>
              </a:graphicData>
            </a:graphic>
          </wp:inline>
        </w:drawing>
      </w:r>
    </w:p>
    <w:p w14:paraId="3E3627D5" w14:textId="1BC7E9B5" w:rsidR="00C57C23" w:rsidRDefault="00C57C23" w:rsidP="003E12E4">
      <w:pPr>
        <w:pStyle w:val="Grundtext"/>
      </w:pPr>
      <w:r w:rsidRPr="00C57C23">
        <w:rPr>
          <w:noProof/>
        </w:rPr>
        <w:lastRenderedPageBreak/>
        <w:drawing>
          <wp:inline distT="0" distB="0" distL="0" distR="0" wp14:anchorId="53D23DA2" wp14:editId="5F5D9274">
            <wp:extent cx="5400040" cy="7627620"/>
            <wp:effectExtent l="0" t="0" r="0" b="0"/>
            <wp:docPr id="106172448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400040" cy="7627620"/>
                    </a:xfrm>
                    <a:prstGeom prst="rect">
                      <a:avLst/>
                    </a:prstGeom>
                    <a:noFill/>
                    <a:ln>
                      <a:noFill/>
                    </a:ln>
                  </pic:spPr>
                </pic:pic>
              </a:graphicData>
            </a:graphic>
          </wp:inline>
        </w:drawing>
      </w:r>
    </w:p>
    <w:p w14:paraId="572CB804" w14:textId="77777777" w:rsidR="00C57C23" w:rsidRDefault="00C57C23" w:rsidP="003E12E4">
      <w:pPr>
        <w:pStyle w:val="Grundtext"/>
      </w:pPr>
    </w:p>
    <w:p w14:paraId="1F01B843" w14:textId="6F57E532" w:rsidR="00C57C23" w:rsidRDefault="00C57C23" w:rsidP="003E12E4">
      <w:pPr>
        <w:pStyle w:val="Grundtext"/>
      </w:pPr>
      <w:r>
        <w:lastRenderedPageBreak/>
        <w:br w:type="textWrapping" w:clear="all"/>
      </w:r>
      <w:r w:rsidRPr="00C57C23">
        <w:rPr>
          <w:noProof/>
        </w:rPr>
        <w:drawing>
          <wp:inline distT="0" distB="0" distL="0" distR="0" wp14:anchorId="3FDA4667" wp14:editId="7D0D181D">
            <wp:extent cx="5400040" cy="7546975"/>
            <wp:effectExtent l="0" t="0" r="0" b="0"/>
            <wp:docPr id="1179712924"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400040" cy="7546975"/>
                    </a:xfrm>
                    <a:prstGeom prst="rect">
                      <a:avLst/>
                    </a:prstGeom>
                    <a:noFill/>
                    <a:ln>
                      <a:noFill/>
                    </a:ln>
                  </pic:spPr>
                </pic:pic>
              </a:graphicData>
            </a:graphic>
          </wp:inline>
        </w:drawing>
      </w:r>
    </w:p>
    <w:p w14:paraId="2E129BC2" w14:textId="5474A08B" w:rsidR="00C57C23" w:rsidRDefault="00C57C23" w:rsidP="003E12E4">
      <w:pPr>
        <w:pStyle w:val="Grundtext"/>
      </w:pPr>
      <w:r w:rsidRPr="00C57C23">
        <w:rPr>
          <w:noProof/>
        </w:rPr>
        <w:lastRenderedPageBreak/>
        <w:drawing>
          <wp:inline distT="0" distB="0" distL="0" distR="0" wp14:anchorId="795ECF74" wp14:editId="70961558">
            <wp:extent cx="5400040" cy="7676515"/>
            <wp:effectExtent l="0" t="0" r="0" b="635"/>
            <wp:docPr id="328368418"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400040" cy="7676515"/>
                    </a:xfrm>
                    <a:prstGeom prst="rect">
                      <a:avLst/>
                    </a:prstGeom>
                    <a:noFill/>
                    <a:ln>
                      <a:noFill/>
                    </a:ln>
                  </pic:spPr>
                </pic:pic>
              </a:graphicData>
            </a:graphic>
          </wp:inline>
        </w:drawing>
      </w:r>
    </w:p>
    <w:p w14:paraId="692DCC4E" w14:textId="120D5187" w:rsidR="00C57C23" w:rsidRDefault="00C57C23" w:rsidP="003E12E4">
      <w:pPr>
        <w:pStyle w:val="Grundtext"/>
      </w:pPr>
      <w:r w:rsidRPr="00C57C23">
        <w:rPr>
          <w:noProof/>
        </w:rPr>
        <w:lastRenderedPageBreak/>
        <w:drawing>
          <wp:inline distT="0" distB="0" distL="0" distR="0" wp14:anchorId="1515FD83" wp14:editId="5863B888">
            <wp:extent cx="5400040" cy="7530465"/>
            <wp:effectExtent l="0" t="0" r="0" b="0"/>
            <wp:docPr id="1186079384"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400040" cy="7530465"/>
                    </a:xfrm>
                    <a:prstGeom prst="rect">
                      <a:avLst/>
                    </a:prstGeom>
                    <a:noFill/>
                    <a:ln>
                      <a:noFill/>
                    </a:ln>
                  </pic:spPr>
                </pic:pic>
              </a:graphicData>
            </a:graphic>
          </wp:inline>
        </w:drawing>
      </w:r>
    </w:p>
    <w:p w14:paraId="63EE96AE" w14:textId="08DDF6CB" w:rsidR="00C57C23" w:rsidRDefault="00C57C23" w:rsidP="003E12E4">
      <w:pPr>
        <w:pStyle w:val="Grundtext"/>
      </w:pPr>
      <w:r w:rsidRPr="00C57C23">
        <w:rPr>
          <w:noProof/>
        </w:rPr>
        <w:lastRenderedPageBreak/>
        <w:drawing>
          <wp:inline distT="0" distB="0" distL="0" distR="0" wp14:anchorId="16A3F478" wp14:editId="01099A24">
            <wp:extent cx="5400040" cy="7674610"/>
            <wp:effectExtent l="0" t="0" r="0" b="2540"/>
            <wp:docPr id="66455649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400040" cy="7674610"/>
                    </a:xfrm>
                    <a:prstGeom prst="rect">
                      <a:avLst/>
                    </a:prstGeom>
                    <a:noFill/>
                    <a:ln>
                      <a:noFill/>
                    </a:ln>
                  </pic:spPr>
                </pic:pic>
              </a:graphicData>
            </a:graphic>
          </wp:inline>
        </w:drawing>
      </w:r>
    </w:p>
    <w:p w14:paraId="1054612A" w14:textId="77777777" w:rsidR="00C57C23" w:rsidRDefault="00C57C23" w:rsidP="003E12E4">
      <w:pPr>
        <w:pStyle w:val="Grundtext"/>
      </w:pPr>
    </w:p>
    <w:p w14:paraId="3A2499D5" w14:textId="73D8182C" w:rsidR="00C57C23" w:rsidRDefault="00C57C23" w:rsidP="003E12E4">
      <w:pPr>
        <w:pStyle w:val="Grundtext"/>
      </w:pPr>
      <w:r w:rsidRPr="00C57C23">
        <w:rPr>
          <w:noProof/>
        </w:rPr>
        <w:lastRenderedPageBreak/>
        <w:drawing>
          <wp:inline distT="0" distB="0" distL="0" distR="0" wp14:anchorId="7EB430A6" wp14:editId="4DEEA33A">
            <wp:extent cx="5400040" cy="7574280"/>
            <wp:effectExtent l="0" t="0" r="0" b="7620"/>
            <wp:docPr id="69636345"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400040" cy="7574280"/>
                    </a:xfrm>
                    <a:prstGeom prst="rect">
                      <a:avLst/>
                    </a:prstGeom>
                    <a:noFill/>
                    <a:ln>
                      <a:noFill/>
                    </a:ln>
                  </pic:spPr>
                </pic:pic>
              </a:graphicData>
            </a:graphic>
          </wp:inline>
        </w:drawing>
      </w:r>
    </w:p>
    <w:p w14:paraId="1BA04D87" w14:textId="77777777" w:rsidR="00C57C23" w:rsidRDefault="00C57C23" w:rsidP="003E12E4">
      <w:pPr>
        <w:pStyle w:val="Grundtext"/>
      </w:pPr>
    </w:p>
    <w:p w14:paraId="768AC8FF" w14:textId="79C22020" w:rsidR="00C57C23" w:rsidRDefault="00C57C23" w:rsidP="003E12E4">
      <w:pPr>
        <w:pStyle w:val="Grundtext"/>
      </w:pPr>
      <w:r w:rsidRPr="00C57C23">
        <w:rPr>
          <w:noProof/>
        </w:rPr>
        <w:lastRenderedPageBreak/>
        <w:drawing>
          <wp:inline distT="0" distB="0" distL="0" distR="0" wp14:anchorId="0338DAF1" wp14:editId="60A6D239">
            <wp:extent cx="5400040" cy="7658100"/>
            <wp:effectExtent l="0" t="0" r="0" b="0"/>
            <wp:docPr id="2089357785"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400040" cy="7658100"/>
                    </a:xfrm>
                    <a:prstGeom prst="rect">
                      <a:avLst/>
                    </a:prstGeom>
                    <a:noFill/>
                    <a:ln>
                      <a:noFill/>
                    </a:ln>
                  </pic:spPr>
                </pic:pic>
              </a:graphicData>
            </a:graphic>
          </wp:inline>
        </w:drawing>
      </w:r>
    </w:p>
    <w:p w14:paraId="0A536877" w14:textId="4C010ADB" w:rsidR="00C57C23" w:rsidRDefault="00C57C23" w:rsidP="003E12E4">
      <w:pPr>
        <w:pStyle w:val="Grundtext"/>
      </w:pPr>
      <w:r w:rsidRPr="00C57C23">
        <w:rPr>
          <w:noProof/>
        </w:rPr>
        <w:lastRenderedPageBreak/>
        <w:drawing>
          <wp:inline distT="0" distB="0" distL="0" distR="0" wp14:anchorId="2075A876" wp14:editId="0EC5BC5B">
            <wp:extent cx="5400040" cy="7559040"/>
            <wp:effectExtent l="0" t="0" r="0" b="3810"/>
            <wp:docPr id="240913456"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400040" cy="7559040"/>
                    </a:xfrm>
                    <a:prstGeom prst="rect">
                      <a:avLst/>
                    </a:prstGeom>
                    <a:noFill/>
                    <a:ln>
                      <a:noFill/>
                    </a:ln>
                  </pic:spPr>
                </pic:pic>
              </a:graphicData>
            </a:graphic>
          </wp:inline>
        </w:drawing>
      </w:r>
    </w:p>
    <w:p w14:paraId="4946E0C7" w14:textId="45D09BE3" w:rsidR="00C57C23" w:rsidRDefault="00C57C23" w:rsidP="003E12E4">
      <w:pPr>
        <w:pStyle w:val="Grundtext"/>
      </w:pPr>
      <w:r w:rsidRPr="00C57C23">
        <w:rPr>
          <w:noProof/>
        </w:rPr>
        <w:lastRenderedPageBreak/>
        <w:drawing>
          <wp:inline distT="0" distB="0" distL="0" distR="0" wp14:anchorId="7866855C" wp14:editId="11CF6BB2">
            <wp:extent cx="5400040" cy="7710805"/>
            <wp:effectExtent l="0" t="0" r="0" b="4445"/>
            <wp:docPr id="1566032411"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400040" cy="7710805"/>
                    </a:xfrm>
                    <a:prstGeom prst="rect">
                      <a:avLst/>
                    </a:prstGeom>
                    <a:noFill/>
                    <a:ln>
                      <a:noFill/>
                    </a:ln>
                  </pic:spPr>
                </pic:pic>
              </a:graphicData>
            </a:graphic>
          </wp:inline>
        </w:drawing>
      </w:r>
    </w:p>
    <w:p w14:paraId="1E84EF07" w14:textId="77777777" w:rsidR="00C57C23" w:rsidRDefault="00C57C23" w:rsidP="003E12E4">
      <w:pPr>
        <w:pStyle w:val="Grundtext"/>
      </w:pPr>
    </w:p>
    <w:p w14:paraId="356E6DD5" w14:textId="25FD982F" w:rsidR="00C57C23" w:rsidRDefault="00C57C23" w:rsidP="003E12E4">
      <w:pPr>
        <w:pStyle w:val="Grundtext"/>
      </w:pPr>
      <w:r w:rsidRPr="00C57C23">
        <w:rPr>
          <w:noProof/>
        </w:rPr>
        <w:lastRenderedPageBreak/>
        <w:drawing>
          <wp:inline distT="0" distB="0" distL="0" distR="0" wp14:anchorId="26E73581" wp14:editId="675DB138">
            <wp:extent cx="5400040" cy="7566025"/>
            <wp:effectExtent l="0" t="0" r="0" b="0"/>
            <wp:docPr id="162787600"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400040" cy="7566025"/>
                    </a:xfrm>
                    <a:prstGeom prst="rect">
                      <a:avLst/>
                    </a:prstGeom>
                    <a:noFill/>
                    <a:ln>
                      <a:noFill/>
                    </a:ln>
                  </pic:spPr>
                </pic:pic>
              </a:graphicData>
            </a:graphic>
          </wp:inline>
        </w:drawing>
      </w:r>
    </w:p>
    <w:p w14:paraId="4A7A1F08" w14:textId="6E04FB63" w:rsidR="00C57C23" w:rsidRDefault="00C57C23" w:rsidP="003E12E4">
      <w:pPr>
        <w:pStyle w:val="Grundtext"/>
      </w:pPr>
      <w:r w:rsidRPr="00C57C23">
        <w:rPr>
          <w:noProof/>
        </w:rPr>
        <w:lastRenderedPageBreak/>
        <w:drawing>
          <wp:inline distT="0" distB="0" distL="0" distR="0" wp14:anchorId="3DB48095" wp14:editId="07198318">
            <wp:extent cx="5400040" cy="7606665"/>
            <wp:effectExtent l="0" t="0" r="0" b="0"/>
            <wp:docPr id="723115192"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5400040" cy="7606665"/>
                    </a:xfrm>
                    <a:prstGeom prst="rect">
                      <a:avLst/>
                    </a:prstGeom>
                    <a:noFill/>
                    <a:ln>
                      <a:noFill/>
                    </a:ln>
                  </pic:spPr>
                </pic:pic>
              </a:graphicData>
            </a:graphic>
          </wp:inline>
        </w:drawing>
      </w:r>
    </w:p>
    <w:p w14:paraId="3B4D4679" w14:textId="2C3243F9" w:rsidR="00C57C23" w:rsidRPr="00C57C23" w:rsidRDefault="00C57C23" w:rsidP="003E12E4">
      <w:pPr>
        <w:pStyle w:val="Grundtext"/>
      </w:pPr>
      <w:r w:rsidRPr="00C57C23">
        <w:rPr>
          <w:noProof/>
        </w:rPr>
        <w:lastRenderedPageBreak/>
        <w:drawing>
          <wp:inline distT="0" distB="0" distL="0" distR="0" wp14:anchorId="1F1B0D37" wp14:editId="0A95C488">
            <wp:extent cx="5400040" cy="7644765"/>
            <wp:effectExtent l="0" t="0" r="0" b="0"/>
            <wp:docPr id="1760348786"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5400040" cy="7644765"/>
                    </a:xfrm>
                    <a:prstGeom prst="rect">
                      <a:avLst/>
                    </a:prstGeom>
                    <a:noFill/>
                    <a:ln>
                      <a:noFill/>
                    </a:ln>
                  </pic:spPr>
                </pic:pic>
              </a:graphicData>
            </a:graphic>
          </wp:inline>
        </w:drawing>
      </w:r>
    </w:p>
    <w:p w14:paraId="7E08A607" w14:textId="77777777" w:rsidR="003E12E4" w:rsidRPr="002A00DA" w:rsidRDefault="003E12E4" w:rsidP="003E12E4">
      <w:pPr>
        <w:pStyle w:val="berschrift2"/>
        <w:numPr>
          <w:ilvl w:val="0"/>
          <w:numId w:val="0"/>
        </w:numPr>
        <w:ind w:left="851" w:hanging="851"/>
      </w:pPr>
      <w:r>
        <w:t>Sonstiges</w:t>
      </w:r>
    </w:p>
    <w:p w14:paraId="2CD648FD" w14:textId="77777777" w:rsidR="003E12E4" w:rsidRPr="00585C97" w:rsidRDefault="003E12E4" w:rsidP="003E12E4">
      <w:pPr>
        <w:jc w:val="center"/>
      </w:pPr>
    </w:p>
    <w:p w14:paraId="33BAE1DC" w14:textId="77777777" w:rsidR="003E12E4" w:rsidRPr="00585C97" w:rsidRDefault="003E12E4" w:rsidP="003E12E4">
      <w:pPr>
        <w:jc w:val="center"/>
      </w:pPr>
    </w:p>
    <w:p w14:paraId="2377877F" w14:textId="77777777" w:rsidR="003E12E4" w:rsidRPr="00585C97" w:rsidRDefault="003E12E4" w:rsidP="003E12E4">
      <w:pPr>
        <w:jc w:val="center"/>
      </w:pPr>
      <w:r w:rsidRPr="00585C97">
        <w:rPr>
          <w:noProof/>
        </w:rPr>
        <w:lastRenderedPageBreak/>
        <w:drawing>
          <wp:inline distT="0" distB="0" distL="0" distR="0" wp14:anchorId="444192B4" wp14:editId="22A5E58C">
            <wp:extent cx="4572000" cy="2743200"/>
            <wp:effectExtent l="0" t="0" r="0" b="0"/>
            <wp:docPr id="1068065096" name="Diagramm 1">
              <a:extLst xmlns:a="http://schemas.openxmlformats.org/drawingml/2006/main">
                <a:ext uri="{FF2B5EF4-FFF2-40B4-BE49-F238E27FC236}">
                  <a16:creationId xmlns:a16="http://schemas.microsoft.com/office/drawing/2014/main" id="{2E50ECEB-3EAC-F434-F945-D5618C5565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5"/>
              </a:graphicData>
            </a:graphic>
          </wp:inline>
        </w:drawing>
      </w:r>
    </w:p>
    <w:p w14:paraId="3B95CD0F" w14:textId="77777777" w:rsidR="003E12E4" w:rsidRPr="00585C97" w:rsidRDefault="003E12E4" w:rsidP="003E12E4">
      <w:pPr>
        <w:pStyle w:val="Beschriftung"/>
        <w:jc w:val="center"/>
      </w:pPr>
      <w:bookmarkStart w:id="286" w:name="_Ref235781528"/>
      <w:bookmarkStart w:id="287" w:name="_Toc239338482"/>
      <w:r w:rsidRPr="00585C97">
        <w:t xml:space="preserve">Figure </w:t>
      </w:r>
      <w:r>
        <w:fldChar w:fldCharType="begin"/>
      </w:r>
      <w:r>
        <w:instrText xml:space="preserve"> SEQ Figure \* ARABIC </w:instrText>
      </w:r>
      <w:r>
        <w:fldChar w:fldCharType="separate"/>
      </w:r>
      <w:r>
        <w:rPr>
          <w:noProof/>
        </w:rPr>
        <w:t>47</w:t>
      </w:r>
      <w:r>
        <w:rPr>
          <w:noProof/>
        </w:rPr>
        <w:fldChar w:fldCharType="end"/>
      </w:r>
      <w:r w:rsidRPr="00585C97">
        <w:t xml:space="preserve"> - Hand Geschwindigkeit in zwei Testvideos</w:t>
      </w:r>
      <w:bookmarkEnd w:id="286"/>
      <w:bookmarkEnd w:id="287"/>
    </w:p>
    <w:p w14:paraId="7CE87B95" w14:textId="77777777" w:rsidR="003E12E4" w:rsidRPr="00585C97" w:rsidRDefault="003E12E4" w:rsidP="003E12E4">
      <w:pPr>
        <w:jc w:val="center"/>
      </w:pPr>
    </w:p>
    <w:p w14:paraId="7DD9F9BD" w14:textId="77777777" w:rsidR="003E12E4" w:rsidRPr="00585C97" w:rsidRDefault="003E12E4" w:rsidP="003E12E4">
      <w:pPr>
        <w:jc w:val="center"/>
      </w:pPr>
    </w:p>
    <w:p w14:paraId="2E4EB62E" w14:textId="77777777" w:rsidR="003E12E4" w:rsidRPr="00585C97" w:rsidRDefault="003E12E4" w:rsidP="003E12E4">
      <w:pPr>
        <w:pStyle w:val="Beschriftung"/>
        <w:jc w:val="center"/>
      </w:pPr>
      <w:r w:rsidRPr="00585C97">
        <w:rPr>
          <w:noProof/>
        </w:rPr>
        <w:drawing>
          <wp:inline distT="0" distB="0" distL="0" distR="0" wp14:anchorId="516403C0" wp14:editId="04F0B911">
            <wp:extent cx="4864100" cy="3048000"/>
            <wp:effectExtent l="0" t="0" r="12700" b="0"/>
            <wp:docPr id="1029461131" name="Diagramm 1">
              <a:extLst xmlns:a="http://schemas.openxmlformats.org/drawingml/2006/main">
                <a:ext uri="{FF2B5EF4-FFF2-40B4-BE49-F238E27FC236}">
                  <a16:creationId xmlns:a16="http://schemas.microsoft.com/office/drawing/2014/main" id="{393BE83C-C127-B272-1701-29716CCC6E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6"/>
              </a:graphicData>
            </a:graphic>
          </wp:inline>
        </w:drawing>
      </w:r>
    </w:p>
    <w:p w14:paraId="1CAFD98E" w14:textId="77777777" w:rsidR="003E12E4" w:rsidRPr="00585C97" w:rsidRDefault="003E12E4" w:rsidP="003E12E4">
      <w:pPr>
        <w:pStyle w:val="Beschriftung"/>
        <w:jc w:val="center"/>
      </w:pPr>
      <w:bookmarkStart w:id="288" w:name="_Toc239338483"/>
      <w:r w:rsidRPr="00585C97">
        <w:t xml:space="preserve">Figure </w:t>
      </w:r>
      <w:r>
        <w:fldChar w:fldCharType="begin"/>
      </w:r>
      <w:r>
        <w:instrText xml:space="preserve"> SEQ Figure \* ARABIC </w:instrText>
      </w:r>
      <w:r>
        <w:fldChar w:fldCharType="separate"/>
      </w:r>
      <w:r>
        <w:rPr>
          <w:noProof/>
        </w:rPr>
        <w:t>48</w:t>
      </w:r>
      <w:r>
        <w:rPr>
          <w:noProof/>
        </w:rPr>
        <w:fldChar w:fldCharType="end"/>
      </w:r>
      <w:r w:rsidRPr="00585C97">
        <w:t xml:space="preserve"> – Änderung der Hand Geschwindigkeit in zwei Testvideos</w:t>
      </w:r>
      <w:bookmarkEnd w:id="288"/>
    </w:p>
    <w:p w14:paraId="2139E412" w14:textId="77777777" w:rsidR="003E12E4" w:rsidRPr="00585C97" w:rsidRDefault="003E12E4" w:rsidP="003E12E4">
      <w:pPr>
        <w:jc w:val="center"/>
      </w:pPr>
      <w:r w:rsidRPr="00585C97">
        <w:br w:type="page"/>
      </w:r>
    </w:p>
    <w:p w14:paraId="44EF44F4" w14:textId="77777777" w:rsidR="003E12E4" w:rsidRPr="00585C97" w:rsidRDefault="003E12E4" w:rsidP="003E12E4">
      <w:pPr>
        <w:jc w:val="center"/>
      </w:pPr>
      <w:r w:rsidRPr="00585C97">
        <w:rPr>
          <w:noProof/>
        </w:rPr>
        <w:lastRenderedPageBreak/>
        <w:drawing>
          <wp:inline distT="0" distB="0" distL="0" distR="0" wp14:anchorId="21F86C43" wp14:editId="525E0AD3">
            <wp:extent cx="5391785" cy="1497965"/>
            <wp:effectExtent l="0" t="0" r="0" b="6985"/>
            <wp:docPr id="12361412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5391785" cy="1497965"/>
                    </a:xfrm>
                    <a:prstGeom prst="rect">
                      <a:avLst/>
                    </a:prstGeom>
                    <a:noFill/>
                    <a:ln>
                      <a:noFill/>
                    </a:ln>
                  </pic:spPr>
                </pic:pic>
              </a:graphicData>
            </a:graphic>
          </wp:inline>
        </w:drawing>
      </w:r>
    </w:p>
    <w:p w14:paraId="2A352A3F" w14:textId="77777777" w:rsidR="003E12E4" w:rsidRPr="00585C97" w:rsidRDefault="003E12E4" w:rsidP="003E12E4">
      <w:pPr>
        <w:pStyle w:val="Grundtext"/>
        <w:rPr>
          <w:noProof/>
        </w:rPr>
      </w:pPr>
    </w:p>
    <w:p w14:paraId="54A2720D" w14:textId="77777777" w:rsidR="003E12E4" w:rsidRPr="00585C97" w:rsidRDefault="003E12E4" w:rsidP="003E12E4">
      <w:r w:rsidRPr="00585C97">
        <w:br w:type="page"/>
      </w:r>
      <w:r w:rsidRPr="00585C97">
        <w:lastRenderedPageBreak/>
        <w:t xml:space="preserve"> </w:t>
      </w:r>
    </w:p>
    <w:p w14:paraId="76FE3B47" w14:textId="77777777" w:rsidR="003E12E4" w:rsidRPr="00585C97" w:rsidRDefault="003E12E4" w:rsidP="003E12E4"/>
    <w:p w14:paraId="12351BD7" w14:textId="77777777" w:rsidR="003E12E4" w:rsidRPr="00585C97" w:rsidRDefault="003E12E4" w:rsidP="003E12E4"/>
    <w:p w14:paraId="1A79C320" w14:textId="5681904E" w:rsidR="003E12E4" w:rsidRPr="00585C97" w:rsidRDefault="003E12E4" w:rsidP="003E12E4"/>
    <w:p w14:paraId="4C3F690F" w14:textId="77777777" w:rsidR="003E12E4" w:rsidRPr="00585C97" w:rsidRDefault="003E12E4" w:rsidP="003E12E4"/>
    <w:p w14:paraId="37AE3466" w14:textId="77777777" w:rsidR="003E12E4" w:rsidRPr="00585C97" w:rsidRDefault="003E12E4" w:rsidP="003E12E4">
      <w:r w:rsidRPr="00585C97">
        <w:rPr>
          <w:noProof/>
        </w:rPr>
        <w:drawing>
          <wp:inline distT="0" distB="0" distL="0" distR="0" wp14:anchorId="7D1C82B5" wp14:editId="49CF5217">
            <wp:extent cx="5391150" cy="2257425"/>
            <wp:effectExtent l="0" t="0" r="0" b="9525"/>
            <wp:docPr id="68852242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5391150" cy="2257425"/>
                    </a:xfrm>
                    <a:prstGeom prst="rect">
                      <a:avLst/>
                    </a:prstGeom>
                    <a:noFill/>
                    <a:ln>
                      <a:noFill/>
                    </a:ln>
                  </pic:spPr>
                </pic:pic>
              </a:graphicData>
            </a:graphic>
          </wp:inline>
        </w:drawing>
      </w:r>
    </w:p>
    <w:p w14:paraId="311CFFA0" w14:textId="77777777" w:rsidR="003E12E4" w:rsidRPr="00585C97" w:rsidRDefault="003E12E4" w:rsidP="003E12E4"/>
    <w:p w14:paraId="40877D68" w14:textId="77777777" w:rsidR="003E12E4" w:rsidRPr="00585C97" w:rsidRDefault="003E12E4" w:rsidP="003E12E4">
      <w:r w:rsidRPr="00585C97">
        <w:rPr>
          <w:noProof/>
        </w:rPr>
        <w:drawing>
          <wp:inline distT="0" distB="0" distL="0" distR="0" wp14:anchorId="318D0B68" wp14:editId="0AFB6076">
            <wp:extent cx="5391150" cy="2924175"/>
            <wp:effectExtent l="0" t="0" r="0" b="9525"/>
            <wp:docPr id="144327482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5391150" cy="2924175"/>
                    </a:xfrm>
                    <a:prstGeom prst="rect">
                      <a:avLst/>
                    </a:prstGeom>
                    <a:noFill/>
                    <a:ln>
                      <a:noFill/>
                    </a:ln>
                  </pic:spPr>
                </pic:pic>
              </a:graphicData>
            </a:graphic>
          </wp:inline>
        </w:drawing>
      </w:r>
    </w:p>
    <w:p w14:paraId="28E2E848" w14:textId="77777777" w:rsidR="003E12E4" w:rsidRPr="00585C97" w:rsidRDefault="003E12E4" w:rsidP="003E12E4"/>
    <w:p w14:paraId="23F5E268" w14:textId="77777777" w:rsidR="003E12E4" w:rsidRPr="00585C97" w:rsidRDefault="003E12E4" w:rsidP="003E12E4"/>
    <w:p w14:paraId="2AFB77DD" w14:textId="77777777" w:rsidR="003E12E4" w:rsidRPr="00585C97" w:rsidRDefault="003E12E4" w:rsidP="003E12E4"/>
    <w:p w14:paraId="0C322916" w14:textId="77777777" w:rsidR="003E12E4" w:rsidRPr="00585C97" w:rsidRDefault="003E12E4" w:rsidP="003E12E4">
      <w:r w:rsidRPr="00585C97">
        <w:br w:type="page"/>
      </w:r>
    </w:p>
    <w:p w14:paraId="7B5EF5A0" w14:textId="77777777" w:rsidR="003E12E4" w:rsidRPr="00585C97" w:rsidRDefault="003E12E4" w:rsidP="003E12E4"/>
    <w:p w14:paraId="0501E3A7" w14:textId="77777777" w:rsidR="003E12E4" w:rsidRPr="00585C97" w:rsidRDefault="003E12E4" w:rsidP="003E12E4"/>
    <w:p w14:paraId="34874021" w14:textId="77777777" w:rsidR="003E12E4" w:rsidRPr="00585C97" w:rsidRDefault="003E12E4" w:rsidP="003E12E4">
      <w:r w:rsidRPr="00585C97">
        <w:rPr>
          <w:noProof/>
        </w:rPr>
        <w:drawing>
          <wp:inline distT="0" distB="0" distL="0" distR="0" wp14:anchorId="68B053E0" wp14:editId="4F8E9D61">
            <wp:extent cx="5391150" cy="4305300"/>
            <wp:effectExtent l="0" t="0" r="0" b="0"/>
            <wp:docPr id="684169341"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391150" cy="4305300"/>
                    </a:xfrm>
                    <a:prstGeom prst="rect">
                      <a:avLst/>
                    </a:prstGeom>
                    <a:noFill/>
                    <a:ln>
                      <a:noFill/>
                    </a:ln>
                  </pic:spPr>
                </pic:pic>
              </a:graphicData>
            </a:graphic>
          </wp:inline>
        </w:drawing>
      </w:r>
    </w:p>
    <w:p w14:paraId="43B41040" w14:textId="77777777" w:rsidR="003E12E4" w:rsidRPr="00585C97" w:rsidRDefault="003E12E4" w:rsidP="003E12E4"/>
    <w:p w14:paraId="6DE02E0E" w14:textId="77777777" w:rsidR="003E12E4" w:rsidRPr="00585C97" w:rsidRDefault="003E12E4" w:rsidP="003E12E4"/>
    <w:p w14:paraId="4C53C1E0" w14:textId="77777777" w:rsidR="003E12E4" w:rsidRPr="00585C97" w:rsidRDefault="003E12E4" w:rsidP="003E12E4"/>
    <w:p w14:paraId="49D37783" w14:textId="77777777" w:rsidR="003E12E4" w:rsidRDefault="003E12E4">
      <w:pPr>
        <w:jc w:val="left"/>
        <w:rPr>
          <w:sz w:val="20"/>
          <w:szCs w:val="20"/>
        </w:rPr>
      </w:pPr>
    </w:p>
    <w:sectPr w:rsidR="003E12E4" w:rsidSect="00136AC6">
      <w:headerReference w:type="default" r:id="rId241"/>
      <w:headerReference w:type="first" r:id="rId242"/>
      <w:pgSz w:w="11906" w:h="16838" w:code="9"/>
      <w:pgMar w:top="1701" w:right="1701"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32871" w14:textId="77777777" w:rsidR="00255073" w:rsidRPr="00920974" w:rsidRDefault="00255073">
      <w:r w:rsidRPr="00920974">
        <w:separator/>
      </w:r>
    </w:p>
  </w:endnote>
  <w:endnote w:type="continuationSeparator" w:id="0">
    <w:p w14:paraId="01EB5B3F" w14:textId="77777777" w:rsidR="00255073" w:rsidRPr="00920974" w:rsidRDefault="00255073">
      <w:r w:rsidRPr="009209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A3F78" w14:textId="77777777" w:rsidR="00255073" w:rsidRPr="00920974" w:rsidRDefault="00255073">
      <w:r w:rsidRPr="00920974">
        <w:separator/>
      </w:r>
    </w:p>
  </w:footnote>
  <w:footnote w:type="continuationSeparator" w:id="0">
    <w:p w14:paraId="56394E02" w14:textId="77777777" w:rsidR="00255073" w:rsidRPr="00920974" w:rsidRDefault="00255073">
      <w:r w:rsidRPr="0092097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2E5FF" w14:textId="77777777" w:rsidR="0095670A" w:rsidRPr="00920974" w:rsidRDefault="0095670A" w:rsidP="008F7635">
    <w:pPr>
      <w:pStyle w:val="Kopfzeile"/>
      <w:pBdr>
        <w:bottom w:val="single" w:sz="6" w:space="1" w:color="auto"/>
      </w:pBdr>
      <w:jc w:val="center"/>
    </w:pPr>
    <w:r w:rsidRPr="00920974">
      <w:t>Berliner Hochschule für Technik (BHT)</w:t>
    </w:r>
  </w:p>
  <w:p w14:paraId="05FE3A49" w14:textId="77777777" w:rsidR="0095670A" w:rsidRPr="00920974" w:rsidRDefault="0095670A" w:rsidP="008F763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5229" w14:textId="77777777" w:rsidR="0095670A" w:rsidRPr="00920974" w:rsidRDefault="0095670A" w:rsidP="008F7635">
    <w:pPr>
      <w:pStyle w:val="Kopfzeile"/>
      <w:pBdr>
        <w:bottom w:val="single" w:sz="6" w:space="1" w:color="auto"/>
      </w:pBdr>
      <w:jc w:val="center"/>
    </w:pPr>
    <w:r w:rsidRPr="00920974">
      <w:t>Berliner Hochschule für Technik (BHT)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9582" w14:textId="679D5008" w:rsidR="0095670A" w:rsidRPr="001F31A4" w:rsidRDefault="001F31A4" w:rsidP="001F31A4">
    <w:pPr>
      <w:pStyle w:val="Kopfzeile"/>
      <w:pBdr>
        <w:bottom w:val="single" w:sz="6" w:space="1" w:color="auto"/>
      </w:pBdr>
      <w:jc w:val="center"/>
      <w:rPr>
        <w:rStyle w:val="IntensiveHervorhebung"/>
        <w:i w:val="0"/>
        <w:iCs w:val="0"/>
        <w:color w:val="auto"/>
      </w:rPr>
    </w:pPr>
    <w:hyperlink w:anchor="Inhaltsverzeichnes" w:history="1">
      <w:r w:rsidRPr="001F31A4">
        <w:rPr>
          <w:rStyle w:val="IntensiveHervorhebung"/>
          <w:i w:val="0"/>
          <w:iCs w:val="0"/>
          <w:color w:val="auto"/>
        </w:rPr>
        <w:tab/>
        <w:t>Berliner Hochschule für Technik (BHT)</w:t>
      </w:r>
      <w:r w:rsidRPr="001F31A4">
        <w:rPr>
          <w:rStyle w:val="IntensiveHervorhebung"/>
          <w:i w:val="0"/>
          <w:iCs w:val="0"/>
          <w:color w:val="auto"/>
        </w:rPr>
        <w:tab/>
      </w:r>
      <w:r w:rsidR="0095670A" w:rsidRPr="001F31A4">
        <w:rPr>
          <w:rStyle w:val="IntensiveHervorhebung"/>
          <w:i w:val="0"/>
          <w:iCs w:val="0"/>
          <w:color w:val="auto"/>
        </w:rPr>
        <w:fldChar w:fldCharType="begin"/>
      </w:r>
      <w:r w:rsidR="0095670A" w:rsidRPr="001F31A4">
        <w:rPr>
          <w:rStyle w:val="IntensiveHervorhebung"/>
          <w:i w:val="0"/>
          <w:iCs w:val="0"/>
          <w:color w:val="auto"/>
        </w:rPr>
        <w:instrText xml:space="preserve"> PAGE </w:instrText>
      </w:r>
      <w:r w:rsidR="0095670A" w:rsidRPr="001F31A4">
        <w:rPr>
          <w:rStyle w:val="IntensiveHervorhebung"/>
          <w:i w:val="0"/>
          <w:iCs w:val="0"/>
          <w:color w:val="auto"/>
        </w:rPr>
        <w:fldChar w:fldCharType="separate"/>
      </w:r>
      <w:r w:rsidR="004C5070">
        <w:rPr>
          <w:rStyle w:val="IntensiveHervorhebung"/>
          <w:i w:val="0"/>
          <w:iCs w:val="0"/>
          <w:noProof/>
          <w:color w:val="auto"/>
        </w:rPr>
        <w:t>5</w:t>
      </w:r>
      <w:r w:rsidR="0095670A" w:rsidRPr="001F31A4">
        <w:rPr>
          <w:rStyle w:val="IntensiveHervorhebung"/>
          <w:i w:val="0"/>
          <w:iCs w:val="0"/>
          <w:color w:val="auto"/>
        </w:rPr>
        <w:fldChar w:fldCharType="end"/>
      </w:r>
    </w:hyperlink>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72D3F" w14:textId="77777777" w:rsidR="0095670A" w:rsidRPr="00920974" w:rsidRDefault="0095670A">
    <w:pPr>
      <w:pStyle w:val="Kopfzeile"/>
      <w:ind w:right="360"/>
      <w:jc w:val="right"/>
    </w:pPr>
    <w:r w:rsidRPr="00920974">
      <w:rPr>
        <w:rStyle w:val="Seitenzahl"/>
      </w:rPr>
      <w:fldChar w:fldCharType="begin"/>
    </w:r>
    <w:r w:rsidRPr="00920974">
      <w:rPr>
        <w:rStyle w:val="Seitenzahl"/>
      </w:rPr>
      <w:instrText xml:space="preserve"> PAGE </w:instrText>
    </w:r>
    <w:r w:rsidRPr="00920974">
      <w:rPr>
        <w:rStyle w:val="Seitenzahl"/>
      </w:rPr>
      <w:fldChar w:fldCharType="separate"/>
    </w:r>
    <w:r w:rsidRPr="00920974">
      <w:rPr>
        <w:rStyle w:val="Seitenzahl"/>
      </w:rPr>
      <w:t>1</w:t>
    </w:r>
    <w:r w:rsidRPr="00920974">
      <w:rPr>
        <w:rStyle w:val="Seitenzah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C22482"/>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upperLetter"/>
      <w:pStyle w:val="berschrift8"/>
      <w:lvlText w:val="%8"/>
      <w:legacy w:legacy="1" w:legacySpace="144" w:legacyIndent="0"/>
      <w:lvlJc w:val="left"/>
    </w:lvl>
    <w:lvl w:ilvl="8">
      <w:start w:val="1"/>
      <w:numFmt w:val="lowerLetter"/>
      <w:pStyle w:val="berschrift9"/>
      <w:lvlText w:val="%9"/>
      <w:legacy w:legacy="1" w:legacySpace="144" w:legacyIndent="0"/>
      <w:lvlJc w:val="left"/>
    </w:lvl>
  </w:abstractNum>
  <w:abstractNum w:abstractNumId="1" w15:restartNumberingAfterBreak="0">
    <w:nsid w:val="FFFFFFFE"/>
    <w:multiLevelType w:val="singleLevel"/>
    <w:tmpl w:val="74EAA566"/>
    <w:lvl w:ilvl="0">
      <w:numFmt w:val="decimal"/>
      <w:pStyle w:val="AnmdAutorsAufz"/>
      <w:lvlText w:val="*"/>
      <w:lvlJc w:val="left"/>
    </w:lvl>
  </w:abstractNum>
  <w:abstractNum w:abstractNumId="2" w15:restartNumberingAfterBreak="0">
    <w:nsid w:val="020C3278"/>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B15760"/>
    <w:multiLevelType w:val="hybridMultilevel"/>
    <w:tmpl w:val="526AFD86"/>
    <w:lvl w:ilvl="0" w:tplc="1B085BAC">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EDA0517"/>
    <w:multiLevelType w:val="singleLevel"/>
    <w:tmpl w:val="FB1030FA"/>
    <w:lvl w:ilvl="0">
      <w:numFmt w:val="decimal"/>
      <w:lvlText w:val="*"/>
      <w:lvlJc w:val="left"/>
    </w:lvl>
  </w:abstractNum>
  <w:abstractNum w:abstractNumId="5" w15:restartNumberingAfterBreak="0">
    <w:nsid w:val="0F15459A"/>
    <w:multiLevelType w:val="hybridMultilevel"/>
    <w:tmpl w:val="683C295C"/>
    <w:lvl w:ilvl="0" w:tplc="0510AB5C">
      <w:start w:val="1"/>
      <w:numFmt w:val="bullet"/>
      <w:pStyle w:val="Stichpunkte1"/>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5045DC3"/>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7" w15:restartNumberingAfterBreak="0">
    <w:nsid w:val="190871F3"/>
    <w:multiLevelType w:val="multilevel"/>
    <w:tmpl w:val="AE52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C3D66"/>
    <w:multiLevelType w:val="singleLevel"/>
    <w:tmpl w:val="A802028E"/>
    <w:lvl w:ilvl="0">
      <w:start w:val="1"/>
      <w:numFmt w:val="decimal"/>
      <w:lvlText w:val="%1."/>
      <w:legacy w:legacy="1" w:legacySpace="0" w:legacyIndent="283"/>
      <w:lvlJc w:val="left"/>
      <w:pPr>
        <w:ind w:left="283" w:hanging="283"/>
      </w:pPr>
    </w:lvl>
  </w:abstractNum>
  <w:abstractNum w:abstractNumId="9" w15:restartNumberingAfterBreak="0">
    <w:nsid w:val="1AEB4DC4"/>
    <w:multiLevelType w:val="hybridMultilevel"/>
    <w:tmpl w:val="0600ADEE"/>
    <w:lvl w:ilvl="0" w:tplc="9E106E5C">
      <w:start w:val="1"/>
      <w:numFmt w:val="decimal"/>
      <w:pStyle w:val="GrundtextNumerierung"/>
      <w:lvlText w:val="%1."/>
      <w:lvlJc w:val="left"/>
      <w:pPr>
        <w:tabs>
          <w:tab w:val="num" w:pos="360"/>
        </w:tabs>
        <w:ind w:left="284" w:hanging="284"/>
      </w:pPr>
      <w:rPr>
        <w:rFonts w:hint="default"/>
      </w:rPr>
    </w:lvl>
    <w:lvl w:ilvl="1" w:tplc="3A543A34" w:tentative="1">
      <w:start w:val="1"/>
      <w:numFmt w:val="bullet"/>
      <w:lvlText w:val="o"/>
      <w:lvlJc w:val="left"/>
      <w:pPr>
        <w:tabs>
          <w:tab w:val="num" w:pos="1440"/>
        </w:tabs>
        <w:ind w:left="1440" w:hanging="360"/>
      </w:pPr>
      <w:rPr>
        <w:rFonts w:ascii="Courier New" w:hAnsi="Courier New" w:hint="default"/>
      </w:rPr>
    </w:lvl>
    <w:lvl w:ilvl="2" w:tplc="2CD43F1E" w:tentative="1">
      <w:start w:val="1"/>
      <w:numFmt w:val="bullet"/>
      <w:lvlText w:val=""/>
      <w:lvlJc w:val="left"/>
      <w:pPr>
        <w:tabs>
          <w:tab w:val="num" w:pos="2160"/>
        </w:tabs>
        <w:ind w:left="2160" w:hanging="360"/>
      </w:pPr>
      <w:rPr>
        <w:rFonts w:ascii="Wingdings" w:hAnsi="Wingdings" w:hint="default"/>
      </w:rPr>
    </w:lvl>
    <w:lvl w:ilvl="3" w:tplc="BE7AF586" w:tentative="1">
      <w:start w:val="1"/>
      <w:numFmt w:val="bullet"/>
      <w:lvlText w:val=""/>
      <w:lvlJc w:val="left"/>
      <w:pPr>
        <w:tabs>
          <w:tab w:val="num" w:pos="2880"/>
        </w:tabs>
        <w:ind w:left="2880" w:hanging="360"/>
      </w:pPr>
      <w:rPr>
        <w:rFonts w:ascii="Symbol" w:hAnsi="Symbol" w:hint="default"/>
      </w:rPr>
    </w:lvl>
    <w:lvl w:ilvl="4" w:tplc="CBA075AE" w:tentative="1">
      <w:start w:val="1"/>
      <w:numFmt w:val="bullet"/>
      <w:lvlText w:val="o"/>
      <w:lvlJc w:val="left"/>
      <w:pPr>
        <w:tabs>
          <w:tab w:val="num" w:pos="3600"/>
        </w:tabs>
        <w:ind w:left="3600" w:hanging="360"/>
      </w:pPr>
      <w:rPr>
        <w:rFonts w:ascii="Courier New" w:hAnsi="Courier New" w:hint="default"/>
      </w:rPr>
    </w:lvl>
    <w:lvl w:ilvl="5" w:tplc="2C30B2AE" w:tentative="1">
      <w:start w:val="1"/>
      <w:numFmt w:val="bullet"/>
      <w:lvlText w:val=""/>
      <w:lvlJc w:val="left"/>
      <w:pPr>
        <w:tabs>
          <w:tab w:val="num" w:pos="4320"/>
        </w:tabs>
        <w:ind w:left="4320" w:hanging="360"/>
      </w:pPr>
      <w:rPr>
        <w:rFonts w:ascii="Wingdings" w:hAnsi="Wingdings" w:hint="default"/>
      </w:rPr>
    </w:lvl>
    <w:lvl w:ilvl="6" w:tplc="4E768622" w:tentative="1">
      <w:start w:val="1"/>
      <w:numFmt w:val="bullet"/>
      <w:lvlText w:val=""/>
      <w:lvlJc w:val="left"/>
      <w:pPr>
        <w:tabs>
          <w:tab w:val="num" w:pos="5040"/>
        </w:tabs>
        <w:ind w:left="5040" w:hanging="360"/>
      </w:pPr>
      <w:rPr>
        <w:rFonts w:ascii="Symbol" w:hAnsi="Symbol" w:hint="default"/>
      </w:rPr>
    </w:lvl>
    <w:lvl w:ilvl="7" w:tplc="5194EF50" w:tentative="1">
      <w:start w:val="1"/>
      <w:numFmt w:val="bullet"/>
      <w:lvlText w:val="o"/>
      <w:lvlJc w:val="left"/>
      <w:pPr>
        <w:tabs>
          <w:tab w:val="num" w:pos="5760"/>
        </w:tabs>
        <w:ind w:left="5760" w:hanging="360"/>
      </w:pPr>
      <w:rPr>
        <w:rFonts w:ascii="Courier New" w:hAnsi="Courier New" w:hint="default"/>
      </w:rPr>
    </w:lvl>
    <w:lvl w:ilvl="8" w:tplc="81841EE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C0389E"/>
    <w:multiLevelType w:val="hybridMultilevel"/>
    <w:tmpl w:val="C59A2D9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F7A3776"/>
    <w:multiLevelType w:val="multilevel"/>
    <w:tmpl w:val="AC805B9C"/>
    <w:lvl w:ilvl="0">
      <w:start w:val="7"/>
      <w:numFmt w:val="decimalZero"/>
      <w:lvlText w:val="%1"/>
      <w:lvlJc w:val="left"/>
      <w:pPr>
        <w:tabs>
          <w:tab w:val="num" w:pos="1695"/>
        </w:tabs>
        <w:ind w:left="1695" w:hanging="1695"/>
      </w:pPr>
      <w:rPr>
        <w:rFonts w:hint="default"/>
      </w:rPr>
    </w:lvl>
    <w:lvl w:ilvl="1">
      <w:start w:val="8"/>
      <w:numFmt w:val="decimalZero"/>
      <w:lvlText w:val="%1.%2"/>
      <w:lvlJc w:val="left"/>
      <w:pPr>
        <w:tabs>
          <w:tab w:val="num" w:pos="1695"/>
        </w:tabs>
        <w:ind w:left="1695" w:hanging="1695"/>
      </w:pPr>
      <w:rPr>
        <w:rFonts w:hint="default"/>
      </w:rPr>
    </w:lvl>
    <w:lvl w:ilvl="2">
      <w:start w:val="97"/>
      <w:numFmt w:val="decimal"/>
      <w:lvlText w:val="%1.%2.%3"/>
      <w:lvlJc w:val="left"/>
      <w:pPr>
        <w:tabs>
          <w:tab w:val="num" w:pos="1695"/>
        </w:tabs>
        <w:ind w:left="1695" w:hanging="1695"/>
      </w:pPr>
      <w:rPr>
        <w:rFonts w:hint="default"/>
      </w:rPr>
    </w:lvl>
    <w:lvl w:ilvl="3">
      <w:start w:val="1"/>
      <w:numFmt w:val="decimal"/>
      <w:lvlText w:val="%1.%2.%3.%4"/>
      <w:lvlJc w:val="left"/>
      <w:pPr>
        <w:tabs>
          <w:tab w:val="num" w:pos="1695"/>
        </w:tabs>
        <w:ind w:left="1695" w:hanging="1695"/>
      </w:pPr>
      <w:rPr>
        <w:rFonts w:hint="default"/>
      </w:rPr>
    </w:lvl>
    <w:lvl w:ilvl="4">
      <w:start w:val="1"/>
      <w:numFmt w:val="decimal"/>
      <w:lvlText w:val="%1.%2.%3.%4.%5"/>
      <w:lvlJc w:val="left"/>
      <w:pPr>
        <w:tabs>
          <w:tab w:val="num" w:pos="1695"/>
        </w:tabs>
        <w:ind w:left="1695" w:hanging="1695"/>
      </w:pPr>
      <w:rPr>
        <w:rFonts w:hint="default"/>
      </w:rPr>
    </w:lvl>
    <w:lvl w:ilvl="5">
      <w:start w:val="1"/>
      <w:numFmt w:val="decimal"/>
      <w:lvlText w:val="%1.%2.%3.%4.%5.%6"/>
      <w:lvlJc w:val="left"/>
      <w:pPr>
        <w:tabs>
          <w:tab w:val="num" w:pos="1695"/>
        </w:tabs>
        <w:ind w:left="1695" w:hanging="1695"/>
      </w:pPr>
      <w:rPr>
        <w:rFonts w:hint="default"/>
      </w:rPr>
    </w:lvl>
    <w:lvl w:ilvl="6">
      <w:start w:val="1"/>
      <w:numFmt w:val="decimal"/>
      <w:lvlText w:val="%1.%2.%3.%4.%5.%6.%7"/>
      <w:lvlJc w:val="left"/>
      <w:pPr>
        <w:tabs>
          <w:tab w:val="num" w:pos="1695"/>
        </w:tabs>
        <w:ind w:left="1695" w:hanging="1695"/>
      </w:pPr>
      <w:rPr>
        <w:rFonts w:hint="default"/>
      </w:rPr>
    </w:lvl>
    <w:lvl w:ilvl="7">
      <w:start w:val="1"/>
      <w:numFmt w:val="decimal"/>
      <w:lvlText w:val="%1.%2.%3.%4.%5.%6.%7.%8"/>
      <w:lvlJc w:val="left"/>
      <w:pPr>
        <w:tabs>
          <w:tab w:val="num" w:pos="1695"/>
        </w:tabs>
        <w:ind w:left="1695" w:hanging="1695"/>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0E357C8"/>
    <w:multiLevelType w:val="singleLevel"/>
    <w:tmpl w:val="A802028E"/>
    <w:lvl w:ilvl="0">
      <w:start w:val="1"/>
      <w:numFmt w:val="decimal"/>
      <w:lvlText w:val="%1."/>
      <w:legacy w:legacy="1" w:legacySpace="0" w:legacyIndent="283"/>
      <w:lvlJc w:val="left"/>
      <w:pPr>
        <w:ind w:left="283" w:hanging="283"/>
      </w:pPr>
    </w:lvl>
  </w:abstractNum>
  <w:abstractNum w:abstractNumId="13" w15:restartNumberingAfterBreak="0">
    <w:nsid w:val="2246054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8AF691C"/>
    <w:multiLevelType w:val="hybridMultilevel"/>
    <w:tmpl w:val="F1D06E3E"/>
    <w:lvl w:ilvl="0" w:tplc="FFFFFFFF">
      <w:start w:val="1"/>
      <w:numFmt w:val="bullet"/>
      <w:pStyle w:val="GrundtextAufzhlung"/>
      <w:lvlText w:val=""/>
      <w:lvlJc w:val="left"/>
      <w:pPr>
        <w:tabs>
          <w:tab w:val="num" w:pos="360"/>
        </w:tabs>
        <w:ind w:left="284" w:hanging="284"/>
      </w:pPr>
      <w:rPr>
        <w:rFonts w:ascii="Symbol" w:hAnsi="Symbol" w:hint="default"/>
      </w:rPr>
    </w:lvl>
    <w:lvl w:ilvl="1" w:tplc="E02C82EC">
      <w:start w:val="16"/>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897171"/>
    <w:multiLevelType w:val="singleLevel"/>
    <w:tmpl w:val="96582CB2"/>
    <w:lvl w:ilvl="0">
      <w:numFmt w:val="decimal"/>
      <w:lvlText w:val="*"/>
      <w:lvlJc w:val="left"/>
    </w:lvl>
  </w:abstractNum>
  <w:abstractNum w:abstractNumId="16" w15:restartNumberingAfterBreak="0">
    <w:nsid w:val="34E15023"/>
    <w:multiLevelType w:val="multilevel"/>
    <w:tmpl w:val="4E1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C5B20"/>
    <w:multiLevelType w:val="multilevel"/>
    <w:tmpl w:val="61A8BE06"/>
    <w:lvl w:ilvl="0">
      <w:start w:val="1"/>
      <w:numFmt w:val="decimal"/>
      <w:suff w:val="space"/>
      <w:lvlText w:val="Kapitel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upperLetter"/>
      <w:suff w:val="nothing"/>
      <w:lvlText w:val="%8"/>
      <w:lvlJc w:val="left"/>
      <w:pPr>
        <w:ind w:left="0" w:firstLine="0"/>
      </w:pPr>
      <w:rPr>
        <w:rFonts w:hint="default"/>
      </w:rPr>
    </w:lvl>
    <w:lvl w:ilvl="8">
      <w:start w:val="1"/>
      <w:numFmt w:val="decimal"/>
      <w:suff w:val="nothing"/>
      <w:lvlText w:val="%8.%9"/>
      <w:lvlJc w:val="left"/>
      <w:pPr>
        <w:ind w:left="0" w:firstLine="0"/>
      </w:pPr>
      <w:rPr>
        <w:rFonts w:hint="default"/>
      </w:rPr>
    </w:lvl>
  </w:abstractNum>
  <w:abstractNum w:abstractNumId="18" w15:restartNumberingAfterBreak="0">
    <w:nsid w:val="40703B6E"/>
    <w:multiLevelType w:val="singleLevel"/>
    <w:tmpl w:val="A802028E"/>
    <w:lvl w:ilvl="0">
      <w:start w:val="1"/>
      <w:numFmt w:val="decimal"/>
      <w:lvlText w:val="%1."/>
      <w:legacy w:legacy="1" w:legacySpace="0" w:legacyIndent="283"/>
      <w:lvlJc w:val="left"/>
      <w:pPr>
        <w:ind w:left="283" w:hanging="283"/>
      </w:pPr>
    </w:lvl>
  </w:abstractNum>
  <w:abstractNum w:abstractNumId="19" w15:restartNumberingAfterBreak="0">
    <w:nsid w:val="45EC3E25"/>
    <w:multiLevelType w:val="multilevel"/>
    <w:tmpl w:val="B618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813B4"/>
    <w:multiLevelType w:val="hybridMultilevel"/>
    <w:tmpl w:val="9F064AE6"/>
    <w:lvl w:ilvl="0" w:tplc="BCB4E270">
      <w:numFmt w:val="bullet"/>
      <w:lvlText w:val="-"/>
      <w:lvlJc w:val="left"/>
      <w:pPr>
        <w:ind w:left="3192" w:hanging="360"/>
      </w:pPr>
      <w:rPr>
        <w:rFonts w:ascii="Times New Roman" w:eastAsia="Times New Roman" w:hAnsi="Times New Roman" w:cs="Times New Roman" w:hint="default"/>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21" w15:restartNumberingAfterBreak="0">
    <w:nsid w:val="4F052F77"/>
    <w:multiLevelType w:val="singleLevel"/>
    <w:tmpl w:val="6B867132"/>
    <w:lvl w:ilvl="0">
      <w:numFmt w:val="decimal"/>
      <w:lvlText w:val="*"/>
      <w:lvlJc w:val="left"/>
    </w:lvl>
  </w:abstractNum>
  <w:abstractNum w:abstractNumId="22" w15:restartNumberingAfterBreak="0">
    <w:nsid w:val="4F6D5C64"/>
    <w:multiLevelType w:val="hybridMultilevel"/>
    <w:tmpl w:val="8BD862EE"/>
    <w:lvl w:ilvl="0" w:tplc="B0F05858">
      <w:start w:val="37"/>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F8C67D8"/>
    <w:multiLevelType w:val="multilevel"/>
    <w:tmpl w:val="22B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800B4"/>
    <w:multiLevelType w:val="hybridMultilevel"/>
    <w:tmpl w:val="6D980154"/>
    <w:lvl w:ilvl="0" w:tplc="6198A3A4">
      <w:start w:val="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1126AF6"/>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27650A4"/>
    <w:multiLevelType w:val="hybridMultilevel"/>
    <w:tmpl w:val="D6586816"/>
    <w:lvl w:ilvl="0" w:tplc="880CD68E">
      <w:start w:val="1"/>
      <w:numFmt w:val="bullet"/>
      <w:pStyle w:val="AnmdAutorsAufz0"/>
      <w:lvlText w:val=""/>
      <w:lvlJc w:val="left"/>
      <w:pPr>
        <w:tabs>
          <w:tab w:val="num" w:pos="1287"/>
        </w:tabs>
        <w:ind w:left="1287" w:hanging="360"/>
      </w:pPr>
      <w:rPr>
        <w:rFonts w:ascii="Symbol" w:hAnsi="Symbol" w:hint="default"/>
      </w:rPr>
    </w:lvl>
    <w:lvl w:ilvl="1" w:tplc="851E6CC8" w:tentative="1">
      <w:start w:val="1"/>
      <w:numFmt w:val="bullet"/>
      <w:lvlText w:val="o"/>
      <w:lvlJc w:val="left"/>
      <w:pPr>
        <w:tabs>
          <w:tab w:val="num" w:pos="2007"/>
        </w:tabs>
        <w:ind w:left="2007" w:hanging="360"/>
      </w:pPr>
      <w:rPr>
        <w:rFonts w:ascii="Courier New" w:hAnsi="Courier New" w:hint="default"/>
      </w:rPr>
    </w:lvl>
    <w:lvl w:ilvl="2" w:tplc="949E18CA" w:tentative="1">
      <w:start w:val="1"/>
      <w:numFmt w:val="bullet"/>
      <w:lvlText w:val=""/>
      <w:lvlJc w:val="left"/>
      <w:pPr>
        <w:tabs>
          <w:tab w:val="num" w:pos="2727"/>
        </w:tabs>
        <w:ind w:left="2727" w:hanging="360"/>
      </w:pPr>
      <w:rPr>
        <w:rFonts w:ascii="Wingdings" w:hAnsi="Wingdings" w:hint="default"/>
      </w:rPr>
    </w:lvl>
    <w:lvl w:ilvl="3" w:tplc="7158D7CE" w:tentative="1">
      <w:start w:val="1"/>
      <w:numFmt w:val="bullet"/>
      <w:lvlText w:val=""/>
      <w:lvlJc w:val="left"/>
      <w:pPr>
        <w:tabs>
          <w:tab w:val="num" w:pos="3447"/>
        </w:tabs>
        <w:ind w:left="3447" w:hanging="360"/>
      </w:pPr>
      <w:rPr>
        <w:rFonts w:ascii="Symbol" w:hAnsi="Symbol" w:hint="default"/>
      </w:rPr>
    </w:lvl>
    <w:lvl w:ilvl="4" w:tplc="92F662A2" w:tentative="1">
      <w:start w:val="1"/>
      <w:numFmt w:val="bullet"/>
      <w:lvlText w:val="o"/>
      <w:lvlJc w:val="left"/>
      <w:pPr>
        <w:tabs>
          <w:tab w:val="num" w:pos="4167"/>
        </w:tabs>
        <w:ind w:left="4167" w:hanging="360"/>
      </w:pPr>
      <w:rPr>
        <w:rFonts w:ascii="Courier New" w:hAnsi="Courier New" w:hint="default"/>
      </w:rPr>
    </w:lvl>
    <w:lvl w:ilvl="5" w:tplc="7262B4EC" w:tentative="1">
      <w:start w:val="1"/>
      <w:numFmt w:val="bullet"/>
      <w:lvlText w:val=""/>
      <w:lvlJc w:val="left"/>
      <w:pPr>
        <w:tabs>
          <w:tab w:val="num" w:pos="4887"/>
        </w:tabs>
        <w:ind w:left="4887" w:hanging="360"/>
      </w:pPr>
      <w:rPr>
        <w:rFonts w:ascii="Wingdings" w:hAnsi="Wingdings" w:hint="default"/>
      </w:rPr>
    </w:lvl>
    <w:lvl w:ilvl="6" w:tplc="7578DC38" w:tentative="1">
      <w:start w:val="1"/>
      <w:numFmt w:val="bullet"/>
      <w:lvlText w:val=""/>
      <w:lvlJc w:val="left"/>
      <w:pPr>
        <w:tabs>
          <w:tab w:val="num" w:pos="5607"/>
        </w:tabs>
        <w:ind w:left="5607" w:hanging="360"/>
      </w:pPr>
      <w:rPr>
        <w:rFonts w:ascii="Symbol" w:hAnsi="Symbol" w:hint="default"/>
      </w:rPr>
    </w:lvl>
    <w:lvl w:ilvl="7" w:tplc="EBF0E5A0" w:tentative="1">
      <w:start w:val="1"/>
      <w:numFmt w:val="bullet"/>
      <w:lvlText w:val="o"/>
      <w:lvlJc w:val="left"/>
      <w:pPr>
        <w:tabs>
          <w:tab w:val="num" w:pos="6327"/>
        </w:tabs>
        <w:ind w:left="6327" w:hanging="360"/>
      </w:pPr>
      <w:rPr>
        <w:rFonts w:ascii="Courier New" w:hAnsi="Courier New" w:hint="default"/>
      </w:rPr>
    </w:lvl>
    <w:lvl w:ilvl="8" w:tplc="C6C2AF38"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5AEA1BC7"/>
    <w:multiLevelType w:val="hybridMultilevel"/>
    <w:tmpl w:val="A1EA287C"/>
    <w:lvl w:ilvl="0" w:tplc="E02C82EC">
      <w:start w:val="2"/>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EA2143"/>
    <w:multiLevelType w:val="multilevel"/>
    <w:tmpl w:val="A060ED46"/>
    <w:lvl w:ilvl="0">
      <w:start w:val="19"/>
      <w:numFmt w:val="decimal"/>
      <w:lvlText w:val="%1"/>
      <w:lvlJc w:val="left"/>
      <w:pPr>
        <w:tabs>
          <w:tab w:val="num" w:pos="1695"/>
        </w:tabs>
        <w:ind w:left="1695" w:hanging="1695"/>
      </w:pPr>
      <w:rPr>
        <w:rFonts w:hint="default"/>
      </w:rPr>
    </w:lvl>
    <w:lvl w:ilvl="1">
      <w:start w:val="1"/>
      <w:numFmt w:val="decimalZero"/>
      <w:lvlText w:val="%1.%2"/>
      <w:lvlJc w:val="left"/>
      <w:pPr>
        <w:tabs>
          <w:tab w:val="num" w:pos="1695"/>
        </w:tabs>
        <w:ind w:left="1695" w:hanging="1695"/>
      </w:pPr>
      <w:rPr>
        <w:rFonts w:hint="default"/>
      </w:rPr>
    </w:lvl>
    <w:lvl w:ilvl="2">
      <w:start w:val="98"/>
      <w:numFmt w:val="decimal"/>
      <w:lvlText w:val="%1.%2.%3"/>
      <w:lvlJc w:val="left"/>
      <w:pPr>
        <w:tabs>
          <w:tab w:val="num" w:pos="1695"/>
        </w:tabs>
        <w:ind w:left="1695" w:hanging="1695"/>
      </w:pPr>
      <w:rPr>
        <w:rFonts w:hint="default"/>
      </w:rPr>
    </w:lvl>
    <w:lvl w:ilvl="3">
      <w:start w:val="1"/>
      <w:numFmt w:val="decimal"/>
      <w:lvlText w:val="%1.%2.%3.%4"/>
      <w:lvlJc w:val="left"/>
      <w:pPr>
        <w:tabs>
          <w:tab w:val="num" w:pos="1695"/>
        </w:tabs>
        <w:ind w:left="1695" w:hanging="1695"/>
      </w:pPr>
      <w:rPr>
        <w:rFonts w:hint="default"/>
      </w:rPr>
    </w:lvl>
    <w:lvl w:ilvl="4">
      <w:start w:val="1"/>
      <w:numFmt w:val="decimal"/>
      <w:lvlText w:val="%1.%2.%3.%4.%5"/>
      <w:lvlJc w:val="left"/>
      <w:pPr>
        <w:tabs>
          <w:tab w:val="num" w:pos="1695"/>
        </w:tabs>
        <w:ind w:left="1695" w:hanging="1695"/>
      </w:pPr>
      <w:rPr>
        <w:rFonts w:hint="default"/>
      </w:rPr>
    </w:lvl>
    <w:lvl w:ilvl="5">
      <w:start w:val="1"/>
      <w:numFmt w:val="decimal"/>
      <w:lvlText w:val="%1.%2.%3.%4.%5.%6"/>
      <w:lvlJc w:val="left"/>
      <w:pPr>
        <w:tabs>
          <w:tab w:val="num" w:pos="1695"/>
        </w:tabs>
        <w:ind w:left="1695" w:hanging="1695"/>
      </w:pPr>
      <w:rPr>
        <w:rFonts w:hint="default"/>
      </w:rPr>
    </w:lvl>
    <w:lvl w:ilvl="6">
      <w:start w:val="1"/>
      <w:numFmt w:val="decimal"/>
      <w:lvlText w:val="%1.%2.%3.%4.%5.%6.%7"/>
      <w:lvlJc w:val="left"/>
      <w:pPr>
        <w:tabs>
          <w:tab w:val="num" w:pos="1695"/>
        </w:tabs>
        <w:ind w:left="1695" w:hanging="1695"/>
      </w:pPr>
      <w:rPr>
        <w:rFonts w:hint="default"/>
      </w:rPr>
    </w:lvl>
    <w:lvl w:ilvl="7">
      <w:start w:val="1"/>
      <w:numFmt w:val="decimal"/>
      <w:lvlText w:val="%1.%2.%3.%4.%5.%6.%7.%8"/>
      <w:lvlJc w:val="left"/>
      <w:pPr>
        <w:tabs>
          <w:tab w:val="num" w:pos="1695"/>
        </w:tabs>
        <w:ind w:left="1695" w:hanging="1695"/>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63E47C40"/>
    <w:multiLevelType w:val="hybridMultilevel"/>
    <w:tmpl w:val="5DB680C0"/>
    <w:lvl w:ilvl="0" w:tplc="5C2A33FA">
      <w:start w:val="6"/>
      <w:numFmt w:val="bullet"/>
      <w:lvlText w:val=""/>
      <w:lvlJc w:val="left"/>
      <w:pPr>
        <w:ind w:left="420" w:hanging="360"/>
      </w:pPr>
      <w:rPr>
        <w:rFonts w:ascii="Times New Roman" w:eastAsia="Times New Roman" w:hAnsi="Times New Roman" w:cs="Times New Roman"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30" w15:restartNumberingAfterBreak="0">
    <w:nsid w:val="64817330"/>
    <w:multiLevelType w:val="singleLevel"/>
    <w:tmpl w:val="A802028E"/>
    <w:lvl w:ilvl="0">
      <w:start w:val="1"/>
      <w:numFmt w:val="decimal"/>
      <w:lvlText w:val="%1."/>
      <w:legacy w:legacy="1" w:legacySpace="0" w:legacyIndent="283"/>
      <w:lvlJc w:val="left"/>
      <w:pPr>
        <w:ind w:left="283" w:hanging="283"/>
      </w:pPr>
    </w:lvl>
  </w:abstractNum>
  <w:abstractNum w:abstractNumId="31" w15:restartNumberingAfterBreak="0">
    <w:nsid w:val="6A77240B"/>
    <w:multiLevelType w:val="singleLevel"/>
    <w:tmpl w:val="A802028E"/>
    <w:lvl w:ilvl="0">
      <w:start w:val="1"/>
      <w:numFmt w:val="decimal"/>
      <w:lvlText w:val="%1."/>
      <w:legacy w:legacy="1" w:legacySpace="0" w:legacyIndent="283"/>
      <w:lvlJc w:val="left"/>
      <w:pPr>
        <w:ind w:left="283" w:hanging="283"/>
      </w:pPr>
    </w:lvl>
  </w:abstractNum>
  <w:abstractNum w:abstractNumId="32" w15:restartNumberingAfterBreak="0">
    <w:nsid w:val="6EAC076F"/>
    <w:multiLevelType w:val="singleLevel"/>
    <w:tmpl w:val="A802028E"/>
    <w:lvl w:ilvl="0">
      <w:start w:val="1"/>
      <w:numFmt w:val="decimal"/>
      <w:lvlText w:val="%1."/>
      <w:legacy w:legacy="1" w:legacySpace="0" w:legacyIndent="283"/>
      <w:lvlJc w:val="left"/>
      <w:pPr>
        <w:ind w:left="283" w:hanging="283"/>
      </w:pPr>
    </w:lvl>
  </w:abstractNum>
  <w:abstractNum w:abstractNumId="33" w15:restartNumberingAfterBreak="0">
    <w:nsid w:val="7278413B"/>
    <w:multiLevelType w:val="singleLevel"/>
    <w:tmpl w:val="A802028E"/>
    <w:lvl w:ilvl="0">
      <w:start w:val="1"/>
      <w:numFmt w:val="decimal"/>
      <w:lvlText w:val="%1."/>
      <w:legacy w:legacy="1" w:legacySpace="0" w:legacyIndent="283"/>
      <w:lvlJc w:val="left"/>
      <w:pPr>
        <w:ind w:left="283" w:hanging="283"/>
      </w:pPr>
    </w:lvl>
  </w:abstractNum>
  <w:abstractNum w:abstractNumId="34" w15:restartNumberingAfterBreak="0">
    <w:nsid w:val="764334D6"/>
    <w:multiLevelType w:val="multilevel"/>
    <w:tmpl w:val="4962B31C"/>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77816A02"/>
    <w:multiLevelType w:val="singleLevel"/>
    <w:tmpl w:val="37A8B15C"/>
    <w:lvl w:ilvl="0">
      <w:numFmt w:val="decimal"/>
      <w:lvlText w:val="*"/>
      <w:lvlJc w:val="left"/>
    </w:lvl>
  </w:abstractNum>
  <w:abstractNum w:abstractNumId="36" w15:restartNumberingAfterBreak="0">
    <w:nsid w:val="794E02B9"/>
    <w:multiLevelType w:val="hybridMultilevel"/>
    <w:tmpl w:val="81C014C0"/>
    <w:lvl w:ilvl="0" w:tplc="012404E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793087661">
    <w:abstractNumId w:val="1"/>
    <w:lvlOverride w:ilvl="0">
      <w:lvl w:ilvl="0">
        <w:start w:val="1"/>
        <w:numFmt w:val="bullet"/>
        <w:pStyle w:val="AnmdAutorsAufz"/>
        <w:lvlText w:val=""/>
        <w:legacy w:legacy="1" w:legacySpace="0" w:legacyIndent="283"/>
        <w:lvlJc w:val="left"/>
        <w:pPr>
          <w:ind w:left="283" w:hanging="283"/>
        </w:pPr>
        <w:rPr>
          <w:rFonts w:ascii="Symbol" w:hAnsi="Symbol" w:hint="default"/>
        </w:rPr>
      </w:lvl>
    </w:lvlOverride>
  </w:num>
  <w:num w:numId="2" w16cid:durableId="533883441">
    <w:abstractNumId w:val="9"/>
  </w:num>
  <w:num w:numId="3" w16cid:durableId="848984543">
    <w:abstractNumId w:val="0"/>
  </w:num>
  <w:num w:numId="4" w16cid:durableId="437724244">
    <w:abstractNumId w:val="13"/>
  </w:num>
  <w:num w:numId="5" w16cid:durableId="1848980179">
    <w:abstractNumId w:val="6"/>
  </w:num>
  <w:num w:numId="6" w16cid:durableId="628242571">
    <w:abstractNumId w:val="25"/>
  </w:num>
  <w:num w:numId="7" w16cid:durableId="582646734">
    <w:abstractNumId w:val="11"/>
  </w:num>
  <w:num w:numId="8" w16cid:durableId="137654574">
    <w:abstractNumId w:val="2"/>
  </w:num>
  <w:num w:numId="9" w16cid:durableId="1613390816">
    <w:abstractNumId w:val="28"/>
  </w:num>
  <w:num w:numId="10" w16cid:durableId="452287993">
    <w:abstractNumId w:val="1"/>
    <w:lvlOverride w:ilvl="0">
      <w:lvl w:ilvl="0">
        <w:start w:val="1"/>
        <w:numFmt w:val="bullet"/>
        <w:pStyle w:val="AnmdAutorsAufz"/>
        <w:lvlText w:val=""/>
        <w:legacy w:legacy="1" w:legacySpace="0" w:legacyIndent="283"/>
        <w:lvlJc w:val="left"/>
        <w:pPr>
          <w:ind w:left="850" w:hanging="283"/>
        </w:pPr>
        <w:rPr>
          <w:rFonts w:ascii="Helvetica" w:hAnsi="Helvetica" w:hint="default"/>
        </w:rPr>
      </w:lvl>
    </w:lvlOverride>
  </w:num>
  <w:num w:numId="11" w16cid:durableId="1631931747">
    <w:abstractNumId w:val="26"/>
  </w:num>
  <w:num w:numId="12" w16cid:durableId="1523206813">
    <w:abstractNumId w:val="34"/>
  </w:num>
  <w:num w:numId="13" w16cid:durableId="348606159">
    <w:abstractNumId w:val="4"/>
    <w:lvlOverride w:ilvl="0">
      <w:lvl w:ilvl="0">
        <w:start w:val="1"/>
        <w:numFmt w:val="bullet"/>
        <w:lvlText w:val=""/>
        <w:legacy w:legacy="1" w:legacySpace="0" w:legacyIndent="283"/>
        <w:lvlJc w:val="left"/>
        <w:pPr>
          <w:ind w:left="283" w:hanging="283"/>
        </w:pPr>
        <w:rPr>
          <w:rFonts w:ascii="Helvetica" w:hAnsi="Helvetica" w:hint="default"/>
        </w:rPr>
      </w:lvl>
    </w:lvlOverride>
  </w:num>
  <w:num w:numId="14" w16cid:durableId="1779444084">
    <w:abstractNumId w:val="15"/>
    <w:lvlOverride w:ilvl="0">
      <w:lvl w:ilvl="0">
        <w:start w:val="1"/>
        <w:numFmt w:val="bullet"/>
        <w:lvlText w:val=""/>
        <w:legacy w:legacy="1" w:legacySpace="0" w:legacyIndent="283"/>
        <w:lvlJc w:val="left"/>
        <w:pPr>
          <w:ind w:left="283" w:hanging="283"/>
        </w:pPr>
        <w:rPr>
          <w:rFonts w:ascii="Helvetica" w:hAnsi="Helvetica" w:hint="default"/>
        </w:rPr>
      </w:lvl>
    </w:lvlOverride>
  </w:num>
  <w:num w:numId="15" w16cid:durableId="1660693243">
    <w:abstractNumId w:val="35"/>
    <w:lvlOverride w:ilvl="0">
      <w:lvl w:ilvl="0">
        <w:start w:val="1"/>
        <w:numFmt w:val="bullet"/>
        <w:lvlText w:val=""/>
        <w:legacy w:legacy="1" w:legacySpace="0" w:legacyIndent="283"/>
        <w:lvlJc w:val="left"/>
        <w:pPr>
          <w:ind w:left="283" w:hanging="283"/>
        </w:pPr>
        <w:rPr>
          <w:rFonts w:ascii="Helvetica" w:hAnsi="Helvetica" w:hint="default"/>
        </w:rPr>
      </w:lvl>
    </w:lvlOverride>
  </w:num>
  <w:num w:numId="16" w16cid:durableId="1945456854">
    <w:abstractNumId w:val="21"/>
    <w:lvlOverride w:ilvl="0">
      <w:lvl w:ilvl="0">
        <w:start w:val="1"/>
        <w:numFmt w:val="bullet"/>
        <w:lvlText w:val=""/>
        <w:legacy w:legacy="1" w:legacySpace="0" w:legacyIndent="283"/>
        <w:lvlJc w:val="left"/>
        <w:pPr>
          <w:ind w:left="283" w:hanging="283"/>
        </w:pPr>
        <w:rPr>
          <w:rFonts w:ascii="Helvetica" w:hAnsi="Helvetica" w:hint="default"/>
        </w:rPr>
      </w:lvl>
    </w:lvlOverride>
  </w:num>
  <w:num w:numId="17" w16cid:durableId="243994392">
    <w:abstractNumId w:val="32"/>
  </w:num>
  <w:num w:numId="18" w16cid:durableId="38166899">
    <w:abstractNumId w:val="12"/>
  </w:num>
  <w:num w:numId="19" w16cid:durableId="1127704012">
    <w:abstractNumId w:val="30"/>
  </w:num>
  <w:num w:numId="20" w16cid:durableId="1900360885">
    <w:abstractNumId w:val="18"/>
  </w:num>
  <w:num w:numId="21" w16cid:durableId="1051342329">
    <w:abstractNumId w:val="8"/>
  </w:num>
  <w:num w:numId="22" w16cid:durableId="415202503">
    <w:abstractNumId w:val="31"/>
  </w:num>
  <w:num w:numId="23" w16cid:durableId="1749501247">
    <w:abstractNumId w:val="33"/>
  </w:num>
  <w:num w:numId="24" w16cid:durableId="1994604197">
    <w:abstractNumId w:val="17"/>
  </w:num>
  <w:num w:numId="25" w16cid:durableId="942570112">
    <w:abstractNumId w:val="14"/>
  </w:num>
  <w:num w:numId="26" w16cid:durableId="1866477436">
    <w:abstractNumId w:val="27"/>
  </w:num>
  <w:num w:numId="27" w16cid:durableId="683941177">
    <w:abstractNumId w:val="14"/>
  </w:num>
  <w:num w:numId="28" w16cid:durableId="970595582">
    <w:abstractNumId w:val="14"/>
  </w:num>
  <w:num w:numId="29" w16cid:durableId="294144387">
    <w:abstractNumId w:val="14"/>
  </w:num>
  <w:num w:numId="30" w16cid:durableId="1417630888">
    <w:abstractNumId w:val="36"/>
  </w:num>
  <w:num w:numId="31" w16cid:durableId="1989432135">
    <w:abstractNumId w:val="5"/>
  </w:num>
  <w:num w:numId="32" w16cid:durableId="873809129">
    <w:abstractNumId w:val="10"/>
  </w:num>
  <w:num w:numId="33" w16cid:durableId="1006443209">
    <w:abstractNumId w:val="16"/>
  </w:num>
  <w:num w:numId="34" w16cid:durableId="664943961">
    <w:abstractNumId w:val="24"/>
  </w:num>
  <w:num w:numId="35" w16cid:durableId="558369289">
    <w:abstractNumId w:val="29"/>
  </w:num>
  <w:num w:numId="36" w16cid:durableId="1743404856">
    <w:abstractNumId w:val="3"/>
  </w:num>
  <w:num w:numId="37" w16cid:durableId="1476071994">
    <w:abstractNumId w:val="20"/>
  </w:num>
  <w:num w:numId="38" w16cid:durableId="1568683714">
    <w:abstractNumId w:val="23"/>
  </w:num>
  <w:num w:numId="39" w16cid:durableId="1879731811">
    <w:abstractNumId w:val="19"/>
  </w:num>
  <w:num w:numId="40" w16cid:durableId="2047486768">
    <w:abstractNumId w:val="7"/>
  </w:num>
  <w:num w:numId="41" w16cid:durableId="151769371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9" w:dllVersion="512" w:checkStyle="1"/>
  <w:activeWritingStyle w:appName="MSWord" w:lang="it-IT" w:vendorID="3" w:dllVersion="517"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5D3"/>
    <w:rsid w:val="000014A7"/>
    <w:rsid w:val="00001774"/>
    <w:rsid w:val="00003AF9"/>
    <w:rsid w:val="00004097"/>
    <w:rsid w:val="000049B8"/>
    <w:rsid w:val="00004C32"/>
    <w:rsid w:val="00004C88"/>
    <w:rsid w:val="00004F87"/>
    <w:rsid w:val="00005EB0"/>
    <w:rsid w:val="000067D6"/>
    <w:rsid w:val="00006B66"/>
    <w:rsid w:val="00014C84"/>
    <w:rsid w:val="00014CC4"/>
    <w:rsid w:val="00017CE6"/>
    <w:rsid w:val="00020455"/>
    <w:rsid w:val="00022247"/>
    <w:rsid w:val="00022AC4"/>
    <w:rsid w:val="00024F11"/>
    <w:rsid w:val="00025AD4"/>
    <w:rsid w:val="00026BCF"/>
    <w:rsid w:val="0002705E"/>
    <w:rsid w:val="000273C4"/>
    <w:rsid w:val="0003145F"/>
    <w:rsid w:val="00032059"/>
    <w:rsid w:val="00033A1C"/>
    <w:rsid w:val="000351F2"/>
    <w:rsid w:val="00036C28"/>
    <w:rsid w:val="00036F92"/>
    <w:rsid w:val="0004026D"/>
    <w:rsid w:val="00040CE3"/>
    <w:rsid w:val="00041A3F"/>
    <w:rsid w:val="00041B92"/>
    <w:rsid w:val="00042427"/>
    <w:rsid w:val="000460AC"/>
    <w:rsid w:val="000463B1"/>
    <w:rsid w:val="0004705D"/>
    <w:rsid w:val="000470E9"/>
    <w:rsid w:val="00047EAC"/>
    <w:rsid w:val="0005146B"/>
    <w:rsid w:val="000523D4"/>
    <w:rsid w:val="0005314D"/>
    <w:rsid w:val="00053B0F"/>
    <w:rsid w:val="00055700"/>
    <w:rsid w:val="000566B3"/>
    <w:rsid w:val="00057D02"/>
    <w:rsid w:val="00060127"/>
    <w:rsid w:val="0006085B"/>
    <w:rsid w:val="00061145"/>
    <w:rsid w:val="000611B5"/>
    <w:rsid w:val="000619F3"/>
    <w:rsid w:val="00062BB9"/>
    <w:rsid w:val="00062CAF"/>
    <w:rsid w:val="000639BA"/>
    <w:rsid w:val="00065CAC"/>
    <w:rsid w:val="00071F6D"/>
    <w:rsid w:val="00072B20"/>
    <w:rsid w:val="00072E2E"/>
    <w:rsid w:val="00074494"/>
    <w:rsid w:val="00075F5D"/>
    <w:rsid w:val="0008075B"/>
    <w:rsid w:val="0008120D"/>
    <w:rsid w:val="000815FA"/>
    <w:rsid w:val="000819BF"/>
    <w:rsid w:val="00081A31"/>
    <w:rsid w:val="00084836"/>
    <w:rsid w:val="00084E0C"/>
    <w:rsid w:val="00086542"/>
    <w:rsid w:val="000866B8"/>
    <w:rsid w:val="00086E86"/>
    <w:rsid w:val="000909AB"/>
    <w:rsid w:val="00092FCC"/>
    <w:rsid w:val="0009460E"/>
    <w:rsid w:val="00094D64"/>
    <w:rsid w:val="000950BA"/>
    <w:rsid w:val="000955CF"/>
    <w:rsid w:val="000966CB"/>
    <w:rsid w:val="000A1C7A"/>
    <w:rsid w:val="000A385E"/>
    <w:rsid w:val="000A3A8F"/>
    <w:rsid w:val="000A56AC"/>
    <w:rsid w:val="000A575B"/>
    <w:rsid w:val="000A6296"/>
    <w:rsid w:val="000A6AF4"/>
    <w:rsid w:val="000B0848"/>
    <w:rsid w:val="000B0AB3"/>
    <w:rsid w:val="000B1275"/>
    <w:rsid w:val="000B3488"/>
    <w:rsid w:val="000B7F9C"/>
    <w:rsid w:val="000C195E"/>
    <w:rsid w:val="000C1F24"/>
    <w:rsid w:val="000C27AC"/>
    <w:rsid w:val="000C2898"/>
    <w:rsid w:val="000C69A9"/>
    <w:rsid w:val="000C783C"/>
    <w:rsid w:val="000D0510"/>
    <w:rsid w:val="000D530E"/>
    <w:rsid w:val="000E0881"/>
    <w:rsid w:val="000E0984"/>
    <w:rsid w:val="000E2C78"/>
    <w:rsid w:val="000E56C8"/>
    <w:rsid w:val="000E7A5E"/>
    <w:rsid w:val="000E7F49"/>
    <w:rsid w:val="000F02CF"/>
    <w:rsid w:val="000F043F"/>
    <w:rsid w:val="000F0805"/>
    <w:rsid w:val="000F4830"/>
    <w:rsid w:val="000F52BE"/>
    <w:rsid w:val="000F5781"/>
    <w:rsid w:val="000F746F"/>
    <w:rsid w:val="00100BBF"/>
    <w:rsid w:val="00100EAC"/>
    <w:rsid w:val="00100F9E"/>
    <w:rsid w:val="00101CBB"/>
    <w:rsid w:val="00102C5E"/>
    <w:rsid w:val="00102CEF"/>
    <w:rsid w:val="001039BE"/>
    <w:rsid w:val="001048CA"/>
    <w:rsid w:val="0010545E"/>
    <w:rsid w:val="0010620A"/>
    <w:rsid w:val="00106E73"/>
    <w:rsid w:val="0010781F"/>
    <w:rsid w:val="00107A09"/>
    <w:rsid w:val="0011040B"/>
    <w:rsid w:val="001109C5"/>
    <w:rsid w:val="0011205E"/>
    <w:rsid w:val="001132D0"/>
    <w:rsid w:val="00113BE3"/>
    <w:rsid w:val="00113DB3"/>
    <w:rsid w:val="00114459"/>
    <w:rsid w:val="0011486D"/>
    <w:rsid w:val="00114B17"/>
    <w:rsid w:val="00114E8D"/>
    <w:rsid w:val="00115130"/>
    <w:rsid w:val="00115F89"/>
    <w:rsid w:val="00116AFC"/>
    <w:rsid w:val="001203A1"/>
    <w:rsid w:val="001234DC"/>
    <w:rsid w:val="00123B8A"/>
    <w:rsid w:val="001275A7"/>
    <w:rsid w:val="0012771F"/>
    <w:rsid w:val="00130D3C"/>
    <w:rsid w:val="00131DC8"/>
    <w:rsid w:val="00133235"/>
    <w:rsid w:val="001337CC"/>
    <w:rsid w:val="00133CA7"/>
    <w:rsid w:val="00134570"/>
    <w:rsid w:val="001346DB"/>
    <w:rsid w:val="001357A1"/>
    <w:rsid w:val="00135BE7"/>
    <w:rsid w:val="00136AC6"/>
    <w:rsid w:val="0014109D"/>
    <w:rsid w:val="00141E4A"/>
    <w:rsid w:val="0014202D"/>
    <w:rsid w:val="00142444"/>
    <w:rsid w:val="00143165"/>
    <w:rsid w:val="0014542C"/>
    <w:rsid w:val="001470D7"/>
    <w:rsid w:val="0014716C"/>
    <w:rsid w:val="00147AC7"/>
    <w:rsid w:val="001515A1"/>
    <w:rsid w:val="00153FCF"/>
    <w:rsid w:val="0015522B"/>
    <w:rsid w:val="00155773"/>
    <w:rsid w:val="00156ED5"/>
    <w:rsid w:val="0015713C"/>
    <w:rsid w:val="00157848"/>
    <w:rsid w:val="001579B4"/>
    <w:rsid w:val="00157D12"/>
    <w:rsid w:val="00163B9A"/>
    <w:rsid w:val="00163DF6"/>
    <w:rsid w:val="0016590D"/>
    <w:rsid w:val="00165A2F"/>
    <w:rsid w:val="0016655C"/>
    <w:rsid w:val="001670BB"/>
    <w:rsid w:val="00167B4A"/>
    <w:rsid w:val="001718D7"/>
    <w:rsid w:val="00171C55"/>
    <w:rsid w:val="00171FF0"/>
    <w:rsid w:val="00172064"/>
    <w:rsid w:val="00173AD4"/>
    <w:rsid w:val="001740FA"/>
    <w:rsid w:val="0017606F"/>
    <w:rsid w:val="00176C95"/>
    <w:rsid w:val="00176CF0"/>
    <w:rsid w:val="0018090A"/>
    <w:rsid w:val="00180F3B"/>
    <w:rsid w:val="00181EEA"/>
    <w:rsid w:val="00183913"/>
    <w:rsid w:val="00187188"/>
    <w:rsid w:val="001874F1"/>
    <w:rsid w:val="001877F3"/>
    <w:rsid w:val="00192E07"/>
    <w:rsid w:val="00193F67"/>
    <w:rsid w:val="001947AE"/>
    <w:rsid w:val="00194C1F"/>
    <w:rsid w:val="001951BA"/>
    <w:rsid w:val="00195C7C"/>
    <w:rsid w:val="00195F66"/>
    <w:rsid w:val="00196550"/>
    <w:rsid w:val="001965F1"/>
    <w:rsid w:val="001A0718"/>
    <w:rsid w:val="001A0D41"/>
    <w:rsid w:val="001A112B"/>
    <w:rsid w:val="001A1503"/>
    <w:rsid w:val="001A24F4"/>
    <w:rsid w:val="001A285B"/>
    <w:rsid w:val="001A3336"/>
    <w:rsid w:val="001A5E69"/>
    <w:rsid w:val="001A7B4A"/>
    <w:rsid w:val="001B25D8"/>
    <w:rsid w:val="001B2E30"/>
    <w:rsid w:val="001B4891"/>
    <w:rsid w:val="001B4CA5"/>
    <w:rsid w:val="001B4F4B"/>
    <w:rsid w:val="001B518C"/>
    <w:rsid w:val="001B5F03"/>
    <w:rsid w:val="001B61D5"/>
    <w:rsid w:val="001B6CC9"/>
    <w:rsid w:val="001B76BA"/>
    <w:rsid w:val="001B7AE5"/>
    <w:rsid w:val="001C2114"/>
    <w:rsid w:val="001C3322"/>
    <w:rsid w:val="001C3A64"/>
    <w:rsid w:val="001C5012"/>
    <w:rsid w:val="001C5201"/>
    <w:rsid w:val="001C55BE"/>
    <w:rsid w:val="001C59F0"/>
    <w:rsid w:val="001C649B"/>
    <w:rsid w:val="001D00E9"/>
    <w:rsid w:val="001D016F"/>
    <w:rsid w:val="001D090E"/>
    <w:rsid w:val="001D1E9D"/>
    <w:rsid w:val="001D22E2"/>
    <w:rsid w:val="001D41F7"/>
    <w:rsid w:val="001D517D"/>
    <w:rsid w:val="001D78FB"/>
    <w:rsid w:val="001E3F1B"/>
    <w:rsid w:val="001E427A"/>
    <w:rsid w:val="001E48B9"/>
    <w:rsid w:val="001E5430"/>
    <w:rsid w:val="001E5457"/>
    <w:rsid w:val="001E5A50"/>
    <w:rsid w:val="001E69B2"/>
    <w:rsid w:val="001F0321"/>
    <w:rsid w:val="001F31A4"/>
    <w:rsid w:val="001F6196"/>
    <w:rsid w:val="001F772D"/>
    <w:rsid w:val="001F78B8"/>
    <w:rsid w:val="001F7C1F"/>
    <w:rsid w:val="002000A8"/>
    <w:rsid w:val="002008BF"/>
    <w:rsid w:val="00200FE6"/>
    <w:rsid w:val="00201831"/>
    <w:rsid w:val="002019C2"/>
    <w:rsid w:val="002022D8"/>
    <w:rsid w:val="00203F9B"/>
    <w:rsid w:val="002041D0"/>
    <w:rsid w:val="00205B2F"/>
    <w:rsid w:val="00210370"/>
    <w:rsid w:val="00210613"/>
    <w:rsid w:val="002112CE"/>
    <w:rsid w:val="002115A9"/>
    <w:rsid w:val="00213899"/>
    <w:rsid w:val="00213B63"/>
    <w:rsid w:val="002145DF"/>
    <w:rsid w:val="00215CAF"/>
    <w:rsid w:val="0022080A"/>
    <w:rsid w:val="00222854"/>
    <w:rsid w:val="00223068"/>
    <w:rsid w:val="00223CB6"/>
    <w:rsid w:val="00225F40"/>
    <w:rsid w:val="00226CAF"/>
    <w:rsid w:val="002303A8"/>
    <w:rsid w:val="002305EF"/>
    <w:rsid w:val="00232101"/>
    <w:rsid w:val="00234944"/>
    <w:rsid w:val="00237B89"/>
    <w:rsid w:val="00237F53"/>
    <w:rsid w:val="00241E21"/>
    <w:rsid w:val="00244686"/>
    <w:rsid w:val="002446B3"/>
    <w:rsid w:val="00245501"/>
    <w:rsid w:val="002457DC"/>
    <w:rsid w:val="002463AF"/>
    <w:rsid w:val="002465F9"/>
    <w:rsid w:val="00246CB5"/>
    <w:rsid w:val="002472A0"/>
    <w:rsid w:val="002476F7"/>
    <w:rsid w:val="00247EF0"/>
    <w:rsid w:val="002501EF"/>
    <w:rsid w:val="00250800"/>
    <w:rsid w:val="00250B0E"/>
    <w:rsid w:val="00250EEF"/>
    <w:rsid w:val="00251236"/>
    <w:rsid w:val="002518DE"/>
    <w:rsid w:val="00251FE0"/>
    <w:rsid w:val="00253701"/>
    <w:rsid w:val="0025388E"/>
    <w:rsid w:val="00255073"/>
    <w:rsid w:val="00260A69"/>
    <w:rsid w:val="002614BE"/>
    <w:rsid w:val="00262C1F"/>
    <w:rsid w:val="00265566"/>
    <w:rsid w:val="00265C83"/>
    <w:rsid w:val="00266079"/>
    <w:rsid w:val="002667DC"/>
    <w:rsid w:val="0026791B"/>
    <w:rsid w:val="00267DAA"/>
    <w:rsid w:val="00270D0C"/>
    <w:rsid w:val="00270F9C"/>
    <w:rsid w:val="00270FB1"/>
    <w:rsid w:val="0027134C"/>
    <w:rsid w:val="002722ED"/>
    <w:rsid w:val="002726BD"/>
    <w:rsid w:val="002758C5"/>
    <w:rsid w:val="00276493"/>
    <w:rsid w:val="00276A6F"/>
    <w:rsid w:val="00276C70"/>
    <w:rsid w:val="002772C0"/>
    <w:rsid w:val="00280225"/>
    <w:rsid w:val="002822EE"/>
    <w:rsid w:val="00282E50"/>
    <w:rsid w:val="00284018"/>
    <w:rsid w:val="002843D5"/>
    <w:rsid w:val="00285510"/>
    <w:rsid w:val="002864CD"/>
    <w:rsid w:val="00287217"/>
    <w:rsid w:val="002906F0"/>
    <w:rsid w:val="002913DC"/>
    <w:rsid w:val="002918D1"/>
    <w:rsid w:val="00291CF6"/>
    <w:rsid w:val="00292EDB"/>
    <w:rsid w:val="002940E0"/>
    <w:rsid w:val="00294D34"/>
    <w:rsid w:val="002959F4"/>
    <w:rsid w:val="002967D8"/>
    <w:rsid w:val="00296D1B"/>
    <w:rsid w:val="002A00DA"/>
    <w:rsid w:val="002A1D97"/>
    <w:rsid w:val="002A1E88"/>
    <w:rsid w:val="002A28CC"/>
    <w:rsid w:val="002A2D05"/>
    <w:rsid w:val="002A5404"/>
    <w:rsid w:val="002A5573"/>
    <w:rsid w:val="002A6CE6"/>
    <w:rsid w:val="002A7F3C"/>
    <w:rsid w:val="002B1248"/>
    <w:rsid w:val="002B2249"/>
    <w:rsid w:val="002B5B91"/>
    <w:rsid w:val="002B6058"/>
    <w:rsid w:val="002B66A3"/>
    <w:rsid w:val="002B6825"/>
    <w:rsid w:val="002C02D5"/>
    <w:rsid w:val="002C147A"/>
    <w:rsid w:val="002C28B0"/>
    <w:rsid w:val="002C36E8"/>
    <w:rsid w:val="002C74D7"/>
    <w:rsid w:val="002D0417"/>
    <w:rsid w:val="002D0945"/>
    <w:rsid w:val="002D1EFF"/>
    <w:rsid w:val="002D22CE"/>
    <w:rsid w:val="002D23E8"/>
    <w:rsid w:val="002D40F8"/>
    <w:rsid w:val="002D483A"/>
    <w:rsid w:val="002D58F5"/>
    <w:rsid w:val="002D6682"/>
    <w:rsid w:val="002D6CA9"/>
    <w:rsid w:val="002E0709"/>
    <w:rsid w:val="002E126A"/>
    <w:rsid w:val="002E3143"/>
    <w:rsid w:val="002E4FB0"/>
    <w:rsid w:val="002E5A35"/>
    <w:rsid w:val="002E7F64"/>
    <w:rsid w:val="002F0404"/>
    <w:rsid w:val="002F1EBB"/>
    <w:rsid w:val="002F22AD"/>
    <w:rsid w:val="002F61B1"/>
    <w:rsid w:val="002F65CE"/>
    <w:rsid w:val="00300001"/>
    <w:rsid w:val="00300155"/>
    <w:rsid w:val="0030231B"/>
    <w:rsid w:val="00302DFD"/>
    <w:rsid w:val="00303DAA"/>
    <w:rsid w:val="00306031"/>
    <w:rsid w:val="00306C90"/>
    <w:rsid w:val="0031071B"/>
    <w:rsid w:val="00310C6F"/>
    <w:rsid w:val="00311E6E"/>
    <w:rsid w:val="003132AF"/>
    <w:rsid w:val="00313470"/>
    <w:rsid w:val="0031477E"/>
    <w:rsid w:val="00314A4A"/>
    <w:rsid w:val="003178BC"/>
    <w:rsid w:val="003224BF"/>
    <w:rsid w:val="003245AB"/>
    <w:rsid w:val="003251AC"/>
    <w:rsid w:val="00326699"/>
    <w:rsid w:val="00331770"/>
    <w:rsid w:val="00332E64"/>
    <w:rsid w:val="00333AC1"/>
    <w:rsid w:val="00333B09"/>
    <w:rsid w:val="00335A51"/>
    <w:rsid w:val="00336371"/>
    <w:rsid w:val="00336DFA"/>
    <w:rsid w:val="003407D3"/>
    <w:rsid w:val="00340E8D"/>
    <w:rsid w:val="003432BF"/>
    <w:rsid w:val="00344C62"/>
    <w:rsid w:val="0034523A"/>
    <w:rsid w:val="0034626D"/>
    <w:rsid w:val="00347178"/>
    <w:rsid w:val="003472A9"/>
    <w:rsid w:val="00347B3C"/>
    <w:rsid w:val="00347E4A"/>
    <w:rsid w:val="00347EA7"/>
    <w:rsid w:val="00350071"/>
    <w:rsid w:val="003510EE"/>
    <w:rsid w:val="003517BB"/>
    <w:rsid w:val="00354270"/>
    <w:rsid w:val="00354696"/>
    <w:rsid w:val="00354DA9"/>
    <w:rsid w:val="00355603"/>
    <w:rsid w:val="00356C5C"/>
    <w:rsid w:val="00357CFC"/>
    <w:rsid w:val="0036027C"/>
    <w:rsid w:val="00360A63"/>
    <w:rsid w:val="00361140"/>
    <w:rsid w:val="00362F67"/>
    <w:rsid w:val="003630D3"/>
    <w:rsid w:val="00364F1B"/>
    <w:rsid w:val="0036532B"/>
    <w:rsid w:val="00365EEF"/>
    <w:rsid w:val="00366549"/>
    <w:rsid w:val="00366CAE"/>
    <w:rsid w:val="00367BA1"/>
    <w:rsid w:val="003735D3"/>
    <w:rsid w:val="00375D08"/>
    <w:rsid w:val="00377337"/>
    <w:rsid w:val="003807EB"/>
    <w:rsid w:val="00381F65"/>
    <w:rsid w:val="00383735"/>
    <w:rsid w:val="00383B65"/>
    <w:rsid w:val="00384DB2"/>
    <w:rsid w:val="0038672F"/>
    <w:rsid w:val="00386AA4"/>
    <w:rsid w:val="00387195"/>
    <w:rsid w:val="003909EE"/>
    <w:rsid w:val="00390CED"/>
    <w:rsid w:val="00391078"/>
    <w:rsid w:val="0039147F"/>
    <w:rsid w:val="00391850"/>
    <w:rsid w:val="00393829"/>
    <w:rsid w:val="003941DD"/>
    <w:rsid w:val="00394270"/>
    <w:rsid w:val="003952A8"/>
    <w:rsid w:val="00396B5F"/>
    <w:rsid w:val="0039719F"/>
    <w:rsid w:val="003A0930"/>
    <w:rsid w:val="003A0DEE"/>
    <w:rsid w:val="003A20C4"/>
    <w:rsid w:val="003A2532"/>
    <w:rsid w:val="003A2B6D"/>
    <w:rsid w:val="003A3285"/>
    <w:rsid w:val="003A336F"/>
    <w:rsid w:val="003A35AF"/>
    <w:rsid w:val="003A4171"/>
    <w:rsid w:val="003A5053"/>
    <w:rsid w:val="003A5BB8"/>
    <w:rsid w:val="003A5FA4"/>
    <w:rsid w:val="003A7070"/>
    <w:rsid w:val="003B022D"/>
    <w:rsid w:val="003B14E0"/>
    <w:rsid w:val="003B326A"/>
    <w:rsid w:val="003B48F7"/>
    <w:rsid w:val="003B4938"/>
    <w:rsid w:val="003B4AB2"/>
    <w:rsid w:val="003B50D7"/>
    <w:rsid w:val="003B6210"/>
    <w:rsid w:val="003B6642"/>
    <w:rsid w:val="003B6BC6"/>
    <w:rsid w:val="003C09D6"/>
    <w:rsid w:val="003C0C32"/>
    <w:rsid w:val="003C1C6C"/>
    <w:rsid w:val="003C27B9"/>
    <w:rsid w:val="003C2BD9"/>
    <w:rsid w:val="003C371C"/>
    <w:rsid w:val="003C50DB"/>
    <w:rsid w:val="003C5609"/>
    <w:rsid w:val="003C5677"/>
    <w:rsid w:val="003C6393"/>
    <w:rsid w:val="003D0C56"/>
    <w:rsid w:val="003D0EEA"/>
    <w:rsid w:val="003D39A3"/>
    <w:rsid w:val="003D68FB"/>
    <w:rsid w:val="003D7FF2"/>
    <w:rsid w:val="003E12E4"/>
    <w:rsid w:val="003E1EA3"/>
    <w:rsid w:val="003E2EB6"/>
    <w:rsid w:val="003E3567"/>
    <w:rsid w:val="003E3BC9"/>
    <w:rsid w:val="003E3E37"/>
    <w:rsid w:val="003E46F5"/>
    <w:rsid w:val="003E4DDA"/>
    <w:rsid w:val="003E63EC"/>
    <w:rsid w:val="003E6728"/>
    <w:rsid w:val="003E6F1C"/>
    <w:rsid w:val="003E7ED4"/>
    <w:rsid w:val="003F000A"/>
    <w:rsid w:val="003F0BE3"/>
    <w:rsid w:val="003F1BDC"/>
    <w:rsid w:val="003F2630"/>
    <w:rsid w:val="003F2EE1"/>
    <w:rsid w:val="003F36E2"/>
    <w:rsid w:val="003F3B72"/>
    <w:rsid w:val="003F5121"/>
    <w:rsid w:val="003F649B"/>
    <w:rsid w:val="003F67AC"/>
    <w:rsid w:val="003F7072"/>
    <w:rsid w:val="003F7B65"/>
    <w:rsid w:val="00400A85"/>
    <w:rsid w:val="0040195C"/>
    <w:rsid w:val="00404043"/>
    <w:rsid w:val="0040598F"/>
    <w:rsid w:val="00406257"/>
    <w:rsid w:val="00406A84"/>
    <w:rsid w:val="0041017B"/>
    <w:rsid w:val="00410935"/>
    <w:rsid w:val="00410A72"/>
    <w:rsid w:val="00410FA2"/>
    <w:rsid w:val="0041252C"/>
    <w:rsid w:val="00412ADE"/>
    <w:rsid w:val="00412BAB"/>
    <w:rsid w:val="00414146"/>
    <w:rsid w:val="00420D09"/>
    <w:rsid w:val="0042694A"/>
    <w:rsid w:val="00430355"/>
    <w:rsid w:val="004306BF"/>
    <w:rsid w:val="00430E20"/>
    <w:rsid w:val="00431EEA"/>
    <w:rsid w:val="004327BD"/>
    <w:rsid w:val="004351A3"/>
    <w:rsid w:val="00435C9A"/>
    <w:rsid w:val="00435CD1"/>
    <w:rsid w:val="004365F1"/>
    <w:rsid w:val="0043687C"/>
    <w:rsid w:val="0044348C"/>
    <w:rsid w:val="004455B4"/>
    <w:rsid w:val="004524D0"/>
    <w:rsid w:val="0045642A"/>
    <w:rsid w:val="00456454"/>
    <w:rsid w:val="0045669A"/>
    <w:rsid w:val="00457384"/>
    <w:rsid w:val="00457584"/>
    <w:rsid w:val="00460AEB"/>
    <w:rsid w:val="004615B9"/>
    <w:rsid w:val="004619C5"/>
    <w:rsid w:val="00463259"/>
    <w:rsid w:val="0046331D"/>
    <w:rsid w:val="004649E0"/>
    <w:rsid w:val="00464A46"/>
    <w:rsid w:val="004654C7"/>
    <w:rsid w:val="00466B36"/>
    <w:rsid w:val="0046704D"/>
    <w:rsid w:val="00470AE8"/>
    <w:rsid w:val="0047159E"/>
    <w:rsid w:val="004717A1"/>
    <w:rsid w:val="00472841"/>
    <w:rsid w:val="00472BDA"/>
    <w:rsid w:val="00473463"/>
    <w:rsid w:val="00475181"/>
    <w:rsid w:val="004752E5"/>
    <w:rsid w:val="00477413"/>
    <w:rsid w:val="00477ECB"/>
    <w:rsid w:val="00480398"/>
    <w:rsid w:val="004811FE"/>
    <w:rsid w:val="00482FC0"/>
    <w:rsid w:val="0048385E"/>
    <w:rsid w:val="00484385"/>
    <w:rsid w:val="004859B5"/>
    <w:rsid w:val="00485C10"/>
    <w:rsid w:val="0048656B"/>
    <w:rsid w:val="00486D0C"/>
    <w:rsid w:val="00487CBF"/>
    <w:rsid w:val="00492A1A"/>
    <w:rsid w:val="00493572"/>
    <w:rsid w:val="00493FD3"/>
    <w:rsid w:val="00494994"/>
    <w:rsid w:val="0049606A"/>
    <w:rsid w:val="00496F97"/>
    <w:rsid w:val="004A2B4E"/>
    <w:rsid w:val="004A3D75"/>
    <w:rsid w:val="004A406A"/>
    <w:rsid w:val="004A4CA7"/>
    <w:rsid w:val="004A5C76"/>
    <w:rsid w:val="004A6601"/>
    <w:rsid w:val="004A7A95"/>
    <w:rsid w:val="004A7DCE"/>
    <w:rsid w:val="004B0491"/>
    <w:rsid w:val="004B11EA"/>
    <w:rsid w:val="004B49E7"/>
    <w:rsid w:val="004C0817"/>
    <w:rsid w:val="004C0DEA"/>
    <w:rsid w:val="004C2659"/>
    <w:rsid w:val="004C3930"/>
    <w:rsid w:val="004C5070"/>
    <w:rsid w:val="004C52A5"/>
    <w:rsid w:val="004C5655"/>
    <w:rsid w:val="004C7491"/>
    <w:rsid w:val="004C7F58"/>
    <w:rsid w:val="004D080A"/>
    <w:rsid w:val="004D1871"/>
    <w:rsid w:val="004D2362"/>
    <w:rsid w:val="004D2D7D"/>
    <w:rsid w:val="004D386D"/>
    <w:rsid w:val="004D3C0B"/>
    <w:rsid w:val="004D5677"/>
    <w:rsid w:val="004D56D3"/>
    <w:rsid w:val="004D6A5F"/>
    <w:rsid w:val="004D70C8"/>
    <w:rsid w:val="004E1F18"/>
    <w:rsid w:val="004E232B"/>
    <w:rsid w:val="004E442E"/>
    <w:rsid w:val="004E5C08"/>
    <w:rsid w:val="004E6E47"/>
    <w:rsid w:val="004E6F08"/>
    <w:rsid w:val="004F12D0"/>
    <w:rsid w:val="004F4138"/>
    <w:rsid w:val="004F4174"/>
    <w:rsid w:val="004F4DAB"/>
    <w:rsid w:val="004F5CFD"/>
    <w:rsid w:val="004F7730"/>
    <w:rsid w:val="0050026A"/>
    <w:rsid w:val="00501593"/>
    <w:rsid w:val="00501709"/>
    <w:rsid w:val="00502828"/>
    <w:rsid w:val="00502E06"/>
    <w:rsid w:val="00504B63"/>
    <w:rsid w:val="005060D7"/>
    <w:rsid w:val="00506F0F"/>
    <w:rsid w:val="005071E3"/>
    <w:rsid w:val="005073BC"/>
    <w:rsid w:val="00510E06"/>
    <w:rsid w:val="005112AC"/>
    <w:rsid w:val="0051167E"/>
    <w:rsid w:val="005128BC"/>
    <w:rsid w:val="00513515"/>
    <w:rsid w:val="00514053"/>
    <w:rsid w:val="0051436D"/>
    <w:rsid w:val="00514BE4"/>
    <w:rsid w:val="005159A9"/>
    <w:rsid w:val="00516F74"/>
    <w:rsid w:val="00517D61"/>
    <w:rsid w:val="0052099D"/>
    <w:rsid w:val="005223E2"/>
    <w:rsid w:val="005269D0"/>
    <w:rsid w:val="00530651"/>
    <w:rsid w:val="005315BE"/>
    <w:rsid w:val="005323B5"/>
    <w:rsid w:val="005328F3"/>
    <w:rsid w:val="00532E92"/>
    <w:rsid w:val="00533102"/>
    <w:rsid w:val="00533D91"/>
    <w:rsid w:val="00533FD8"/>
    <w:rsid w:val="00534752"/>
    <w:rsid w:val="0053595A"/>
    <w:rsid w:val="00535C99"/>
    <w:rsid w:val="00535F44"/>
    <w:rsid w:val="00536ED7"/>
    <w:rsid w:val="005375CA"/>
    <w:rsid w:val="00541828"/>
    <w:rsid w:val="00542B29"/>
    <w:rsid w:val="005439EA"/>
    <w:rsid w:val="0054518D"/>
    <w:rsid w:val="00546D7B"/>
    <w:rsid w:val="00547659"/>
    <w:rsid w:val="00547A4B"/>
    <w:rsid w:val="00550638"/>
    <w:rsid w:val="00553F5B"/>
    <w:rsid w:val="005555A8"/>
    <w:rsid w:val="0055608F"/>
    <w:rsid w:val="00556E77"/>
    <w:rsid w:val="00564018"/>
    <w:rsid w:val="00564B56"/>
    <w:rsid w:val="00565507"/>
    <w:rsid w:val="0056683D"/>
    <w:rsid w:val="00571B12"/>
    <w:rsid w:val="00571C93"/>
    <w:rsid w:val="00571E5A"/>
    <w:rsid w:val="005728B5"/>
    <w:rsid w:val="005733B5"/>
    <w:rsid w:val="00574FE0"/>
    <w:rsid w:val="00576685"/>
    <w:rsid w:val="0058089F"/>
    <w:rsid w:val="005824A4"/>
    <w:rsid w:val="00582A45"/>
    <w:rsid w:val="00582FD6"/>
    <w:rsid w:val="00582FFA"/>
    <w:rsid w:val="00583917"/>
    <w:rsid w:val="00583D2C"/>
    <w:rsid w:val="00583EA5"/>
    <w:rsid w:val="00585357"/>
    <w:rsid w:val="00585C97"/>
    <w:rsid w:val="00587994"/>
    <w:rsid w:val="0059033E"/>
    <w:rsid w:val="00590923"/>
    <w:rsid w:val="00592426"/>
    <w:rsid w:val="00593588"/>
    <w:rsid w:val="00594497"/>
    <w:rsid w:val="005967ED"/>
    <w:rsid w:val="005A030A"/>
    <w:rsid w:val="005A3564"/>
    <w:rsid w:val="005A3A98"/>
    <w:rsid w:val="005A5D91"/>
    <w:rsid w:val="005A6BB5"/>
    <w:rsid w:val="005A6D29"/>
    <w:rsid w:val="005A715A"/>
    <w:rsid w:val="005A7A59"/>
    <w:rsid w:val="005B148A"/>
    <w:rsid w:val="005B17C4"/>
    <w:rsid w:val="005B17FA"/>
    <w:rsid w:val="005B4202"/>
    <w:rsid w:val="005B64E4"/>
    <w:rsid w:val="005B6597"/>
    <w:rsid w:val="005B7E11"/>
    <w:rsid w:val="005C1203"/>
    <w:rsid w:val="005C173B"/>
    <w:rsid w:val="005C1CE4"/>
    <w:rsid w:val="005C216D"/>
    <w:rsid w:val="005C2A22"/>
    <w:rsid w:val="005C38EA"/>
    <w:rsid w:val="005C47EC"/>
    <w:rsid w:val="005C5223"/>
    <w:rsid w:val="005C5C1F"/>
    <w:rsid w:val="005C70B0"/>
    <w:rsid w:val="005C7A7B"/>
    <w:rsid w:val="005D003A"/>
    <w:rsid w:val="005D01C0"/>
    <w:rsid w:val="005D3458"/>
    <w:rsid w:val="005D41F2"/>
    <w:rsid w:val="005D5A29"/>
    <w:rsid w:val="005D63D3"/>
    <w:rsid w:val="005D70CC"/>
    <w:rsid w:val="005E08DE"/>
    <w:rsid w:val="005E1FFF"/>
    <w:rsid w:val="005E221D"/>
    <w:rsid w:val="005E2C31"/>
    <w:rsid w:val="005E35E6"/>
    <w:rsid w:val="005E48F0"/>
    <w:rsid w:val="005E53EC"/>
    <w:rsid w:val="005E7C59"/>
    <w:rsid w:val="005F0C0A"/>
    <w:rsid w:val="005F250D"/>
    <w:rsid w:val="005F2845"/>
    <w:rsid w:val="005F2DC9"/>
    <w:rsid w:val="005F39CB"/>
    <w:rsid w:val="005F5104"/>
    <w:rsid w:val="005F5D5D"/>
    <w:rsid w:val="005F64C0"/>
    <w:rsid w:val="005F6564"/>
    <w:rsid w:val="00600036"/>
    <w:rsid w:val="0060086A"/>
    <w:rsid w:val="00601FC0"/>
    <w:rsid w:val="0060426F"/>
    <w:rsid w:val="006042B8"/>
    <w:rsid w:val="00604CC2"/>
    <w:rsid w:val="0061072C"/>
    <w:rsid w:val="00610B11"/>
    <w:rsid w:val="0061248F"/>
    <w:rsid w:val="006138CB"/>
    <w:rsid w:val="006138DB"/>
    <w:rsid w:val="00615888"/>
    <w:rsid w:val="00616B5A"/>
    <w:rsid w:val="00620D74"/>
    <w:rsid w:val="00622065"/>
    <w:rsid w:val="00622FFD"/>
    <w:rsid w:val="00623297"/>
    <w:rsid w:val="0062709D"/>
    <w:rsid w:val="00627AD4"/>
    <w:rsid w:val="00627CC1"/>
    <w:rsid w:val="0063081B"/>
    <w:rsid w:val="00631074"/>
    <w:rsid w:val="0063111C"/>
    <w:rsid w:val="006322FC"/>
    <w:rsid w:val="0063271A"/>
    <w:rsid w:val="00632B20"/>
    <w:rsid w:val="006362F3"/>
    <w:rsid w:val="00637D0E"/>
    <w:rsid w:val="00640856"/>
    <w:rsid w:val="00643802"/>
    <w:rsid w:val="00643A2B"/>
    <w:rsid w:val="00643D8D"/>
    <w:rsid w:val="0064559C"/>
    <w:rsid w:val="00646EFD"/>
    <w:rsid w:val="006471CF"/>
    <w:rsid w:val="00650CE8"/>
    <w:rsid w:val="00652676"/>
    <w:rsid w:val="006548F2"/>
    <w:rsid w:val="00654AE0"/>
    <w:rsid w:val="0065534D"/>
    <w:rsid w:val="006602E5"/>
    <w:rsid w:val="00661BC5"/>
    <w:rsid w:val="00662D8D"/>
    <w:rsid w:val="00663375"/>
    <w:rsid w:val="006657ED"/>
    <w:rsid w:val="006658E7"/>
    <w:rsid w:val="00665E47"/>
    <w:rsid w:val="006660C9"/>
    <w:rsid w:val="00666874"/>
    <w:rsid w:val="006678BC"/>
    <w:rsid w:val="006706B0"/>
    <w:rsid w:val="00670F39"/>
    <w:rsid w:val="00672630"/>
    <w:rsid w:val="006728A6"/>
    <w:rsid w:val="00672FB7"/>
    <w:rsid w:val="006748B0"/>
    <w:rsid w:val="006749FC"/>
    <w:rsid w:val="00674E17"/>
    <w:rsid w:val="006751A3"/>
    <w:rsid w:val="00677201"/>
    <w:rsid w:val="006805A2"/>
    <w:rsid w:val="00681322"/>
    <w:rsid w:val="006844BE"/>
    <w:rsid w:val="006849C7"/>
    <w:rsid w:val="006850C0"/>
    <w:rsid w:val="00685D34"/>
    <w:rsid w:val="006867AF"/>
    <w:rsid w:val="00686BCE"/>
    <w:rsid w:val="00686FB3"/>
    <w:rsid w:val="00687975"/>
    <w:rsid w:val="0069081E"/>
    <w:rsid w:val="00691F83"/>
    <w:rsid w:val="00692C59"/>
    <w:rsid w:val="006944A1"/>
    <w:rsid w:val="00694AA9"/>
    <w:rsid w:val="00696006"/>
    <w:rsid w:val="006A05BC"/>
    <w:rsid w:val="006A07BD"/>
    <w:rsid w:val="006A08E0"/>
    <w:rsid w:val="006A1847"/>
    <w:rsid w:val="006A1BF8"/>
    <w:rsid w:val="006A20F6"/>
    <w:rsid w:val="006A308E"/>
    <w:rsid w:val="006A366E"/>
    <w:rsid w:val="006A4F88"/>
    <w:rsid w:val="006B0485"/>
    <w:rsid w:val="006B157F"/>
    <w:rsid w:val="006B1D13"/>
    <w:rsid w:val="006B2C5B"/>
    <w:rsid w:val="006B466A"/>
    <w:rsid w:val="006B482C"/>
    <w:rsid w:val="006B69D3"/>
    <w:rsid w:val="006C05A6"/>
    <w:rsid w:val="006C09FD"/>
    <w:rsid w:val="006C1701"/>
    <w:rsid w:val="006C2C9E"/>
    <w:rsid w:val="006C5454"/>
    <w:rsid w:val="006C6D87"/>
    <w:rsid w:val="006C6E63"/>
    <w:rsid w:val="006D1503"/>
    <w:rsid w:val="006D1F60"/>
    <w:rsid w:val="006D2CA1"/>
    <w:rsid w:val="006D35B7"/>
    <w:rsid w:val="006D3AAD"/>
    <w:rsid w:val="006D47A0"/>
    <w:rsid w:val="006D5539"/>
    <w:rsid w:val="006D59BA"/>
    <w:rsid w:val="006D60F3"/>
    <w:rsid w:val="006E0E01"/>
    <w:rsid w:val="006E1204"/>
    <w:rsid w:val="006E214C"/>
    <w:rsid w:val="006E2163"/>
    <w:rsid w:val="006E39B3"/>
    <w:rsid w:val="006E42EE"/>
    <w:rsid w:val="006E45C4"/>
    <w:rsid w:val="006E580D"/>
    <w:rsid w:val="006E68ED"/>
    <w:rsid w:val="006E6D84"/>
    <w:rsid w:val="006F175D"/>
    <w:rsid w:val="006F34B2"/>
    <w:rsid w:val="006F39B3"/>
    <w:rsid w:val="006F539D"/>
    <w:rsid w:val="006F5BE8"/>
    <w:rsid w:val="006F5E93"/>
    <w:rsid w:val="006F6966"/>
    <w:rsid w:val="006F71FC"/>
    <w:rsid w:val="007013E1"/>
    <w:rsid w:val="00701BB3"/>
    <w:rsid w:val="00701E8B"/>
    <w:rsid w:val="00701F1E"/>
    <w:rsid w:val="00704D8E"/>
    <w:rsid w:val="00705569"/>
    <w:rsid w:val="00705F25"/>
    <w:rsid w:val="0070728F"/>
    <w:rsid w:val="007073BB"/>
    <w:rsid w:val="00707814"/>
    <w:rsid w:val="00710D2D"/>
    <w:rsid w:val="00711E9D"/>
    <w:rsid w:val="00713F8C"/>
    <w:rsid w:val="007153C8"/>
    <w:rsid w:val="00716920"/>
    <w:rsid w:val="00716BE9"/>
    <w:rsid w:val="007218C0"/>
    <w:rsid w:val="00722C79"/>
    <w:rsid w:val="00723B39"/>
    <w:rsid w:val="0072498D"/>
    <w:rsid w:val="00727A77"/>
    <w:rsid w:val="00727D99"/>
    <w:rsid w:val="00730269"/>
    <w:rsid w:val="007303A9"/>
    <w:rsid w:val="00730C16"/>
    <w:rsid w:val="00733141"/>
    <w:rsid w:val="007346B8"/>
    <w:rsid w:val="0073500E"/>
    <w:rsid w:val="00735164"/>
    <w:rsid w:val="007356B1"/>
    <w:rsid w:val="00736020"/>
    <w:rsid w:val="00736FB3"/>
    <w:rsid w:val="00740E69"/>
    <w:rsid w:val="00742CD9"/>
    <w:rsid w:val="007436A6"/>
    <w:rsid w:val="00745903"/>
    <w:rsid w:val="00746D0C"/>
    <w:rsid w:val="00747683"/>
    <w:rsid w:val="0075171A"/>
    <w:rsid w:val="00751968"/>
    <w:rsid w:val="00751F47"/>
    <w:rsid w:val="007523D9"/>
    <w:rsid w:val="00752CC0"/>
    <w:rsid w:val="00752EB3"/>
    <w:rsid w:val="0075485C"/>
    <w:rsid w:val="00754A1B"/>
    <w:rsid w:val="00755D6B"/>
    <w:rsid w:val="00755E3C"/>
    <w:rsid w:val="00756275"/>
    <w:rsid w:val="00756A8E"/>
    <w:rsid w:val="00761470"/>
    <w:rsid w:val="007622B3"/>
    <w:rsid w:val="00762396"/>
    <w:rsid w:val="0076562D"/>
    <w:rsid w:val="0076579E"/>
    <w:rsid w:val="007661AA"/>
    <w:rsid w:val="00767595"/>
    <w:rsid w:val="00770530"/>
    <w:rsid w:val="007721A8"/>
    <w:rsid w:val="00773E30"/>
    <w:rsid w:val="00774536"/>
    <w:rsid w:val="00774FC0"/>
    <w:rsid w:val="0077574D"/>
    <w:rsid w:val="00775B90"/>
    <w:rsid w:val="00775DF7"/>
    <w:rsid w:val="007803C9"/>
    <w:rsid w:val="00782A6F"/>
    <w:rsid w:val="00784341"/>
    <w:rsid w:val="00786943"/>
    <w:rsid w:val="00787E63"/>
    <w:rsid w:val="00790532"/>
    <w:rsid w:val="0079113F"/>
    <w:rsid w:val="007911EB"/>
    <w:rsid w:val="007912A0"/>
    <w:rsid w:val="00792463"/>
    <w:rsid w:val="0079319B"/>
    <w:rsid w:val="007934BA"/>
    <w:rsid w:val="00794D1B"/>
    <w:rsid w:val="007A302C"/>
    <w:rsid w:val="007A35A5"/>
    <w:rsid w:val="007A3AFA"/>
    <w:rsid w:val="007A6683"/>
    <w:rsid w:val="007A698D"/>
    <w:rsid w:val="007A70B5"/>
    <w:rsid w:val="007A7E04"/>
    <w:rsid w:val="007B109F"/>
    <w:rsid w:val="007B53B8"/>
    <w:rsid w:val="007B6CDA"/>
    <w:rsid w:val="007B7224"/>
    <w:rsid w:val="007B74B7"/>
    <w:rsid w:val="007C03DB"/>
    <w:rsid w:val="007C054D"/>
    <w:rsid w:val="007C09E4"/>
    <w:rsid w:val="007C1804"/>
    <w:rsid w:val="007C1FD8"/>
    <w:rsid w:val="007C2AD1"/>
    <w:rsid w:val="007C45C0"/>
    <w:rsid w:val="007C50C5"/>
    <w:rsid w:val="007C5948"/>
    <w:rsid w:val="007C62CD"/>
    <w:rsid w:val="007C7690"/>
    <w:rsid w:val="007D147E"/>
    <w:rsid w:val="007D1BBD"/>
    <w:rsid w:val="007D2508"/>
    <w:rsid w:val="007D3DDC"/>
    <w:rsid w:val="007D3FE8"/>
    <w:rsid w:val="007D438D"/>
    <w:rsid w:val="007D4561"/>
    <w:rsid w:val="007D4E43"/>
    <w:rsid w:val="007D72E6"/>
    <w:rsid w:val="007D731A"/>
    <w:rsid w:val="007D7759"/>
    <w:rsid w:val="007E165D"/>
    <w:rsid w:val="007E56D5"/>
    <w:rsid w:val="007E7287"/>
    <w:rsid w:val="007E7B8D"/>
    <w:rsid w:val="007E7C0A"/>
    <w:rsid w:val="007F0120"/>
    <w:rsid w:val="007F0E07"/>
    <w:rsid w:val="007F100A"/>
    <w:rsid w:val="007F2059"/>
    <w:rsid w:val="007F3554"/>
    <w:rsid w:val="007F374A"/>
    <w:rsid w:val="007F508E"/>
    <w:rsid w:val="007F5738"/>
    <w:rsid w:val="007F61CD"/>
    <w:rsid w:val="007F6A62"/>
    <w:rsid w:val="008004E8"/>
    <w:rsid w:val="00800986"/>
    <w:rsid w:val="00800C60"/>
    <w:rsid w:val="008038A2"/>
    <w:rsid w:val="00803B70"/>
    <w:rsid w:val="008057CD"/>
    <w:rsid w:val="00806BBC"/>
    <w:rsid w:val="00807CC6"/>
    <w:rsid w:val="00812F39"/>
    <w:rsid w:val="00814A78"/>
    <w:rsid w:val="00814F64"/>
    <w:rsid w:val="00815622"/>
    <w:rsid w:val="008165EC"/>
    <w:rsid w:val="008179FC"/>
    <w:rsid w:val="00820760"/>
    <w:rsid w:val="00820F57"/>
    <w:rsid w:val="008214EA"/>
    <w:rsid w:val="00822B6F"/>
    <w:rsid w:val="00823288"/>
    <w:rsid w:val="0082410C"/>
    <w:rsid w:val="0082534D"/>
    <w:rsid w:val="00825497"/>
    <w:rsid w:val="008257CD"/>
    <w:rsid w:val="00826E25"/>
    <w:rsid w:val="00826E87"/>
    <w:rsid w:val="008270D4"/>
    <w:rsid w:val="00827124"/>
    <w:rsid w:val="00827227"/>
    <w:rsid w:val="008272BF"/>
    <w:rsid w:val="00830152"/>
    <w:rsid w:val="00832DB3"/>
    <w:rsid w:val="008332CE"/>
    <w:rsid w:val="008335DA"/>
    <w:rsid w:val="008336F2"/>
    <w:rsid w:val="00833760"/>
    <w:rsid w:val="00834562"/>
    <w:rsid w:val="00834A19"/>
    <w:rsid w:val="00834C9B"/>
    <w:rsid w:val="00834E90"/>
    <w:rsid w:val="00834F3F"/>
    <w:rsid w:val="0083548A"/>
    <w:rsid w:val="00835F2D"/>
    <w:rsid w:val="00837E7F"/>
    <w:rsid w:val="0084184C"/>
    <w:rsid w:val="00841BA4"/>
    <w:rsid w:val="00844035"/>
    <w:rsid w:val="008444D2"/>
    <w:rsid w:val="008455E4"/>
    <w:rsid w:val="00846C18"/>
    <w:rsid w:val="00847DE6"/>
    <w:rsid w:val="00850273"/>
    <w:rsid w:val="00850A23"/>
    <w:rsid w:val="00850B37"/>
    <w:rsid w:val="00851FC2"/>
    <w:rsid w:val="0085354A"/>
    <w:rsid w:val="008548DE"/>
    <w:rsid w:val="008555B3"/>
    <w:rsid w:val="00855700"/>
    <w:rsid w:val="008557B9"/>
    <w:rsid w:val="00855DDA"/>
    <w:rsid w:val="0086027F"/>
    <w:rsid w:val="00860335"/>
    <w:rsid w:val="00861614"/>
    <w:rsid w:val="0086418E"/>
    <w:rsid w:val="00866814"/>
    <w:rsid w:val="00870352"/>
    <w:rsid w:val="0087122A"/>
    <w:rsid w:val="0087511B"/>
    <w:rsid w:val="008765A7"/>
    <w:rsid w:val="00876C84"/>
    <w:rsid w:val="00877AAD"/>
    <w:rsid w:val="00877AEE"/>
    <w:rsid w:val="00877B5A"/>
    <w:rsid w:val="0088092B"/>
    <w:rsid w:val="0088198F"/>
    <w:rsid w:val="0088302B"/>
    <w:rsid w:val="0088396E"/>
    <w:rsid w:val="00883DD6"/>
    <w:rsid w:val="00884357"/>
    <w:rsid w:val="0088619F"/>
    <w:rsid w:val="008868D5"/>
    <w:rsid w:val="00886D89"/>
    <w:rsid w:val="00886DD6"/>
    <w:rsid w:val="0088767E"/>
    <w:rsid w:val="0089081E"/>
    <w:rsid w:val="00890A04"/>
    <w:rsid w:val="00892357"/>
    <w:rsid w:val="00892871"/>
    <w:rsid w:val="00893BBC"/>
    <w:rsid w:val="00895F32"/>
    <w:rsid w:val="00897E2F"/>
    <w:rsid w:val="008A25BA"/>
    <w:rsid w:val="008A2B9C"/>
    <w:rsid w:val="008A32A1"/>
    <w:rsid w:val="008A38EB"/>
    <w:rsid w:val="008A4BD5"/>
    <w:rsid w:val="008A5CF8"/>
    <w:rsid w:val="008B079A"/>
    <w:rsid w:val="008B1C7F"/>
    <w:rsid w:val="008B237F"/>
    <w:rsid w:val="008B2495"/>
    <w:rsid w:val="008B2783"/>
    <w:rsid w:val="008B2BAA"/>
    <w:rsid w:val="008B49CA"/>
    <w:rsid w:val="008B5269"/>
    <w:rsid w:val="008B572C"/>
    <w:rsid w:val="008B5D7C"/>
    <w:rsid w:val="008B60CC"/>
    <w:rsid w:val="008B744B"/>
    <w:rsid w:val="008B7A20"/>
    <w:rsid w:val="008C2E91"/>
    <w:rsid w:val="008C3285"/>
    <w:rsid w:val="008C34F6"/>
    <w:rsid w:val="008C3632"/>
    <w:rsid w:val="008C3758"/>
    <w:rsid w:val="008C5E93"/>
    <w:rsid w:val="008C796B"/>
    <w:rsid w:val="008C798C"/>
    <w:rsid w:val="008D1001"/>
    <w:rsid w:val="008D1642"/>
    <w:rsid w:val="008D1FD6"/>
    <w:rsid w:val="008D1FF4"/>
    <w:rsid w:val="008D26D1"/>
    <w:rsid w:val="008D2733"/>
    <w:rsid w:val="008D38D2"/>
    <w:rsid w:val="008D3C70"/>
    <w:rsid w:val="008D56F3"/>
    <w:rsid w:val="008D57F5"/>
    <w:rsid w:val="008D5BE5"/>
    <w:rsid w:val="008D62BE"/>
    <w:rsid w:val="008D6424"/>
    <w:rsid w:val="008D7714"/>
    <w:rsid w:val="008D776F"/>
    <w:rsid w:val="008E0559"/>
    <w:rsid w:val="008E0CFB"/>
    <w:rsid w:val="008E39D5"/>
    <w:rsid w:val="008E48BD"/>
    <w:rsid w:val="008F042B"/>
    <w:rsid w:val="008F4862"/>
    <w:rsid w:val="008F5586"/>
    <w:rsid w:val="008F609D"/>
    <w:rsid w:val="008F65F9"/>
    <w:rsid w:val="008F7635"/>
    <w:rsid w:val="00901455"/>
    <w:rsid w:val="00901B78"/>
    <w:rsid w:val="00901BB9"/>
    <w:rsid w:val="00902F03"/>
    <w:rsid w:val="00905687"/>
    <w:rsid w:val="00905C64"/>
    <w:rsid w:val="00906D75"/>
    <w:rsid w:val="00910255"/>
    <w:rsid w:val="00910E07"/>
    <w:rsid w:val="00912235"/>
    <w:rsid w:val="00912588"/>
    <w:rsid w:val="00912E49"/>
    <w:rsid w:val="009136F6"/>
    <w:rsid w:val="00913E3B"/>
    <w:rsid w:val="00914903"/>
    <w:rsid w:val="00917BCD"/>
    <w:rsid w:val="0092014F"/>
    <w:rsid w:val="00920974"/>
    <w:rsid w:val="009217B9"/>
    <w:rsid w:val="00921E0C"/>
    <w:rsid w:val="009243D3"/>
    <w:rsid w:val="0092657C"/>
    <w:rsid w:val="009267C1"/>
    <w:rsid w:val="009300CD"/>
    <w:rsid w:val="009319A6"/>
    <w:rsid w:val="00931FD2"/>
    <w:rsid w:val="009336C2"/>
    <w:rsid w:val="0093466B"/>
    <w:rsid w:val="00934DA8"/>
    <w:rsid w:val="00935837"/>
    <w:rsid w:val="0093597B"/>
    <w:rsid w:val="00936ACD"/>
    <w:rsid w:val="0094158C"/>
    <w:rsid w:val="00943538"/>
    <w:rsid w:val="0094371C"/>
    <w:rsid w:val="00943932"/>
    <w:rsid w:val="009440BD"/>
    <w:rsid w:val="00944558"/>
    <w:rsid w:val="009452F7"/>
    <w:rsid w:val="009461F2"/>
    <w:rsid w:val="0094681F"/>
    <w:rsid w:val="00950685"/>
    <w:rsid w:val="00950A67"/>
    <w:rsid w:val="0095265E"/>
    <w:rsid w:val="00952D0F"/>
    <w:rsid w:val="00952E84"/>
    <w:rsid w:val="00955154"/>
    <w:rsid w:val="00956037"/>
    <w:rsid w:val="0095670A"/>
    <w:rsid w:val="00956901"/>
    <w:rsid w:val="00960F8D"/>
    <w:rsid w:val="00960FF8"/>
    <w:rsid w:val="0096168F"/>
    <w:rsid w:val="00961FA0"/>
    <w:rsid w:val="009628AA"/>
    <w:rsid w:val="00963AD3"/>
    <w:rsid w:val="00965156"/>
    <w:rsid w:val="00966408"/>
    <w:rsid w:val="0096711A"/>
    <w:rsid w:val="00970E80"/>
    <w:rsid w:val="00971C0F"/>
    <w:rsid w:val="009722BC"/>
    <w:rsid w:val="009722C4"/>
    <w:rsid w:val="009739F1"/>
    <w:rsid w:val="00973EBF"/>
    <w:rsid w:val="00976252"/>
    <w:rsid w:val="00977C57"/>
    <w:rsid w:val="00977D5B"/>
    <w:rsid w:val="0098089F"/>
    <w:rsid w:val="0098110B"/>
    <w:rsid w:val="00982617"/>
    <w:rsid w:val="00983F9A"/>
    <w:rsid w:val="00984F6F"/>
    <w:rsid w:val="009853C9"/>
    <w:rsid w:val="00985402"/>
    <w:rsid w:val="009861EB"/>
    <w:rsid w:val="00986E1F"/>
    <w:rsid w:val="009929DC"/>
    <w:rsid w:val="009929F8"/>
    <w:rsid w:val="00994B33"/>
    <w:rsid w:val="00994B4E"/>
    <w:rsid w:val="00995032"/>
    <w:rsid w:val="009956EF"/>
    <w:rsid w:val="00995C5F"/>
    <w:rsid w:val="00996830"/>
    <w:rsid w:val="0099723F"/>
    <w:rsid w:val="0099751B"/>
    <w:rsid w:val="009A14E4"/>
    <w:rsid w:val="009A301E"/>
    <w:rsid w:val="009A47AB"/>
    <w:rsid w:val="009A7B62"/>
    <w:rsid w:val="009A7E8C"/>
    <w:rsid w:val="009B0BE1"/>
    <w:rsid w:val="009B17F6"/>
    <w:rsid w:val="009B225C"/>
    <w:rsid w:val="009B45BE"/>
    <w:rsid w:val="009B46B2"/>
    <w:rsid w:val="009B57F7"/>
    <w:rsid w:val="009B6FC8"/>
    <w:rsid w:val="009C08D2"/>
    <w:rsid w:val="009C10E7"/>
    <w:rsid w:val="009C1229"/>
    <w:rsid w:val="009C2A34"/>
    <w:rsid w:val="009C48A4"/>
    <w:rsid w:val="009C4999"/>
    <w:rsid w:val="009C5CB1"/>
    <w:rsid w:val="009C6365"/>
    <w:rsid w:val="009C6C98"/>
    <w:rsid w:val="009C6DF2"/>
    <w:rsid w:val="009C7CC5"/>
    <w:rsid w:val="009C7D47"/>
    <w:rsid w:val="009D02CD"/>
    <w:rsid w:val="009D03DD"/>
    <w:rsid w:val="009D1227"/>
    <w:rsid w:val="009D2233"/>
    <w:rsid w:val="009D3D7A"/>
    <w:rsid w:val="009D4780"/>
    <w:rsid w:val="009E0D30"/>
    <w:rsid w:val="009E12DD"/>
    <w:rsid w:val="009E3AD2"/>
    <w:rsid w:val="009E533D"/>
    <w:rsid w:val="009E533F"/>
    <w:rsid w:val="009E5557"/>
    <w:rsid w:val="009E59FE"/>
    <w:rsid w:val="009E5DFC"/>
    <w:rsid w:val="009E68C4"/>
    <w:rsid w:val="009E7A12"/>
    <w:rsid w:val="009F0BAF"/>
    <w:rsid w:val="009F11A1"/>
    <w:rsid w:val="009F3951"/>
    <w:rsid w:val="009F51BA"/>
    <w:rsid w:val="009F588C"/>
    <w:rsid w:val="009F7580"/>
    <w:rsid w:val="00A007CD"/>
    <w:rsid w:val="00A01287"/>
    <w:rsid w:val="00A015DF"/>
    <w:rsid w:val="00A0179D"/>
    <w:rsid w:val="00A03904"/>
    <w:rsid w:val="00A07BF5"/>
    <w:rsid w:val="00A10316"/>
    <w:rsid w:val="00A103FE"/>
    <w:rsid w:val="00A11177"/>
    <w:rsid w:val="00A11309"/>
    <w:rsid w:val="00A113F0"/>
    <w:rsid w:val="00A12084"/>
    <w:rsid w:val="00A122A7"/>
    <w:rsid w:val="00A1377E"/>
    <w:rsid w:val="00A14F71"/>
    <w:rsid w:val="00A15EF9"/>
    <w:rsid w:val="00A16C47"/>
    <w:rsid w:val="00A16FC9"/>
    <w:rsid w:val="00A17EA2"/>
    <w:rsid w:val="00A2014A"/>
    <w:rsid w:val="00A20553"/>
    <w:rsid w:val="00A20F74"/>
    <w:rsid w:val="00A20F7B"/>
    <w:rsid w:val="00A23346"/>
    <w:rsid w:val="00A242AC"/>
    <w:rsid w:val="00A25787"/>
    <w:rsid w:val="00A26E2C"/>
    <w:rsid w:val="00A30D66"/>
    <w:rsid w:val="00A31188"/>
    <w:rsid w:val="00A32B9B"/>
    <w:rsid w:val="00A32E6B"/>
    <w:rsid w:val="00A343BF"/>
    <w:rsid w:val="00A34F6B"/>
    <w:rsid w:val="00A350B9"/>
    <w:rsid w:val="00A35A2C"/>
    <w:rsid w:val="00A4038D"/>
    <w:rsid w:val="00A43D13"/>
    <w:rsid w:val="00A44C45"/>
    <w:rsid w:val="00A44E31"/>
    <w:rsid w:val="00A44F56"/>
    <w:rsid w:val="00A460BE"/>
    <w:rsid w:val="00A46F32"/>
    <w:rsid w:val="00A47874"/>
    <w:rsid w:val="00A504C8"/>
    <w:rsid w:val="00A51B3A"/>
    <w:rsid w:val="00A534DA"/>
    <w:rsid w:val="00A54F8B"/>
    <w:rsid w:val="00A5690B"/>
    <w:rsid w:val="00A57C47"/>
    <w:rsid w:val="00A60134"/>
    <w:rsid w:val="00A60310"/>
    <w:rsid w:val="00A60DB9"/>
    <w:rsid w:val="00A623EF"/>
    <w:rsid w:val="00A64421"/>
    <w:rsid w:val="00A65AA2"/>
    <w:rsid w:val="00A67796"/>
    <w:rsid w:val="00A67B2F"/>
    <w:rsid w:val="00A70170"/>
    <w:rsid w:val="00A70B48"/>
    <w:rsid w:val="00A742E1"/>
    <w:rsid w:val="00A7445C"/>
    <w:rsid w:val="00A74723"/>
    <w:rsid w:val="00A74A05"/>
    <w:rsid w:val="00A74D69"/>
    <w:rsid w:val="00A75515"/>
    <w:rsid w:val="00A8120C"/>
    <w:rsid w:val="00A81F66"/>
    <w:rsid w:val="00A82E84"/>
    <w:rsid w:val="00A83020"/>
    <w:rsid w:val="00A837C9"/>
    <w:rsid w:val="00A83978"/>
    <w:rsid w:val="00A844B3"/>
    <w:rsid w:val="00A84D97"/>
    <w:rsid w:val="00A86838"/>
    <w:rsid w:val="00A87159"/>
    <w:rsid w:val="00A874A0"/>
    <w:rsid w:val="00A90B3E"/>
    <w:rsid w:val="00A92739"/>
    <w:rsid w:val="00A96F08"/>
    <w:rsid w:val="00A9707C"/>
    <w:rsid w:val="00A971ED"/>
    <w:rsid w:val="00A97DAD"/>
    <w:rsid w:val="00AA0459"/>
    <w:rsid w:val="00AA04F8"/>
    <w:rsid w:val="00AA28A7"/>
    <w:rsid w:val="00AA37D7"/>
    <w:rsid w:val="00AA3B4B"/>
    <w:rsid w:val="00AA3DB3"/>
    <w:rsid w:val="00AA5930"/>
    <w:rsid w:val="00AA6503"/>
    <w:rsid w:val="00AA6921"/>
    <w:rsid w:val="00AB24D9"/>
    <w:rsid w:val="00AB2F52"/>
    <w:rsid w:val="00AB4213"/>
    <w:rsid w:val="00AB7CBA"/>
    <w:rsid w:val="00AC4612"/>
    <w:rsid w:val="00AC4EC6"/>
    <w:rsid w:val="00AC6B50"/>
    <w:rsid w:val="00AC6CB7"/>
    <w:rsid w:val="00AC7C2F"/>
    <w:rsid w:val="00AC7CD3"/>
    <w:rsid w:val="00AD0D3E"/>
    <w:rsid w:val="00AD2D6C"/>
    <w:rsid w:val="00AD2FB1"/>
    <w:rsid w:val="00AD358F"/>
    <w:rsid w:val="00AD4B2C"/>
    <w:rsid w:val="00AD5934"/>
    <w:rsid w:val="00AD62E9"/>
    <w:rsid w:val="00AD66D8"/>
    <w:rsid w:val="00AD6D8B"/>
    <w:rsid w:val="00AD7A19"/>
    <w:rsid w:val="00AD7B03"/>
    <w:rsid w:val="00AE02FF"/>
    <w:rsid w:val="00AE188A"/>
    <w:rsid w:val="00AE2812"/>
    <w:rsid w:val="00AE3457"/>
    <w:rsid w:val="00AE466D"/>
    <w:rsid w:val="00AE4705"/>
    <w:rsid w:val="00AE5FBC"/>
    <w:rsid w:val="00AE60B3"/>
    <w:rsid w:val="00AF0735"/>
    <w:rsid w:val="00AF0E70"/>
    <w:rsid w:val="00AF275A"/>
    <w:rsid w:val="00AF46A4"/>
    <w:rsid w:val="00AF576B"/>
    <w:rsid w:val="00AF5A72"/>
    <w:rsid w:val="00AF5D8B"/>
    <w:rsid w:val="00AF71F8"/>
    <w:rsid w:val="00AF7BAE"/>
    <w:rsid w:val="00B00777"/>
    <w:rsid w:val="00B008A4"/>
    <w:rsid w:val="00B01EF1"/>
    <w:rsid w:val="00B020F3"/>
    <w:rsid w:val="00B030BD"/>
    <w:rsid w:val="00B052BF"/>
    <w:rsid w:val="00B06F37"/>
    <w:rsid w:val="00B07545"/>
    <w:rsid w:val="00B07D15"/>
    <w:rsid w:val="00B10B93"/>
    <w:rsid w:val="00B12574"/>
    <w:rsid w:val="00B12F77"/>
    <w:rsid w:val="00B136CF"/>
    <w:rsid w:val="00B1391A"/>
    <w:rsid w:val="00B139D9"/>
    <w:rsid w:val="00B14848"/>
    <w:rsid w:val="00B150A6"/>
    <w:rsid w:val="00B15EE4"/>
    <w:rsid w:val="00B2007C"/>
    <w:rsid w:val="00B209E3"/>
    <w:rsid w:val="00B2123B"/>
    <w:rsid w:val="00B21989"/>
    <w:rsid w:val="00B21CAF"/>
    <w:rsid w:val="00B21E3D"/>
    <w:rsid w:val="00B21F89"/>
    <w:rsid w:val="00B22D80"/>
    <w:rsid w:val="00B23537"/>
    <w:rsid w:val="00B26C63"/>
    <w:rsid w:val="00B26E07"/>
    <w:rsid w:val="00B278C5"/>
    <w:rsid w:val="00B304B0"/>
    <w:rsid w:val="00B31502"/>
    <w:rsid w:val="00B340EC"/>
    <w:rsid w:val="00B351D4"/>
    <w:rsid w:val="00B35292"/>
    <w:rsid w:val="00B359D9"/>
    <w:rsid w:val="00B35B51"/>
    <w:rsid w:val="00B36DF5"/>
    <w:rsid w:val="00B457DB"/>
    <w:rsid w:val="00B46117"/>
    <w:rsid w:val="00B46E50"/>
    <w:rsid w:val="00B51D5D"/>
    <w:rsid w:val="00B52881"/>
    <w:rsid w:val="00B52B5B"/>
    <w:rsid w:val="00B5320B"/>
    <w:rsid w:val="00B532A0"/>
    <w:rsid w:val="00B53F6F"/>
    <w:rsid w:val="00B54F6D"/>
    <w:rsid w:val="00B55C26"/>
    <w:rsid w:val="00B5620A"/>
    <w:rsid w:val="00B56542"/>
    <w:rsid w:val="00B56DF7"/>
    <w:rsid w:val="00B572EE"/>
    <w:rsid w:val="00B57B81"/>
    <w:rsid w:val="00B57D55"/>
    <w:rsid w:val="00B605D8"/>
    <w:rsid w:val="00B63234"/>
    <w:rsid w:val="00B6447B"/>
    <w:rsid w:val="00B6564D"/>
    <w:rsid w:val="00B66EBC"/>
    <w:rsid w:val="00B66FB5"/>
    <w:rsid w:val="00B7205F"/>
    <w:rsid w:val="00B720EA"/>
    <w:rsid w:val="00B7340A"/>
    <w:rsid w:val="00B73A5E"/>
    <w:rsid w:val="00B759CE"/>
    <w:rsid w:val="00B811BF"/>
    <w:rsid w:val="00B822B4"/>
    <w:rsid w:val="00B83332"/>
    <w:rsid w:val="00B85F8F"/>
    <w:rsid w:val="00B907B1"/>
    <w:rsid w:val="00B90B19"/>
    <w:rsid w:val="00B9232D"/>
    <w:rsid w:val="00B92417"/>
    <w:rsid w:val="00B93EBC"/>
    <w:rsid w:val="00B956B8"/>
    <w:rsid w:val="00B95AAA"/>
    <w:rsid w:val="00B95E49"/>
    <w:rsid w:val="00B96899"/>
    <w:rsid w:val="00B972B7"/>
    <w:rsid w:val="00BA344B"/>
    <w:rsid w:val="00BA444E"/>
    <w:rsid w:val="00BA49D7"/>
    <w:rsid w:val="00BA58FA"/>
    <w:rsid w:val="00BB0599"/>
    <w:rsid w:val="00BB0C5C"/>
    <w:rsid w:val="00BB19F1"/>
    <w:rsid w:val="00BB1CD5"/>
    <w:rsid w:val="00BB33B0"/>
    <w:rsid w:val="00BB3D7D"/>
    <w:rsid w:val="00BB5621"/>
    <w:rsid w:val="00BB5C1E"/>
    <w:rsid w:val="00BB6E4A"/>
    <w:rsid w:val="00BC3680"/>
    <w:rsid w:val="00BC3C63"/>
    <w:rsid w:val="00BC4ABF"/>
    <w:rsid w:val="00BC5913"/>
    <w:rsid w:val="00BC6DFF"/>
    <w:rsid w:val="00BC7B41"/>
    <w:rsid w:val="00BC7E8F"/>
    <w:rsid w:val="00BC7FC8"/>
    <w:rsid w:val="00BD112F"/>
    <w:rsid w:val="00BD2B49"/>
    <w:rsid w:val="00BD3598"/>
    <w:rsid w:val="00BD3601"/>
    <w:rsid w:val="00BD3FAA"/>
    <w:rsid w:val="00BD6334"/>
    <w:rsid w:val="00BD6E19"/>
    <w:rsid w:val="00BD6EB8"/>
    <w:rsid w:val="00BD6FAD"/>
    <w:rsid w:val="00BE2614"/>
    <w:rsid w:val="00BE39C1"/>
    <w:rsid w:val="00BE4DE9"/>
    <w:rsid w:val="00BE4EA0"/>
    <w:rsid w:val="00BE5090"/>
    <w:rsid w:val="00BE54D6"/>
    <w:rsid w:val="00BE7BE2"/>
    <w:rsid w:val="00BF228B"/>
    <w:rsid w:val="00BF261A"/>
    <w:rsid w:val="00BF4315"/>
    <w:rsid w:val="00BF5AAC"/>
    <w:rsid w:val="00BF5C65"/>
    <w:rsid w:val="00BF5F05"/>
    <w:rsid w:val="00BF692E"/>
    <w:rsid w:val="00BF7E7E"/>
    <w:rsid w:val="00C0057E"/>
    <w:rsid w:val="00C02965"/>
    <w:rsid w:val="00C03B88"/>
    <w:rsid w:val="00C046BB"/>
    <w:rsid w:val="00C0479C"/>
    <w:rsid w:val="00C05824"/>
    <w:rsid w:val="00C06BC3"/>
    <w:rsid w:val="00C06EFD"/>
    <w:rsid w:val="00C075C8"/>
    <w:rsid w:val="00C07EC9"/>
    <w:rsid w:val="00C1456A"/>
    <w:rsid w:val="00C155A1"/>
    <w:rsid w:val="00C15C4F"/>
    <w:rsid w:val="00C176F7"/>
    <w:rsid w:val="00C2013B"/>
    <w:rsid w:val="00C203FA"/>
    <w:rsid w:val="00C21367"/>
    <w:rsid w:val="00C219EF"/>
    <w:rsid w:val="00C21D6F"/>
    <w:rsid w:val="00C22CC3"/>
    <w:rsid w:val="00C23675"/>
    <w:rsid w:val="00C24677"/>
    <w:rsid w:val="00C249BD"/>
    <w:rsid w:val="00C24B6C"/>
    <w:rsid w:val="00C26D6B"/>
    <w:rsid w:val="00C30201"/>
    <w:rsid w:val="00C3129A"/>
    <w:rsid w:val="00C31882"/>
    <w:rsid w:val="00C31958"/>
    <w:rsid w:val="00C36E77"/>
    <w:rsid w:val="00C377D4"/>
    <w:rsid w:val="00C41650"/>
    <w:rsid w:val="00C41B8A"/>
    <w:rsid w:val="00C4328A"/>
    <w:rsid w:val="00C43FE8"/>
    <w:rsid w:val="00C442E2"/>
    <w:rsid w:val="00C44398"/>
    <w:rsid w:val="00C44A81"/>
    <w:rsid w:val="00C466F2"/>
    <w:rsid w:val="00C47954"/>
    <w:rsid w:val="00C47A54"/>
    <w:rsid w:val="00C536F5"/>
    <w:rsid w:val="00C547F9"/>
    <w:rsid w:val="00C54B0A"/>
    <w:rsid w:val="00C553E7"/>
    <w:rsid w:val="00C57181"/>
    <w:rsid w:val="00C57C23"/>
    <w:rsid w:val="00C6004E"/>
    <w:rsid w:val="00C604BF"/>
    <w:rsid w:val="00C60B7B"/>
    <w:rsid w:val="00C62182"/>
    <w:rsid w:val="00C630E8"/>
    <w:rsid w:val="00C640F5"/>
    <w:rsid w:val="00C65EBA"/>
    <w:rsid w:val="00C669A3"/>
    <w:rsid w:val="00C6720A"/>
    <w:rsid w:val="00C70C87"/>
    <w:rsid w:val="00C72064"/>
    <w:rsid w:val="00C72D24"/>
    <w:rsid w:val="00C72DC5"/>
    <w:rsid w:val="00C73635"/>
    <w:rsid w:val="00C739DF"/>
    <w:rsid w:val="00C74393"/>
    <w:rsid w:val="00C74D11"/>
    <w:rsid w:val="00C75190"/>
    <w:rsid w:val="00C75B6A"/>
    <w:rsid w:val="00C765CB"/>
    <w:rsid w:val="00C771FC"/>
    <w:rsid w:val="00C811D1"/>
    <w:rsid w:val="00C82F6C"/>
    <w:rsid w:val="00C843E4"/>
    <w:rsid w:val="00C84B65"/>
    <w:rsid w:val="00C84D86"/>
    <w:rsid w:val="00C857B5"/>
    <w:rsid w:val="00C85F0D"/>
    <w:rsid w:val="00C86C33"/>
    <w:rsid w:val="00C871DD"/>
    <w:rsid w:val="00C876EB"/>
    <w:rsid w:val="00C90A54"/>
    <w:rsid w:val="00C90EA5"/>
    <w:rsid w:val="00C9150E"/>
    <w:rsid w:val="00C91594"/>
    <w:rsid w:val="00C9162A"/>
    <w:rsid w:val="00C9362E"/>
    <w:rsid w:val="00C939B7"/>
    <w:rsid w:val="00C95C42"/>
    <w:rsid w:val="00C95C6F"/>
    <w:rsid w:val="00C95D55"/>
    <w:rsid w:val="00C96D37"/>
    <w:rsid w:val="00C96FBF"/>
    <w:rsid w:val="00C96FE3"/>
    <w:rsid w:val="00C97ABB"/>
    <w:rsid w:val="00C97F5A"/>
    <w:rsid w:val="00CA088D"/>
    <w:rsid w:val="00CA0C2B"/>
    <w:rsid w:val="00CA3DB8"/>
    <w:rsid w:val="00CA680A"/>
    <w:rsid w:val="00CA7A0F"/>
    <w:rsid w:val="00CB1143"/>
    <w:rsid w:val="00CB6974"/>
    <w:rsid w:val="00CB6FD1"/>
    <w:rsid w:val="00CB6FE5"/>
    <w:rsid w:val="00CC01BE"/>
    <w:rsid w:val="00CC0399"/>
    <w:rsid w:val="00CC243F"/>
    <w:rsid w:val="00CC3434"/>
    <w:rsid w:val="00CC56D8"/>
    <w:rsid w:val="00CC768B"/>
    <w:rsid w:val="00CD064F"/>
    <w:rsid w:val="00CD1250"/>
    <w:rsid w:val="00CD1717"/>
    <w:rsid w:val="00CD561A"/>
    <w:rsid w:val="00CD7286"/>
    <w:rsid w:val="00CD751D"/>
    <w:rsid w:val="00CD7714"/>
    <w:rsid w:val="00CD7F95"/>
    <w:rsid w:val="00CE0CB9"/>
    <w:rsid w:val="00CE16F1"/>
    <w:rsid w:val="00CE17D8"/>
    <w:rsid w:val="00CE18C6"/>
    <w:rsid w:val="00CE1D3E"/>
    <w:rsid w:val="00CE21C1"/>
    <w:rsid w:val="00CE32D9"/>
    <w:rsid w:val="00CE37CE"/>
    <w:rsid w:val="00CE3B54"/>
    <w:rsid w:val="00CE4237"/>
    <w:rsid w:val="00CE4652"/>
    <w:rsid w:val="00CE4FA7"/>
    <w:rsid w:val="00CE529D"/>
    <w:rsid w:val="00CE706A"/>
    <w:rsid w:val="00CF0268"/>
    <w:rsid w:val="00CF140F"/>
    <w:rsid w:val="00CF2420"/>
    <w:rsid w:val="00CF3405"/>
    <w:rsid w:val="00CF3B58"/>
    <w:rsid w:val="00CF4836"/>
    <w:rsid w:val="00CF5DE2"/>
    <w:rsid w:val="00CF7447"/>
    <w:rsid w:val="00D006F5"/>
    <w:rsid w:val="00D0264F"/>
    <w:rsid w:val="00D02F56"/>
    <w:rsid w:val="00D04286"/>
    <w:rsid w:val="00D0665D"/>
    <w:rsid w:val="00D076AA"/>
    <w:rsid w:val="00D100A8"/>
    <w:rsid w:val="00D10840"/>
    <w:rsid w:val="00D108F2"/>
    <w:rsid w:val="00D10C40"/>
    <w:rsid w:val="00D11039"/>
    <w:rsid w:val="00D114ED"/>
    <w:rsid w:val="00D11801"/>
    <w:rsid w:val="00D122C7"/>
    <w:rsid w:val="00D12856"/>
    <w:rsid w:val="00D13338"/>
    <w:rsid w:val="00D146FD"/>
    <w:rsid w:val="00D1474F"/>
    <w:rsid w:val="00D163F3"/>
    <w:rsid w:val="00D165AD"/>
    <w:rsid w:val="00D16BF9"/>
    <w:rsid w:val="00D17171"/>
    <w:rsid w:val="00D17655"/>
    <w:rsid w:val="00D17760"/>
    <w:rsid w:val="00D207F8"/>
    <w:rsid w:val="00D21431"/>
    <w:rsid w:val="00D21E18"/>
    <w:rsid w:val="00D2289E"/>
    <w:rsid w:val="00D228D3"/>
    <w:rsid w:val="00D25059"/>
    <w:rsid w:val="00D30DB3"/>
    <w:rsid w:val="00D31B17"/>
    <w:rsid w:val="00D33042"/>
    <w:rsid w:val="00D33C0D"/>
    <w:rsid w:val="00D35457"/>
    <w:rsid w:val="00D3589B"/>
    <w:rsid w:val="00D35C13"/>
    <w:rsid w:val="00D36497"/>
    <w:rsid w:val="00D36B4E"/>
    <w:rsid w:val="00D373B1"/>
    <w:rsid w:val="00D37DA4"/>
    <w:rsid w:val="00D4202E"/>
    <w:rsid w:val="00D429D3"/>
    <w:rsid w:val="00D43F6F"/>
    <w:rsid w:val="00D4469A"/>
    <w:rsid w:val="00D4565B"/>
    <w:rsid w:val="00D477BE"/>
    <w:rsid w:val="00D50675"/>
    <w:rsid w:val="00D50D41"/>
    <w:rsid w:val="00D514E1"/>
    <w:rsid w:val="00D524B8"/>
    <w:rsid w:val="00D52701"/>
    <w:rsid w:val="00D52D66"/>
    <w:rsid w:val="00D534DE"/>
    <w:rsid w:val="00D53636"/>
    <w:rsid w:val="00D56265"/>
    <w:rsid w:val="00D56778"/>
    <w:rsid w:val="00D5690B"/>
    <w:rsid w:val="00D57278"/>
    <w:rsid w:val="00D57415"/>
    <w:rsid w:val="00D57677"/>
    <w:rsid w:val="00D60271"/>
    <w:rsid w:val="00D60425"/>
    <w:rsid w:val="00D61FA3"/>
    <w:rsid w:val="00D625C7"/>
    <w:rsid w:val="00D63810"/>
    <w:rsid w:val="00D6625C"/>
    <w:rsid w:val="00D71AFD"/>
    <w:rsid w:val="00D71FDE"/>
    <w:rsid w:val="00D72F6D"/>
    <w:rsid w:val="00D74A1E"/>
    <w:rsid w:val="00D7511D"/>
    <w:rsid w:val="00D77008"/>
    <w:rsid w:val="00D77976"/>
    <w:rsid w:val="00D77A57"/>
    <w:rsid w:val="00D77A7C"/>
    <w:rsid w:val="00D77C14"/>
    <w:rsid w:val="00D81333"/>
    <w:rsid w:val="00D81E31"/>
    <w:rsid w:val="00D83100"/>
    <w:rsid w:val="00D84436"/>
    <w:rsid w:val="00D84C14"/>
    <w:rsid w:val="00D85E63"/>
    <w:rsid w:val="00D90150"/>
    <w:rsid w:val="00D90FF1"/>
    <w:rsid w:val="00D9104C"/>
    <w:rsid w:val="00D931A5"/>
    <w:rsid w:val="00D94083"/>
    <w:rsid w:val="00D94992"/>
    <w:rsid w:val="00D97453"/>
    <w:rsid w:val="00DA0B49"/>
    <w:rsid w:val="00DA12C5"/>
    <w:rsid w:val="00DA2C6A"/>
    <w:rsid w:val="00DA2EF1"/>
    <w:rsid w:val="00DA3C0A"/>
    <w:rsid w:val="00DA564C"/>
    <w:rsid w:val="00DA6B14"/>
    <w:rsid w:val="00DA75A3"/>
    <w:rsid w:val="00DA7710"/>
    <w:rsid w:val="00DB09CC"/>
    <w:rsid w:val="00DB1BAB"/>
    <w:rsid w:val="00DB542A"/>
    <w:rsid w:val="00DC08B0"/>
    <w:rsid w:val="00DC18FF"/>
    <w:rsid w:val="00DC3DCC"/>
    <w:rsid w:val="00DC45A7"/>
    <w:rsid w:val="00DC465B"/>
    <w:rsid w:val="00DC5A96"/>
    <w:rsid w:val="00DC5FA3"/>
    <w:rsid w:val="00DC66A5"/>
    <w:rsid w:val="00DC6719"/>
    <w:rsid w:val="00DC7B52"/>
    <w:rsid w:val="00DD2E56"/>
    <w:rsid w:val="00DD31EB"/>
    <w:rsid w:val="00DD3A24"/>
    <w:rsid w:val="00DD467D"/>
    <w:rsid w:val="00DD47CD"/>
    <w:rsid w:val="00DD657E"/>
    <w:rsid w:val="00DD682C"/>
    <w:rsid w:val="00DE17FC"/>
    <w:rsid w:val="00DE394F"/>
    <w:rsid w:val="00DE3BF6"/>
    <w:rsid w:val="00DE3C4E"/>
    <w:rsid w:val="00DE4CF4"/>
    <w:rsid w:val="00DE6E88"/>
    <w:rsid w:val="00DF0C7A"/>
    <w:rsid w:val="00DF2B9E"/>
    <w:rsid w:val="00DF2D97"/>
    <w:rsid w:val="00DF51CD"/>
    <w:rsid w:val="00DF730F"/>
    <w:rsid w:val="00E01693"/>
    <w:rsid w:val="00E03418"/>
    <w:rsid w:val="00E046DB"/>
    <w:rsid w:val="00E04799"/>
    <w:rsid w:val="00E04F50"/>
    <w:rsid w:val="00E06DA4"/>
    <w:rsid w:val="00E06F04"/>
    <w:rsid w:val="00E07311"/>
    <w:rsid w:val="00E07886"/>
    <w:rsid w:val="00E10605"/>
    <w:rsid w:val="00E10E73"/>
    <w:rsid w:val="00E11AB3"/>
    <w:rsid w:val="00E124F1"/>
    <w:rsid w:val="00E14F2A"/>
    <w:rsid w:val="00E14F77"/>
    <w:rsid w:val="00E15090"/>
    <w:rsid w:val="00E16273"/>
    <w:rsid w:val="00E17042"/>
    <w:rsid w:val="00E17FB5"/>
    <w:rsid w:val="00E200B4"/>
    <w:rsid w:val="00E20B79"/>
    <w:rsid w:val="00E20DB9"/>
    <w:rsid w:val="00E218A9"/>
    <w:rsid w:val="00E21F2E"/>
    <w:rsid w:val="00E231F1"/>
    <w:rsid w:val="00E23693"/>
    <w:rsid w:val="00E23C2C"/>
    <w:rsid w:val="00E23E5D"/>
    <w:rsid w:val="00E25C6D"/>
    <w:rsid w:val="00E261DC"/>
    <w:rsid w:val="00E26334"/>
    <w:rsid w:val="00E26808"/>
    <w:rsid w:val="00E27605"/>
    <w:rsid w:val="00E308C3"/>
    <w:rsid w:val="00E31242"/>
    <w:rsid w:val="00E32640"/>
    <w:rsid w:val="00E33069"/>
    <w:rsid w:val="00E34B9C"/>
    <w:rsid w:val="00E35975"/>
    <w:rsid w:val="00E4134C"/>
    <w:rsid w:val="00E42B8F"/>
    <w:rsid w:val="00E43446"/>
    <w:rsid w:val="00E445B5"/>
    <w:rsid w:val="00E448E9"/>
    <w:rsid w:val="00E45C70"/>
    <w:rsid w:val="00E46CE1"/>
    <w:rsid w:val="00E47443"/>
    <w:rsid w:val="00E47DB1"/>
    <w:rsid w:val="00E51B92"/>
    <w:rsid w:val="00E5301A"/>
    <w:rsid w:val="00E5461B"/>
    <w:rsid w:val="00E54FF5"/>
    <w:rsid w:val="00E5526D"/>
    <w:rsid w:val="00E564E7"/>
    <w:rsid w:val="00E57AE7"/>
    <w:rsid w:val="00E60585"/>
    <w:rsid w:val="00E605AF"/>
    <w:rsid w:val="00E6203A"/>
    <w:rsid w:val="00E6217B"/>
    <w:rsid w:val="00E62C39"/>
    <w:rsid w:val="00E635FE"/>
    <w:rsid w:val="00E63D36"/>
    <w:rsid w:val="00E65DED"/>
    <w:rsid w:val="00E70116"/>
    <w:rsid w:val="00E701B8"/>
    <w:rsid w:val="00E7037A"/>
    <w:rsid w:val="00E71A4C"/>
    <w:rsid w:val="00E72B99"/>
    <w:rsid w:val="00E80038"/>
    <w:rsid w:val="00E809B9"/>
    <w:rsid w:val="00E8168D"/>
    <w:rsid w:val="00E82B55"/>
    <w:rsid w:val="00E82CB1"/>
    <w:rsid w:val="00E83002"/>
    <w:rsid w:val="00E83D27"/>
    <w:rsid w:val="00E84C96"/>
    <w:rsid w:val="00E8571A"/>
    <w:rsid w:val="00E86A0C"/>
    <w:rsid w:val="00E86CF7"/>
    <w:rsid w:val="00E877D2"/>
    <w:rsid w:val="00E87EB0"/>
    <w:rsid w:val="00E87F83"/>
    <w:rsid w:val="00E9070C"/>
    <w:rsid w:val="00E90DFA"/>
    <w:rsid w:val="00E92E48"/>
    <w:rsid w:val="00E93075"/>
    <w:rsid w:val="00E93106"/>
    <w:rsid w:val="00E938B1"/>
    <w:rsid w:val="00E93E64"/>
    <w:rsid w:val="00E93F4A"/>
    <w:rsid w:val="00E95867"/>
    <w:rsid w:val="00E97BB3"/>
    <w:rsid w:val="00EA2C73"/>
    <w:rsid w:val="00EA2F2C"/>
    <w:rsid w:val="00EA339E"/>
    <w:rsid w:val="00EA368E"/>
    <w:rsid w:val="00EA45C6"/>
    <w:rsid w:val="00EA55F4"/>
    <w:rsid w:val="00EA56AD"/>
    <w:rsid w:val="00EB1DC0"/>
    <w:rsid w:val="00EB3219"/>
    <w:rsid w:val="00EB44E2"/>
    <w:rsid w:val="00EB4AA1"/>
    <w:rsid w:val="00EB5A54"/>
    <w:rsid w:val="00EB7366"/>
    <w:rsid w:val="00EC3D3E"/>
    <w:rsid w:val="00EC4CB0"/>
    <w:rsid w:val="00EC644B"/>
    <w:rsid w:val="00EC6EFD"/>
    <w:rsid w:val="00EC6F9E"/>
    <w:rsid w:val="00EC73BB"/>
    <w:rsid w:val="00ED022C"/>
    <w:rsid w:val="00ED126B"/>
    <w:rsid w:val="00ED2E94"/>
    <w:rsid w:val="00ED3393"/>
    <w:rsid w:val="00ED3BC1"/>
    <w:rsid w:val="00ED7460"/>
    <w:rsid w:val="00EE01B2"/>
    <w:rsid w:val="00EE17C6"/>
    <w:rsid w:val="00EE2AB7"/>
    <w:rsid w:val="00EE4DA7"/>
    <w:rsid w:val="00EE6093"/>
    <w:rsid w:val="00EE74D5"/>
    <w:rsid w:val="00EE7E36"/>
    <w:rsid w:val="00EF0EAF"/>
    <w:rsid w:val="00EF2184"/>
    <w:rsid w:val="00EF2214"/>
    <w:rsid w:val="00EF475F"/>
    <w:rsid w:val="00EF4FCA"/>
    <w:rsid w:val="00EF5C09"/>
    <w:rsid w:val="00EF767F"/>
    <w:rsid w:val="00F02AE8"/>
    <w:rsid w:val="00F03CA1"/>
    <w:rsid w:val="00F05489"/>
    <w:rsid w:val="00F06B2D"/>
    <w:rsid w:val="00F07D9B"/>
    <w:rsid w:val="00F07F52"/>
    <w:rsid w:val="00F07FB6"/>
    <w:rsid w:val="00F10356"/>
    <w:rsid w:val="00F1065D"/>
    <w:rsid w:val="00F13C1B"/>
    <w:rsid w:val="00F15DB5"/>
    <w:rsid w:val="00F17D75"/>
    <w:rsid w:val="00F20087"/>
    <w:rsid w:val="00F2025D"/>
    <w:rsid w:val="00F2103C"/>
    <w:rsid w:val="00F21AF4"/>
    <w:rsid w:val="00F22542"/>
    <w:rsid w:val="00F22DBE"/>
    <w:rsid w:val="00F34127"/>
    <w:rsid w:val="00F35837"/>
    <w:rsid w:val="00F36D8F"/>
    <w:rsid w:val="00F4063A"/>
    <w:rsid w:val="00F40C16"/>
    <w:rsid w:val="00F41F83"/>
    <w:rsid w:val="00F429E3"/>
    <w:rsid w:val="00F4318C"/>
    <w:rsid w:val="00F455C1"/>
    <w:rsid w:val="00F47389"/>
    <w:rsid w:val="00F47E72"/>
    <w:rsid w:val="00F51BD8"/>
    <w:rsid w:val="00F5347B"/>
    <w:rsid w:val="00F548B9"/>
    <w:rsid w:val="00F54FA5"/>
    <w:rsid w:val="00F5749A"/>
    <w:rsid w:val="00F617D7"/>
    <w:rsid w:val="00F64748"/>
    <w:rsid w:val="00F669BA"/>
    <w:rsid w:val="00F67B1A"/>
    <w:rsid w:val="00F700A4"/>
    <w:rsid w:val="00F70445"/>
    <w:rsid w:val="00F70B71"/>
    <w:rsid w:val="00F72C46"/>
    <w:rsid w:val="00F73F58"/>
    <w:rsid w:val="00F73F73"/>
    <w:rsid w:val="00F75FC5"/>
    <w:rsid w:val="00F762FB"/>
    <w:rsid w:val="00F779FE"/>
    <w:rsid w:val="00F77B13"/>
    <w:rsid w:val="00F77B26"/>
    <w:rsid w:val="00F77B9E"/>
    <w:rsid w:val="00F80A65"/>
    <w:rsid w:val="00F81F8D"/>
    <w:rsid w:val="00F827D5"/>
    <w:rsid w:val="00F82AA9"/>
    <w:rsid w:val="00F82FE2"/>
    <w:rsid w:val="00F8330C"/>
    <w:rsid w:val="00F84114"/>
    <w:rsid w:val="00F8467A"/>
    <w:rsid w:val="00F87815"/>
    <w:rsid w:val="00F905D6"/>
    <w:rsid w:val="00F910F9"/>
    <w:rsid w:val="00F91F2F"/>
    <w:rsid w:val="00F92159"/>
    <w:rsid w:val="00F93291"/>
    <w:rsid w:val="00F9403E"/>
    <w:rsid w:val="00F944E9"/>
    <w:rsid w:val="00F950FA"/>
    <w:rsid w:val="00F954AC"/>
    <w:rsid w:val="00F95E29"/>
    <w:rsid w:val="00F965C4"/>
    <w:rsid w:val="00F96E53"/>
    <w:rsid w:val="00F96E72"/>
    <w:rsid w:val="00FA04C4"/>
    <w:rsid w:val="00FA398A"/>
    <w:rsid w:val="00FA6C4B"/>
    <w:rsid w:val="00FB2856"/>
    <w:rsid w:val="00FB38EA"/>
    <w:rsid w:val="00FB3A20"/>
    <w:rsid w:val="00FB6A72"/>
    <w:rsid w:val="00FB70AF"/>
    <w:rsid w:val="00FB75D3"/>
    <w:rsid w:val="00FC020C"/>
    <w:rsid w:val="00FC0683"/>
    <w:rsid w:val="00FC27E6"/>
    <w:rsid w:val="00FC3D7D"/>
    <w:rsid w:val="00FC45A3"/>
    <w:rsid w:val="00FC47DA"/>
    <w:rsid w:val="00FC53A0"/>
    <w:rsid w:val="00FD1C95"/>
    <w:rsid w:val="00FD32D0"/>
    <w:rsid w:val="00FD371B"/>
    <w:rsid w:val="00FD3C94"/>
    <w:rsid w:val="00FD4C91"/>
    <w:rsid w:val="00FD5366"/>
    <w:rsid w:val="00FD7E56"/>
    <w:rsid w:val="00FE14C5"/>
    <w:rsid w:val="00FE15FB"/>
    <w:rsid w:val="00FE2006"/>
    <w:rsid w:val="00FE3183"/>
    <w:rsid w:val="00FE3A8C"/>
    <w:rsid w:val="00FE3BA9"/>
    <w:rsid w:val="00FE496A"/>
    <w:rsid w:val="00FE56FB"/>
    <w:rsid w:val="00FE59F7"/>
    <w:rsid w:val="00FE5C99"/>
    <w:rsid w:val="00FE6706"/>
    <w:rsid w:val="00FE675F"/>
    <w:rsid w:val="00FE70C6"/>
    <w:rsid w:val="00FE7B44"/>
    <w:rsid w:val="00FF01A1"/>
    <w:rsid w:val="00FF2315"/>
    <w:rsid w:val="00FF3F31"/>
    <w:rsid w:val="00FF454A"/>
    <w:rsid w:val="00FF61DB"/>
    <w:rsid w:val="00FF6327"/>
    <w:rsid w:val="00FF76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CB41B"/>
  <w15:docId w15:val="{17A8CD9D-F3FD-4A81-921E-A869627C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DD47CD"/>
    <w:pPr>
      <w:jc w:val="both"/>
    </w:pPr>
    <w:rPr>
      <w:sz w:val="24"/>
      <w:szCs w:val="24"/>
    </w:rPr>
  </w:style>
  <w:style w:type="paragraph" w:styleId="berschrift1">
    <w:name w:val="heading 1"/>
    <w:next w:val="Grundtext"/>
    <w:link w:val="berschrift1Zchn"/>
    <w:qFormat/>
    <w:rsid w:val="009C10E7"/>
    <w:pPr>
      <w:keepNext/>
      <w:keepLines/>
      <w:pageBreakBefore/>
      <w:numPr>
        <w:numId w:val="3"/>
      </w:numPr>
      <w:tabs>
        <w:tab w:val="right" w:leader="dot" w:pos="8494"/>
      </w:tabs>
      <w:suppressAutoHyphens/>
      <w:spacing w:after="160" w:line="360" w:lineRule="exact"/>
      <w:ind w:left="851" w:hanging="851"/>
      <w:outlineLvl w:val="0"/>
    </w:pPr>
    <w:rPr>
      <w:b/>
      <w:kern w:val="28"/>
      <w:sz w:val="28"/>
    </w:rPr>
  </w:style>
  <w:style w:type="paragraph" w:styleId="berschrift2">
    <w:name w:val="heading 2"/>
    <w:basedOn w:val="berschrift1"/>
    <w:next w:val="Grundtext"/>
    <w:link w:val="berschrift2Zchn"/>
    <w:qFormat/>
    <w:rsid w:val="009C10E7"/>
    <w:pPr>
      <w:pageBreakBefore w:val="0"/>
      <w:numPr>
        <w:ilvl w:val="1"/>
      </w:numPr>
      <w:spacing w:before="600"/>
      <w:outlineLvl w:val="1"/>
    </w:pPr>
    <w:rPr>
      <w:sz w:val="24"/>
    </w:rPr>
  </w:style>
  <w:style w:type="paragraph" w:styleId="berschrift3">
    <w:name w:val="heading 3"/>
    <w:basedOn w:val="berschrift2"/>
    <w:next w:val="Grundtext"/>
    <w:link w:val="berschrift3Zchn"/>
    <w:qFormat/>
    <w:rsid w:val="009C10E7"/>
    <w:pPr>
      <w:numPr>
        <w:ilvl w:val="2"/>
      </w:numPr>
      <w:outlineLvl w:val="2"/>
    </w:pPr>
  </w:style>
  <w:style w:type="paragraph" w:styleId="berschrift4">
    <w:name w:val="heading 4"/>
    <w:basedOn w:val="berschrift3"/>
    <w:next w:val="Grundtext"/>
    <w:link w:val="berschrift4Zchn"/>
    <w:qFormat/>
    <w:rsid w:val="009C10E7"/>
    <w:pPr>
      <w:numPr>
        <w:ilvl w:val="3"/>
      </w:numPr>
      <w:outlineLvl w:val="3"/>
    </w:pPr>
  </w:style>
  <w:style w:type="paragraph" w:styleId="berschrift5">
    <w:name w:val="heading 5"/>
    <w:basedOn w:val="berschrift4"/>
    <w:next w:val="Grundtext"/>
    <w:qFormat/>
    <w:rsid w:val="009C10E7"/>
    <w:pPr>
      <w:numPr>
        <w:ilvl w:val="4"/>
      </w:numPr>
      <w:spacing w:before="160"/>
      <w:outlineLvl w:val="4"/>
    </w:pPr>
    <w:rPr>
      <w:b w:val="0"/>
    </w:rPr>
  </w:style>
  <w:style w:type="paragraph" w:styleId="berschrift6">
    <w:name w:val="heading 6"/>
    <w:basedOn w:val="Standard"/>
    <w:next w:val="Standard"/>
    <w:qFormat/>
    <w:rsid w:val="009C10E7"/>
    <w:pPr>
      <w:numPr>
        <w:ilvl w:val="5"/>
        <w:numId w:val="3"/>
      </w:numPr>
      <w:spacing w:before="240" w:after="60"/>
      <w:outlineLvl w:val="5"/>
    </w:pPr>
    <w:rPr>
      <w:i/>
      <w:sz w:val="22"/>
      <w:szCs w:val="20"/>
    </w:rPr>
  </w:style>
  <w:style w:type="paragraph" w:styleId="berschrift7">
    <w:name w:val="heading 7"/>
    <w:basedOn w:val="Standard"/>
    <w:next w:val="Standard"/>
    <w:qFormat/>
    <w:rsid w:val="009C10E7"/>
    <w:pPr>
      <w:numPr>
        <w:ilvl w:val="6"/>
        <w:numId w:val="3"/>
      </w:numPr>
      <w:spacing w:before="240" w:after="60"/>
      <w:outlineLvl w:val="6"/>
    </w:pPr>
    <w:rPr>
      <w:rFonts w:ascii="Arial" w:hAnsi="Arial"/>
      <w:sz w:val="20"/>
      <w:szCs w:val="20"/>
    </w:rPr>
  </w:style>
  <w:style w:type="paragraph" w:styleId="berschrift8">
    <w:name w:val="heading 8"/>
    <w:basedOn w:val="berschrift2"/>
    <w:next w:val="Grundtext"/>
    <w:qFormat/>
    <w:rsid w:val="009C10E7"/>
    <w:pPr>
      <w:numPr>
        <w:ilvl w:val="7"/>
      </w:numPr>
      <w:outlineLvl w:val="7"/>
    </w:pPr>
  </w:style>
  <w:style w:type="paragraph" w:styleId="berschrift9">
    <w:name w:val="heading 9"/>
    <w:basedOn w:val="berschrift3"/>
    <w:next w:val="Grundtext"/>
    <w:qFormat/>
    <w:rsid w:val="009C10E7"/>
    <w:pPr>
      <w:numPr>
        <w:ilvl w:val="8"/>
      </w:numPr>
      <w:tabs>
        <w:tab w:val="num" w:pos="360"/>
      </w:tabs>
      <w:outlineLvl w:val="8"/>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Grundtext">
    <w:name w:val="Grundtext"/>
    <w:link w:val="GrundtextZchn"/>
    <w:rsid w:val="009C10E7"/>
    <w:pPr>
      <w:spacing w:after="240" w:line="360" w:lineRule="atLeast"/>
      <w:jc w:val="both"/>
    </w:pPr>
    <w:rPr>
      <w:sz w:val="24"/>
    </w:rPr>
  </w:style>
  <w:style w:type="paragraph" w:styleId="Kopfzeile">
    <w:name w:val="header"/>
    <w:basedOn w:val="Standard"/>
    <w:link w:val="KopfzeileZchn"/>
    <w:rsid w:val="009C10E7"/>
    <w:pPr>
      <w:tabs>
        <w:tab w:val="center" w:pos="4153"/>
        <w:tab w:val="right" w:pos="8306"/>
      </w:tabs>
    </w:pPr>
  </w:style>
  <w:style w:type="paragraph" w:styleId="Fuzeile">
    <w:name w:val="footer"/>
    <w:basedOn w:val="Standard"/>
    <w:rsid w:val="009C10E7"/>
    <w:pPr>
      <w:tabs>
        <w:tab w:val="center" w:pos="4153"/>
        <w:tab w:val="right" w:pos="8306"/>
      </w:tabs>
    </w:pPr>
  </w:style>
  <w:style w:type="paragraph" w:customStyle="1" w:styleId="Grundtextzentriert">
    <w:name w:val="Grundtext (zentriert)"/>
    <w:basedOn w:val="Grundtext"/>
    <w:rsid w:val="009C10E7"/>
    <w:pPr>
      <w:spacing w:after="0" w:line="320" w:lineRule="atLeast"/>
      <w:jc w:val="center"/>
    </w:pPr>
  </w:style>
  <w:style w:type="character" w:customStyle="1" w:styleId="Grundzfett">
    <w:name w:val="Grundz. (fett)"/>
    <w:rsid w:val="009C10E7"/>
    <w:rPr>
      <w:b/>
    </w:rPr>
  </w:style>
  <w:style w:type="paragraph" w:customStyle="1" w:styleId="AnmdAutors">
    <w:name w:val="Anm.d.Autors"/>
    <w:next w:val="Grundtext"/>
    <w:rsid w:val="009C10E7"/>
    <w:pPr>
      <w:spacing w:before="160" w:after="320"/>
      <w:ind w:left="567" w:right="567"/>
    </w:pPr>
    <w:rPr>
      <w:i/>
      <w:sz w:val="24"/>
    </w:rPr>
  </w:style>
  <w:style w:type="paragraph" w:styleId="Funotentext">
    <w:name w:val="footnote text"/>
    <w:link w:val="FunotentextZchn"/>
    <w:semiHidden/>
    <w:rsid w:val="009C10E7"/>
    <w:pPr>
      <w:tabs>
        <w:tab w:val="left" w:pos="284"/>
      </w:tabs>
      <w:ind w:left="284" w:hanging="284"/>
      <w:jc w:val="both"/>
    </w:pPr>
  </w:style>
  <w:style w:type="character" w:customStyle="1" w:styleId="Grundzkursiv">
    <w:name w:val="Grundz. (kursiv)"/>
    <w:rsid w:val="009C10E7"/>
    <w:rPr>
      <w:i/>
    </w:rPr>
  </w:style>
  <w:style w:type="character" w:styleId="Funotenzeichen">
    <w:name w:val="footnote reference"/>
    <w:basedOn w:val="Absatz-Standardschriftart"/>
    <w:semiHidden/>
    <w:rsid w:val="009C10E7"/>
    <w:rPr>
      <w:sz w:val="20"/>
      <w:vertAlign w:val="superscript"/>
    </w:rPr>
  </w:style>
  <w:style w:type="paragraph" w:customStyle="1" w:styleId="GrundtextAufzhlung">
    <w:name w:val="Grundtext (Aufzählung)"/>
    <w:basedOn w:val="Grundtext"/>
    <w:rsid w:val="009C10E7"/>
    <w:pPr>
      <w:numPr>
        <w:numId w:val="25"/>
      </w:numPr>
      <w:tabs>
        <w:tab w:val="left" w:pos="284"/>
      </w:tabs>
    </w:pPr>
  </w:style>
  <w:style w:type="character" w:customStyle="1" w:styleId="GrundzKapitlchen">
    <w:name w:val="Grundz. (Kapitälchen)"/>
    <w:rsid w:val="009C10E7"/>
    <w:rPr>
      <w:smallCaps/>
    </w:rPr>
  </w:style>
  <w:style w:type="character" w:customStyle="1" w:styleId="Grundzunterstr">
    <w:name w:val="Grundz. (unterstr.)"/>
    <w:basedOn w:val="Absatz-Standardschriftart"/>
    <w:rsid w:val="009C10E7"/>
    <w:rPr>
      <w:u w:val="single"/>
    </w:rPr>
  </w:style>
  <w:style w:type="paragraph" w:customStyle="1" w:styleId="GrundtextEinrckung">
    <w:name w:val="Grundtext (Einrückung)"/>
    <w:basedOn w:val="Grundtext"/>
    <w:rsid w:val="009C10E7"/>
    <w:pPr>
      <w:spacing w:after="0" w:line="240" w:lineRule="auto"/>
      <w:ind w:left="1701" w:hanging="1701"/>
      <w:jc w:val="left"/>
    </w:pPr>
  </w:style>
  <w:style w:type="paragraph" w:customStyle="1" w:styleId="AnmdAutorsAufz">
    <w:name w:val="Anm.d.Autors(Aufz."/>
    <w:aliases w:val="Stufe 2)"/>
    <w:basedOn w:val="Standard"/>
    <w:rsid w:val="009C10E7"/>
    <w:pPr>
      <w:numPr>
        <w:numId w:val="1"/>
      </w:numPr>
      <w:tabs>
        <w:tab w:val="left" w:pos="284"/>
        <w:tab w:val="left" w:pos="851"/>
      </w:tabs>
      <w:spacing w:before="80" w:after="160"/>
      <w:ind w:left="1135" w:right="567" w:hanging="284"/>
    </w:pPr>
    <w:rPr>
      <w:i/>
      <w:szCs w:val="20"/>
    </w:rPr>
  </w:style>
  <w:style w:type="character" w:styleId="Seitenzahl">
    <w:name w:val="page number"/>
    <w:basedOn w:val="Absatz-Standardschriftart"/>
    <w:rsid w:val="009C10E7"/>
  </w:style>
  <w:style w:type="paragraph" w:customStyle="1" w:styleId="berschriftVerzeichnis">
    <w:name w:val="Überschrift Verzeichnis"/>
    <w:basedOn w:val="berschrift1"/>
    <w:next w:val="Grundtext"/>
    <w:rsid w:val="009C10E7"/>
    <w:pPr>
      <w:spacing w:after="360"/>
      <w:outlineLvl w:val="9"/>
    </w:pPr>
  </w:style>
  <w:style w:type="paragraph" w:customStyle="1" w:styleId="AnmdAutorsAufz0">
    <w:name w:val="Anm.d.Autors(Aufz.)"/>
    <w:basedOn w:val="AnmdAutors"/>
    <w:rsid w:val="009C10E7"/>
    <w:pPr>
      <w:numPr>
        <w:numId w:val="11"/>
      </w:numPr>
      <w:tabs>
        <w:tab w:val="clear" w:pos="1287"/>
        <w:tab w:val="left" w:pos="284"/>
        <w:tab w:val="left" w:pos="851"/>
      </w:tabs>
      <w:spacing w:before="80" w:after="160"/>
      <w:ind w:left="851" w:hanging="284"/>
    </w:pPr>
  </w:style>
  <w:style w:type="paragraph" w:styleId="Verzeichnis1">
    <w:name w:val="toc 1"/>
    <w:next w:val="Verzeichnis2"/>
    <w:autoRedefine/>
    <w:uiPriority w:val="39"/>
    <w:rsid w:val="009C10E7"/>
    <w:pPr>
      <w:keepNext/>
      <w:tabs>
        <w:tab w:val="left" w:pos="1134"/>
        <w:tab w:val="right" w:leader="dot" w:pos="8505"/>
      </w:tabs>
      <w:spacing w:before="120"/>
      <w:ind w:left="284" w:hanging="284"/>
    </w:pPr>
    <w:rPr>
      <w:noProof/>
      <w:sz w:val="24"/>
    </w:rPr>
  </w:style>
  <w:style w:type="paragraph" w:styleId="Verzeichnis2">
    <w:name w:val="toc 2"/>
    <w:basedOn w:val="Verzeichnis1"/>
    <w:next w:val="Verzeichnis3"/>
    <w:autoRedefine/>
    <w:uiPriority w:val="39"/>
    <w:rsid w:val="009C10E7"/>
    <w:pPr>
      <w:keepNext w:val="0"/>
      <w:tabs>
        <w:tab w:val="left" w:pos="960"/>
      </w:tabs>
      <w:spacing w:before="60"/>
      <w:ind w:left="851" w:hanging="567"/>
    </w:pPr>
  </w:style>
  <w:style w:type="paragraph" w:styleId="Verzeichnis3">
    <w:name w:val="toc 3"/>
    <w:basedOn w:val="Standard"/>
    <w:next w:val="Standard"/>
    <w:autoRedefine/>
    <w:uiPriority w:val="39"/>
    <w:rsid w:val="009C10E7"/>
    <w:pPr>
      <w:tabs>
        <w:tab w:val="right" w:pos="737"/>
        <w:tab w:val="right" w:leader="dot" w:pos="8505"/>
      </w:tabs>
      <w:spacing w:before="60"/>
      <w:ind w:left="1588" w:hanging="737"/>
    </w:pPr>
  </w:style>
  <w:style w:type="paragraph" w:customStyle="1" w:styleId="Zwberschr1">
    <w:name w:val="ZwÜberschr1"/>
    <w:next w:val="Grundtext"/>
    <w:rsid w:val="009C10E7"/>
    <w:pPr>
      <w:keepNext/>
      <w:spacing w:before="600" w:after="60" w:line="360" w:lineRule="auto"/>
    </w:pPr>
    <w:rPr>
      <w:i/>
      <w:sz w:val="24"/>
    </w:rPr>
  </w:style>
  <w:style w:type="character" w:customStyle="1" w:styleId="GrundzCourier">
    <w:name w:val="Grundz. (Courier)"/>
    <w:rsid w:val="009C10E7"/>
    <w:rPr>
      <w:rFonts w:ascii="Courier New" w:hAnsi="Courier New"/>
      <w:sz w:val="24"/>
    </w:rPr>
  </w:style>
  <w:style w:type="paragraph" w:customStyle="1" w:styleId="GrundtextSQL">
    <w:name w:val="Grundtext (SQL)"/>
    <w:basedOn w:val="Grundtext"/>
    <w:rsid w:val="009C10E7"/>
    <w:pPr>
      <w:tabs>
        <w:tab w:val="left" w:pos="1134"/>
      </w:tabs>
      <w:spacing w:after="0"/>
      <w:ind w:left="1134" w:hanging="1134"/>
      <w:jc w:val="left"/>
    </w:pPr>
    <w:rPr>
      <w:rFonts w:ascii="Courier New" w:hAnsi="Courier New"/>
    </w:rPr>
  </w:style>
  <w:style w:type="paragraph" w:customStyle="1" w:styleId="GrundtextSQLletzteZeile">
    <w:name w:val="Grundtext (SQL): letzte Zeile"/>
    <w:basedOn w:val="GrundtextSQL"/>
    <w:rsid w:val="009C10E7"/>
    <w:pPr>
      <w:spacing w:after="240"/>
    </w:pPr>
  </w:style>
  <w:style w:type="paragraph" w:customStyle="1" w:styleId="Anmerkungenklein">
    <w:name w:val="Anmerkungen/klein"/>
    <w:rsid w:val="009C10E7"/>
  </w:style>
  <w:style w:type="character" w:customStyle="1" w:styleId="Grundzenglisch">
    <w:name w:val="Grundz. (englisch)"/>
    <w:rsid w:val="009C10E7"/>
    <w:rPr>
      <w:noProof w:val="0"/>
      <w:lang w:val="en-GB"/>
    </w:rPr>
  </w:style>
  <w:style w:type="character" w:customStyle="1" w:styleId="GrundzkeineSprache">
    <w:name w:val="Grundz. (keine Sprache)"/>
    <w:rsid w:val="009C10E7"/>
    <w:rPr>
      <w:noProof/>
    </w:rPr>
  </w:style>
  <w:style w:type="paragraph" w:styleId="Abbildungsverzeichnis">
    <w:name w:val="table of figures"/>
    <w:next w:val="Grundtext"/>
    <w:uiPriority w:val="99"/>
    <w:rsid w:val="009C10E7"/>
    <w:pPr>
      <w:tabs>
        <w:tab w:val="right" w:leader="dot" w:pos="8505"/>
      </w:tabs>
      <w:spacing w:before="120"/>
      <w:ind w:left="1134" w:hanging="1134"/>
    </w:pPr>
    <w:rPr>
      <w:sz w:val="24"/>
    </w:rPr>
  </w:style>
  <w:style w:type="paragraph" w:customStyle="1" w:styleId="Grafik">
    <w:name w:val="Grafik"/>
    <w:basedOn w:val="Grundtext"/>
    <w:next w:val="Standard"/>
    <w:rsid w:val="009C10E7"/>
    <w:pPr>
      <w:keepNext/>
      <w:spacing w:line="240" w:lineRule="auto"/>
      <w:jc w:val="center"/>
    </w:pPr>
  </w:style>
  <w:style w:type="paragraph" w:customStyle="1" w:styleId="Abbildungstitel">
    <w:name w:val="Abbildungstitel"/>
    <w:rsid w:val="009C10E7"/>
    <w:pPr>
      <w:spacing w:before="120" w:after="240"/>
      <w:jc w:val="center"/>
    </w:pPr>
  </w:style>
  <w:style w:type="paragraph" w:styleId="Beschriftung">
    <w:name w:val="caption"/>
    <w:basedOn w:val="Standard"/>
    <w:next w:val="Standard"/>
    <w:qFormat/>
    <w:rsid w:val="009C10E7"/>
    <w:pPr>
      <w:spacing w:before="120" w:after="120"/>
    </w:pPr>
    <w:rPr>
      <w:b/>
      <w:bCs/>
      <w:sz w:val="20"/>
      <w:szCs w:val="20"/>
    </w:rPr>
  </w:style>
  <w:style w:type="paragraph" w:customStyle="1" w:styleId="Tabellentitel">
    <w:name w:val="Tabellentitel"/>
    <w:basedOn w:val="Abbildungstitel"/>
    <w:rsid w:val="009C10E7"/>
    <w:pPr>
      <w:keepNext/>
      <w:spacing w:before="0" w:after="120"/>
    </w:pPr>
  </w:style>
  <w:style w:type="paragraph" w:customStyle="1" w:styleId="GrafikQuelle">
    <w:name w:val="GrafikQuelle"/>
    <w:basedOn w:val="Grundtext"/>
    <w:next w:val="Beschriftung"/>
    <w:rsid w:val="009C10E7"/>
    <w:pPr>
      <w:keepNext/>
      <w:spacing w:before="120" w:line="240" w:lineRule="auto"/>
      <w:jc w:val="center"/>
    </w:pPr>
    <w:rPr>
      <w:sz w:val="20"/>
    </w:rPr>
  </w:style>
  <w:style w:type="paragraph" w:customStyle="1" w:styleId="Grundtextwieberschr1">
    <w:name w:val="Grundtext (wie Überschr1)"/>
    <w:basedOn w:val="berschrift1"/>
    <w:next w:val="Grundtext"/>
    <w:rsid w:val="009C10E7"/>
    <w:pPr>
      <w:outlineLvl w:val="9"/>
    </w:pPr>
  </w:style>
  <w:style w:type="paragraph" w:customStyle="1" w:styleId="Tabellentext">
    <w:name w:val="Tabellentext"/>
    <w:rsid w:val="009C10E7"/>
    <w:pPr>
      <w:keepNext/>
      <w:spacing w:before="40" w:after="40"/>
    </w:pPr>
  </w:style>
  <w:style w:type="paragraph" w:customStyle="1" w:styleId="GrundtextnachTabelle">
    <w:name w:val="Grundtext (nach Tabelle)"/>
    <w:basedOn w:val="Grundtext"/>
    <w:rsid w:val="009C10E7"/>
    <w:pPr>
      <w:spacing w:before="240"/>
    </w:pPr>
  </w:style>
  <w:style w:type="paragraph" w:customStyle="1" w:styleId="Literatureintrag">
    <w:name w:val="Literatureintrag"/>
    <w:rsid w:val="009C10E7"/>
    <w:pPr>
      <w:spacing w:line="320" w:lineRule="atLeast"/>
      <w:ind w:left="851" w:hanging="851"/>
    </w:pPr>
    <w:rPr>
      <w:sz w:val="24"/>
    </w:rPr>
  </w:style>
  <w:style w:type="paragraph" w:styleId="Sprechblasentext">
    <w:name w:val="Balloon Text"/>
    <w:basedOn w:val="Standard"/>
    <w:link w:val="SprechblasentextZchn"/>
    <w:rsid w:val="009C4999"/>
    <w:rPr>
      <w:rFonts w:ascii="Tahoma" w:hAnsi="Tahoma" w:cs="Tahoma"/>
      <w:sz w:val="16"/>
      <w:szCs w:val="16"/>
    </w:rPr>
  </w:style>
  <w:style w:type="paragraph" w:styleId="Verzeichnis4">
    <w:name w:val="toc 4"/>
    <w:basedOn w:val="Standard"/>
    <w:next w:val="Standard"/>
    <w:autoRedefine/>
    <w:uiPriority w:val="39"/>
    <w:rsid w:val="009C10E7"/>
    <w:pPr>
      <w:tabs>
        <w:tab w:val="left" w:pos="851"/>
        <w:tab w:val="right" w:leader="dot" w:pos="8505"/>
      </w:tabs>
      <w:spacing w:before="60"/>
      <w:ind w:left="2439" w:hanging="851"/>
    </w:pPr>
  </w:style>
  <w:style w:type="character" w:styleId="Hyperlink">
    <w:name w:val="Hyperlink"/>
    <w:basedOn w:val="Absatz-Standardschriftart"/>
    <w:uiPriority w:val="99"/>
    <w:rsid w:val="009C10E7"/>
    <w:rPr>
      <w:color w:val="0000FF"/>
      <w:u w:val="single"/>
    </w:rPr>
  </w:style>
  <w:style w:type="paragraph" w:styleId="Index1">
    <w:name w:val="index 1"/>
    <w:basedOn w:val="Standard"/>
    <w:next w:val="Standard"/>
    <w:autoRedefine/>
    <w:semiHidden/>
    <w:rsid w:val="009C10E7"/>
    <w:pPr>
      <w:ind w:left="240" w:hanging="240"/>
    </w:pPr>
  </w:style>
  <w:style w:type="paragraph" w:styleId="Verzeichnis8">
    <w:name w:val="toc 8"/>
    <w:basedOn w:val="Verzeichnis1"/>
    <w:next w:val="Standard"/>
    <w:autoRedefine/>
    <w:uiPriority w:val="39"/>
    <w:rsid w:val="009C10E7"/>
    <w:pPr>
      <w:tabs>
        <w:tab w:val="left" w:pos="284"/>
      </w:tabs>
    </w:pPr>
  </w:style>
  <w:style w:type="paragraph" w:styleId="Verzeichnis5">
    <w:name w:val="toc 5"/>
    <w:basedOn w:val="Standard"/>
    <w:next w:val="Standard"/>
    <w:autoRedefine/>
    <w:uiPriority w:val="39"/>
    <w:rsid w:val="009C10E7"/>
    <w:pPr>
      <w:ind w:left="960"/>
    </w:pPr>
  </w:style>
  <w:style w:type="paragraph" w:customStyle="1" w:styleId="GrundtextStufe2-Aufzhlung">
    <w:name w:val="Grundtext (Stufe 2-Aufzählung)"/>
    <w:basedOn w:val="GrundtextAufzhlung"/>
    <w:rsid w:val="009C10E7"/>
    <w:pPr>
      <w:ind w:left="568"/>
    </w:pPr>
  </w:style>
  <w:style w:type="paragraph" w:styleId="Verzeichnis6">
    <w:name w:val="toc 6"/>
    <w:basedOn w:val="Standard"/>
    <w:next w:val="Standard"/>
    <w:autoRedefine/>
    <w:uiPriority w:val="39"/>
    <w:rsid w:val="009C10E7"/>
    <w:pPr>
      <w:ind w:left="1200"/>
    </w:pPr>
  </w:style>
  <w:style w:type="paragraph" w:styleId="Verzeichnis7">
    <w:name w:val="toc 7"/>
    <w:basedOn w:val="Standard"/>
    <w:next w:val="Standard"/>
    <w:autoRedefine/>
    <w:uiPriority w:val="39"/>
    <w:rsid w:val="009C10E7"/>
    <w:pPr>
      <w:ind w:left="1440"/>
    </w:pPr>
  </w:style>
  <w:style w:type="paragraph" w:styleId="Verzeichnis9">
    <w:name w:val="toc 9"/>
    <w:basedOn w:val="Standard"/>
    <w:next w:val="Standard"/>
    <w:autoRedefine/>
    <w:uiPriority w:val="39"/>
    <w:rsid w:val="009C10E7"/>
    <w:pPr>
      <w:ind w:left="1920"/>
    </w:pPr>
  </w:style>
  <w:style w:type="paragraph" w:customStyle="1" w:styleId="GrundtextNumerierung">
    <w:name w:val="Grundtext (Numerierung)"/>
    <w:basedOn w:val="GrundtextAufzhlung"/>
    <w:rsid w:val="009C10E7"/>
    <w:pPr>
      <w:numPr>
        <w:numId w:val="2"/>
      </w:numPr>
      <w:tabs>
        <w:tab w:val="clear" w:pos="360"/>
      </w:tabs>
    </w:pPr>
  </w:style>
  <w:style w:type="character" w:customStyle="1" w:styleId="SprechblasentextZchn">
    <w:name w:val="Sprechblasentext Zchn"/>
    <w:basedOn w:val="Absatz-Standardschriftart"/>
    <w:link w:val="Sprechblasentext"/>
    <w:rsid w:val="009C4999"/>
    <w:rPr>
      <w:rFonts w:ascii="Tahoma" w:hAnsi="Tahoma" w:cs="Tahoma"/>
      <w:sz w:val="16"/>
      <w:szCs w:val="16"/>
    </w:rPr>
  </w:style>
  <w:style w:type="character" w:styleId="NichtaufgelsteErwhnung">
    <w:name w:val="Unresolved Mention"/>
    <w:basedOn w:val="Absatz-Standardschriftart"/>
    <w:uiPriority w:val="99"/>
    <w:semiHidden/>
    <w:unhideWhenUsed/>
    <w:rsid w:val="003B6642"/>
    <w:rPr>
      <w:color w:val="605E5C"/>
      <w:shd w:val="clear" w:color="auto" w:fill="E1DFDD"/>
    </w:rPr>
  </w:style>
  <w:style w:type="character" w:styleId="BesuchterLink">
    <w:name w:val="FollowedHyperlink"/>
    <w:basedOn w:val="Absatz-Standardschriftart"/>
    <w:semiHidden/>
    <w:unhideWhenUsed/>
    <w:rsid w:val="003E1EA3"/>
    <w:rPr>
      <w:color w:val="800080" w:themeColor="followedHyperlink"/>
      <w:u w:val="single"/>
    </w:rPr>
  </w:style>
  <w:style w:type="paragraph" w:styleId="Inhaltsverzeichnisberschrift">
    <w:name w:val="TOC Heading"/>
    <w:basedOn w:val="berschrift1"/>
    <w:next w:val="Standard"/>
    <w:uiPriority w:val="39"/>
    <w:unhideWhenUsed/>
    <w:qFormat/>
    <w:rsid w:val="00E10605"/>
    <w:pPr>
      <w:pageBreakBefore w:val="0"/>
      <w:numPr>
        <w:numId w:val="0"/>
      </w:numPr>
      <w:tabs>
        <w:tab w:val="clear" w:pos="8494"/>
      </w:tabs>
      <w:suppressAutoHyphens w:val="0"/>
      <w:spacing w:before="240" w:after="0" w:line="259" w:lineRule="auto"/>
      <w:outlineLvl w:val="9"/>
    </w:pPr>
    <w:rPr>
      <w:rFonts w:asciiTheme="majorHAnsi" w:eastAsiaTheme="majorEastAsia" w:hAnsiTheme="majorHAnsi" w:cstheme="majorBidi"/>
      <w:b w:val="0"/>
      <w:color w:val="365F91" w:themeColor="accent1" w:themeShade="BF"/>
      <w:kern w:val="0"/>
      <w:sz w:val="32"/>
      <w:szCs w:val="32"/>
    </w:rPr>
  </w:style>
  <w:style w:type="paragraph" w:styleId="Listenabsatz">
    <w:name w:val="List Paragraph"/>
    <w:basedOn w:val="Standard"/>
    <w:link w:val="ListenabsatzZchn"/>
    <w:uiPriority w:val="34"/>
    <w:qFormat/>
    <w:rsid w:val="0082410C"/>
    <w:pPr>
      <w:ind w:left="720"/>
      <w:contextualSpacing/>
    </w:pPr>
  </w:style>
  <w:style w:type="table" w:styleId="Tabellenraster">
    <w:name w:val="Table Grid"/>
    <w:basedOn w:val="NormaleTabelle"/>
    <w:rsid w:val="00FB6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tertitel">
    <w:name w:val="Subtitle"/>
    <w:basedOn w:val="Standard"/>
    <w:next w:val="Standard"/>
    <w:link w:val="UntertitelZchn"/>
    <w:qFormat/>
    <w:rsid w:val="00CD771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tertitelZchn">
    <w:name w:val="Untertitel Zchn"/>
    <w:basedOn w:val="Absatz-Standardschriftart"/>
    <w:link w:val="Untertitel"/>
    <w:rsid w:val="00CD7714"/>
    <w:rPr>
      <w:rFonts w:asciiTheme="minorHAnsi" w:eastAsiaTheme="minorEastAsia" w:hAnsiTheme="minorHAnsi" w:cstheme="minorBidi"/>
      <w:color w:val="5A5A5A" w:themeColor="text1" w:themeTint="A5"/>
      <w:spacing w:val="15"/>
      <w:sz w:val="22"/>
      <w:szCs w:val="22"/>
    </w:rPr>
  </w:style>
  <w:style w:type="paragraph" w:styleId="Zitat">
    <w:name w:val="Quote"/>
    <w:basedOn w:val="Standard"/>
    <w:next w:val="Standard"/>
    <w:link w:val="ZitatZchn"/>
    <w:uiPriority w:val="29"/>
    <w:qFormat/>
    <w:rsid w:val="00571E5A"/>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571E5A"/>
    <w:rPr>
      <w:i/>
      <w:iCs/>
      <w:color w:val="404040" w:themeColor="text1" w:themeTint="BF"/>
      <w:sz w:val="24"/>
      <w:szCs w:val="24"/>
    </w:rPr>
  </w:style>
  <w:style w:type="character" w:styleId="Buchtitel">
    <w:name w:val="Book Title"/>
    <w:basedOn w:val="Absatz-Standardschriftart"/>
    <w:uiPriority w:val="33"/>
    <w:qFormat/>
    <w:rsid w:val="007D1BBD"/>
    <w:rPr>
      <w:b/>
      <w:bCs/>
      <w:i/>
      <w:iCs/>
      <w:spacing w:val="5"/>
    </w:rPr>
  </w:style>
  <w:style w:type="character" w:styleId="IntensiverVerweis">
    <w:name w:val="Intense Reference"/>
    <w:basedOn w:val="Absatz-Standardschriftart"/>
    <w:uiPriority w:val="32"/>
    <w:qFormat/>
    <w:rsid w:val="007D1BBD"/>
    <w:rPr>
      <w:b/>
      <w:bCs/>
      <w:smallCaps/>
      <w:color w:val="4F81BD" w:themeColor="accent1"/>
      <w:spacing w:val="5"/>
    </w:rPr>
  </w:style>
  <w:style w:type="paragraph" w:styleId="Endnotentext">
    <w:name w:val="endnote text"/>
    <w:basedOn w:val="Standard"/>
    <w:link w:val="EndnotentextZchn"/>
    <w:semiHidden/>
    <w:unhideWhenUsed/>
    <w:rsid w:val="00736FB3"/>
    <w:rPr>
      <w:sz w:val="20"/>
      <w:szCs w:val="20"/>
    </w:rPr>
  </w:style>
  <w:style w:type="character" w:customStyle="1" w:styleId="EndnotentextZchn">
    <w:name w:val="Endnotentext Zchn"/>
    <w:basedOn w:val="Absatz-Standardschriftart"/>
    <w:link w:val="Endnotentext"/>
    <w:semiHidden/>
    <w:rsid w:val="00736FB3"/>
  </w:style>
  <w:style w:type="character" w:styleId="Endnotenzeichen">
    <w:name w:val="endnote reference"/>
    <w:basedOn w:val="Absatz-Standardschriftart"/>
    <w:semiHidden/>
    <w:unhideWhenUsed/>
    <w:rsid w:val="00736FB3"/>
    <w:rPr>
      <w:vertAlign w:val="superscript"/>
    </w:rPr>
  </w:style>
  <w:style w:type="paragraph" w:styleId="Literaturverzeichnis">
    <w:name w:val="Bibliography"/>
    <w:basedOn w:val="Standard"/>
    <w:next w:val="Standard"/>
    <w:uiPriority w:val="37"/>
    <w:unhideWhenUsed/>
    <w:rsid w:val="00736FB3"/>
    <w:pPr>
      <w:tabs>
        <w:tab w:val="left" w:pos="504"/>
      </w:tabs>
      <w:ind w:left="504" w:hanging="504"/>
    </w:pPr>
  </w:style>
  <w:style w:type="character" w:customStyle="1" w:styleId="FunotentextZchn">
    <w:name w:val="Fußnotentext Zchn"/>
    <w:basedOn w:val="Absatz-Standardschriftart"/>
    <w:link w:val="Funotentext"/>
    <w:semiHidden/>
    <w:rsid w:val="00F96E53"/>
  </w:style>
  <w:style w:type="character" w:styleId="Platzhaltertext">
    <w:name w:val="Placeholder Text"/>
    <w:basedOn w:val="Absatz-Standardschriftart"/>
    <w:uiPriority w:val="99"/>
    <w:semiHidden/>
    <w:rsid w:val="00B56542"/>
    <w:rPr>
      <w:color w:val="666666"/>
    </w:rPr>
  </w:style>
  <w:style w:type="paragraph" w:customStyle="1" w:styleId="Stichpunkte1">
    <w:name w:val="Stichpunkte 1"/>
    <w:basedOn w:val="NurText"/>
    <w:link w:val="Stichpunkte1Zchn"/>
    <w:rsid w:val="00AE60B3"/>
    <w:pPr>
      <w:numPr>
        <w:numId w:val="31"/>
      </w:numPr>
    </w:pPr>
    <w:rPr>
      <w:rFonts w:ascii="Times New Roman" w:hAnsi="Times New Roman"/>
      <w:sz w:val="24"/>
    </w:rPr>
  </w:style>
  <w:style w:type="character" w:customStyle="1" w:styleId="ListenabsatzZchn">
    <w:name w:val="Listenabsatz Zchn"/>
    <w:basedOn w:val="Absatz-Standardschriftart"/>
    <w:link w:val="Listenabsatz"/>
    <w:uiPriority w:val="34"/>
    <w:rsid w:val="00DA0B49"/>
    <w:rPr>
      <w:sz w:val="24"/>
      <w:szCs w:val="24"/>
    </w:rPr>
  </w:style>
  <w:style w:type="character" w:customStyle="1" w:styleId="Stichpunkte1Zchn">
    <w:name w:val="Stichpunkte 1 Zchn"/>
    <w:basedOn w:val="ListenabsatzZchn"/>
    <w:link w:val="Stichpunkte1"/>
    <w:rsid w:val="00AE60B3"/>
    <w:rPr>
      <w:sz w:val="24"/>
      <w:szCs w:val="21"/>
    </w:rPr>
  </w:style>
  <w:style w:type="paragraph" w:styleId="HTMLVorformatiert">
    <w:name w:val="HTML Preformatted"/>
    <w:basedOn w:val="Standard"/>
    <w:link w:val="HTMLVorformatiertZchn"/>
    <w:uiPriority w:val="99"/>
    <w:semiHidden/>
    <w:unhideWhenUsed/>
    <w:rsid w:val="00A12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A12084"/>
    <w:rPr>
      <w:rFonts w:ascii="Courier New" w:hAnsi="Courier New" w:cs="Courier New"/>
    </w:rPr>
  </w:style>
  <w:style w:type="character" w:customStyle="1" w:styleId="berschrift3Zchn">
    <w:name w:val="Überschrift 3 Zchn"/>
    <w:basedOn w:val="Absatz-Standardschriftart"/>
    <w:link w:val="berschrift3"/>
    <w:rsid w:val="00BA58FA"/>
    <w:rPr>
      <w:b/>
      <w:kern w:val="28"/>
      <w:sz w:val="24"/>
    </w:rPr>
  </w:style>
  <w:style w:type="paragraph" w:styleId="NurText">
    <w:name w:val="Plain Text"/>
    <w:basedOn w:val="Standard"/>
    <w:link w:val="NurTextZchn"/>
    <w:semiHidden/>
    <w:unhideWhenUsed/>
    <w:rsid w:val="006B1D13"/>
    <w:rPr>
      <w:rFonts w:ascii="Consolas" w:hAnsi="Consolas"/>
      <w:sz w:val="21"/>
      <w:szCs w:val="21"/>
    </w:rPr>
  </w:style>
  <w:style w:type="character" w:customStyle="1" w:styleId="NurTextZchn">
    <w:name w:val="Nur Text Zchn"/>
    <w:basedOn w:val="Absatz-Standardschriftart"/>
    <w:link w:val="NurText"/>
    <w:semiHidden/>
    <w:rsid w:val="006B1D13"/>
    <w:rPr>
      <w:rFonts w:ascii="Consolas" w:hAnsi="Consolas"/>
      <w:sz w:val="21"/>
      <w:szCs w:val="21"/>
    </w:rPr>
  </w:style>
  <w:style w:type="paragraph" w:customStyle="1" w:styleId="Code">
    <w:name w:val="Code"/>
    <w:basedOn w:val="Standard"/>
    <w:link w:val="CodeZchn"/>
    <w:autoRedefine/>
    <w:qFormat/>
    <w:rsid w:val="00354696"/>
    <w:rPr>
      <w:rFonts w:ascii="Courier New" w:hAnsi="Courier New"/>
      <w:color w:val="262626" w:themeColor="text1" w:themeTint="D9"/>
      <w:sz w:val="21"/>
    </w:rPr>
  </w:style>
  <w:style w:type="character" w:customStyle="1" w:styleId="CodeZchn">
    <w:name w:val="Code Zchn"/>
    <w:basedOn w:val="Absatz-Standardschriftart"/>
    <w:link w:val="Code"/>
    <w:rsid w:val="00354696"/>
    <w:rPr>
      <w:rFonts w:ascii="Courier New" w:hAnsi="Courier New"/>
      <w:color w:val="262626" w:themeColor="text1" w:themeTint="D9"/>
      <w:sz w:val="21"/>
      <w:szCs w:val="24"/>
    </w:rPr>
  </w:style>
  <w:style w:type="paragraph" w:customStyle="1" w:styleId="Stichpunkte">
    <w:name w:val="Stichpunkte"/>
    <w:basedOn w:val="Stichpunkte1"/>
    <w:link w:val="StichpunkteZchn"/>
    <w:qFormat/>
    <w:rsid w:val="00541828"/>
  </w:style>
  <w:style w:type="character" w:customStyle="1" w:styleId="StichpunkteZchn">
    <w:name w:val="Stichpunkte Zchn"/>
    <w:basedOn w:val="Stichpunkte1Zchn"/>
    <w:link w:val="Stichpunkte"/>
    <w:rsid w:val="00541828"/>
    <w:rPr>
      <w:sz w:val="24"/>
      <w:szCs w:val="21"/>
    </w:rPr>
  </w:style>
  <w:style w:type="character" w:styleId="IntensiveHervorhebung">
    <w:name w:val="Intense Emphasis"/>
    <w:basedOn w:val="Absatz-Standardschriftart"/>
    <w:uiPriority w:val="21"/>
    <w:qFormat/>
    <w:rsid w:val="008D62BE"/>
    <w:rPr>
      <w:i/>
      <w:iCs/>
      <w:color w:val="4F81BD" w:themeColor="accent1"/>
    </w:rPr>
  </w:style>
  <w:style w:type="paragraph" w:customStyle="1" w:styleId="Kleineberschrift">
    <w:name w:val="Kleine Überschrift"/>
    <w:basedOn w:val="Standard"/>
    <w:qFormat/>
    <w:rsid w:val="001A112B"/>
    <w:pPr>
      <w:spacing w:before="120" w:after="120"/>
    </w:pPr>
    <w:rPr>
      <w:b/>
      <w:bCs/>
      <w:color w:val="404040" w:themeColor="text1" w:themeTint="BF"/>
    </w:rPr>
  </w:style>
  <w:style w:type="character" w:styleId="Hervorhebung">
    <w:name w:val="Emphasis"/>
    <w:basedOn w:val="Absatz-Standardschriftart"/>
    <w:qFormat/>
    <w:rsid w:val="00C65EBA"/>
    <w:rPr>
      <w:i/>
      <w:iCs/>
    </w:rPr>
  </w:style>
  <w:style w:type="character" w:styleId="SchwacheHervorhebung">
    <w:name w:val="Subtle Emphasis"/>
    <w:basedOn w:val="Absatz-Standardschriftart"/>
    <w:uiPriority w:val="19"/>
    <w:qFormat/>
    <w:rsid w:val="002D40F8"/>
    <w:rPr>
      <w:i/>
      <w:iCs/>
      <w:color w:val="404040" w:themeColor="text1" w:themeTint="BF"/>
    </w:rPr>
  </w:style>
  <w:style w:type="character" w:customStyle="1" w:styleId="berschrift2Zchn">
    <w:name w:val="Überschrift 2 Zchn"/>
    <w:basedOn w:val="Absatz-Standardschriftart"/>
    <w:link w:val="berschrift2"/>
    <w:rsid w:val="00995032"/>
    <w:rPr>
      <w:b/>
      <w:kern w:val="28"/>
      <w:sz w:val="24"/>
    </w:rPr>
  </w:style>
  <w:style w:type="character" w:customStyle="1" w:styleId="berschrift4Zchn">
    <w:name w:val="Überschrift 4 Zchn"/>
    <w:basedOn w:val="Absatz-Standardschriftart"/>
    <w:link w:val="berschrift4"/>
    <w:rsid w:val="00042427"/>
    <w:rPr>
      <w:b/>
      <w:kern w:val="28"/>
      <w:sz w:val="24"/>
    </w:rPr>
  </w:style>
  <w:style w:type="paragraph" w:customStyle="1" w:styleId="KapitelReferenz">
    <w:name w:val="Kapitel Referenz"/>
    <w:basedOn w:val="Grundtext"/>
    <w:link w:val="KapitelReferenzZchn"/>
    <w:qFormat/>
    <w:rsid w:val="00756275"/>
    <w:rPr>
      <w:i/>
      <w:iCs/>
      <w:color w:val="595959" w:themeColor="text1" w:themeTint="A6"/>
    </w:rPr>
  </w:style>
  <w:style w:type="character" w:customStyle="1" w:styleId="GrundtextZchn">
    <w:name w:val="Grundtext Zchn"/>
    <w:basedOn w:val="Absatz-Standardschriftart"/>
    <w:link w:val="Grundtext"/>
    <w:rsid w:val="00062CAF"/>
    <w:rPr>
      <w:sz w:val="24"/>
    </w:rPr>
  </w:style>
  <w:style w:type="character" w:customStyle="1" w:styleId="KapitelReferenzZchn">
    <w:name w:val="Kapitel Referenz Zchn"/>
    <w:basedOn w:val="GrundtextZchn"/>
    <w:link w:val="KapitelReferenz"/>
    <w:rsid w:val="00756275"/>
    <w:rPr>
      <w:i/>
      <w:iCs/>
      <w:color w:val="595959" w:themeColor="text1" w:themeTint="A6"/>
      <w:sz w:val="24"/>
    </w:rPr>
  </w:style>
  <w:style w:type="character" w:customStyle="1" w:styleId="berschrift1Zchn">
    <w:name w:val="Überschrift 1 Zchn"/>
    <w:basedOn w:val="Absatz-Standardschriftart"/>
    <w:link w:val="berschrift1"/>
    <w:rsid w:val="00B9232D"/>
    <w:rPr>
      <w:b/>
      <w:kern w:val="28"/>
      <w:sz w:val="28"/>
    </w:rPr>
  </w:style>
  <w:style w:type="character" w:customStyle="1" w:styleId="KopfzeileZchn">
    <w:name w:val="Kopfzeile Zchn"/>
    <w:basedOn w:val="Absatz-Standardschriftart"/>
    <w:link w:val="Kopfzeile"/>
    <w:rsid w:val="001F31A4"/>
    <w:rPr>
      <w:sz w:val="24"/>
      <w:szCs w:val="24"/>
    </w:rPr>
  </w:style>
  <w:style w:type="paragraph" w:customStyle="1" w:styleId="w6asjqtextbase">
    <w:name w:val="w6asjq_textbase"/>
    <w:basedOn w:val="Standard"/>
    <w:rsid w:val="00A23346"/>
    <w:pPr>
      <w:spacing w:before="100" w:beforeAutospacing="1" w:after="100" w:afterAutospacing="1"/>
    </w:pPr>
  </w:style>
  <w:style w:type="character" w:customStyle="1" w:styleId="w6asjqtextbase1">
    <w:name w:val="w6asjq_textbase1"/>
    <w:basedOn w:val="Absatz-Standardschriftart"/>
    <w:rsid w:val="00A23346"/>
  </w:style>
  <w:style w:type="paragraph" w:customStyle="1" w:styleId="my-2">
    <w:name w:val="my-2"/>
    <w:basedOn w:val="Standard"/>
    <w:rsid w:val="0034523A"/>
    <w:pPr>
      <w:spacing w:before="100" w:beforeAutospacing="1" w:after="100" w:afterAutospacing="1"/>
      <w:jc w:val="left"/>
    </w:pPr>
  </w:style>
  <w:style w:type="character" w:customStyle="1" w:styleId="text-box-trim-both">
    <w:name w:val="text-box-trim-both"/>
    <w:basedOn w:val="Absatz-Standardschriftart"/>
    <w:rsid w:val="00345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ealsenseai.com/products/real-sense-depth-camera-d455f/" TargetMode="External"/><Relationship Id="rId21" Type="http://schemas.openxmlformats.org/officeDocument/2006/relationships/hyperlink" Target="https://docs.opencv.org/4.12.0/d1/d4f/imgproc_2include_2opencv2_2imgproc_8hpp.html" TargetMode="External"/><Relationship Id="rId42" Type="http://schemas.openxmlformats.org/officeDocument/2006/relationships/hyperlink" Target="https://de.wikipedia.org/wiki/RGB-Farbraum" TargetMode="External"/><Relationship Id="rId63" Type="http://schemas.openxmlformats.org/officeDocument/2006/relationships/image" Target="media/image27.png"/><Relationship Id="rId84" Type="http://schemas.openxmlformats.org/officeDocument/2006/relationships/image" Target="media/image35.png"/><Relationship Id="rId138" Type="http://schemas.openxmlformats.org/officeDocument/2006/relationships/image" Target="media/image65.png"/><Relationship Id="rId159" Type="http://schemas.openxmlformats.org/officeDocument/2006/relationships/image" Target="media/image85.png"/><Relationship Id="rId170" Type="http://schemas.openxmlformats.org/officeDocument/2006/relationships/image" Target="media/image94.png"/><Relationship Id="rId191" Type="http://schemas.openxmlformats.org/officeDocument/2006/relationships/image" Target="media/image106.png"/><Relationship Id="rId205" Type="http://schemas.openxmlformats.org/officeDocument/2006/relationships/image" Target="media/image113.png"/><Relationship Id="rId226" Type="http://schemas.openxmlformats.org/officeDocument/2006/relationships/image" Target="media/image130.emf"/><Relationship Id="rId107" Type="http://schemas.openxmlformats.org/officeDocument/2006/relationships/image" Target="media/image46.png"/><Relationship Id="rId11" Type="http://schemas.openxmlformats.org/officeDocument/2006/relationships/header" Target="header2.xml"/><Relationship Id="rId32" Type="http://schemas.openxmlformats.org/officeDocument/2006/relationships/image" Target="media/image17.png"/><Relationship Id="rId53" Type="http://schemas.openxmlformats.org/officeDocument/2006/relationships/hyperlink" Target="https://de.wikipedia.org/wiki/Satz_des_Pythagoras" TargetMode="External"/><Relationship Id="rId74" Type="http://schemas.openxmlformats.org/officeDocument/2006/relationships/image" Target="media/image31.png"/><Relationship Id="rId128" Type="http://schemas.openxmlformats.org/officeDocument/2006/relationships/image" Target="media/image55.png"/><Relationship Id="rId149" Type="http://schemas.openxmlformats.org/officeDocument/2006/relationships/image" Target="media/image75.png"/><Relationship Id="rId5" Type="http://schemas.openxmlformats.org/officeDocument/2006/relationships/webSettings" Target="webSettings.xml"/><Relationship Id="rId95" Type="http://schemas.openxmlformats.org/officeDocument/2006/relationships/hyperlink" Target="https://blog.georgmill.de/2019/10/17/gestensteuerung-eines-roboters-auf-dem-nvidia-jetson-nano/" TargetMode="External"/><Relationship Id="rId160" Type="http://schemas.openxmlformats.org/officeDocument/2006/relationships/image" Target="media/image86.png"/><Relationship Id="rId181" Type="http://schemas.openxmlformats.org/officeDocument/2006/relationships/image" Target="media/image101.png"/><Relationship Id="rId216" Type="http://schemas.openxmlformats.org/officeDocument/2006/relationships/image" Target="media/image120.emf"/><Relationship Id="rId237" Type="http://schemas.openxmlformats.org/officeDocument/2006/relationships/image" Target="media/image139.jpeg"/><Relationship Id="rId22" Type="http://schemas.openxmlformats.org/officeDocument/2006/relationships/hyperlink" Target="https://docs.opencv.org/4.x/d9/d61/tutorial_py_morphological_ops.html" TargetMode="External"/><Relationship Id="rId43" Type="http://schemas.openxmlformats.org/officeDocument/2006/relationships/hyperlink" Target="https://de.wikipedia.org/wiki/YCbCr-Farbmodell" TargetMode="External"/><Relationship Id="rId64" Type="http://schemas.openxmlformats.org/officeDocument/2006/relationships/hyperlink" Target="https://github.com/google-ai-edge/mediapipe" TargetMode="External"/><Relationship Id="rId118" Type="http://schemas.openxmlformats.org/officeDocument/2006/relationships/image" Target="media/image54.png"/><Relationship Id="rId139" Type="http://schemas.openxmlformats.org/officeDocument/2006/relationships/image" Target="media/image66.png"/><Relationship Id="rId85" Type="http://schemas.openxmlformats.org/officeDocument/2006/relationships/image" Target="media/image36.png"/><Relationship Id="rId150" Type="http://schemas.openxmlformats.org/officeDocument/2006/relationships/image" Target="media/image76.png"/><Relationship Id="rId171" Type="http://schemas.openxmlformats.org/officeDocument/2006/relationships/image" Target="media/image95.png"/><Relationship Id="rId192" Type="http://schemas.openxmlformats.org/officeDocument/2006/relationships/hyperlink" Target="https://www.magnific.com/de/icon/trompete_2318260" TargetMode="External"/><Relationship Id="rId206" Type="http://schemas.openxmlformats.org/officeDocument/2006/relationships/hyperlink" Target="https://www.magnific.com/de/icon/tuba_2591476" TargetMode="External"/><Relationship Id="rId227" Type="http://schemas.openxmlformats.org/officeDocument/2006/relationships/image" Target="media/image131.emf"/><Relationship Id="rId12" Type="http://schemas.openxmlformats.org/officeDocument/2006/relationships/hyperlink" Target="https://docs.ros.org/" TargetMode="External"/><Relationship Id="rId33" Type="http://schemas.openxmlformats.org/officeDocument/2006/relationships/image" Target="media/image18.png"/><Relationship Id="rId108" Type="http://schemas.openxmlformats.org/officeDocument/2006/relationships/image" Target="media/image47.png"/><Relationship Id="rId129" Type="http://schemas.openxmlformats.org/officeDocument/2006/relationships/image" Target="media/image56.png"/><Relationship Id="rId54" Type="http://schemas.openxmlformats.org/officeDocument/2006/relationships/hyperlink" Target="https://docs.python.org/3/library/math.html" TargetMode="External"/><Relationship Id="rId75" Type="http://schemas.openxmlformats.org/officeDocument/2006/relationships/image" Target="media/image32.png"/><Relationship Id="rId96" Type="http://schemas.openxmlformats.org/officeDocument/2006/relationships/image" Target="media/image39.png"/><Relationship Id="rId140" Type="http://schemas.openxmlformats.org/officeDocument/2006/relationships/image" Target="media/image67.png"/><Relationship Id="rId161" Type="http://schemas.openxmlformats.org/officeDocument/2006/relationships/image" Target="media/image87.jpeg"/><Relationship Id="rId182" Type="http://schemas.openxmlformats.org/officeDocument/2006/relationships/hyperlink" Target="https://www.magnific.com/de/icon/elektrische-gitarre_18694723" TargetMode="External"/><Relationship Id="rId217" Type="http://schemas.openxmlformats.org/officeDocument/2006/relationships/image" Target="media/image121.emf"/><Relationship Id="rId6" Type="http://schemas.openxmlformats.org/officeDocument/2006/relationships/footnotes" Target="footnotes.xml"/><Relationship Id="rId238" Type="http://schemas.openxmlformats.org/officeDocument/2006/relationships/image" Target="media/image140.png"/><Relationship Id="rId23" Type="http://schemas.openxmlformats.org/officeDocument/2006/relationships/image" Target="media/image8.png"/><Relationship Id="rId119" Type="http://schemas.openxmlformats.org/officeDocument/2006/relationships/hyperlink" Target="https://openelab.io/de/products/intel-realsense-d455-for-unitree-robot" TargetMode="External"/><Relationship Id="rId44" Type="http://schemas.openxmlformats.org/officeDocument/2006/relationships/hyperlink" Target="https://en.wikipedia.org/wiki/Hunter_Lab" TargetMode="External"/><Relationship Id="rId65" Type="http://schemas.openxmlformats.org/officeDocument/2006/relationships/hyperlink" Target="https://github.com/mvipin/gesturebot/tree/main" TargetMode="External"/><Relationship Id="rId86" Type="http://schemas.openxmlformats.org/officeDocument/2006/relationships/hyperlink" Target="https://de.mathworks.com/products/simulink.html" TargetMode="External"/><Relationship Id="rId130" Type="http://schemas.openxmlformats.org/officeDocument/2006/relationships/image" Target="media/image57.jpeg"/><Relationship Id="rId151" Type="http://schemas.openxmlformats.org/officeDocument/2006/relationships/image" Target="media/image77.png"/><Relationship Id="rId172" Type="http://schemas.openxmlformats.org/officeDocument/2006/relationships/image" Target="media/image96.png"/><Relationship Id="rId193" Type="http://schemas.openxmlformats.org/officeDocument/2006/relationships/image" Target="media/image107.png"/><Relationship Id="rId207" Type="http://schemas.openxmlformats.org/officeDocument/2006/relationships/image" Target="media/image114.png"/><Relationship Id="rId228" Type="http://schemas.openxmlformats.org/officeDocument/2006/relationships/image" Target="media/image132.emf"/><Relationship Id="rId13" Type="http://schemas.openxmlformats.org/officeDocument/2006/relationships/image" Target="media/image3.png"/><Relationship Id="rId109" Type="http://schemas.openxmlformats.org/officeDocument/2006/relationships/image" Target="media/image48.png"/><Relationship Id="rId34" Type="http://schemas.openxmlformats.org/officeDocument/2006/relationships/image" Target="media/image19.png"/><Relationship Id="rId55" Type="http://schemas.openxmlformats.org/officeDocument/2006/relationships/hyperlink" Target="https://de.wikipedia.org/wiki/Support_Vector_Machine" TargetMode="External"/><Relationship Id="rId76" Type="http://schemas.openxmlformats.org/officeDocument/2006/relationships/hyperlink" Target="https://github.com/google-ai-edge/mediapipe" TargetMode="External"/><Relationship Id="rId97" Type="http://schemas.openxmlformats.org/officeDocument/2006/relationships/hyperlink" Target="https://pypi.org/project/keras/" TargetMode="External"/><Relationship Id="rId120" Type="http://schemas.openxmlformats.org/officeDocument/2006/relationships/hyperlink" Target="https://de.wikipedia.org/wiki/Neuromorpher_Prozessor" TargetMode="External"/><Relationship Id="rId141" Type="http://schemas.openxmlformats.org/officeDocument/2006/relationships/image" Target="media/image68.png"/><Relationship Id="rId7" Type="http://schemas.openxmlformats.org/officeDocument/2006/relationships/endnotes" Target="endnotes.xml"/><Relationship Id="rId162" Type="http://schemas.openxmlformats.org/officeDocument/2006/relationships/chart" Target="charts/chart1.xml"/><Relationship Id="rId183" Type="http://schemas.openxmlformats.org/officeDocument/2006/relationships/image" Target="media/image102.png"/><Relationship Id="rId218" Type="http://schemas.openxmlformats.org/officeDocument/2006/relationships/image" Target="media/image122.emf"/><Relationship Id="rId239" Type="http://schemas.openxmlformats.org/officeDocument/2006/relationships/image" Target="media/image141.png"/><Relationship Id="rId24" Type="http://schemas.openxmlformats.org/officeDocument/2006/relationships/image" Target="media/image9.png"/><Relationship Id="rId45" Type="http://schemas.openxmlformats.org/officeDocument/2006/relationships/hyperlink" Target="https://github.com/realsenseai/librealsense" TargetMode="External"/><Relationship Id="rId66" Type="http://schemas.openxmlformats.org/officeDocument/2006/relationships/image" Target="media/image28.png"/><Relationship Id="rId87" Type="http://schemas.openxmlformats.org/officeDocument/2006/relationships/hyperlink" Target="https://smeenk.com/kinect-field-of-view-comparison/?utm_source=chatgpt.com" TargetMode="External"/><Relationship Id="rId110" Type="http://schemas.openxmlformats.org/officeDocument/2006/relationships/image" Target="media/image49.png"/><Relationship Id="rId131" Type="http://schemas.openxmlformats.org/officeDocument/2006/relationships/image" Target="media/image58.png"/><Relationship Id="rId152" Type="http://schemas.openxmlformats.org/officeDocument/2006/relationships/image" Target="media/image78.png"/><Relationship Id="rId173" Type="http://schemas.openxmlformats.org/officeDocument/2006/relationships/image" Target="media/image97.png"/><Relationship Id="rId194" Type="http://schemas.openxmlformats.org/officeDocument/2006/relationships/hyperlink" Target="https://www.magnific.com/de/icon/tuba_1118006" TargetMode="External"/><Relationship Id="rId208" Type="http://schemas.openxmlformats.org/officeDocument/2006/relationships/hyperlink" Target="https://www.magnific.com/de/icon/instrument_15484757" TargetMode="External"/><Relationship Id="rId229" Type="http://schemas.openxmlformats.org/officeDocument/2006/relationships/image" Target="media/image133.emf"/><Relationship Id="rId240" Type="http://schemas.openxmlformats.org/officeDocument/2006/relationships/image" Target="media/image142.png"/><Relationship Id="rId14" Type="http://schemas.openxmlformats.org/officeDocument/2006/relationships/image" Target="media/image4.png"/><Relationship Id="rId35" Type="http://schemas.openxmlformats.org/officeDocument/2006/relationships/image" Target="media/image20.png"/><Relationship Id="rId56" Type="http://schemas.openxmlformats.org/officeDocument/2006/relationships/hyperlink" Target="https://de.wikipedia.org/wiki/Hidden_Markov_Model" TargetMode="External"/><Relationship Id="rId77" Type="http://schemas.openxmlformats.org/officeDocument/2006/relationships/hyperlink" Target="https://github.com/keyframesfound/robotic-arm" TargetMode="External"/><Relationship Id="rId100" Type="http://schemas.openxmlformats.org/officeDocument/2006/relationships/image" Target="media/image41.png"/><Relationship Id="rId8" Type="http://schemas.openxmlformats.org/officeDocument/2006/relationships/image" Target="media/image1.png"/><Relationship Id="rId98" Type="http://schemas.openxmlformats.org/officeDocument/2006/relationships/hyperlink" Target="https://github.com/Pol-Zeimet/Gestenerkennung_auf_Skelettdaten_mit_CNN" TargetMode="External"/><Relationship Id="rId121" Type="http://schemas.openxmlformats.org/officeDocument/2006/relationships/hyperlink" Target="https://intel.github.io/intel-npu-acceleration-library/npu.html" TargetMode="External"/><Relationship Id="rId142" Type="http://schemas.openxmlformats.org/officeDocument/2006/relationships/image" Target="media/image69.png"/><Relationship Id="rId163" Type="http://schemas.openxmlformats.org/officeDocument/2006/relationships/chart" Target="charts/chart2.xml"/><Relationship Id="rId184" Type="http://schemas.openxmlformats.org/officeDocument/2006/relationships/hyperlink" Target="https://www.magnific.com/de/icon/floete_3816649" TargetMode="External"/><Relationship Id="rId219" Type="http://schemas.openxmlformats.org/officeDocument/2006/relationships/image" Target="media/image123.emf"/><Relationship Id="rId230" Type="http://schemas.openxmlformats.org/officeDocument/2006/relationships/image" Target="media/image134.emf"/><Relationship Id="rId25" Type="http://schemas.openxmlformats.org/officeDocument/2006/relationships/image" Target="media/image10.png"/><Relationship Id="rId46" Type="http://schemas.openxmlformats.org/officeDocument/2006/relationships/hyperlink" Target="https://unity.com/de" TargetMode="External"/><Relationship Id="rId67" Type="http://schemas.openxmlformats.org/officeDocument/2006/relationships/image" Target="media/image29.png"/><Relationship Id="rId88" Type="http://schemas.openxmlformats.org/officeDocument/2006/relationships/hyperlink" Target="https://www.arduino.cc/" TargetMode="External"/><Relationship Id="rId111" Type="http://schemas.openxmlformats.org/officeDocument/2006/relationships/image" Target="media/image50.png"/><Relationship Id="rId132" Type="http://schemas.openxmlformats.org/officeDocument/2006/relationships/image" Target="media/image59.png"/><Relationship Id="rId153" Type="http://schemas.openxmlformats.org/officeDocument/2006/relationships/image" Target="media/image79.png"/><Relationship Id="rId174" Type="http://schemas.openxmlformats.org/officeDocument/2006/relationships/hyperlink" Target="https://www.flaticon.com/free-icon/violin_199396" TargetMode="External"/><Relationship Id="rId195" Type="http://schemas.openxmlformats.org/officeDocument/2006/relationships/image" Target="media/image108.png"/><Relationship Id="rId209" Type="http://schemas.openxmlformats.org/officeDocument/2006/relationships/image" Target="media/image115.png"/><Relationship Id="rId220" Type="http://schemas.openxmlformats.org/officeDocument/2006/relationships/image" Target="media/image124.emf"/><Relationship Id="rId241" Type="http://schemas.openxmlformats.org/officeDocument/2006/relationships/header" Target="header3.xml"/><Relationship Id="rId15" Type="http://schemas.openxmlformats.org/officeDocument/2006/relationships/image" Target="media/image5.jpeg"/><Relationship Id="rId36" Type="http://schemas.openxmlformats.org/officeDocument/2006/relationships/hyperlink" Target="https://docs.opencv.org/4.x/d4/d86/group__imgproc__filter.html" TargetMode="External"/><Relationship Id="rId57" Type="http://schemas.openxmlformats.org/officeDocument/2006/relationships/image" Target="media/image25.png"/><Relationship Id="rId106" Type="http://schemas.openxmlformats.org/officeDocument/2006/relationships/image" Target="media/image45.png"/><Relationship Id="rId127" Type="http://schemas.openxmlformats.org/officeDocument/2006/relationships/hyperlink" Target="https://www.chip.de/test/GMKtec-NucBox-M6-Ultra-im-Test_186385852.html" TargetMode="External"/><Relationship Id="rId10" Type="http://schemas.openxmlformats.org/officeDocument/2006/relationships/header" Target="header1.xml"/><Relationship Id="rId31" Type="http://schemas.openxmlformats.org/officeDocument/2006/relationships/image" Target="media/image16.png"/><Relationship Id="rId52" Type="http://schemas.openxmlformats.org/officeDocument/2006/relationships/image" Target="media/image24.jpeg"/><Relationship Id="rId73" Type="http://schemas.openxmlformats.org/officeDocument/2006/relationships/hyperlink" Target="https://www.hackster.io/agilexrobotics/control-piper-arm-with-hand-gestures-7c2779" TargetMode="External"/><Relationship Id="rId78" Type="http://schemas.openxmlformats.org/officeDocument/2006/relationships/hyperlink" Target="https://docs.python.org/3/library/multiprocessing.html" TargetMode="External"/><Relationship Id="rId94" Type="http://schemas.openxmlformats.org/officeDocument/2006/relationships/hyperlink" Target="https://ip-webcam.de.uptodown.com/android" TargetMode="External"/><Relationship Id="rId99" Type="http://schemas.openxmlformats.org/officeDocument/2006/relationships/image" Target="media/image40.png"/><Relationship Id="rId101" Type="http://schemas.openxmlformats.org/officeDocument/2006/relationships/hyperlink" Target="https://cad.onshape.com/documents/00b008a3f533eca98fac5bba/w/b6eb2c8f02007af9c686e203/e/60674b425d3e898ddf7b70c7" TargetMode="External"/><Relationship Id="rId122" Type="http://schemas.openxmlformats.org/officeDocument/2006/relationships/hyperlink" Target="https://www.amd.com/de/products/processors/consumer/ryzen-ai.html" TargetMode="External"/><Relationship Id="rId143" Type="http://schemas.openxmlformats.org/officeDocument/2006/relationships/image" Target="media/image70.png"/><Relationship Id="rId148" Type="http://schemas.openxmlformats.org/officeDocument/2006/relationships/image" Target="media/image74.png"/><Relationship Id="rId164" Type="http://schemas.openxmlformats.org/officeDocument/2006/relationships/image" Target="media/image88.png"/><Relationship Id="rId169" Type="http://schemas.openxmlformats.org/officeDocument/2006/relationships/image" Target="media/image93.png"/><Relationship Id="rId185" Type="http://schemas.openxmlformats.org/officeDocument/2006/relationships/image" Target="media/image103.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www.magnific.com/de/icon/klassische-gitarre_4488318" TargetMode="External"/><Relationship Id="rId210" Type="http://schemas.openxmlformats.org/officeDocument/2006/relationships/hyperlink" Target="https://www.pngmart.com/image/170255" TargetMode="External"/><Relationship Id="rId215" Type="http://schemas.openxmlformats.org/officeDocument/2006/relationships/image" Target="media/image119.emf"/><Relationship Id="rId236" Type="http://schemas.openxmlformats.org/officeDocument/2006/relationships/chart" Target="charts/chart4.xml"/><Relationship Id="rId26" Type="http://schemas.openxmlformats.org/officeDocument/2006/relationships/image" Target="media/image11.png"/><Relationship Id="rId231" Type="http://schemas.openxmlformats.org/officeDocument/2006/relationships/image" Target="media/image135.emf"/><Relationship Id="rId47" Type="http://schemas.openxmlformats.org/officeDocument/2006/relationships/hyperlink" Target="https://github.com/realsenseai/librealsense/tree/master/wrappers/python" TargetMode="External"/><Relationship Id="rId68" Type="http://schemas.openxmlformats.org/officeDocument/2006/relationships/image" Target="media/image30.jpeg"/><Relationship Id="rId89" Type="http://schemas.openxmlformats.org/officeDocument/2006/relationships/hyperlink" Target="https://de.mathworks.com/matlabcentral/fileexchange/58189-gesture-controlled-robotic-arm-using-kinect-simulink-support-for-kinect-and-arduino" TargetMode="External"/><Relationship Id="rId112" Type="http://schemas.openxmlformats.org/officeDocument/2006/relationships/image" Target="media/image51.jpeg"/><Relationship Id="rId133" Type="http://schemas.openxmlformats.org/officeDocument/2006/relationships/image" Target="media/image60.png"/><Relationship Id="rId154" Type="http://schemas.openxmlformats.org/officeDocument/2006/relationships/image" Target="media/image80.png"/><Relationship Id="rId175" Type="http://schemas.openxmlformats.org/officeDocument/2006/relationships/image" Target="media/image98.png"/><Relationship Id="rId196" Type="http://schemas.openxmlformats.org/officeDocument/2006/relationships/hyperlink" Target="https://www.magnific.com/de/icon/trommel_5201576" TargetMode="External"/><Relationship Id="rId200" Type="http://schemas.openxmlformats.org/officeDocument/2006/relationships/hyperlink" Target="https://www.magnific.com/de/icon/xylophon_8939192" TargetMode="External"/><Relationship Id="rId16" Type="http://schemas.openxmlformats.org/officeDocument/2006/relationships/image" Target="media/image6.png"/><Relationship Id="rId221" Type="http://schemas.openxmlformats.org/officeDocument/2006/relationships/image" Target="media/image125.emf"/><Relationship Id="rId242" Type="http://schemas.openxmlformats.org/officeDocument/2006/relationships/header" Target="header4.xml"/><Relationship Id="rId37" Type="http://schemas.openxmlformats.org/officeDocument/2006/relationships/hyperlink" Target="https://docs.opencv.org/4.x/d4/d86/group__imgproc__filter.html" TargetMode="External"/><Relationship Id="rId58" Type="http://schemas.openxmlformats.org/officeDocument/2006/relationships/image" Target="media/image26.png"/><Relationship Id="rId79" Type="http://schemas.openxmlformats.org/officeDocument/2006/relationships/hyperlink" Target="https://cython.readthedocs.io/en/latest/src/tutorial/cython_tutorial.html" TargetMode="External"/><Relationship Id="rId102" Type="http://schemas.openxmlformats.org/officeDocument/2006/relationships/hyperlink" Target="https://www.onshape.com/" TargetMode="External"/><Relationship Id="rId123" Type="http://schemas.openxmlformats.org/officeDocument/2006/relationships/hyperlink" Target="https://minisforumpc.eu/products/minisforum-um760-slim-mini-pc" TargetMode="External"/><Relationship Id="rId144" Type="http://schemas.openxmlformats.org/officeDocument/2006/relationships/hyperlink" Target="https://github.com/Eulelarve/Masterarbeit.git" TargetMode="External"/><Relationship Id="rId90" Type="http://schemas.openxmlformats.org/officeDocument/2006/relationships/image" Target="media/image37.png"/><Relationship Id="rId165" Type="http://schemas.openxmlformats.org/officeDocument/2006/relationships/image" Target="media/image89.png"/><Relationship Id="rId186" Type="http://schemas.openxmlformats.org/officeDocument/2006/relationships/hyperlink" Target="https://www.magnific.com/de/icon/musik_11983530" TargetMode="External"/><Relationship Id="rId211" Type="http://schemas.openxmlformats.org/officeDocument/2006/relationships/image" Target="media/image116.png"/><Relationship Id="rId232" Type="http://schemas.openxmlformats.org/officeDocument/2006/relationships/image" Target="media/image136.emf"/><Relationship Id="rId27" Type="http://schemas.openxmlformats.org/officeDocument/2006/relationships/image" Target="media/image12.png"/><Relationship Id="rId48" Type="http://schemas.openxmlformats.org/officeDocument/2006/relationships/image" Target="media/image21.png"/><Relationship Id="rId69" Type="http://schemas.openxmlformats.org/officeDocument/2006/relationships/hyperlink" Target="https://global.agilex.ai/" TargetMode="External"/><Relationship Id="rId113" Type="http://schemas.openxmlformats.org/officeDocument/2006/relationships/image" Target="media/image52.jpeg"/><Relationship Id="rId134" Type="http://schemas.openxmlformats.org/officeDocument/2006/relationships/image" Target="media/image61.png"/><Relationship Id="rId80" Type="http://schemas.openxmlformats.org/officeDocument/2006/relationships/hyperlink" Target="https://courses.ece.cornell.edu/ece5990/ECE5725_Spring2019_Projects/mkl53_sk2282/index.html" TargetMode="External"/><Relationship Id="rId155" Type="http://schemas.openxmlformats.org/officeDocument/2006/relationships/image" Target="media/image81.png"/><Relationship Id="rId176" Type="http://schemas.openxmlformats.org/officeDocument/2006/relationships/hyperlink" Target="https://www.magnific.com/de/icons/piano" TargetMode="External"/><Relationship Id="rId197" Type="http://schemas.openxmlformats.org/officeDocument/2006/relationships/image" Target="media/image109.png"/><Relationship Id="rId201" Type="http://schemas.openxmlformats.org/officeDocument/2006/relationships/image" Target="media/image111.png"/><Relationship Id="rId222" Type="http://schemas.openxmlformats.org/officeDocument/2006/relationships/image" Target="media/image126.emf"/><Relationship Id="rId243" Type="http://schemas.openxmlformats.org/officeDocument/2006/relationships/fontTable" Target="fontTable.xml"/><Relationship Id="rId17" Type="http://schemas.openxmlformats.org/officeDocument/2006/relationships/image" Target="media/image7.png"/><Relationship Id="rId38" Type="http://schemas.openxmlformats.org/officeDocument/2006/relationships/hyperlink" Target="https://docs.opencv.org/4.x/d4/d86/group__imgproc__filter.html" TargetMode="External"/><Relationship Id="rId59" Type="http://schemas.openxmlformats.org/officeDocument/2006/relationships/hyperlink" Target="https://en.wikipedia.org/wiki/University_of_Modena_and_Reggio_Emilia" TargetMode="External"/><Relationship Id="rId103" Type="http://schemas.openxmlformats.org/officeDocument/2006/relationships/image" Target="media/image42.png"/><Relationship Id="rId124" Type="http://schemas.openxmlformats.org/officeDocument/2006/relationships/hyperlink" Target="https://www.heise.de/bestenlisten/testbericht/mini-pc-minisforum-um760-slim-mit-ryzen-5-im-test-weniger-kerne-mehr-leistung/tn00rrx" TargetMode="External"/><Relationship Id="rId70" Type="http://schemas.openxmlformats.org/officeDocument/2006/relationships/hyperlink" Target="https://github.com/google-ai-edge/mediapipe" TargetMode="External"/><Relationship Id="rId91" Type="http://schemas.openxmlformats.org/officeDocument/2006/relationships/hyperlink" Target="https://github.com/davidpagnon/Sports2D/tree/main" TargetMode="External"/><Relationship Id="rId145" Type="http://schemas.openxmlformats.org/officeDocument/2006/relationships/image" Target="media/image71.jpeg"/><Relationship Id="rId166" Type="http://schemas.openxmlformats.org/officeDocument/2006/relationships/image" Target="media/image90.png"/><Relationship Id="rId187" Type="http://schemas.openxmlformats.org/officeDocument/2006/relationships/image" Target="media/image104.png"/><Relationship Id="rId1" Type="http://schemas.openxmlformats.org/officeDocument/2006/relationships/customXml" Target="../customXml/item1.xml"/><Relationship Id="rId212" Type="http://schemas.openxmlformats.org/officeDocument/2006/relationships/hyperlink" Target="https://hdwrglobal.com/de/blog/22580/beschreibung-der-grundtasten-und-nuetzlichen-tastenkombinationen-auf-einer-computertastatur/" TargetMode="External"/><Relationship Id="rId233" Type="http://schemas.openxmlformats.org/officeDocument/2006/relationships/image" Target="media/image137.emf"/><Relationship Id="rId28" Type="http://schemas.openxmlformats.org/officeDocument/2006/relationships/image" Target="media/image13.png"/><Relationship Id="rId49" Type="http://schemas.openxmlformats.org/officeDocument/2006/relationships/image" Target="media/image22.png"/><Relationship Id="rId114" Type="http://schemas.openxmlformats.org/officeDocument/2006/relationships/hyperlink" Target="https://de.mathworks.com/support/requirements/matlab-linux.html" TargetMode="External"/><Relationship Id="rId60" Type="http://schemas.openxmlformats.org/officeDocument/2006/relationships/hyperlink" Target="https://github.com/google-ai-edge/mediapipe" TargetMode="External"/><Relationship Id="rId81" Type="http://schemas.openxmlformats.org/officeDocument/2006/relationships/image" Target="media/image33.png"/><Relationship Id="rId135" Type="http://schemas.openxmlformats.org/officeDocument/2006/relationships/image" Target="media/image62.png"/><Relationship Id="rId156" Type="http://schemas.openxmlformats.org/officeDocument/2006/relationships/image" Target="media/image82.png"/><Relationship Id="rId177" Type="http://schemas.openxmlformats.org/officeDocument/2006/relationships/image" Target="media/image99.png"/><Relationship Id="rId198" Type="http://schemas.openxmlformats.org/officeDocument/2006/relationships/hyperlink" Target="https://www.magnific.com/de/icon/dreieck_199414" TargetMode="External"/><Relationship Id="rId202" Type="http://schemas.openxmlformats.org/officeDocument/2006/relationships/hyperlink" Target="https://www.magnific.com/de/icon/harfe_9810449" TargetMode="External"/><Relationship Id="rId223" Type="http://schemas.openxmlformats.org/officeDocument/2006/relationships/image" Target="media/image127.emf"/><Relationship Id="rId244" Type="http://schemas.openxmlformats.org/officeDocument/2006/relationships/theme" Target="theme/theme1.xml"/><Relationship Id="rId18" Type="http://schemas.openxmlformats.org/officeDocument/2006/relationships/hyperlink" Target="https://github.com/ZheC/tf-pose-estimation" TargetMode="External"/><Relationship Id="rId39" Type="http://schemas.openxmlformats.org/officeDocument/2006/relationships/hyperlink" Target="https://docs.opencv.org/4.x/d4/d86/group__imgproc__filter.html" TargetMode="External"/><Relationship Id="rId50" Type="http://schemas.openxmlformats.org/officeDocument/2006/relationships/image" Target="media/image23.png"/><Relationship Id="rId104" Type="http://schemas.openxmlformats.org/officeDocument/2006/relationships/image" Target="media/image43.png"/><Relationship Id="rId125" Type="http://schemas.openxmlformats.org/officeDocument/2006/relationships/hyperlink" Target="https://www.cpu-monkey.com/de/cpu-amd_ryzen_5_7640hs" TargetMode="External"/><Relationship Id="rId146" Type="http://schemas.openxmlformats.org/officeDocument/2006/relationships/image" Target="media/image72.png"/><Relationship Id="rId167" Type="http://schemas.openxmlformats.org/officeDocument/2006/relationships/image" Target="media/image91.png"/><Relationship Id="rId188" Type="http://schemas.openxmlformats.org/officeDocument/2006/relationships/hyperlink" Target="https://www.magnific.com/de/icon/shehnai_15371634" TargetMode="External"/><Relationship Id="rId71" Type="http://schemas.openxmlformats.org/officeDocument/2006/relationships/hyperlink" Target="https://www.orbbec.com.cn/index/Product/info.html?cate=38&amp;id=28" TargetMode="External"/><Relationship Id="rId92" Type="http://schemas.openxmlformats.org/officeDocument/2006/relationships/image" Target="media/image38.png"/><Relationship Id="rId213" Type="http://schemas.openxmlformats.org/officeDocument/2006/relationships/image" Target="media/image117.emf"/><Relationship Id="rId234" Type="http://schemas.openxmlformats.org/officeDocument/2006/relationships/image" Target="media/image138.emf"/><Relationship Id="rId2" Type="http://schemas.openxmlformats.org/officeDocument/2006/relationships/numbering" Target="numbering.xml"/><Relationship Id="rId29" Type="http://schemas.openxmlformats.org/officeDocument/2006/relationships/image" Target="media/image14.png"/><Relationship Id="rId40" Type="http://schemas.openxmlformats.org/officeDocument/2006/relationships/hyperlink" Target="https://github.com/x-jeff/AI_Papers/blob/master/Topological%20Structural%20Analysis%20of%20Digitized%20Binary%20Images%20by%20Border%20Following.pdf" TargetMode="External"/><Relationship Id="rId115" Type="http://schemas.openxmlformats.org/officeDocument/2006/relationships/image" Target="media/image53.png"/><Relationship Id="rId136" Type="http://schemas.openxmlformats.org/officeDocument/2006/relationships/image" Target="media/image63.png"/><Relationship Id="rId157" Type="http://schemas.openxmlformats.org/officeDocument/2006/relationships/image" Target="media/image83.jpeg"/><Relationship Id="rId178" Type="http://schemas.openxmlformats.org/officeDocument/2006/relationships/hyperlink" Target="https://www.magnific.com/de/icon/trompete_2690140" TargetMode="External"/><Relationship Id="rId61" Type="http://schemas.openxmlformats.org/officeDocument/2006/relationships/hyperlink" Target="https://gazebosim.org/home" TargetMode="External"/><Relationship Id="rId82" Type="http://schemas.openxmlformats.org/officeDocument/2006/relationships/image" Target="media/image34.jpeg"/><Relationship Id="rId199" Type="http://schemas.openxmlformats.org/officeDocument/2006/relationships/image" Target="media/image110.png"/><Relationship Id="rId203" Type="http://schemas.openxmlformats.org/officeDocument/2006/relationships/image" Target="media/image112.png"/><Relationship Id="rId19" Type="http://schemas.openxmlformats.org/officeDocument/2006/relationships/hyperlink" Target="https://pypi.org/project/tensorflow/" TargetMode="External"/><Relationship Id="rId224" Type="http://schemas.openxmlformats.org/officeDocument/2006/relationships/image" Target="media/image128.emf"/><Relationship Id="rId30" Type="http://schemas.openxmlformats.org/officeDocument/2006/relationships/image" Target="media/image15.png"/><Relationship Id="rId105" Type="http://schemas.openxmlformats.org/officeDocument/2006/relationships/image" Target="media/image44.png"/><Relationship Id="rId126" Type="http://schemas.openxmlformats.org/officeDocument/2006/relationships/hyperlink" Target="https://de.gmktec.com/products/gmktec-nucbox-m6-ultra-amd-ryzen-5-7640hs-mini-pc?variant=51684556079288" TargetMode="External"/><Relationship Id="rId147" Type="http://schemas.openxmlformats.org/officeDocument/2006/relationships/image" Target="media/image73.jpeg"/><Relationship Id="rId168" Type="http://schemas.openxmlformats.org/officeDocument/2006/relationships/image" Target="media/image92.png"/><Relationship Id="rId51" Type="http://schemas.openxmlformats.org/officeDocument/2006/relationships/hyperlink" Target="https://arxiv.org/abs/1506.04214" TargetMode="External"/><Relationship Id="rId72" Type="http://schemas.openxmlformats.org/officeDocument/2006/relationships/hyperlink" Target="https://github.com/agilexrobotics/Agilex-College/blob/master/README.md" TargetMode="External"/><Relationship Id="rId93" Type="http://schemas.openxmlformats.org/officeDocument/2006/relationships/hyperlink" Target="https://developer.nvidia.com/embedded/jetpack" TargetMode="External"/><Relationship Id="rId189" Type="http://schemas.openxmlformats.org/officeDocument/2006/relationships/image" Target="media/image105.png"/><Relationship Id="rId3" Type="http://schemas.openxmlformats.org/officeDocument/2006/relationships/styles" Target="styles.xml"/><Relationship Id="rId214" Type="http://schemas.openxmlformats.org/officeDocument/2006/relationships/image" Target="media/image118.emf"/><Relationship Id="rId235" Type="http://schemas.openxmlformats.org/officeDocument/2006/relationships/chart" Target="charts/chart3.xml"/><Relationship Id="rId116" Type="http://schemas.openxmlformats.org/officeDocument/2006/relationships/hyperlink" Target="https://github.com/Eulelarve/Masterarbeit.git" TargetMode="External"/><Relationship Id="rId137" Type="http://schemas.openxmlformats.org/officeDocument/2006/relationships/image" Target="media/image64.png"/><Relationship Id="rId158" Type="http://schemas.openxmlformats.org/officeDocument/2006/relationships/image" Target="media/image84.png"/><Relationship Id="rId20" Type="http://schemas.openxmlformats.org/officeDocument/2006/relationships/hyperlink" Target="https://docs.opencv.org/4.13.0/d0/da7/videoio_overview.html" TargetMode="External"/><Relationship Id="rId41" Type="http://schemas.openxmlformats.org/officeDocument/2006/relationships/hyperlink" Target="https://de.wikipedia.org/wiki/YUV-Farbmodell" TargetMode="External"/><Relationship Id="rId62" Type="http://schemas.openxmlformats.org/officeDocument/2006/relationships/hyperlink" Target="https://github.com/e-candeloro/Vision-Robotic-Arm-Gesture-Recognition/tree/master" TargetMode="External"/><Relationship Id="rId83" Type="http://schemas.openxmlformats.org/officeDocument/2006/relationships/hyperlink" Target="https://www.cs.cmu.edu/~16385/s17/Slides/15.2_Tracking__Mean_Shift.pdf" TargetMode="External"/><Relationship Id="rId179" Type="http://schemas.openxmlformats.org/officeDocument/2006/relationships/image" Target="media/image100.png"/><Relationship Id="rId190" Type="http://schemas.openxmlformats.org/officeDocument/2006/relationships/hyperlink" Target="https://www.magnific.com/de/icon/fagott_1913278" TargetMode="External"/><Relationship Id="rId204" Type="http://schemas.openxmlformats.org/officeDocument/2006/relationships/hyperlink" Target="https://www.magnific.com/de/icon/floete_934105" TargetMode="External"/><Relationship Id="rId225" Type="http://schemas.openxmlformats.org/officeDocument/2006/relationships/image" Target="media/image129.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ber\Desktop\Vorlagen\Vorlage_Word_TFH_A-Huber_V1_Aug-2005.do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Ampelman\Desktop\Masterarbeit\open%20close%20status%20data%20for%20videos\HAND_ROI_TEST_excel.csv.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mpelman\Desktop\Masterarbeit\open%20close%20status%20data%20for%20videos\HAND_ROI_TEST_excel.csv.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Mappe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Mappe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pivotSource>
    <c:name>[HAND_ROI_TEST_excel.csv.xlsx]Tabelle4!PivotTable4</c:name>
    <c:fmtId val="-1"/>
  </c:pivotSource>
  <c:chart>
    <c:autoTitleDeleted val="0"/>
    <c:pivotFmts>
      <c:pivotFmt>
        <c:idx val="0"/>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pivotFmt>
      <c:pivotFmt>
        <c:idx val="1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Tabelle4!$B$3:$B$4</c:f>
              <c:strCache>
                <c:ptCount val="1"/>
                <c:pt idx="0">
                  <c:v>V1_32.5deg_720p_long_sleeves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Tabelle4!$B$5:$B$12</c:f>
              <c:numCache>
                <c:formatCode>General</c:formatCode>
                <c:ptCount val="7"/>
                <c:pt idx="0">
                  <c:v>61.4</c:v>
                </c:pt>
                <c:pt idx="1">
                  <c:v>74.8</c:v>
                </c:pt>
                <c:pt idx="2">
                  <c:v>91</c:v>
                </c:pt>
                <c:pt idx="3">
                  <c:v>93.1</c:v>
                </c:pt>
                <c:pt idx="4">
                  <c:v>93.4</c:v>
                </c:pt>
                <c:pt idx="5">
                  <c:v>93.9</c:v>
                </c:pt>
                <c:pt idx="6">
                  <c:v>92.4</c:v>
                </c:pt>
              </c:numCache>
            </c:numRef>
          </c:val>
          <c:smooth val="0"/>
          <c:extLst>
            <c:ext xmlns:c16="http://schemas.microsoft.com/office/drawing/2014/chart" uri="{C3380CC4-5D6E-409C-BE32-E72D297353CC}">
              <c16:uniqueId val="{00000000-18FD-42F0-8E78-F71A40922F7F}"/>
            </c:ext>
          </c:extLst>
        </c:ser>
        <c:ser>
          <c:idx val="1"/>
          <c:order val="1"/>
          <c:tx>
            <c:strRef>
              <c:f>Tabelle4!$C$3:$C$4</c:f>
              <c:strCache>
                <c:ptCount val="1"/>
                <c:pt idx="0">
                  <c:v>V2_0deg_720p_short_sleeves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Tabelle4!$C$5:$C$12</c:f>
              <c:numCache>
                <c:formatCode>General</c:formatCode>
                <c:ptCount val="7"/>
                <c:pt idx="0">
                  <c:v>60.4</c:v>
                </c:pt>
                <c:pt idx="1">
                  <c:v>39.700000000000003</c:v>
                </c:pt>
                <c:pt idx="2">
                  <c:v>69.599999999999994</c:v>
                </c:pt>
                <c:pt idx="3">
                  <c:v>78.5</c:v>
                </c:pt>
                <c:pt idx="4">
                  <c:v>80.900000000000006</c:v>
                </c:pt>
                <c:pt idx="5">
                  <c:v>82.7</c:v>
                </c:pt>
                <c:pt idx="6">
                  <c:v>81.900000000000006</c:v>
                </c:pt>
              </c:numCache>
            </c:numRef>
          </c:val>
          <c:smooth val="0"/>
          <c:extLst>
            <c:ext xmlns:c16="http://schemas.microsoft.com/office/drawing/2014/chart" uri="{C3380CC4-5D6E-409C-BE32-E72D297353CC}">
              <c16:uniqueId val="{00000001-18FD-42F0-8E78-F71A40922F7F}"/>
            </c:ext>
          </c:extLst>
        </c:ser>
        <c:ser>
          <c:idx val="2"/>
          <c:order val="2"/>
          <c:tx>
            <c:strRef>
              <c:f>Tabelle4!$D$3:$D$4</c:f>
              <c:strCache>
                <c:ptCount val="1"/>
                <c:pt idx="0">
                  <c:v>V3_0deg_480p_short_sleeves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Tabelle4!$D$5:$D$12</c:f>
              <c:numCache>
                <c:formatCode>General</c:formatCode>
                <c:ptCount val="7"/>
                <c:pt idx="0">
                  <c:v>72.8</c:v>
                </c:pt>
                <c:pt idx="1">
                  <c:v>72.8</c:v>
                </c:pt>
                <c:pt idx="2">
                  <c:v>83.9</c:v>
                </c:pt>
                <c:pt idx="3">
                  <c:v>84.3</c:v>
                </c:pt>
                <c:pt idx="4">
                  <c:v>85.6</c:v>
                </c:pt>
                <c:pt idx="5">
                  <c:v>85.4</c:v>
                </c:pt>
                <c:pt idx="6">
                  <c:v>89.4</c:v>
                </c:pt>
              </c:numCache>
            </c:numRef>
          </c:val>
          <c:smooth val="0"/>
          <c:extLst>
            <c:ext xmlns:c16="http://schemas.microsoft.com/office/drawing/2014/chart" uri="{C3380CC4-5D6E-409C-BE32-E72D297353CC}">
              <c16:uniqueId val="{00000002-18FD-42F0-8E78-F71A40922F7F}"/>
            </c:ext>
          </c:extLst>
        </c:ser>
        <c:ser>
          <c:idx val="3"/>
          <c:order val="3"/>
          <c:tx>
            <c:strRef>
              <c:f>Tabelle4!$E$3:$E$4</c:f>
              <c:strCache>
                <c:ptCount val="1"/>
                <c:pt idx="0">
                  <c:v>V4_32.5deg_720p_short_sleeves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Tabelle4!$E$5:$E$12</c:f>
              <c:numCache>
                <c:formatCode>General</c:formatCode>
                <c:ptCount val="7"/>
                <c:pt idx="0">
                  <c:v>29.8</c:v>
                </c:pt>
                <c:pt idx="1">
                  <c:v>53.2</c:v>
                </c:pt>
                <c:pt idx="2">
                  <c:v>78.400000000000006</c:v>
                </c:pt>
                <c:pt idx="3">
                  <c:v>83.7</c:v>
                </c:pt>
                <c:pt idx="4">
                  <c:v>85.2</c:v>
                </c:pt>
                <c:pt idx="5">
                  <c:v>86.2</c:v>
                </c:pt>
                <c:pt idx="6">
                  <c:v>87.2</c:v>
                </c:pt>
              </c:numCache>
            </c:numRef>
          </c:val>
          <c:smooth val="0"/>
          <c:extLst>
            <c:ext xmlns:c16="http://schemas.microsoft.com/office/drawing/2014/chart" uri="{C3380CC4-5D6E-409C-BE32-E72D297353CC}">
              <c16:uniqueId val="{00000003-18FD-42F0-8E78-F71A40922F7F}"/>
            </c:ext>
          </c:extLst>
        </c:ser>
        <c:ser>
          <c:idx val="4"/>
          <c:order val="4"/>
          <c:tx>
            <c:strRef>
              <c:f>Tabelle4!$F$3:$F$4</c:f>
              <c:strCache>
                <c:ptCount val="1"/>
                <c:pt idx="0">
                  <c:v>V5_32.5deg_480p_short_sleeves</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Tabelle4!$F$5:$F$12</c:f>
              <c:numCache>
                <c:formatCode>General</c:formatCode>
                <c:ptCount val="7"/>
                <c:pt idx="0">
                  <c:v>34</c:v>
                </c:pt>
                <c:pt idx="1">
                  <c:v>73</c:v>
                </c:pt>
                <c:pt idx="2">
                  <c:v>85.7</c:v>
                </c:pt>
                <c:pt idx="3">
                  <c:v>87.5</c:v>
                </c:pt>
                <c:pt idx="4">
                  <c:v>86.8</c:v>
                </c:pt>
                <c:pt idx="5">
                  <c:v>86.5</c:v>
                </c:pt>
                <c:pt idx="6">
                  <c:v>87</c:v>
                </c:pt>
              </c:numCache>
            </c:numRef>
          </c:val>
          <c:smooth val="0"/>
          <c:extLst>
            <c:ext xmlns:c16="http://schemas.microsoft.com/office/drawing/2014/chart" uri="{C3380CC4-5D6E-409C-BE32-E72D297353CC}">
              <c16:uniqueId val="{00000004-18FD-42F0-8E78-F71A40922F7F}"/>
            </c:ext>
          </c:extLst>
        </c:ser>
        <c:dLbls>
          <c:showLegendKey val="0"/>
          <c:showVal val="0"/>
          <c:showCatName val="0"/>
          <c:showSerName val="0"/>
          <c:showPercent val="0"/>
          <c:showBubbleSize val="0"/>
        </c:dLbls>
        <c:marker val="1"/>
        <c:smooth val="0"/>
        <c:axId val="149873392"/>
        <c:axId val="149861392"/>
      </c:lineChart>
      <c:catAx>
        <c:axId val="1498733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ROI size [pixel]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9861392"/>
        <c:crosses val="autoZero"/>
        <c:auto val="1"/>
        <c:lblAlgn val="ctr"/>
        <c:lblOffset val="100"/>
        <c:noMultiLvlLbl val="0"/>
      </c:catAx>
      <c:valAx>
        <c:axId val="149861392"/>
        <c:scaling>
          <c:orientation val="minMax"/>
          <c:max val="95"/>
          <c:min val="2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Mediapipe Hand detection</a:t>
                </a:r>
                <a:r>
                  <a:rPr lang="de-DE" baseline="0"/>
                  <a:t> rate [%]</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98733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pivotSource>
    <c:name>[HAND_ROI_TEST_excel.csv.xlsx]Tabelle4!PivotTable4</c:name>
    <c:fmtId val="-1"/>
  </c:pivotSource>
  <c:chart>
    <c:autoTitleDeleted val="0"/>
    <c:pivotFmts>
      <c:pivotFmt>
        <c:idx val="0"/>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pivotFmt>
      <c:pivotFmt>
        <c:idx val="1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Tabelle4!$B$3:$B$4</c:f>
              <c:strCache>
                <c:ptCount val="1"/>
                <c:pt idx="0">
                  <c:v>V1_32.5deg_720p_long_sleeves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Tabelle4!$B$5:$B$12</c:f>
              <c:numCache>
                <c:formatCode>General</c:formatCode>
                <c:ptCount val="7"/>
                <c:pt idx="0">
                  <c:v>61.4</c:v>
                </c:pt>
                <c:pt idx="1">
                  <c:v>74.8</c:v>
                </c:pt>
                <c:pt idx="2">
                  <c:v>91</c:v>
                </c:pt>
                <c:pt idx="3">
                  <c:v>93.1</c:v>
                </c:pt>
                <c:pt idx="4">
                  <c:v>93.4</c:v>
                </c:pt>
                <c:pt idx="5">
                  <c:v>93.9</c:v>
                </c:pt>
                <c:pt idx="6">
                  <c:v>92.4</c:v>
                </c:pt>
              </c:numCache>
            </c:numRef>
          </c:val>
          <c:smooth val="0"/>
          <c:extLst>
            <c:ext xmlns:c16="http://schemas.microsoft.com/office/drawing/2014/chart" uri="{C3380CC4-5D6E-409C-BE32-E72D297353CC}">
              <c16:uniqueId val="{00000000-2ED6-4BA3-BBB3-6CB907143C41}"/>
            </c:ext>
          </c:extLst>
        </c:ser>
        <c:ser>
          <c:idx val="1"/>
          <c:order val="1"/>
          <c:tx>
            <c:strRef>
              <c:f>Tabelle4!$C$3:$C$4</c:f>
              <c:strCache>
                <c:ptCount val="1"/>
                <c:pt idx="0">
                  <c:v>V2_0deg_720p_short_sleeves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Tabelle4!$C$5:$C$12</c:f>
              <c:numCache>
                <c:formatCode>General</c:formatCode>
                <c:ptCount val="7"/>
                <c:pt idx="0">
                  <c:v>60.4</c:v>
                </c:pt>
                <c:pt idx="1">
                  <c:v>39.700000000000003</c:v>
                </c:pt>
                <c:pt idx="2">
                  <c:v>69.599999999999994</c:v>
                </c:pt>
                <c:pt idx="3">
                  <c:v>78.5</c:v>
                </c:pt>
                <c:pt idx="4">
                  <c:v>80.900000000000006</c:v>
                </c:pt>
                <c:pt idx="5">
                  <c:v>82.7</c:v>
                </c:pt>
                <c:pt idx="6">
                  <c:v>81.900000000000006</c:v>
                </c:pt>
              </c:numCache>
            </c:numRef>
          </c:val>
          <c:smooth val="0"/>
          <c:extLst>
            <c:ext xmlns:c16="http://schemas.microsoft.com/office/drawing/2014/chart" uri="{C3380CC4-5D6E-409C-BE32-E72D297353CC}">
              <c16:uniqueId val="{00000001-2ED6-4BA3-BBB3-6CB907143C41}"/>
            </c:ext>
          </c:extLst>
        </c:ser>
        <c:ser>
          <c:idx val="2"/>
          <c:order val="2"/>
          <c:tx>
            <c:strRef>
              <c:f>Tabelle4!$D$3:$D$4</c:f>
              <c:strCache>
                <c:ptCount val="1"/>
                <c:pt idx="0">
                  <c:v>V3_0deg_480p_short_sleeves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Tabelle4!$D$5:$D$12</c:f>
              <c:numCache>
                <c:formatCode>General</c:formatCode>
                <c:ptCount val="7"/>
                <c:pt idx="0">
                  <c:v>72.8</c:v>
                </c:pt>
                <c:pt idx="1">
                  <c:v>72.8</c:v>
                </c:pt>
                <c:pt idx="2">
                  <c:v>83.9</c:v>
                </c:pt>
                <c:pt idx="3">
                  <c:v>84.3</c:v>
                </c:pt>
                <c:pt idx="4">
                  <c:v>85.6</c:v>
                </c:pt>
                <c:pt idx="5">
                  <c:v>85.4</c:v>
                </c:pt>
                <c:pt idx="6">
                  <c:v>89.4</c:v>
                </c:pt>
              </c:numCache>
            </c:numRef>
          </c:val>
          <c:smooth val="0"/>
          <c:extLst>
            <c:ext xmlns:c16="http://schemas.microsoft.com/office/drawing/2014/chart" uri="{C3380CC4-5D6E-409C-BE32-E72D297353CC}">
              <c16:uniqueId val="{00000002-2ED6-4BA3-BBB3-6CB907143C41}"/>
            </c:ext>
          </c:extLst>
        </c:ser>
        <c:ser>
          <c:idx val="3"/>
          <c:order val="3"/>
          <c:tx>
            <c:strRef>
              <c:f>Tabelle4!$E$3:$E$4</c:f>
              <c:strCache>
                <c:ptCount val="1"/>
                <c:pt idx="0">
                  <c:v>V4_32.5deg_720p_short_sleeves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Tabelle4!$E$5:$E$12</c:f>
              <c:numCache>
                <c:formatCode>General</c:formatCode>
                <c:ptCount val="7"/>
                <c:pt idx="0">
                  <c:v>29.8</c:v>
                </c:pt>
                <c:pt idx="1">
                  <c:v>53.2</c:v>
                </c:pt>
                <c:pt idx="2">
                  <c:v>78.400000000000006</c:v>
                </c:pt>
                <c:pt idx="3">
                  <c:v>83.7</c:v>
                </c:pt>
                <c:pt idx="4">
                  <c:v>85.2</c:v>
                </c:pt>
                <c:pt idx="5">
                  <c:v>86.2</c:v>
                </c:pt>
                <c:pt idx="6">
                  <c:v>87.2</c:v>
                </c:pt>
              </c:numCache>
            </c:numRef>
          </c:val>
          <c:smooth val="0"/>
          <c:extLst>
            <c:ext xmlns:c16="http://schemas.microsoft.com/office/drawing/2014/chart" uri="{C3380CC4-5D6E-409C-BE32-E72D297353CC}">
              <c16:uniqueId val="{00000003-2ED6-4BA3-BBB3-6CB907143C41}"/>
            </c:ext>
          </c:extLst>
        </c:ser>
        <c:ser>
          <c:idx val="4"/>
          <c:order val="4"/>
          <c:tx>
            <c:strRef>
              <c:f>Tabelle4!$F$3:$F$4</c:f>
              <c:strCache>
                <c:ptCount val="1"/>
                <c:pt idx="0">
                  <c:v>V5_32.5deg_480p_short_sleeves</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Tabelle4!$F$5:$F$12</c:f>
              <c:numCache>
                <c:formatCode>General</c:formatCode>
                <c:ptCount val="7"/>
                <c:pt idx="0">
                  <c:v>34</c:v>
                </c:pt>
                <c:pt idx="1">
                  <c:v>73</c:v>
                </c:pt>
                <c:pt idx="2">
                  <c:v>85.7</c:v>
                </c:pt>
                <c:pt idx="3">
                  <c:v>87.5</c:v>
                </c:pt>
                <c:pt idx="4">
                  <c:v>86.8</c:v>
                </c:pt>
                <c:pt idx="5">
                  <c:v>86.5</c:v>
                </c:pt>
                <c:pt idx="6">
                  <c:v>87</c:v>
                </c:pt>
              </c:numCache>
            </c:numRef>
          </c:val>
          <c:smooth val="0"/>
          <c:extLst>
            <c:ext xmlns:c16="http://schemas.microsoft.com/office/drawing/2014/chart" uri="{C3380CC4-5D6E-409C-BE32-E72D297353CC}">
              <c16:uniqueId val="{00000004-2ED6-4BA3-BBB3-6CB907143C41}"/>
            </c:ext>
          </c:extLst>
        </c:ser>
        <c:dLbls>
          <c:showLegendKey val="0"/>
          <c:showVal val="0"/>
          <c:showCatName val="0"/>
          <c:showSerName val="0"/>
          <c:showPercent val="0"/>
          <c:showBubbleSize val="0"/>
        </c:dLbls>
        <c:marker val="1"/>
        <c:smooth val="0"/>
        <c:axId val="149873392"/>
        <c:axId val="149861392"/>
      </c:lineChart>
      <c:catAx>
        <c:axId val="1498733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ROI size [pixel]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9861392"/>
        <c:crosses val="autoZero"/>
        <c:auto val="1"/>
        <c:lblAlgn val="ctr"/>
        <c:lblOffset val="100"/>
        <c:noMultiLvlLbl val="0"/>
      </c:catAx>
      <c:valAx>
        <c:axId val="149861392"/>
        <c:scaling>
          <c:orientation val="minMax"/>
          <c:max val="95"/>
          <c:min val="8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Mediapipe Hand detection</a:t>
                </a:r>
                <a:r>
                  <a:rPr lang="de-DE" baseline="0"/>
                  <a:t> rate [%]</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98733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Hand Speed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Tabelle1!$A$1</c:f>
              <c:strCache>
                <c:ptCount val="1"/>
                <c:pt idx="0">
                  <c:v>480p</c:v>
                </c:pt>
              </c:strCache>
            </c:strRef>
          </c:tx>
          <c:spPr>
            <a:solidFill>
              <a:schemeClr val="accent1"/>
            </a:solidFill>
            <a:ln>
              <a:noFill/>
            </a:ln>
            <a:effectLst/>
          </c:spPr>
          <c:invertIfNegative val="0"/>
          <c:val>
            <c:numRef>
              <c:f>Tabelle1!$A$2:$A$748</c:f>
              <c:numCache>
                <c:formatCode>General</c:formatCode>
                <c:ptCount val="747"/>
                <c:pt idx="0">
                  <c:v>397</c:v>
                </c:pt>
                <c:pt idx="1">
                  <c:v>2</c:v>
                </c:pt>
                <c:pt idx="2">
                  <c:v>1</c:v>
                </c:pt>
                <c:pt idx="3">
                  <c:v>0</c:v>
                </c:pt>
                <c:pt idx="4">
                  <c:v>0</c:v>
                </c:pt>
                <c:pt idx="5">
                  <c:v>0</c:v>
                </c:pt>
                <c:pt idx="6">
                  <c:v>1</c:v>
                </c:pt>
                <c:pt idx="7">
                  <c:v>0</c:v>
                </c:pt>
                <c:pt idx="8">
                  <c:v>0</c:v>
                </c:pt>
                <c:pt idx="9">
                  <c:v>1</c:v>
                </c:pt>
                <c:pt idx="10">
                  <c:v>0</c:v>
                </c:pt>
                <c:pt idx="11">
                  <c:v>0</c:v>
                </c:pt>
                <c:pt idx="12">
                  <c:v>1</c:v>
                </c:pt>
                <c:pt idx="13">
                  <c:v>0</c:v>
                </c:pt>
                <c:pt idx="14">
                  <c:v>0</c:v>
                </c:pt>
                <c:pt idx="15">
                  <c:v>0</c:v>
                </c:pt>
                <c:pt idx="16">
                  <c:v>1</c:v>
                </c:pt>
                <c:pt idx="17">
                  <c:v>2</c:v>
                </c:pt>
                <c:pt idx="18">
                  <c:v>1</c:v>
                </c:pt>
                <c:pt idx="19">
                  <c:v>1</c:v>
                </c:pt>
                <c:pt idx="20">
                  <c:v>0</c:v>
                </c:pt>
                <c:pt idx="21">
                  <c:v>1</c:v>
                </c:pt>
                <c:pt idx="22">
                  <c:v>2</c:v>
                </c:pt>
                <c:pt idx="23">
                  <c:v>1</c:v>
                </c:pt>
                <c:pt idx="24">
                  <c:v>2</c:v>
                </c:pt>
                <c:pt idx="25">
                  <c:v>0</c:v>
                </c:pt>
                <c:pt idx="26">
                  <c:v>4</c:v>
                </c:pt>
                <c:pt idx="27">
                  <c:v>4</c:v>
                </c:pt>
                <c:pt idx="28">
                  <c:v>1</c:v>
                </c:pt>
                <c:pt idx="29">
                  <c:v>1</c:v>
                </c:pt>
                <c:pt idx="30">
                  <c:v>1</c:v>
                </c:pt>
                <c:pt idx="31">
                  <c:v>1</c:v>
                </c:pt>
                <c:pt idx="32">
                  <c:v>3</c:v>
                </c:pt>
                <c:pt idx="33">
                  <c:v>4</c:v>
                </c:pt>
                <c:pt idx="34">
                  <c:v>9</c:v>
                </c:pt>
                <c:pt idx="35">
                  <c:v>10</c:v>
                </c:pt>
                <c:pt idx="36">
                  <c:v>34</c:v>
                </c:pt>
                <c:pt idx="37">
                  <c:v>17</c:v>
                </c:pt>
                <c:pt idx="38">
                  <c:v>8</c:v>
                </c:pt>
                <c:pt idx="39">
                  <c:v>20</c:v>
                </c:pt>
                <c:pt idx="40">
                  <c:v>20</c:v>
                </c:pt>
                <c:pt idx="41">
                  <c:v>14</c:v>
                </c:pt>
                <c:pt idx="42">
                  <c:v>69</c:v>
                </c:pt>
                <c:pt idx="43">
                  <c:v>1</c:v>
                </c:pt>
                <c:pt idx="44">
                  <c:v>1</c:v>
                </c:pt>
                <c:pt idx="45">
                  <c:v>1</c:v>
                </c:pt>
                <c:pt idx="46">
                  <c:v>0</c:v>
                </c:pt>
                <c:pt idx="47">
                  <c:v>1</c:v>
                </c:pt>
                <c:pt idx="48">
                  <c:v>1</c:v>
                </c:pt>
                <c:pt idx="49">
                  <c:v>0</c:v>
                </c:pt>
                <c:pt idx="50">
                  <c:v>1</c:v>
                </c:pt>
                <c:pt idx="51">
                  <c:v>1</c:v>
                </c:pt>
                <c:pt idx="52">
                  <c:v>1</c:v>
                </c:pt>
                <c:pt idx="53">
                  <c:v>1</c:v>
                </c:pt>
                <c:pt idx="54">
                  <c:v>1</c:v>
                </c:pt>
                <c:pt idx="55">
                  <c:v>1</c:v>
                </c:pt>
                <c:pt idx="56">
                  <c:v>1</c:v>
                </c:pt>
                <c:pt idx="57">
                  <c:v>0</c:v>
                </c:pt>
                <c:pt idx="58">
                  <c:v>1</c:v>
                </c:pt>
                <c:pt idx="59">
                  <c:v>134</c:v>
                </c:pt>
                <c:pt idx="60">
                  <c:v>9</c:v>
                </c:pt>
                <c:pt idx="61">
                  <c:v>10</c:v>
                </c:pt>
                <c:pt idx="62">
                  <c:v>10</c:v>
                </c:pt>
                <c:pt idx="63">
                  <c:v>13</c:v>
                </c:pt>
                <c:pt idx="64">
                  <c:v>13</c:v>
                </c:pt>
                <c:pt idx="65">
                  <c:v>12</c:v>
                </c:pt>
                <c:pt idx="66">
                  <c:v>20</c:v>
                </c:pt>
                <c:pt idx="67">
                  <c:v>15</c:v>
                </c:pt>
                <c:pt idx="68">
                  <c:v>21</c:v>
                </c:pt>
                <c:pt idx="69">
                  <c:v>21</c:v>
                </c:pt>
                <c:pt idx="70">
                  <c:v>18</c:v>
                </c:pt>
                <c:pt idx="71">
                  <c:v>22</c:v>
                </c:pt>
                <c:pt idx="72">
                  <c:v>23</c:v>
                </c:pt>
                <c:pt idx="73">
                  <c:v>16</c:v>
                </c:pt>
                <c:pt idx="74">
                  <c:v>12</c:v>
                </c:pt>
                <c:pt idx="75">
                  <c:v>11</c:v>
                </c:pt>
                <c:pt idx="76">
                  <c:v>12</c:v>
                </c:pt>
                <c:pt idx="77">
                  <c:v>11</c:v>
                </c:pt>
                <c:pt idx="78">
                  <c:v>7</c:v>
                </c:pt>
                <c:pt idx="79">
                  <c:v>5</c:v>
                </c:pt>
                <c:pt idx="80">
                  <c:v>1</c:v>
                </c:pt>
                <c:pt idx="81">
                  <c:v>1</c:v>
                </c:pt>
                <c:pt idx="82">
                  <c:v>1</c:v>
                </c:pt>
                <c:pt idx="83">
                  <c:v>0</c:v>
                </c:pt>
                <c:pt idx="84">
                  <c:v>0</c:v>
                </c:pt>
                <c:pt idx="85">
                  <c:v>1</c:v>
                </c:pt>
                <c:pt idx="86">
                  <c:v>1</c:v>
                </c:pt>
                <c:pt idx="87">
                  <c:v>1</c:v>
                </c:pt>
                <c:pt idx="88">
                  <c:v>2</c:v>
                </c:pt>
                <c:pt idx="89">
                  <c:v>2</c:v>
                </c:pt>
                <c:pt idx="90">
                  <c:v>0</c:v>
                </c:pt>
                <c:pt idx="91">
                  <c:v>0</c:v>
                </c:pt>
                <c:pt idx="92">
                  <c:v>0</c:v>
                </c:pt>
                <c:pt idx="93">
                  <c:v>1</c:v>
                </c:pt>
                <c:pt idx="94">
                  <c:v>1</c:v>
                </c:pt>
                <c:pt idx="95">
                  <c:v>0</c:v>
                </c:pt>
                <c:pt idx="96">
                  <c:v>0</c:v>
                </c:pt>
                <c:pt idx="97">
                  <c:v>0</c:v>
                </c:pt>
                <c:pt idx="98">
                  <c:v>0</c:v>
                </c:pt>
                <c:pt idx="99">
                  <c:v>1</c:v>
                </c:pt>
                <c:pt idx="100">
                  <c:v>0</c:v>
                </c:pt>
                <c:pt idx="101">
                  <c:v>0</c:v>
                </c:pt>
                <c:pt idx="102">
                  <c:v>0</c:v>
                </c:pt>
                <c:pt idx="103">
                  <c:v>0</c:v>
                </c:pt>
                <c:pt idx="104">
                  <c:v>0</c:v>
                </c:pt>
                <c:pt idx="105">
                  <c:v>0</c:v>
                </c:pt>
                <c:pt idx="106">
                  <c:v>0</c:v>
                </c:pt>
                <c:pt idx="107">
                  <c:v>0</c:v>
                </c:pt>
                <c:pt idx="108">
                  <c:v>0</c:v>
                </c:pt>
                <c:pt idx="109">
                  <c:v>0</c:v>
                </c:pt>
                <c:pt idx="110">
                  <c:v>0</c:v>
                </c:pt>
                <c:pt idx="111">
                  <c:v>1</c:v>
                </c:pt>
                <c:pt idx="112">
                  <c:v>2</c:v>
                </c:pt>
                <c:pt idx="113">
                  <c:v>2</c:v>
                </c:pt>
                <c:pt idx="114">
                  <c:v>2</c:v>
                </c:pt>
                <c:pt idx="115">
                  <c:v>4</c:v>
                </c:pt>
                <c:pt idx="116">
                  <c:v>3</c:v>
                </c:pt>
                <c:pt idx="117">
                  <c:v>4</c:v>
                </c:pt>
                <c:pt idx="118">
                  <c:v>3</c:v>
                </c:pt>
                <c:pt idx="119">
                  <c:v>4</c:v>
                </c:pt>
                <c:pt idx="120">
                  <c:v>2</c:v>
                </c:pt>
                <c:pt idx="121">
                  <c:v>4</c:v>
                </c:pt>
                <c:pt idx="122">
                  <c:v>4</c:v>
                </c:pt>
                <c:pt idx="123">
                  <c:v>3</c:v>
                </c:pt>
                <c:pt idx="124">
                  <c:v>6</c:v>
                </c:pt>
                <c:pt idx="125">
                  <c:v>9</c:v>
                </c:pt>
                <c:pt idx="126">
                  <c:v>14</c:v>
                </c:pt>
                <c:pt idx="127">
                  <c:v>12</c:v>
                </c:pt>
                <c:pt idx="128">
                  <c:v>15</c:v>
                </c:pt>
                <c:pt idx="129">
                  <c:v>11</c:v>
                </c:pt>
                <c:pt idx="130">
                  <c:v>10</c:v>
                </c:pt>
                <c:pt idx="131">
                  <c:v>13</c:v>
                </c:pt>
                <c:pt idx="132">
                  <c:v>14</c:v>
                </c:pt>
                <c:pt idx="133">
                  <c:v>15</c:v>
                </c:pt>
                <c:pt idx="134">
                  <c:v>12</c:v>
                </c:pt>
                <c:pt idx="135">
                  <c:v>5</c:v>
                </c:pt>
                <c:pt idx="136">
                  <c:v>2</c:v>
                </c:pt>
                <c:pt idx="137">
                  <c:v>7</c:v>
                </c:pt>
                <c:pt idx="138">
                  <c:v>2</c:v>
                </c:pt>
                <c:pt idx="139">
                  <c:v>2</c:v>
                </c:pt>
                <c:pt idx="140">
                  <c:v>2</c:v>
                </c:pt>
                <c:pt idx="141">
                  <c:v>2</c:v>
                </c:pt>
                <c:pt idx="142">
                  <c:v>2</c:v>
                </c:pt>
                <c:pt idx="143">
                  <c:v>2</c:v>
                </c:pt>
                <c:pt idx="144">
                  <c:v>0</c:v>
                </c:pt>
                <c:pt idx="145">
                  <c:v>1</c:v>
                </c:pt>
                <c:pt idx="146">
                  <c:v>0</c:v>
                </c:pt>
                <c:pt idx="147">
                  <c:v>1</c:v>
                </c:pt>
                <c:pt idx="148">
                  <c:v>1</c:v>
                </c:pt>
                <c:pt idx="149">
                  <c:v>0</c:v>
                </c:pt>
                <c:pt idx="150">
                  <c:v>0</c:v>
                </c:pt>
                <c:pt idx="151">
                  <c:v>0</c:v>
                </c:pt>
                <c:pt idx="152">
                  <c:v>1</c:v>
                </c:pt>
                <c:pt idx="153">
                  <c:v>1</c:v>
                </c:pt>
                <c:pt idx="154">
                  <c:v>0</c:v>
                </c:pt>
                <c:pt idx="155">
                  <c:v>1</c:v>
                </c:pt>
                <c:pt idx="156">
                  <c:v>0</c:v>
                </c:pt>
                <c:pt idx="157">
                  <c:v>0</c:v>
                </c:pt>
                <c:pt idx="158">
                  <c:v>1</c:v>
                </c:pt>
                <c:pt idx="159">
                  <c:v>0</c:v>
                </c:pt>
                <c:pt idx="160">
                  <c:v>0</c:v>
                </c:pt>
                <c:pt idx="161">
                  <c:v>0</c:v>
                </c:pt>
                <c:pt idx="162">
                  <c:v>0</c:v>
                </c:pt>
                <c:pt idx="163">
                  <c:v>0</c:v>
                </c:pt>
                <c:pt idx="164">
                  <c:v>0</c:v>
                </c:pt>
                <c:pt idx="165">
                  <c:v>1</c:v>
                </c:pt>
                <c:pt idx="166">
                  <c:v>1</c:v>
                </c:pt>
                <c:pt idx="167">
                  <c:v>0</c:v>
                </c:pt>
                <c:pt idx="168">
                  <c:v>0</c:v>
                </c:pt>
                <c:pt idx="169">
                  <c:v>1</c:v>
                </c:pt>
                <c:pt idx="170">
                  <c:v>0</c:v>
                </c:pt>
                <c:pt idx="171">
                  <c:v>0</c:v>
                </c:pt>
                <c:pt idx="172">
                  <c:v>2</c:v>
                </c:pt>
                <c:pt idx="173">
                  <c:v>0</c:v>
                </c:pt>
                <c:pt idx="174">
                  <c:v>0</c:v>
                </c:pt>
                <c:pt idx="175">
                  <c:v>0</c:v>
                </c:pt>
                <c:pt idx="176">
                  <c:v>0</c:v>
                </c:pt>
                <c:pt idx="177">
                  <c:v>1</c:v>
                </c:pt>
                <c:pt idx="178">
                  <c:v>0</c:v>
                </c:pt>
                <c:pt idx="179">
                  <c:v>1</c:v>
                </c:pt>
                <c:pt idx="180">
                  <c:v>0</c:v>
                </c:pt>
                <c:pt idx="181">
                  <c:v>1</c:v>
                </c:pt>
                <c:pt idx="182">
                  <c:v>0</c:v>
                </c:pt>
                <c:pt idx="183">
                  <c:v>0</c:v>
                </c:pt>
                <c:pt idx="184">
                  <c:v>0</c:v>
                </c:pt>
                <c:pt idx="185">
                  <c:v>0</c:v>
                </c:pt>
                <c:pt idx="186">
                  <c:v>0</c:v>
                </c:pt>
                <c:pt idx="187">
                  <c:v>0</c:v>
                </c:pt>
                <c:pt idx="188">
                  <c:v>0</c:v>
                </c:pt>
                <c:pt idx="189">
                  <c:v>0</c:v>
                </c:pt>
                <c:pt idx="190">
                  <c:v>4</c:v>
                </c:pt>
                <c:pt idx="191">
                  <c:v>1</c:v>
                </c:pt>
                <c:pt idx="192">
                  <c:v>2</c:v>
                </c:pt>
                <c:pt idx="193">
                  <c:v>0</c:v>
                </c:pt>
                <c:pt idx="194">
                  <c:v>1</c:v>
                </c:pt>
                <c:pt idx="195">
                  <c:v>0</c:v>
                </c:pt>
                <c:pt idx="196">
                  <c:v>1</c:v>
                </c:pt>
                <c:pt idx="197">
                  <c:v>0</c:v>
                </c:pt>
                <c:pt idx="198">
                  <c:v>0</c:v>
                </c:pt>
                <c:pt idx="199">
                  <c:v>0</c:v>
                </c:pt>
                <c:pt idx="200">
                  <c:v>0</c:v>
                </c:pt>
                <c:pt idx="201">
                  <c:v>1</c:v>
                </c:pt>
                <c:pt idx="202">
                  <c:v>0</c:v>
                </c:pt>
                <c:pt idx="203">
                  <c:v>4</c:v>
                </c:pt>
                <c:pt idx="204">
                  <c:v>1</c:v>
                </c:pt>
                <c:pt idx="205">
                  <c:v>2</c:v>
                </c:pt>
                <c:pt idx="206">
                  <c:v>5</c:v>
                </c:pt>
                <c:pt idx="207">
                  <c:v>4</c:v>
                </c:pt>
                <c:pt idx="208">
                  <c:v>1</c:v>
                </c:pt>
                <c:pt idx="209">
                  <c:v>1</c:v>
                </c:pt>
                <c:pt idx="210">
                  <c:v>0</c:v>
                </c:pt>
                <c:pt idx="211">
                  <c:v>3</c:v>
                </c:pt>
                <c:pt idx="212">
                  <c:v>2</c:v>
                </c:pt>
                <c:pt idx="213">
                  <c:v>2</c:v>
                </c:pt>
                <c:pt idx="214">
                  <c:v>1</c:v>
                </c:pt>
                <c:pt idx="215">
                  <c:v>1</c:v>
                </c:pt>
                <c:pt idx="216">
                  <c:v>1</c:v>
                </c:pt>
                <c:pt idx="217">
                  <c:v>1</c:v>
                </c:pt>
                <c:pt idx="218">
                  <c:v>1</c:v>
                </c:pt>
                <c:pt idx="219">
                  <c:v>0</c:v>
                </c:pt>
                <c:pt idx="220">
                  <c:v>0</c:v>
                </c:pt>
                <c:pt idx="221">
                  <c:v>0</c:v>
                </c:pt>
                <c:pt idx="222">
                  <c:v>1</c:v>
                </c:pt>
                <c:pt idx="223">
                  <c:v>2</c:v>
                </c:pt>
                <c:pt idx="224">
                  <c:v>1</c:v>
                </c:pt>
                <c:pt idx="225">
                  <c:v>1</c:v>
                </c:pt>
                <c:pt idx="226">
                  <c:v>0</c:v>
                </c:pt>
                <c:pt idx="227">
                  <c:v>2</c:v>
                </c:pt>
                <c:pt idx="228">
                  <c:v>3</c:v>
                </c:pt>
                <c:pt idx="229">
                  <c:v>2</c:v>
                </c:pt>
                <c:pt idx="230">
                  <c:v>2</c:v>
                </c:pt>
                <c:pt idx="231">
                  <c:v>0</c:v>
                </c:pt>
                <c:pt idx="232">
                  <c:v>0</c:v>
                </c:pt>
                <c:pt idx="233">
                  <c:v>0</c:v>
                </c:pt>
                <c:pt idx="234">
                  <c:v>4</c:v>
                </c:pt>
                <c:pt idx="235">
                  <c:v>2</c:v>
                </c:pt>
                <c:pt idx="236">
                  <c:v>0</c:v>
                </c:pt>
                <c:pt idx="237">
                  <c:v>1</c:v>
                </c:pt>
                <c:pt idx="238">
                  <c:v>2</c:v>
                </c:pt>
                <c:pt idx="239">
                  <c:v>1</c:v>
                </c:pt>
                <c:pt idx="240">
                  <c:v>2</c:v>
                </c:pt>
                <c:pt idx="241">
                  <c:v>1</c:v>
                </c:pt>
                <c:pt idx="242">
                  <c:v>2</c:v>
                </c:pt>
                <c:pt idx="243">
                  <c:v>10</c:v>
                </c:pt>
                <c:pt idx="244">
                  <c:v>19</c:v>
                </c:pt>
                <c:pt idx="245">
                  <c:v>61</c:v>
                </c:pt>
                <c:pt idx="246">
                  <c:v>15</c:v>
                </c:pt>
                <c:pt idx="247">
                  <c:v>5</c:v>
                </c:pt>
                <c:pt idx="248">
                  <c:v>13</c:v>
                </c:pt>
                <c:pt idx="249">
                  <c:v>4</c:v>
                </c:pt>
                <c:pt idx="250">
                  <c:v>15</c:v>
                </c:pt>
                <c:pt idx="251">
                  <c:v>12</c:v>
                </c:pt>
                <c:pt idx="252">
                  <c:v>9</c:v>
                </c:pt>
                <c:pt idx="253">
                  <c:v>75</c:v>
                </c:pt>
                <c:pt idx="254">
                  <c:v>0</c:v>
                </c:pt>
                <c:pt idx="255">
                  <c:v>0</c:v>
                </c:pt>
                <c:pt idx="256">
                  <c:v>1</c:v>
                </c:pt>
                <c:pt idx="257">
                  <c:v>0</c:v>
                </c:pt>
                <c:pt idx="258">
                  <c:v>0</c:v>
                </c:pt>
                <c:pt idx="259">
                  <c:v>0</c:v>
                </c:pt>
                <c:pt idx="260">
                  <c:v>1</c:v>
                </c:pt>
                <c:pt idx="261">
                  <c:v>0</c:v>
                </c:pt>
                <c:pt idx="262">
                  <c:v>1</c:v>
                </c:pt>
                <c:pt idx="263">
                  <c:v>1</c:v>
                </c:pt>
                <c:pt idx="264">
                  <c:v>0</c:v>
                </c:pt>
                <c:pt idx="265">
                  <c:v>1</c:v>
                </c:pt>
                <c:pt idx="266">
                  <c:v>0</c:v>
                </c:pt>
                <c:pt idx="267">
                  <c:v>1</c:v>
                </c:pt>
                <c:pt idx="268">
                  <c:v>0</c:v>
                </c:pt>
                <c:pt idx="269">
                  <c:v>1</c:v>
                </c:pt>
                <c:pt idx="270">
                  <c:v>1</c:v>
                </c:pt>
                <c:pt idx="271">
                  <c:v>0</c:v>
                </c:pt>
                <c:pt idx="272">
                  <c:v>0</c:v>
                </c:pt>
                <c:pt idx="273">
                  <c:v>1</c:v>
                </c:pt>
                <c:pt idx="274">
                  <c:v>0</c:v>
                </c:pt>
                <c:pt idx="275">
                  <c:v>1</c:v>
                </c:pt>
                <c:pt idx="276">
                  <c:v>0</c:v>
                </c:pt>
                <c:pt idx="277">
                  <c:v>0</c:v>
                </c:pt>
                <c:pt idx="278">
                  <c:v>0</c:v>
                </c:pt>
                <c:pt idx="279">
                  <c:v>1</c:v>
                </c:pt>
                <c:pt idx="280">
                  <c:v>0</c:v>
                </c:pt>
                <c:pt idx="281">
                  <c:v>1</c:v>
                </c:pt>
                <c:pt idx="282">
                  <c:v>2</c:v>
                </c:pt>
                <c:pt idx="283">
                  <c:v>1</c:v>
                </c:pt>
                <c:pt idx="284">
                  <c:v>1</c:v>
                </c:pt>
                <c:pt idx="285">
                  <c:v>2</c:v>
                </c:pt>
                <c:pt idx="286">
                  <c:v>1</c:v>
                </c:pt>
                <c:pt idx="287">
                  <c:v>1</c:v>
                </c:pt>
                <c:pt idx="288">
                  <c:v>0</c:v>
                </c:pt>
                <c:pt idx="289">
                  <c:v>0</c:v>
                </c:pt>
                <c:pt idx="290">
                  <c:v>0</c:v>
                </c:pt>
                <c:pt idx="291">
                  <c:v>1</c:v>
                </c:pt>
                <c:pt idx="292">
                  <c:v>0</c:v>
                </c:pt>
                <c:pt idx="293">
                  <c:v>1</c:v>
                </c:pt>
                <c:pt idx="294">
                  <c:v>1</c:v>
                </c:pt>
                <c:pt idx="295">
                  <c:v>1</c:v>
                </c:pt>
                <c:pt idx="296">
                  <c:v>78</c:v>
                </c:pt>
                <c:pt idx="297">
                  <c:v>5</c:v>
                </c:pt>
                <c:pt idx="298">
                  <c:v>6</c:v>
                </c:pt>
                <c:pt idx="299">
                  <c:v>6</c:v>
                </c:pt>
                <c:pt idx="300">
                  <c:v>3</c:v>
                </c:pt>
                <c:pt idx="301">
                  <c:v>3</c:v>
                </c:pt>
                <c:pt idx="302">
                  <c:v>1</c:v>
                </c:pt>
                <c:pt idx="303">
                  <c:v>1</c:v>
                </c:pt>
                <c:pt idx="304">
                  <c:v>1</c:v>
                </c:pt>
                <c:pt idx="305">
                  <c:v>0</c:v>
                </c:pt>
                <c:pt idx="306">
                  <c:v>2</c:v>
                </c:pt>
                <c:pt idx="307">
                  <c:v>1</c:v>
                </c:pt>
                <c:pt idx="308">
                  <c:v>2</c:v>
                </c:pt>
                <c:pt idx="309">
                  <c:v>0</c:v>
                </c:pt>
                <c:pt idx="310">
                  <c:v>0</c:v>
                </c:pt>
                <c:pt idx="311">
                  <c:v>1</c:v>
                </c:pt>
                <c:pt idx="312">
                  <c:v>2</c:v>
                </c:pt>
                <c:pt idx="313">
                  <c:v>0</c:v>
                </c:pt>
                <c:pt idx="314">
                  <c:v>2</c:v>
                </c:pt>
                <c:pt idx="315">
                  <c:v>1</c:v>
                </c:pt>
                <c:pt idx="316">
                  <c:v>1</c:v>
                </c:pt>
                <c:pt idx="317">
                  <c:v>0</c:v>
                </c:pt>
                <c:pt idx="318">
                  <c:v>0</c:v>
                </c:pt>
                <c:pt idx="319">
                  <c:v>1</c:v>
                </c:pt>
                <c:pt idx="320">
                  <c:v>0</c:v>
                </c:pt>
                <c:pt idx="321">
                  <c:v>0</c:v>
                </c:pt>
                <c:pt idx="322">
                  <c:v>1</c:v>
                </c:pt>
                <c:pt idx="323">
                  <c:v>1</c:v>
                </c:pt>
                <c:pt idx="324">
                  <c:v>0</c:v>
                </c:pt>
                <c:pt idx="325">
                  <c:v>1</c:v>
                </c:pt>
                <c:pt idx="326">
                  <c:v>0</c:v>
                </c:pt>
                <c:pt idx="327">
                  <c:v>1</c:v>
                </c:pt>
                <c:pt idx="328">
                  <c:v>0</c:v>
                </c:pt>
                <c:pt idx="329">
                  <c:v>1</c:v>
                </c:pt>
                <c:pt idx="330">
                  <c:v>1</c:v>
                </c:pt>
                <c:pt idx="331">
                  <c:v>0</c:v>
                </c:pt>
                <c:pt idx="332">
                  <c:v>0</c:v>
                </c:pt>
                <c:pt idx="333">
                  <c:v>1</c:v>
                </c:pt>
                <c:pt idx="334">
                  <c:v>0</c:v>
                </c:pt>
                <c:pt idx="335">
                  <c:v>0</c:v>
                </c:pt>
                <c:pt idx="336">
                  <c:v>0</c:v>
                </c:pt>
                <c:pt idx="337">
                  <c:v>1</c:v>
                </c:pt>
                <c:pt idx="338">
                  <c:v>0</c:v>
                </c:pt>
                <c:pt idx="339">
                  <c:v>0</c:v>
                </c:pt>
                <c:pt idx="340">
                  <c:v>0</c:v>
                </c:pt>
                <c:pt idx="341">
                  <c:v>0</c:v>
                </c:pt>
                <c:pt idx="342">
                  <c:v>0</c:v>
                </c:pt>
                <c:pt idx="343">
                  <c:v>0</c:v>
                </c:pt>
                <c:pt idx="344">
                  <c:v>1</c:v>
                </c:pt>
                <c:pt idx="345">
                  <c:v>0</c:v>
                </c:pt>
                <c:pt idx="346">
                  <c:v>0</c:v>
                </c:pt>
                <c:pt idx="347">
                  <c:v>0</c:v>
                </c:pt>
                <c:pt idx="348">
                  <c:v>0</c:v>
                </c:pt>
                <c:pt idx="349">
                  <c:v>0</c:v>
                </c:pt>
                <c:pt idx="350">
                  <c:v>0</c:v>
                </c:pt>
                <c:pt idx="351">
                  <c:v>1</c:v>
                </c:pt>
                <c:pt idx="352">
                  <c:v>1</c:v>
                </c:pt>
                <c:pt idx="353">
                  <c:v>0</c:v>
                </c:pt>
                <c:pt idx="354">
                  <c:v>1</c:v>
                </c:pt>
                <c:pt idx="355">
                  <c:v>0</c:v>
                </c:pt>
                <c:pt idx="356">
                  <c:v>0</c:v>
                </c:pt>
                <c:pt idx="357">
                  <c:v>0</c:v>
                </c:pt>
                <c:pt idx="358">
                  <c:v>0</c:v>
                </c:pt>
                <c:pt idx="359">
                  <c:v>0</c:v>
                </c:pt>
                <c:pt idx="360">
                  <c:v>0</c:v>
                </c:pt>
                <c:pt idx="361">
                  <c:v>0</c:v>
                </c:pt>
                <c:pt idx="362">
                  <c:v>0</c:v>
                </c:pt>
                <c:pt idx="363">
                  <c:v>0</c:v>
                </c:pt>
                <c:pt idx="364">
                  <c:v>1</c:v>
                </c:pt>
                <c:pt idx="365">
                  <c:v>1</c:v>
                </c:pt>
                <c:pt idx="366">
                  <c:v>0</c:v>
                </c:pt>
                <c:pt idx="367">
                  <c:v>1</c:v>
                </c:pt>
                <c:pt idx="368">
                  <c:v>1</c:v>
                </c:pt>
                <c:pt idx="369">
                  <c:v>0</c:v>
                </c:pt>
                <c:pt idx="370">
                  <c:v>0</c:v>
                </c:pt>
                <c:pt idx="371">
                  <c:v>1</c:v>
                </c:pt>
                <c:pt idx="372">
                  <c:v>1</c:v>
                </c:pt>
                <c:pt idx="373">
                  <c:v>81</c:v>
                </c:pt>
                <c:pt idx="374">
                  <c:v>0</c:v>
                </c:pt>
                <c:pt idx="375">
                  <c:v>0</c:v>
                </c:pt>
                <c:pt idx="376">
                  <c:v>1</c:v>
                </c:pt>
                <c:pt idx="377">
                  <c:v>0</c:v>
                </c:pt>
                <c:pt idx="378">
                  <c:v>0</c:v>
                </c:pt>
                <c:pt idx="379">
                  <c:v>0</c:v>
                </c:pt>
                <c:pt idx="380">
                  <c:v>0</c:v>
                </c:pt>
                <c:pt idx="381">
                  <c:v>0</c:v>
                </c:pt>
                <c:pt idx="382">
                  <c:v>0</c:v>
                </c:pt>
                <c:pt idx="383">
                  <c:v>0</c:v>
                </c:pt>
                <c:pt idx="384">
                  <c:v>1</c:v>
                </c:pt>
                <c:pt idx="385">
                  <c:v>1</c:v>
                </c:pt>
                <c:pt idx="386">
                  <c:v>0</c:v>
                </c:pt>
                <c:pt idx="387">
                  <c:v>0</c:v>
                </c:pt>
                <c:pt idx="388">
                  <c:v>0</c:v>
                </c:pt>
                <c:pt idx="389">
                  <c:v>0</c:v>
                </c:pt>
                <c:pt idx="390">
                  <c:v>0</c:v>
                </c:pt>
                <c:pt idx="391">
                  <c:v>0</c:v>
                </c:pt>
                <c:pt idx="392">
                  <c:v>1</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80</c:v>
                </c:pt>
                <c:pt idx="412">
                  <c:v>0</c:v>
                </c:pt>
                <c:pt idx="413">
                  <c:v>1</c:v>
                </c:pt>
                <c:pt idx="414">
                  <c:v>1</c:v>
                </c:pt>
                <c:pt idx="415">
                  <c:v>2</c:v>
                </c:pt>
                <c:pt idx="416">
                  <c:v>2</c:v>
                </c:pt>
                <c:pt idx="417">
                  <c:v>3</c:v>
                </c:pt>
                <c:pt idx="418">
                  <c:v>4</c:v>
                </c:pt>
                <c:pt idx="419">
                  <c:v>4</c:v>
                </c:pt>
                <c:pt idx="420">
                  <c:v>7</c:v>
                </c:pt>
                <c:pt idx="421">
                  <c:v>4</c:v>
                </c:pt>
                <c:pt idx="422">
                  <c:v>5</c:v>
                </c:pt>
                <c:pt idx="423">
                  <c:v>10</c:v>
                </c:pt>
                <c:pt idx="424">
                  <c:v>1</c:v>
                </c:pt>
                <c:pt idx="425">
                  <c:v>99</c:v>
                </c:pt>
                <c:pt idx="426">
                  <c:v>21</c:v>
                </c:pt>
                <c:pt idx="427">
                  <c:v>13</c:v>
                </c:pt>
                <c:pt idx="428">
                  <c:v>11</c:v>
                </c:pt>
                <c:pt idx="429">
                  <c:v>14</c:v>
                </c:pt>
                <c:pt idx="430">
                  <c:v>12</c:v>
                </c:pt>
                <c:pt idx="431">
                  <c:v>10</c:v>
                </c:pt>
                <c:pt idx="432">
                  <c:v>9</c:v>
                </c:pt>
                <c:pt idx="433">
                  <c:v>6</c:v>
                </c:pt>
                <c:pt idx="434">
                  <c:v>5</c:v>
                </c:pt>
                <c:pt idx="435">
                  <c:v>7</c:v>
                </c:pt>
                <c:pt idx="436">
                  <c:v>0</c:v>
                </c:pt>
                <c:pt idx="437">
                  <c:v>2</c:v>
                </c:pt>
                <c:pt idx="438">
                  <c:v>4</c:v>
                </c:pt>
                <c:pt idx="439">
                  <c:v>2</c:v>
                </c:pt>
                <c:pt idx="440">
                  <c:v>1</c:v>
                </c:pt>
                <c:pt idx="441">
                  <c:v>1</c:v>
                </c:pt>
                <c:pt idx="442">
                  <c:v>0</c:v>
                </c:pt>
                <c:pt idx="443">
                  <c:v>1</c:v>
                </c:pt>
                <c:pt idx="444">
                  <c:v>0</c:v>
                </c:pt>
                <c:pt idx="445">
                  <c:v>0</c:v>
                </c:pt>
                <c:pt idx="446">
                  <c:v>0</c:v>
                </c:pt>
                <c:pt idx="447">
                  <c:v>0</c:v>
                </c:pt>
                <c:pt idx="448">
                  <c:v>0</c:v>
                </c:pt>
                <c:pt idx="449">
                  <c:v>0</c:v>
                </c:pt>
                <c:pt idx="450">
                  <c:v>3</c:v>
                </c:pt>
                <c:pt idx="451">
                  <c:v>2</c:v>
                </c:pt>
                <c:pt idx="452">
                  <c:v>1</c:v>
                </c:pt>
                <c:pt idx="453">
                  <c:v>0</c:v>
                </c:pt>
                <c:pt idx="454">
                  <c:v>0</c:v>
                </c:pt>
                <c:pt idx="455">
                  <c:v>1</c:v>
                </c:pt>
                <c:pt idx="456">
                  <c:v>0</c:v>
                </c:pt>
                <c:pt idx="457">
                  <c:v>0</c:v>
                </c:pt>
                <c:pt idx="458">
                  <c:v>1</c:v>
                </c:pt>
                <c:pt idx="459">
                  <c:v>0</c:v>
                </c:pt>
                <c:pt idx="460">
                  <c:v>0</c:v>
                </c:pt>
                <c:pt idx="461">
                  <c:v>0</c:v>
                </c:pt>
                <c:pt idx="462">
                  <c:v>1</c:v>
                </c:pt>
                <c:pt idx="463">
                  <c:v>0</c:v>
                </c:pt>
                <c:pt idx="464">
                  <c:v>5</c:v>
                </c:pt>
                <c:pt idx="465">
                  <c:v>4</c:v>
                </c:pt>
                <c:pt idx="466">
                  <c:v>5</c:v>
                </c:pt>
                <c:pt idx="467">
                  <c:v>6</c:v>
                </c:pt>
                <c:pt idx="468">
                  <c:v>6</c:v>
                </c:pt>
                <c:pt idx="469">
                  <c:v>13</c:v>
                </c:pt>
                <c:pt idx="470">
                  <c:v>11</c:v>
                </c:pt>
                <c:pt idx="471">
                  <c:v>14</c:v>
                </c:pt>
                <c:pt idx="472">
                  <c:v>11</c:v>
                </c:pt>
                <c:pt idx="473">
                  <c:v>19</c:v>
                </c:pt>
                <c:pt idx="474">
                  <c:v>26</c:v>
                </c:pt>
                <c:pt idx="475">
                  <c:v>20</c:v>
                </c:pt>
                <c:pt idx="476">
                  <c:v>28</c:v>
                </c:pt>
                <c:pt idx="477">
                  <c:v>25</c:v>
                </c:pt>
                <c:pt idx="478">
                  <c:v>16</c:v>
                </c:pt>
                <c:pt idx="479">
                  <c:v>17</c:v>
                </c:pt>
                <c:pt idx="480">
                  <c:v>19</c:v>
                </c:pt>
                <c:pt idx="481">
                  <c:v>13</c:v>
                </c:pt>
                <c:pt idx="482">
                  <c:v>66</c:v>
                </c:pt>
                <c:pt idx="483">
                  <c:v>1</c:v>
                </c:pt>
                <c:pt idx="484">
                  <c:v>1</c:v>
                </c:pt>
                <c:pt idx="485">
                  <c:v>1</c:v>
                </c:pt>
                <c:pt idx="486">
                  <c:v>0</c:v>
                </c:pt>
                <c:pt idx="487">
                  <c:v>1</c:v>
                </c:pt>
                <c:pt idx="488">
                  <c:v>0</c:v>
                </c:pt>
                <c:pt idx="489">
                  <c:v>0</c:v>
                </c:pt>
                <c:pt idx="490">
                  <c:v>1</c:v>
                </c:pt>
                <c:pt idx="491">
                  <c:v>0</c:v>
                </c:pt>
                <c:pt idx="492">
                  <c:v>1</c:v>
                </c:pt>
                <c:pt idx="493">
                  <c:v>0</c:v>
                </c:pt>
                <c:pt idx="494">
                  <c:v>1</c:v>
                </c:pt>
                <c:pt idx="495">
                  <c:v>1</c:v>
                </c:pt>
                <c:pt idx="496">
                  <c:v>1</c:v>
                </c:pt>
                <c:pt idx="497">
                  <c:v>1</c:v>
                </c:pt>
                <c:pt idx="498">
                  <c:v>124</c:v>
                </c:pt>
                <c:pt idx="499">
                  <c:v>18</c:v>
                </c:pt>
                <c:pt idx="500">
                  <c:v>20</c:v>
                </c:pt>
                <c:pt idx="501">
                  <c:v>21</c:v>
                </c:pt>
                <c:pt idx="502">
                  <c:v>23</c:v>
                </c:pt>
                <c:pt idx="503">
                  <c:v>40</c:v>
                </c:pt>
                <c:pt idx="504">
                  <c:v>27</c:v>
                </c:pt>
                <c:pt idx="505">
                  <c:v>22</c:v>
                </c:pt>
                <c:pt idx="506">
                  <c:v>23</c:v>
                </c:pt>
                <c:pt idx="507">
                  <c:v>16</c:v>
                </c:pt>
                <c:pt idx="508">
                  <c:v>12</c:v>
                </c:pt>
                <c:pt idx="509">
                  <c:v>9</c:v>
                </c:pt>
                <c:pt idx="510">
                  <c:v>10</c:v>
                </c:pt>
                <c:pt idx="511">
                  <c:v>6</c:v>
                </c:pt>
                <c:pt idx="512">
                  <c:v>3</c:v>
                </c:pt>
                <c:pt idx="513">
                  <c:v>1</c:v>
                </c:pt>
                <c:pt idx="514">
                  <c:v>1</c:v>
                </c:pt>
                <c:pt idx="515">
                  <c:v>1</c:v>
                </c:pt>
                <c:pt idx="516">
                  <c:v>1</c:v>
                </c:pt>
                <c:pt idx="517">
                  <c:v>1</c:v>
                </c:pt>
                <c:pt idx="518">
                  <c:v>1</c:v>
                </c:pt>
                <c:pt idx="519">
                  <c:v>1</c:v>
                </c:pt>
                <c:pt idx="520">
                  <c:v>0</c:v>
                </c:pt>
                <c:pt idx="521">
                  <c:v>1</c:v>
                </c:pt>
                <c:pt idx="522">
                  <c:v>0</c:v>
                </c:pt>
                <c:pt idx="523">
                  <c:v>1</c:v>
                </c:pt>
                <c:pt idx="524">
                  <c:v>0</c:v>
                </c:pt>
                <c:pt idx="525">
                  <c:v>0</c:v>
                </c:pt>
                <c:pt idx="526">
                  <c:v>0</c:v>
                </c:pt>
                <c:pt idx="527">
                  <c:v>0</c:v>
                </c:pt>
                <c:pt idx="528">
                  <c:v>1</c:v>
                </c:pt>
                <c:pt idx="529">
                  <c:v>1</c:v>
                </c:pt>
                <c:pt idx="530">
                  <c:v>2</c:v>
                </c:pt>
                <c:pt idx="531">
                  <c:v>2</c:v>
                </c:pt>
                <c:pt idx="532">
                  <c:v>1</c:v>
                </c:pt>
                <c:pt idx="533">
                  <c:v>1</c:v>
                </c:pt>
                <c:pt idx="534">
                  <c:v>0</c:v>
                </c:pt>
                <c:pt idx="535">
                  <c:v>1</c:v>
                </c:pt>
                <c:pt idx="536">
                  <c:v>0</c:v>
                </c:pt>
                <c:pt idx="537">
                  <c:v>1</c:v>
                </c:pt>
                <c:pt idx="538">
                  <c:v>1</c:v>
                </c:pt>
                <c:pt idx="539">
                  <c:v>1</c:v>
                </c:pt>
                <c:pt idx="540">
                  <c:v>1</c:v>
                </c:pt>
                <c:pt idx="541">
                  <c:v>1</c:v>
                </c:pt>
                <c:pt idx="542">
                  <c:v>0</c:v>
                </c:pt>
                <c:pt idx="543">
                  <c:v>0</c:v>
                </c:pt>
                <c:pt idx="544">
                  <c:v>1</c:v>
                </c:pt>
                <c:pt idx="545">
                  <c:v>0</c:v>
                </c:pt>
                <c:pt idx="546">
                  <c:v>0</c:v>
                </c:pt>
                <c:pt idx="547">
                  <c:v>0</c:v>
                </c:pt>
                <c:pt idx="548">
                  <c:v>1</c:v>
                </c:pt>
                <c:pt idx="549">
                  <c:v>0</c:v>
                </c:pt>
                <c:pt idx="550">
                  <c:v>0</c:v>
                </c:pt>
                <c:pt idx="551">
                  <c:v>0</c:v>
                </c:pt>
                <c:pt idx="552">
                  <c:v>1</c:v>
                </c:pt>
                <c:pt idx="553">
                  <c:v>0</c:v>
                </c:pt>
                <c:pt idx="554">
                  <c:v>1</c:v>
                </c:pt>
                <c:pt idx="555">
                  <c:v>0</c:v>
                </c:pt>
                <c:pt idx="556">
                  <c:v>0</c:v>
                </c:pt>
                <c:pt idx="557">
                  <c:v>0</c:v>
                </c:pt>
                <c:pt idx="558">
                  <c:v>0</c:v>
                </c:pt>
                <c:pt idx="559">
                  <c:v>0</c:v>
                </c:pt>
                <c:pt idx="560">
                  <c:v>0</c:v>
                </c:pt>
                <c:pt idx="561">
                  <c:v>1</c:v>
                </c:pt>
                <c:pt idx="562">
                  <c:v>0</c:v>
                </c:pt>
                <c:pt idx="563">
                  <c:v>2</c:v>
                </c:pt>
                <c:pt idx="564">
                  <c:v>2</c:v>
                </c:pt>
                <c:pt idx="565">
                  <c:v>1</c:v>
                </c:pt>
                <c:pt idx="566">
                  <c:v>5</c:v>
                </c:pt>
                <c:pt idx="567">
                  <c:v>6</c:v>
                </c:pt>
                <c:pt idx="568">
                  <c:v>9</c:v>
                </c:pt>
                <c:pt idx="569">
                  <c:v>9</c:v>
                </c:pt>
                <c:pt idx="570">
                  <c:v>9</c:v>
                </c:pt>
                <c:pt idx="571">
                  <c:v>8</c:v>
                </c:pt>
                <c:pt idx="572">
                  <c:v>12</c:v>
                </c:pt>
                <c:pt idx="573">
                  <c:v>11</c:v>
                </c:pt>
                <c:pt idx="574">
                  <c:v>14</c:v>
                </c:pt>
                <c:pt idx="575">
                  <c:v>15</c:v>
                </c:pt>
                <c:pt idx="576">
                  <c:v>15</c:v>
                </c:pt>
                <c:pt idx="577">
                  <c:v>6</c:v>
                </c:pt>
                <c:pt idx="578">
                  <c:v>8</c:v>
                </c:pt>
                <c:pt idx="579">
                  <c:v>2</c:v>
                </c:pt>
                <c:pt idx="580">
                  <c:v>2</c:v>
                </c:pt>
                <c:pt idx="581">
                  <c:v>1</c:v>
                </c:pt>
                <c:pt idx="582">
                  <c:v>3</c:v>
                </c:pt>
                <c:pt idx="583">
                  <c:v>2</c:v>
                </c:pt>
                <c:pt idx="584">
                  <c:v>5</c:v>
                </c:pt>
                <c:pt idx="585">
                  <c:v>2</c:v>
                </c:pt>
                <c:pt idx="586">
                  <c:v>0</c:v>
                </c:pt>
                <c:pt idx="587">
                  <c:v>1</c:v>
                </c:pt>
                <c:pt idx="588">
                  <c:v>1</c:v>
                </c:pt>
                <c:pt idx="589">
                  <c:v>1</c:v>
                </c:pt>
                <c:pt idx="590">
                  <c:v>1</c:v>
                </c:pt>
                <c:pt idx="591">
                  <c:v>2</c:v>
                </c:pt>
                <c:pt idx="592">
                  <c:v>2</c:v>
                </c:pt>
                <c:pt idx="593">
                  <c:v>1</c:v>
                </c:pt>
                <c:pt idx="594">
                  <c:v>0</c:v>
                </c:pt>
                <c:pt idx="595">
                  <c:v>0</c:v>
                </c:pt>
                <c:pt idx="596">
                  <c:v>0</c:v>
                </c:pt>
                <c:pt idx="597">
                  <c:v>0</c:v>
                </c:pt>
                <c:pt idx="598">
                  <c:v>1</c:v>
                </c:pt>
                <c:pt idx="599">
                  <c:v>2</c:v>
                </c:pt>
                <c:pt idx="600">
                  <c:v>1</c:v>
                </c:pt>
                <c:pt idx="601">
                  <c:v>2</c:v>
                </c:pt>
                <c:pt idx="602">
                  <c:v>1</c:v>
                </c:pt>
                <c:pt idx="603">
                  <c:v>5</c:v>
                </c:pt>
                <c:pt idx="604">
                  <c:v>5</c:v>
                </c:pt>
                <c:pt idx="605">
                  <c:v>2</c:v>
                </c:pt>
                <c:pt idx="606">
                  <c:v>1</c:v>
                </c:pt>
                <c:pt idx="607">
                  <c:v>0</c:v>
                </c:pt>
                <c:pt idx="608">
                  <c:v>1</c:v>
                </c:pt>
                <c:pt idx="609">
                  <c:v>0</c:v>
                </c:pt>
                <c:pt idx="610">
                  <c:v>3</c:v>
                </c:pt>
                <c:pt idx="611">
                  <c:v>2</c:v>
                </c:pt>
                <c:pt idx="612">
                  <c:v>2</c:v>
                </c:pt>
                <c:pt idx="613">
                  <c:v>1</c:v>
                </c:pt>
                <c:pt idx="614">
                  <c:v>1</c:v>
                </c:pt>
                <c:pt idx="615">
                  <c:v>0</c:v>
                </c:pt>
                <c:pt idx="616">
                  <c:v>1</c:v>
                </c:pt>
                <c:pt idx="617">
                  <c:v>0</c:v>
                </c:pt>
                <c:pt idx="618">
                  <c:v>3</c:v>
                </c:pt>
                <c:pt idx="619">
                  <c:v>1</c:v>
                </c:pt>
                <c:pt idx="620">
                  <c:v>2</c:v>
                </c:pt>
                <c:pt idx="621">
                  <c:v>5</c:v>
                </c:pt>
                <c:pt idx="622">
                  <c:v>2</c:v>
                </c:pt>
                <c:pt idx="623">
                  <c:v>5</c:v>
                </c:pt>
                <c:pt idx="624">
                  <c:v>3</c:v>
                </c:pt>
                <c:pt idx="625">
                  <c:v>2</c:v>
                </c:pt>
                <c:pt idx="626">
                  <c:v>5</c:v>
                </c:pt>
                <c:pt idx="627">
                  <c:v>3</c:v>
                </c:pt>
                <c:pt idx="628">
                  <c:v>2</c:v>
                </c:pt>
                <c:pt idx="629">
                  <c:v>4</c:v>
                </c:pt>
                <c:pt idx="630">
                  <c:v>0</c:v>
                </c:pt>
                <c:pt idx="631">
                  <c:v>2</c:v>
                </c:pt>
                <c:pt idx="632">
                  <c:v>8</c:v>
                </c:pt>
                <c:pt idx="633">
                  <c:v>7</c:v>
                </c:pt>
                <c:pt idx="634">
                  <c:v>1</c:v>
                </c:pt>
                <c:pt idx="635">
                  <c:v>2</c:v>
                </c:pt>
                <c:pt idx="636">
                  <c:v>3</c:v>
                </c:pt>
                <c:pt idx="637">
                  <c:v>5</c:v>
                </c:pt>
                <c:pt idx="638">
                  <c:v>8</c:v>
                </c:pt>
                <c:pt idx="639">
                  <c:v>10</c:v>
                </c:pt>
                <c:pt idx="640">
                  <c:v>16</c:v>
                </c:pt>
                <c:pt idx="641">
                  <c:v>8</c:v>
                </c:pt>
                <c:pt idx="642">
                  <c:v>10</c:v>
                </c:pt>
                <c:pt idx="643">
                  <c:v>11</c:v>
                </c:pt>
                <c:pt idx="644">
                  <c:v>8</c:v>
                </c:pt>
                <c:pt idx="645">
                  <c:v>7</c:v>
                </c:pt>
                <c:pt idx="646">
                  <c:v>6</c:v>
                </c:pt>
                <c:pt idx="647">
                  <c:v>89</c:v>
                </c:pt>
                <c:pt idx="648">
                  <c:v>1</c:v>
                </c:pt>
                <c:pt idx="649">
                  <c:v>0</c:v>
                </c:pt>
                <c:pt idx="650">
                  <c:v>0</c:v>
                </c:pt>
                <c:pt idx="651">
                  <c:v>0</c:v>
                </c:pt>
                <c:pt idx="652">
                  <c:v>0</c:v>
                </c:pt>
                <c:pt idx="653">
                  <c:v>0</c:v>
                </c:pt>
                <c:pt idx="654">
                  <c:v>1</c:v>
                </c:pt>
                <c:pt idx="655">
                  <c:v>0</c:v>
                </c:pt>
                <c:pt idx="656">
                  <c:v>0</c:v>
                </c:pt>
                <c:pt idx="657">
                  <c:v>2</c:v>
                </c:pt>
                <c:pt idx="658">
                  <c:v>1</c:v>
                </c:pt>
                <c:pt idx="659">
                  <c:v>0</c:v>
                </c:pt>
                <c:pt idx="660">
                  <c:v>90</c:v>
                </c:pt>
                <c:pt idx="661">
                  <c:v>1</c:v>
                </c:pt>
                <c:pt idx="662">
                  <c:v>2</c:v>
                </c:pt>
                <c:pt idx="663">
                  <c:v>1</c:v>
                </c:pt>
                <c:pt idx="664">
                  <c:v>0</c:v>
                </c:pt>
                <c:pt idx="665">
                  <c:v>0</c:v>
                </c:pt>
                <c:pt idx="666">
                  <c:v>0</c:v>
                </c:pt>
                <c:pt idx="667">
                  <c:v>0</c:v>
                </c:pt>
                <c:pt idx="668">
                  <c:v>1</c:v>
                </c:pt>
                <c:pt idx="669">
                  <c:v>1</c:v>
                </c:pt>
                <c:pt idx="670">
                  <c:v>93</c:v>
                </c:pt>
                <c:pt idx="671">
                  <c:v>2</c:v>
                </c:pt>
                <c:pt idx="672">
                  <c:v>1</c:v>
                </c:pt>
                <c:pt idx="673">
                  <c:v>1</c:v>
                </c:pt>
                <c:pt idx="674">
                  <c:v>1</c:v>
                </c:pt>
                <c:pt idx="675">
                  <c:v>1</c:v>
                </c:pt>
                <c:pt idx="676">
                  <c:v>0</c:v>
                </c:pt>
                <c:pt idx="677">
                  <c:v>0</c:v>
                </c:pt>
                <c:pt idx="678">
                  <c:v>1</c:v>
                </c:pt>
                <c:pt idx="679">
                  <c:v>1</c:v>
                </c:pt>
                <c:pt idx="680">
                  <c:v>1</c:v>
                </c:pt>
                <c:pt idx="681">
                  <c:v>3</c:v>
                </c:pt>
                <c:pt idx="682">
                  <c:v>3</c:v>
                </c:pt>
                <c:pt idx="683">
                  <c:v>3</c:v>
                </c:pt>
                <c:pt idx="684">
                  <c:v>3</c:v>
                </c:pt>
                <c:pt idx="685">
                  <c:v>5</c:v>
                </c:pt>
                <c:pt idx="686">
                  <c:v>5</c:v>
                </c:pt>
                <c:pt idx="687">
                  <c:v>8</c:v>
                </c:pt>
                <c:pt idx="688">
                  <c:v>12</c:v>
                </c:pt>
                <c:pt idx="689">
                  <c:v>11</c:v>
                </c:pt>
                <c:pt idx="690">
                  <c:v>14</c:v>
                </c:pt>
                <c:pt idx="691">
                  <c:v>19</c:v>
                </c:pt>
                <c:pt idx="692">
                  <c:v>19</c:v>
                </c:pt>
                <c:pt idx="693">
                  <c:v>18</c:v>
                </c:pt>
                <c:pt idx="694">
                  <c:v>13</c:v>
                </c:pt>
                <c:pt idx="695">
                  <c:v>15</c:v>
                </c:pt>
                <c:pt idx="696">
                  <c:v>17</c:v>
                </c:pt>
                <c:pt idx="697">
                  <c:v>13</c:v>
                </c:pt>
                <c:pt idx="698">
                  <c:v>8</c:v>
                </c:pt>
                <c:pt idx="699">
                  <c:v>5</c:v>
                </c:pt>
                <c:pt idx="700">
                  <c:v>6</c:v>
                </c:pt>
                <c:pt idx="701">
                  <c:v>3</c:v>
                </c:pt>
                <c:pt idx="702">
                  <c:v>2</c:v>
                </c:pt>
                <c:pt idx="703">
                  <c:v>1</c:v>
                </c:pt>
                <c:pt idx="704">
                  <c:v>1</c:v>
                </c:pt>
                <c:pt idx="705">
                  <c:v>1</c:v>
                </c:pt>
                <c:pt idx="706">
                  <c:v>1</c:v>
                </c:pt>
                <c:pt idx="707">
                  <c:v>1</c:v>
                </c:pt>
                <c:pt idx="708">
                  <c:v>0</c:v>
                </c:pt>
                <c:pt idx="709">
                  <c:v>1</c:v>
                </c:pt>
                <c:pt idx="710">
                  <c:v>0</c:v>
                </c:pt>
                <c:pt idx="711">
                  <c:v>1</c:v>
                </c:pt>
                <c:pt idx="712">
                  <c:v>1</c:v>
                </c:pt>
                <c:pt idx="713">
                  <c:v>1</c:v>
                </c:pt>
                <c:pt idx="714">
                  <c:v>0</c:v>
                </c:pt>
                <c:pt idx="715">
                  <c:v>0</c:v>
                </c:pt>
                <c:pt idx="716">
                  <c:v>1</c:v>
                </c:pt>
                <c:pt idx="717">
                  <c:v>0</c:v>
                </c:pt>
                <c:pt idx="718">
                  <c:v>0</c:v>
                </c:pt>
                <c:pt idx="719">
                  <c:v>0</c:v>
                </c:pt>
                <c:pt idx="720">
                  <c:v>1</c:v>
                </c:pt>
                <c:pt idx="721">
                  <c:v>1</c:v>
                </c:pt>
                <c:pt idx="722">
                  <c:v>1</c:v>
                </c:pt>
                <c:pt idx="723">
                  <c:v>0</c:v>
                </c:pt>
                <c:pt idx="724">
                  <c:v>0</c:v>
                </c:pt>
                <c:pt idx="725">
                  <c:v>1</c:v>
                </c:pt>
                <c:pt idx="726">
                  <c:v>0</c:v>
                </c:pt>
                <c:pt idx="727">
                  <c:v>1</c:v>
                </c:pt>
                <c:pt idx="728">
                  <c:v>1</c:v>
                </c:pt>
                <c:pt idx="729">
                  <c:v>0</c:v>
                </c:pt>
                <c:pt idx="730">
                  <c:v>0</c:v>
                </c:pt>
                <c:pt idx="731">
                  <c:v>0</c:v>
                </c:pt>
                <c:pt idx="732">
                  <c:v>1</c:v>
                </c:pt>
                <c:pt idx="733">
                  <c:v>0</c:v>
                </c:pt>
                <c:pt idx="734">
                  <c:v>0</c:v>
                </c:pt>
                <c:pt idx="735">
                  <c:v>0</c:v>
                </c:pt>
                <c:pt idx="736">
                  <c:v>1</c:v>
                </c:pt>
                <c:pt idx="737">
                  <c:v>1</c:v>
                </c:pt>
                <c:pt idx="738">
                  <c:v>1</c:v>
                </c:pt>
                <c:pt idx="739">
                  <c:v>1</c:v>
                </c:pt>
                <c:pt idx="740">
                  <c:v>1</c:v>
                </c:pt>
                <c:pt idx="741">
                  <c:v>2</c:v>
                </c:pt>
                <c:pt idx="742">
                  <c:v>1</c:v>
                </c:pt>
                <c:pt idx="743">
                  <c:v>1</c:v>
                </c:pt>
                <c:pt idx="744">
                  <c:v>1</c:v>
                </c:pt>
                <c:pt idx="745">
                  <c:v>1</c:v>
                </c:pt>
                <c:pt idx="746">
                  <c:v>2</c:v>
                </c:pt>
              </c:numCache>
            </c:numRef>
          </c:val>
          <c:extLst>
            <c:ext xmlns:c16="http://schemas.microsoft.com/office/drawing/2014/chart" uri="{C3380CC4-5D6E-409C-BE32-E72D297353CC}">
              <c16:uniqueId val="{00000000-0F6C-4615-9A9C-0FAF1E5324EE}"/>
            </c:ext>
          </c:extLst>
        </c:ser>
        <c:ser>
          <c:idx val="1"/>
          <c:order val="1"/>
          <c:tx>
            <c:strRef>
              <c:f>Tabelle1!$B$1</c:f>
              <c:strCache>
                <c:ptCount val="1"/>
                <c:pt idx="0">
                  <c:v>720p</c:v>
                </c:pt>
              </c:strCache>
            </c:strRef>
          </c:tx>
          <c:spPr>
            <a:solidFill>
              <a:schemeClr val="accent2"/>
            </a:solidFill>
            <a:ln>
              <a:noFill/>
            </a:ln>
            <a:effectLst/>
          </c:spPr>
          <c:invertIfNegative val="0"/>
          <c:val>
            <c:numRef>
              <c:f>Tabelle1!$B$2:$B$748</c:f>
              <c:numCache>
                <c:formatCode>General</c:formatCode>
                <c:ptCount val="747"/>
                <c:pt idx="0">
                  <c:v>702</c:v>
                </c:pt>
                <c:pt idx="1">
                  <c:v>32</c:v>
                </c:pt>
                <c:pt idx="2">
                  <c:v>20</c:v>
                </c:pt>
                <c:pt idx="3">
                  <c:v>14</c:v>
                </c:pt>
                <c:pt idx="4">
                  <c:v>4</c:v>
                </c:pt>
                <c:pt idx="5">
                  <c:v>5</c:v>
                </c:pt>
                <c:pt idx="6">
                  <c:v>2</c:v>
                </c:pt>
                <c:pt idx="7">
                  <c:v>2</c:v>
                </c:pt>
                <c:pt idx="8">
                  <c:v>2</c:v>
                </c:pt>
                <c:pt idx="9">
                  <c:v>3</c:v>
                </c:pt>
                <c:pt idx="10">
                  <c:v>2</c:v>
                </c:pt>
                <c:pt idx="11">
                  <c:v>2</c:v>
                </c:pt>
                <c:pt idx="12">
                  <c:v>1</c:v>
                </c:pt>
                <c:pt idx="13">
                  <c:v>1</c:v>
                </c:pt>
                <c:pt idx="14">
                  <c:v>3</c:v>
                </c:pt>
                <c:pt idx="15">
                  <c:v>1</c:v>
                </c:pt>
                <c:pt idx="16">
                  <c:v>1</c:v>
                </c:pt>
                <c:pt idx="17">
                  <c:v>12</c:v>
                </c:pt>
                <c:pt idx="18">
                  <c:v>12</c:v>
                </c:pt>
                <c:pt idx="19">
                  <c:v>3</c:v>
                </c:pt>
                <c:pt idx="20">
                  <c:v>1</c:v>
                </c:pt>
                <c:pt idx="21">
                  <c:v>1</c:v>
                </c:pt>
                <c:pt idx="22">
                  <c:v>3</c:v>
                </c:pt>
                <c:pt idx="23">
                  <c:v>7</c:v>
                </c:pt>
                <c:pt idx="24">
                  <c:v>0</c:v>
                </c:pt>
                <c:pt idx="25">
                  <c:v>4</c:v>
                </c:pt>
                <c:pt idx="26">
                  <c:v>5</c:v>
                </c:pt>
                <c:pt idx="27">
                  <c:v>6</c:v>
                </c:pt>
                <c:pt idx="28">
                  <c:v>9</c:v>
                </c:pt>
                <c:pt idx="29">
                  <c:v>5</c:v>
                </c:pt>
                <c:pt idx="30">
                  <c:v>2</c:v>
                </c:pt>
                <c:pt idx="31">
                  <c:v>3</c:v>
                </c:pt>
                <c:pt idx="32">
                  <c:v>4</c:v>
                </c:pt>
                <c:pt idx="33">
                  <c:v>10</c:v>
                </c:pt>
                <c:pt idx="34">
                  <c:v>11</c:v>
                </c:pt>
                <c:pt idx="35">
                  <c:v>71</c:v>
                </c:pt>
                <c:pt idx="36">
                  <c:v>21</c:v>
                </c:pt>
                <c:pt idx="37">
                  <c:v>13</c:v>
                </c:pt>
                <c:pt idx="38">
                  <c:v>16</c:v>
                </c:pt>
                <c:pt idx="39">
                  <c:v>35</c:v>
                </c:pt>
                <c:pt idx="40">
                  <c:v>14</c:v>
                </c:pt>
                <c:pt idx="41">
                  <c:v>9</c:v>
                </c:pt>
                <c:pt idx="42">
                  <c:v>7</c:v>
                </c:pt>
                <c:pt idx="43">
                  <c:v>5</c:v>
                </c:pt>
                <c:pt idx="44">
                  <c:v>4</c:v>
                </c:pt>
                <c:pt idx="45">
                  <c:v>9</c:v>
                </c:pt>
                <c:pt idx="46">
                  <c:v>1</c:v>
                </c:pt>
                <c:pt idx="47">
                  <c:v>2</c:v>
                </c:pt>
                <c:pt idx="48">
                  <c:v>1</c:v>
                </c:pt>
                <c:pt idx="49">
                  <c:v>0</c:v>
                </c:pt>
                <c:pt idx="50">
                  <c:v>1</c:v>
                </c:pt>
                <c:pt idx="51">
                  <c:v>0</c:v>
                </c:pt>
                <c:pt idx="52">
                  <c:v>0</c:v>
                </c:pt>
                <c:pt idx="53">
                  <c:v>1</c:v>
                </c:pt>
                <c:pt idx="54">
                  <c:v>0</c:v>
                </c:pt>
                <c:pt idx="55">
                  <c:v>1</c:v>
                </c:pt>
                <c:pt idx="56">
                  <c:v>1</c:v>
                </c:pt>
                <c:pt idx="57">
                  <c:v>1</c:v>
                </c:pt>
                <c:pt idx="58">
                  <c:v>1</c:v>
                </c:pt>
                <c:pt idx="59">
                  <c:v>0</c:v>
                </c:pt>
                <c:pt idx="60">
                  <c:v>0</c:v>
                </c:pt>
                <c:pt idx="61">
                  <c:v>1</c:v>
                </c:pt>
                <c:pt idx="62">
                  <c:v>1</c:v>
                </c:pt>
                <c:pt idx="63">
                  <c:v>0</c:v>
                </c:pt>
                <c:pt idx="64">
                  <c:v>0</c:v>
                </c:pt>
                <c:pt idx="65">
                  <c:v>0</c:v>
                </c:pt>
                <c:pt idx="66">
                  <c:v>1</c:v>
                </c:pt>
                <c:pt idx="67">
                  <c:v>1</c:v>
                </c:pt>
                <c:pt idx="68">
                  <c:v>0</c:v>
                </c:pt>
                <c:pt idx="69">
                  <c:v>0</c:v>
                </c:pt>
                <c:pt idx="70">
                  <c:v>1</c:v>
                </c:pt>
                <c:pt idx="71">
                  <c:v>1</c:v>
                </c:pt>
                <c:pt idx="72">
                  <c:v>1</c:v>
                </c:pt>
                <c:pt idx="73">
                  <c:v>0</c:v>
                </c:pt>
                <c:pt idx="74">
                  <c:v>0</c:v>
                </c:pt>
                <c:pt idx="75">
                  <c:v>1</c:v>
                </c:pt>
                <c:pt idx="76">
                  <c:v>1</c:v>
                </c:pt>
                <c:pt idx="77">
                  <c:v>0</c:v>
                </c:pt>
                <c:pt idx="78">
                  <c:v>2</c:v>
                </c:pt>
                <c:pt idx="79">
                  <c:v>1</c:v>
                </c:pt>
                <c:pt idx="80">
                  <c:v>5</c:v>
                </c:pt>
                <c:pt idx="81">
                  <c:v>1</c:v>
                </c:pt>
                <c:pt idx="82">
                  <c:v>3</c:v>
                </c:pt>
                <c:pt idx="83">
                  <c:v>2</c:v>
                </c:pt>
                <c:pt idx="84">
                  <c:v>2</c:v>
                </c:pt>
                <c:pt idx="85">
                  <c:v>0</c:v>
                </c:pt>
                <c:pt idx="86">
                  <c:v>0</c:v>
                </c:pt>
                <c:pt idx="87">
                  <c:v>0</c:v>
                </c:pt>
                <c:pt idx="88">
                  <c:v>1</c:v>
                </c:pt>
                <c:pt idx="89">
                  <c:v>2</c:v>
                </c:pt>
                <c:pt idx="90">
                  <c:v>1</c:v>
                </c:pt>
                <c:pt idx="91">
                  <c:v>2</c:v>
                </c:pt>
                <c:pt idx="92">
                  <c:v>1</c:v>
                </c:pt>
                <c:pt idx="93">
                  <c:v>1</c:v>
                </c:pt>
                <c:pt idx="94">
                  <c:v>1</c:v>
                </c:pt>
                <c:pt idx="95">
                  <c:v>2</c:v>
                </c:pt>
                <c:pt idx="96">
                  <c:v>1</c:v>
                </c:pt>
                <c:pt idx="97">
                  <c:v>1</c:v>
                </c:pt>
                <c:pt idx="98">
                  <c:v>1</c:v>
                </c:pt>
                <c:pt idx="99">
                  <c:v>3</c:v>
                </c:pt>
                <c:pt idx="100">
                  <c:v>6</c:v>
                </c:pt>
                <c:pt idx="101">
                  <c:v>9</c:v>
                </c:pt>
                <c:pt idx="102">
                  <c:v>8</c:v>
                </c:pt>
                <c:pt idx="103">
                  <c:v>6</c:v>
                </c:pt>
                <c:pt idx="104">
                  <c:v>6</c:v>
                </c:pt>
                <c:pt idx="105">
                  <c:v>10</c:v>
                </c:pt>
                <c:pt idx="106">
                  <c:v>63</c:v>
                </c:pt>
                <c:pt idx="107">
                  <c:v>153</c:v>
                </c:pt>
                <c:pt idx="108">
                  <c:v>41</c:v>
                </c:pt>
                <c:pt idx="109">
                  <c:v>29</c:v>
                </c:pt>
                <c:pt idx="110">
                  <c:v>26</c:v>
                </c:pt>
                <c:pt idx="111">
                  <c:v>22</c:v>
                </c:pt>
                <c:pt idx="112">
                  <c:v>18</c:v>
                </c:pt>
                <c:pt idx="113">
                  <c:v>16</c:v>
                </c:pt>
                <c:pt idx="114">
                  <c:v>10</c:v>
                </c:pt>
                <c:pt idx="115">
                  <c:v>2</c:v>
                </c:pt>
                <c:pt idx="116">
                  <c:v>7</c:v>
                </c:pt>
                <c:pt idx="117">
                  <c:v>2</c:v>
                </c:pt>
                <c:pt idx="118">
                  <c:v>2</c:v>
                </c:pt>
                <c:pt idx="119">
                  <c:v>1</c:v>
                </c:pt>
                <c:pt idx="120">
                  <c:v>2</c:v>
                </c:pt>
                <c:pt idx="121">
                  <c:v>1</c:v>
                </c:pt>
                <c:pt idx="122">
                  <c:v>1</c:v>
                </c:pt>
                <c:pt idx="123">
                  <c:v>1</c:v>
                </c:pt>
                <c:pt idx="124">
                  <c:v>7</c:v>
                </c:pt>
                <c:pt idx="125">
                  <c:v>0</c:v>
                </c:pt>
                <c:pt idx="126">
                  <c:v>1</c:v>
                </c:pt>
                <c:pt idx="127">
                  <c:v>1</c:v>
                </c:pt>
                <c:pt idx="128">
                  <c:v>0</c:v>
                </c:pt>
                <c:pt idx="129">
                  <c:v>1</c:v>
                </c:pt>
                <c:pt idx="130">
                  <c:v>0</c:v>
                </c:pt>
                <c:pt idx="131">
                  <c:v>1</c:v>
                </c:pt>
                <c:pt idx="132">
                  <c:v>1</c:v>
                </c:pt>
                <c:pt idx="133">
                  <c:v>1</c:v>
                </c:pt>
                <c:pt idx="134">
                  <c:v>1</c:v>
                </c:pt>
                <c:pt idx="135">
                  <c:v>1</c:v>
                </c:pt>
                <c:pt idx="136">
                  <c:v>1</c:v>
                </c:pt>
                <c:pt idx="137">
                  <c:v>4</c:v>
                </c:pt>
                <c:pt idx="138">
                  <c:v>3</c:v>
                </c:pt>
                <c:pt idx="139">
                  <c:v>2</c:v>
                </c:pt>
                <c:pt idx="140">
                  <c:v>6</c:v>
                </c:pt>
                <c:pt idx="141">
                  <c:v>11</c:v>
                </c:pt>
                <c:pt idx="142">
                  <c:v>13</c:v>
                </c:pt>
                <c:pt idx="143">
                  <c:v>16</c:v>
                </c:pt>
                <c:pt idx="144">
                  <c:v>22</c:v>
                </c:pt>
                <c:pt idx="145">
                  <c:v>20</c:v>
                </c:pt>
                <c:pt idx="146">
                  <c:v>21</c:v>
                </c:pt>
                <c:pt idx="147">
                  <c:v>40</c:v>
                </c:pt>
                <c:pt idx="148">
                  <c:v>94</c:v>
                </c:pt>
                <c:pt idx="149">
                  <c:v>19</c:v>
                </c:pt>
                <c:pt idx="150">
                  <c:v>31</c:v>
                </c:pt>
                <c:pt idx="151">
                  <c:v>47</c:v>
                </c:pt>
                <c:pt idx="152">
                  <c:v>19</c:v>
                </c:pt>
                <c:pt idx="153">
                  <c:v>31</c:v>
                </c:pt>
                <c:pt idx="154">
                  <c:v>23</c:v>
                </c:pt>
                <c:pt idx="155">
                  <c:v>19</c:v>
                </c:pt>
                <c:pt idx="156">
                  <c:v>11</c:v>
                </c:pt>
                <c:pt idx="157">
                  <c:v>122</c:v>
                </c:pt>
                <c:pt idx="158">
                  <c:v>1</c:v>
                </c:pt>
                <c:pt idx="159">
                  <c:v>1</c:v>
                </c:pt>
                <c:pt idx="160">
                  <c:v>1</c:v>
                </c:pt>
                <c:pt idx="161">
                  <c:v>0</c:v>
                </c:pt>
                <c:pt idx="162">
                  <c:v>1</c:v>
                </c:pt>
                <c:pt idx="163">
                  <c:v>0</c:v>
                </c:pt>
                <c:pt idx="164">
                  <c:v>0</c:v>
                </c:pt>
                <c:pt idx="165">
                  <c:v>1</c:v>
                </c:pt>
                <c:pt idx="166">
                  <c:v>0</c:v>
                </c:pt>
                <c:pt idx="167">
                  <c:v>0</c:v>
                </c:pt>
                <c:pt idx="168">
                  <c:v>1</c:v>
                </c:pt>
                <c:pt idx="169">
                  <c:v>1</c:v>
                </c:pt>
                <c:pt idx="170">
                  <c:v>1</c:v>
                </c:pt>
                <c:pt idx="171">
                  <c:v>1</c:v>
                </c:pt>
                <c:pt idx="172">
                  <c:v>1</c:v>
                </c:pt>
                <c:pt idx="173">
                  <c:v>1</c:v>
                </c:pt>
                <c:pt idx="174">
                  <c:v>1</c:v>
                </c:pt>
                <c:pt idx="175">
                  <c:v>0</c:v>
                </c:pt>
                <c:pt idx="176">
                  <c:v>0</c:v>
                </c:pt>
                <c:pt idx="177">
                  <c:v>0</c:v>
                </c:pt>
                <c:pt idx="178">
                  <c:v>1</c:v>
                </c:pt>
                <c:pt idx="179">
                  <c:v>0</c:v>
                </c:pt>
                <c:pt idx="180">
                  <c:v>0</c:v>
                </c:pt>
                <c:pt idx="181">
                  <c:v>0</c:v>
                </c:pt>
                <c:pt idx="182">
                  <c:v>1</c:v>
                </c:pt>
                <c:pt idx="183">
                  <c:v>0</c:v>
                </c:pt>
                <c:pt idx="184">
                  <c:v>0</c:v>
                </c:pt>
                <c:pt idx="185">
                  <c:v>1</c:v>
                </c:pt>
                <c:pt idx="186">
                  <c:v>1</c:v>
                </c:pt>
                <c:pt idx="187">
                  <c:v>0</c:v>
                </c:pt>
                <c:pt idx="188">
                  <c:v>0</c:v>
                </c:pt>
                <c:pt idx="189">
                  <c:v>1</c:v>
                </c:pt>
                <c:pt idx="190">
                  <c:v>0</c:v>
                </c:pt>
                <c:pt idx="191">
                  <c:v>0</c:v>
                </c:pt>
                <c:pt idx="192">
                  <c:v>0</c:v>
                </c:pt>
                <c:pt idx="193">
                  <c:v>0</c:v>
                </c:pt>
                <c:pt idx="194">
                  <c:v>1</c:v>
                </c:pt>
                <c:pt idx="195">
                  <c:v>0</c:v>
                </c:pt>
                <c:pt idx="196">
                  <c:v>0</c:v>
                </c:pt>
                <c:pt idx="197">
                  <c:v>0</c:v>
                </c:pt>
                <c:pt idx="198">
                  <c:v>1</c:v>
                </c:pt>
                <c:pt idx="199">
                  <c:v>0</c:v>
                </c:pt>
                <c:pt idx="200">
                  <c:v>1</c:v>
                </c:pt>
                <c:pt idx="201">
                  <c:v>214</c:v>
                </c:pt>
                <c:pt idx="202">
                  <c:v>25</c:v>
                </c:pt>
                <c:pt idx="203">
                  <c:v>33</c:v>
                </c:pt>
                <c:pt idx="204">
                  <c:v>34</c:v>
                </c:pt>
                <c:pt idx="205">
                  <c:v>48</c:v>
                </c:pt>
                <c:pt idx="206">
                  <c:v>52</c:v>
                </c:pt>
                <c:pt idx="207">
                  <c:v>39</c:v>
                </c:pt>
                <c:pt idx="208">
                  <c:v>37</c:v>
                </c:pt>
                <c:pt idx="209">
                  <c:v>33</c:v>
                </c:pt>
                <c:pt idx="210">
                  <c:v>35</c:v>
                </c:pt>
                <c:pt idx="211">
                  <c:v>19</c:v>
                </c:pt>
                <c:pt idx="212">
                  <c:v>20</c:v>
                </c:pt>
                <c:pt idx="213">
                  <c:v>17</c:v>
                </c:pt>
                <c:pt idx="214">
                  <c:v>14</c:v>
                </c:pt>
                <c:pt idx="215">
                  <c:v>11</c:v>
                </c:pt>
                <c:pt idx="216">
                  <c:v>7</c:v>
                </c:pt>
                <c:pt idx="217">
                  <c:v>4</c:v>
                </c:pt>
                <c:pt idx="218">
                  <c:v>4</c:v>
                </c:pt>
                <c:pt idx="219">
                  <c:v>5</c:v>
                </c:pt>
                <c:pt idx="220">
                  <c:v>1</c:v>
                </c:pt>
                <c:pt idx="221">
                  <c:v>0</c:v>
                </c:pt>
                <c:pt idx="222">
                  <c:v>3</c:v>
                </c:pt>
                <c:pt idx="223">
                  <c:v>0</c:v>
                </c:pt>
                <c:pt idx="224">
                  <c:v>2</c:v>
                </c:pt>
                <c:pt idx="225">
                  <c:v>0</c:v>
                </c:pt>
                <c:pt idx="226">
                  <c:v>0</c:v>
                </c:pt>
                <c:pt idx="227">
                  <c:v>1</c:v>
                </c:pt>
                <c:pt idx="228">
                  <c:v>2</c:v>
                </c:pt>
                <c:pt idx="229">
                  <c:v>2</c:v>
                </c:pt>
                <c:pt idx="230">
                  <c:v>3</c:v>
                </c:pt>
                <c:pt idx="231">
                  <c:v>4</c:v>
                </c:pt>
                <c:pt idx="232">
                  <c:v>1</c:v>
                </c:pt>
                <c:pt idx="233">
                  <c:v>0</c:v>
                </c:pt>
                <c:pt idx="234">
                  <c:v>0</c:v>
                </c:pt>
                <c:pt idx="235">
                  <c:v>0</c:v>
                </c:pt>
                <c:pt idx="236">
                  <c:v>0</c:v>
                </c:pt>
                <c:pt idx="237">
                  <c:v>0</c:v>
                </c:pt>
                <c:pt idx="238">
                  <c:v>1</c:v>
                </c:pt>
                <c:pt idx="239">
                  <c:v>0</c:v>
                </c:pt>
                <c:pt idx="240">
                  <c:v>0</c:v>
                </c:pt>
                <c:pt idx="241">
                  <c:v>0</c:v>
                </c:pt>
                <c:pt idx="242">
                  <c:v>0</c:v>
                </c:pt>
                <c:pt idx="243">
                  <c:v>1</c:v>
                </c:pt>
                <c:pt idx="244">
                  <c:v>0</c:v>
                </c:pt>
                <c:pt idx="245">
                  <c:v>0</c:v>
                </c:pt>
                <c:pt idx="246">
                  <c:v>1</c:v>
                </c:pt>
                <c:pt idx="247">
                  <c:v>0</c:v>
                </c:pt>
                <c:pt idx="248">
                  <c:v>0</c:v>
                </c:pt>
                <c:pt idx="249">
                  <c:v>1</c:v>
                </c:pt>
                <c:pt idx="250">
                  <c:v>1</c:v>
                </c:pt>
                <c:pt idx="251">
                  <c:v>2</c:v>
                </c:pt>
                <c:pt idx="252">
                  <c:v>1</c:v>
                </c:pt>
                <c:pt idx="253">
                  <c:v>2</c:v>
                </c:pt>
                <c:pt idx="254">
                  <c:v>1</c:v>
                </c:pt>
                <c:pt idx="255">
                  <c:v>2</c:v>
                </c:pt>
                <c:pt idx="256">
                  <c:v>5</c:v>
                </c:pt>
                <c:pt idx="257">
                  <c:v>7</c:v>
                </c:pt>
                <c:pt idx="258">
                  <c:v>13</c:v>
                </c:pt>
                <c:pt idx="259">
                  <c:v>15</c:v>
                </c:pt>
                <c:pt idx="260">
                  <c:v>18</c:v>
                </c:pt>
                <c:pt idx="261">
                  <c:v>19</c:v>
                </c:pt>
                <c:pt idx="262">
                  <c:v>17</c:v>
                </c:pt>
                <c:pt idx="263">
                  <c:v>12</c:v>
                </c:pt>
                <c:pt idx="264">
                  <c:v>12</c:v>
                </c:pt>
                <c:pt idx="265">
                  <c:v>11</c:v>
                </c:pt>
                <c:pt idx="266">
                  <c:v>7</c:v>
                </c:pt>
                <c:pt idx="267">
                  <c:v>5</c:v>
                </c:pt>
                <c:pt idx="268">
                  <c:v>4</c:v>
                </c:pt>
                <c:pt idx="269">
                  <c:v>2</c:v>
                </c:pt>
                <c:pt idx="270">
                  <c:v>0</c:v>
                </c:pt>
                <c:pt idx="271">
                  <c:v>0</c:v>
                </c:pt>
                <c:pt idx="272">
                  <c:v>0</c:v>
                </c:pt>
                <c:pt idx="273">
                  <c:v>1</c:v>
                </c:pt>
                <c:pt idx="274">
                  <c:v>1</c:v>
                </c:pt>
                <c:pt idx="275">
                  <c:v>0</c:v>
                </c:pt>
                <c:pt idx="276">
                  <c:v>1</c:v>
                </c:pt>
                <c:pt idx="277">
                  <c:v>1</c:v>
                </c:pt>
                <c:pt idx="278">
                  <c:v>1</c:v>
                </c:pt>
                <c:pt idx="279">
                  <c:v>3</c:v>
                </c:pt>
                <c:pt idx="280">
                  <c:v>2</c:v>
                </c:pt>
                <c:pt idx="281">
                  <c:v>2</c:v>
                </c:pt>
                <c:pt idx="282">
                  <c:v>1</c:v>
                </c:pt>
                <c:pt idx="283">
                  <c:v>0</c:v>
                </c:pt>
                <c:pt idx="284">
                  <c:v>1</c:v>
                </c:pt>
                <c:pt idx="285">
                  <c:v>1</c:v>
                </c:pt>
                <c:pt idx="286">
                  <c:v>1</c:v>
                </c:pt>
                <c:pt idx="287">
                  <c:v>1</c:v>
                </c:pt>
                <c:pt idx="288">
                  <c:v>0</c:v>
                </c:pt>
                <c:pt idx="289">
                  <c:v>0</c:v>
                </c:pt>
                <c:pt idx="290">
                  <c:v>0</c:v>
                </c:pt>
                <c:pt idx="291">
                  <c:v>1</c:v>
                </c:pt>
                <c:pt idx="292">
                  <c:v>0</c:v>
                </c:pt>
                <c:pt idx="293">
                  <c:v>1</c:v>
                </c:pt>
                <c:pt idx="294">
                  <c:v>1</c:v>
                </c:pt>
                <c:pt idx="295">
                  <c:v>1</c:v>
                </c:pt>
                <c:pt idx="296">
                  <c:v>1</c:v>
                </c:pt>
                <c:pt idx="297">
                  <c:v>1</c:v>
                </c:pt>
                <c:pt idx="298">
                  <c:v>2</c:v>
                </c:pt>
                <c:pt idx="299">
                  <c:v>2</c:v>
                </c:pt>
                <c:pt idx="300">
                  <c:v>4</c:v>
                </c:pt>
                <c:pt idx="301">
                  <c:v>6</c:v>
                </c:pt>
                <c:pt idx="302">
                  <c:v>8</c:v>
                </c:pt>
                <c:pt idx="303">
                  <c:v>9</c:v>
                </c:pt>
                <c:pt idx="304">
                  <c:v>11</c:v>
                </c:pt>
                <c:pt idx="305">
                  <c:v>15</c:v>
                </c:pt>
                <c:pt idx="306">
                  <c:v>15</c:v>
                </c:pt>
                <c:pt idx="307">
                  <c:v>17</c:v>
                </c:pt>
                <c:pt idx="308">
                  <c:v>22</c:v>
                </c:pt>
                <c:pt idx="309">
                  <c:v>19</c:v>
                </c:pt>
                <c:pt idx="310">
                  <c:v>15</c:v>
                </c:pt>
                <c:pt idx="311">
                  <c:v>13</c:v>
                </c:pt>
                <c:pt idx="312">
                  <c:v>12</c:v>
                </c:pt>
                <c:pt idx="313">
                  <c:v>15</c:v>
                </c:pt>
                <c:pt idx="314">
                  <c:v>16</c:v>
                </c:pt>
                <c:pt idx="315">
                  <c:v>17</c:v>
                </c:pt>
                <c:pt idx="316">
                  <c:v>12</c:v>
                </c:pt>
                <c:pt idx="317">
                  <c:v>11</c:v>
                </c:pt>
                <c:pt idx="318">
                  <c:v>9</c:v>
                </c:pt>
                <c:pt idx="319">
                  <c:v>18</c:v>
                </c:pt>
                <c:pt idx="320">
                  <c:v>12</c:v>
                </c:pt>
                <c:pt idx="321">
                  <c:v>11</c:v>
                </c:pt>
                <c:pt idx="322">
                  <c:v>7</c:v>
                </c:pt>
                <c:pt idx="323">
                  <c:v>7</c:v>
                </c:pt>
                <c:pt idx="324">
                  <c:v>4</c:v>
                </c:pt>
                <c:pt idx="325">
                  <c:v>2</c:v>
                </c:pt>
                <c:pt idx="326">
                  <c:v>2</c:v>
                </c:pt>
                <c:pt idx="327">
                  <c:v>1</c:v>
                </c:pt>
                <c:pt idx="328">
                  <c:v>2</c:v>
                </c:pt>
                <c:pt idx="329">
                  <c:v>1</c:v>
                </c:pt>
                <c:pt idx="330">
                  <c:v>2</c:v>
                </c:pt>
                <c:pt idx="331">
                  <c:v>1</c:v>
                </c:pt>
                <c:pt idx="332">
                  <c:v>0</c:v>
                </c:pt>
                <c:pt idx="333">
                  <c:v>1</c:v>
                </c:pt>
                <c:pt idx="334">
                  <c:v>1</c:v>
                </c:pt>
                <c:pt idx="335">
                  <c:v>1</c:v>
                </c:pt>
                <c:pt idx="336">
                  <c:v>1</c:v>
                </c:pt>
                <c:pt idx="337">
                  <c:v>1</c:v>
                </c:pt>
                <c:pt idx="338">
                  <c:v>3</c:v>
                </c:pt>
                <c:pt idx="339">
                  <c:v>5</c:v>
                </c:pt>
                <c:pt idx="340">
                  <c:v>2</c:v>
                </c:pt>
                <c:pt idx="341">
                  <c:v>2</c:v>
                </c:pt>
                <c:pt idx="342">
                  <c:v>0</c:v>
                </c:pt>
                <c:pt idx="343">
                  <c:v>1</c:v>
                </c:pt>
                <c:pt idx="344">
                  <c:v>0</c:v>
                </c:pt>
                <c:pt idx="345">
                  <c:v>0</c:v>
                </c:pt>
                <c:pt idx="346">
                  <c:v>0</c:v>
                </c:pt>
                <c:pt idx="347">
                  <c:v>1</c:v>
                </c:pt>
                <c:pt idx="348">
                  <c:v>0</c:v>
                </c:pt>
                <c:pt idx="349">
                  <c:v>0</c:v>
                </c:pt>
                <c:pt idx="350">
                  <c:v>0</c:v>
                </c:pt>
                <c:pt idx="351">
                  <c:v>1</c:v>
                </c:pt>
                <c:pt idx="352">
                  <c:v>0</c:v>
                </c:pt>
                <c:pt idx="353">
                  <c:v>1</c:v>
                </c:pt>
                <c:pt idx="354">
                  <c:v>1</c:v>
                </c:pt>
                <c:pt idx="355">
                  <c:v>0</c:v>
                </c:pt>
                <c:pt idx="356">
                  <c:v>1</c:v>
                </c:pt>
                <c:pt idx="357">
                  <c:v>1</c:v>
                </c:pt>
                <c:pt idx="358">
                  <c:v>1</c:v>
                </c:pt>
                <c:pt idx="359">
                  <c:v>1</c:v>
                </c:pt>
                <c:pt idx="360">
                  <c:v>1</c:v>
                </c:pt>
                <c:pt idx="361">
                  <c:v>1</c:v>
                </c:pt>
                <c:pt idx="362">
                  <c:v>1</c:v>
                </c:pt>
                <c:pt idx="363">
                  <c:v>1</c:v>
                </c:pt>
                <c:pt idx="364">
                  <c:v>1</c:v>
                </c:pt>
                <c:pt idx="365">
                  <c:v>1</c:v>
                </c:pt>
                <c:pt idx="366">
                  <c:v>1</c:v>
                </c:pt>
                <c:pt idx="367">
                  <c:v>2</c:v>
                </c:pt>
                <c:pt idx="368">
                  <c:v>1</c:v>
                </c:pt>
                <c:pt idx="369">
                  <c:v>1</c:v>
                </c:pt>
                <c:pt idx="370">
                  <c:v>1</c:v>
                </c:pt>
                <c:pt idx="371">
                  <c:v>0</c:v>
                </c:pt>
                <c:pt idx="372">
                  <c:v>0</c:v>
                </c:pt>
                <c:pt idx="373">
                  <c:v>1</c:v>
                </c:pt>
                <c:pt idx="374">
                  <c:v>2</c:v>
                </c:pt>
                <c:pt idx="375">
                  <c:v>5</c:v>
                </c:pt>
                <c:pt idx="376">
                  <c:v>12</c:v>
                </c:pt>
                <c:pt idx="377">
                  <c:v>15</c:v>
                </c:pt>
                <c:pt idx="378">
                  <c:v>16</c:v>
                </c:pt>
                <c:pt idx="379">
                  <c:v>17</c:v>
                </c:pt>
                <c:pt idx="380">
                  <c:v>26</c:v>
                </c:pt>
                <c:pt idx="381">
                  <c:v>21</c:v>
                </c:pt>
                <c:pt idx="382">
                  <c:v>23</c:v>
                </c:pt>
                <c:pt idx="383">
                  <c:v>22</c:v>
                </c:pt>
                <c:pt idx="384">
                  <c:v>15</c:v>
                </c:pt>
                <c:pt idx="385">
                  <c:v>20</c:v>
                </c:pt>
                <c:pt idx="386">
                  <c:v>21</c:v>
                </c:pt>
                <c:pt idx="387">
                  <c:v>9</c:v>
                </c:pt>
                <c:pt idx="388">
                  <c:v>11</c:v>
                </c:pt>
                <c:pt idx="389">
                  <c:v>2</c:v>
                </c:pt>
                <c:pt idx="390">
                  <c:v>4</c:v>
                </c:pt>
                <c:pt idx="391">
                  <c:v>0</c:v>
                </c:pt>
                <c:pt idx="392">
                  <c:v>3</c:v>
                </c:pt>
                <c:pt idx="393">
                  <c:v>2</c:v>
                </c:pt>
                <c:pt idx="394">
                  <c:v>1</c:v>
                </c:pt>
                <c:pt idx="395">
                  <c:v>3</c:v>
                </c:pt>
                <c:pt idx="396">
                  <c:v>2</c:v>
                </c:pt>
                <c:pt idx="397">
                  <c:v>1</c:v>
                </c:pt>
                <c:pt idx="398">
                  <c:v>1</c:v>
                </c:pt>
                <c:pt idx="399">
                  <c:v>2</c:v>
                </c:pt>
                <c:pt idx="400">
                  <c:v>1</c:v>
                </c:pt>
                <c:pt idx="401">
                  <c:v>3</c:v>
                </c:pt>
                <c:pt idx="402">
                  <c:v>1</c:v>
                </c:pt>
                <c:pt idx="403">
                  <c:v>1</c:v>
                </c:pt>
                <c:pt idx="404">
                  <c:v>4</c:v>
                </c:pt>
                <c:pt idx="405">
                  <c:v>5</c:v>
                </c:pt>
                <c:pt idx="406">
                  <c:v>5</c:v>
                </c:pt>
                <c:pt idx="407">
                  <c:v>1</c:v>
                </c:pt>
                <c:pt idx="408">
                  <c:v>1</c:v>
                </c:pt>
                <c:pt idx="409">
                  <c:v>1</c:v>
                </c:pt>
                <c:pt idx="410">
                  <c:v>2</c:v>
                </c:pt>
                <c:pt idx="411">
                  <c:v>1</c:v>
                </c:pt>
                <c:pt idx="412">
                  <c:v>0</c:v>
                </c:pt>
                <c:pt idx="413">
                  <c:v>1</c:v>
                </c:pt>
                <c:pt idx="414">
                  <c:v>4</c:v>
                </c:pt>
                <c:pt idx="415">
                  <c:v>0</c:v>
                </c:pt>
                <c:pt idx="416">
                  <c:v>0</c:v>
                </c:pt>
                <c:pt idx="417">
                  <c:v>2</c:v>
                </c:pt>
                <c:pt idx="418">
                  <c:v>0</c:v>
                </c:pt>
                <c:pt idx="419">
                  <c:v>1</c:v>
                </c:pt>
                <c:pt idx="420">
                  <c:v>0</c:v>
                </c:pt>
                <c:pt idx="421">
                  <c:v>1</c:v>
                </c:pt>
                <c:pt idx="422">
                  <c:v>1</c:v>
                </c:pt>
                <c:pt idx="423">
                  <c:v>0</c:v>
                </c:pt>
                <c:pt idx="424">
                  <c:v>1</c:v>
                </c:pt>
                <c:pt idx="425">
                  <c:v>0</c:v>
                </c:pt>
                <c:pt idx="426">
                  <c:v>0</c:v>
                </c:pt>
                <c:pt idx="427">
                  <c:v>1</c:v>
                </c:pt>
                <c:pt idx="428">
                  <c:v>2</c:v>
                </c:pt>
                <c:pt idx="429">
                  <c:v>2</c:v>
                </c:pt>
                <c:pt idx="430">
                  <c:v>2</c:v>
                </c:pt>
                <c:pt idx="431">
                  <c:v>2</c:v>
                </c:pt>
                <c:pt idx="432">
                  <c:v>1</c:v>
                </c:pt>
                <c:pt idx="433">
                  <c:v>2</c:v>
                </c:pt>
                <c:pt idx="434">
                  <c:v>2</c:v>
                </c:pt>
                <c:pt idx="435">
                  <c:v>1</c:v>
                </c:pt>
                <c:pt idx="436">
                  <c:v>4</c:v>
                </c:pt>
                <c:pt idx="437">
                  <c:v>2</c:v>
                </c:pt>
                <c:pt idx="438">
                  <c:v>8</c:v>
                </c:pt>
                <c:pt idx="439">
                  <c:v>5</c:v>
                </c:pt>
                <c:pt idx="440">
                  <c:v>7</c:v>
                </c:pt>
                <c:pt idx="441">
                  <c:v>17</c:v>
                </c:pt>
                <c:pt idx="442">
                  <c:v>12</c:v>
                </c:pt>
                <c:pt idx="443">
                  <c:v>11</c:v>
                </c:pt>
                <c:pt idx="444">
                  <c:v>11</c:v>
                </c:pt>
                <c:pt idx="445">
                  <c:v>47</c:v>
                </c:pt>
                <c:pt idx="446">
                  <c:v>30</c:v>
                </c:pt>
                <c:pt idx="447">
                  <c:v>23</c:v>
                </c:pt>
                <c:pt idx="448">
                  <c:v>30</c:v>
                </c:pt>
                <c:pt idx="449">
                  <c:v>17</c:v>
                </c:pt>
                <c:pt idx="450">
                  <c:v>18</c:v>
                </c:pt>
                <c:pt idx="451">
                  <c:v>136</c:v>
                </c:pt>
                <c:pt idx="452">
                  <c:v>7</c:v>
                </c:pt>
                <c:pt idx="453">
                  <c:v>9</c:v>
                </c:pt>
                <c:pt idx="454">
                  <c:v>11</c:v>
                </c:pt>
                <c:pt idx="455">
                  <c:v>19</c:v>
                </c:pt>
                <c:pt idx="456">
                  <c:v>16</c:v>
                </c:pt>
                <c:pt idx="457">
                  <c:v>22</c:v>
                </c:pt>
                <c:pt idx="458">
                  <c:v>29</c:v>
                </c:pt>
                <c:pt idx="459">
                  <c:v>28</c:v>
                </c:pt>
                <c:pt idx="460">
                  <c:v>30</c:v>
                </c:pt>
                <c:pt idx="461">
                  <c:v>29</c:v>
                </c:pt>
                <c:pt idx="462">
                  <c:v>25</c:v>
                </c:pt>
                <c:pt idx="463">
                  <c:v>27</c:v>
                </c:pt>
                <c:pt idx="464">
                  <c:v>26</c:v>
                </c:pt>
                <c:pt idx="465">
                  <c:v>19</c:v>
                </c:pt>
                <c:pt idx="466">
                  <c:v>13</c:v>
                </c:pt>
                <c:pt idx="467">
                  <c:v>14</c:v>
                </c:pt>
                <c:pt idx="468">
                  <c:v>8</c:v>
                </c:pt>
                <c:pt idx="469">
                  <c:v>10</c:v>
                </c:pt>
                <c:pt idx="470">
                  <c:v>4</c:v>
                </c:pt>
                <c:pt idx="471">
                  <c:v>4</c:v>
                </c:pt>
                <c:pt idx="472">
                  <c:v>2</c:v>
                </c:pt>
                <c:pt idx="473">
                  <c:v>1</c:v>
                </c:pt>
                <c:pt idx="474">
                  <c:v>2</c:v>
                </c:pt>
                <c:pt idx="475">
                  <c:v>1</c:v>
                </c:pt>
                <c:pt idx="476">
                  <c:v>2</c:v>
                </c:pt>
                <c:pt idx="477">
                  <c:v>3</c:v>
                </c:pt>
                <c:pt idx="478">
                  <c:v>2</c:v>
                </c:pt>
                <c:pt idx="479">
                  <c:v>1</c:v>
                </c:pt>
                <c:pt idx="480">
                  <c:v>1</c:v>
                </c:pt>
                <c:pt idx="481">
                  <c:v>1</c:v>
                </c:pt>
                <c:pt idx="482">
                  <c:v>1</c:v>
                </c:pt>
                <c:pt idx="483">
                  <c:v>1</c:v>
                </c:pt>
                <c:pt idx="484">
                  <c:v>3</c:v>
                </c:pt>
                <c:pt idx="485">
                  <c:v>1</c:v>
                </c:pt>
                <c:pt idx="486">
                  <c:v>2</c:v>
                </c:pt>
                <c:pt idx="487">
                  <c:v>1</c:v>
                </c:pt>
                <c:pt idx="488">
                  <c:v>0</c:v>
                </c:pt>
                <c:pt idx="489">
                  <c:v>1</c:v>
                </c:pt>
                <c:pt idx="490">
                  <c:v>1</c:v>
                </c:pt>
                <c:pt idx="491">
                  <c:v>0</c:v>
                </c:pt>
                <c:pt idx="492">
                  <c:v>0</c:v>
                </c:pt>
                <c:pt idx="493">
                  <c:v>1</c:v>
                </c:pt>
                <c:pt idx="494">
                  <c:v>1</c:v>
                </c:pt>
                <c:pt idx="495">
                  <c:v>1</c:v>
                </c:pt>
                <c:pt idx="496">
                  <c:v>1</c:v>
                </c:pt>
                <c:pt idx="497">
                  <c:v>2</c:v>
                </c:pt>
                <c:pt idx="498">
                  <c:v>1</c:v>
                </c:pt>
                <c:pt idx="499">
                  <c:v>1</c:v>
                </c:pt>
                <c:pt idx="500">
                  <c:v>0</c:v>
                </c:pt>
                <c:pt idx="501">
                  <c:v>1</c:v>
                </c:pt>
                <c:pt idx="502">
                  <c:v>1</c:v>
                </c:pt>
                <c:pt idx="503">
                  <c:v>1</c:v>
                </c:pt>
                <c:pt idx="504">
                  <c:v>1</c:v>
                </c:pt>
                <c:pt idx="505">
                  <c:v>5</c:v>
                </c:pt>
                <c:pt idx="506">
                  <c:v>10</c:v>
                </c:pt>
                <c:pt idx="507">
                  <c:v>14</c:v>
                </c:pt>
                <c:pt idx="508">
                  <c:v>15</c:v>
                </c:pt>
                <c:pt idx="509">
                  <c:v>23</c:v>
                </c:pt>
                <c:pt idx="510">
                  <c:v>31</c:v>
                </c:pt>
                <c:pt idx="511">
                  <c:v>31</c:v>
                </c:pt>
                <c:pt idx="512">
                  <c:v>31</c:v>
                </c:pt>
                <c:pt idx="513">
                  <c:v>24</c:v>
                </c:pt>
                <c:pt idx="514">
                  <c:v>28</c:v>
                </c:pt>
                <c:pt idx="515">
                  <c:v>17</c:v>
                </c:pt>
                <c:pt idx="516">
                  <c:v>3</c:v>
                </c:pt>
                <c:pt idx="517">
                  <c:v>5</c:v>
                </c:pt>
                <c:pt idx="518">
                  <c:v>6</c:v>
                </c:pt>
                <c:pt idx="519">
                  <c:v>2</c:v>
                </c:pt>
                <c:pt idx="520">
                  <c:v>2</c:v>
                </c:pt>
                <c:pt idx="521">
                  <c:v>2</c:v>
                </c:pt>
                <c:pt idx="522">
                  <c:v>1</c:v>
                </c:pt>
                <c:pt idx="523">
                  <c:v>1</c:v>
                </c:pt>
                <c:pt idx="524">
                  <c:v>1</c:v>
                </c:pt>
                <c:pt idx="525">
                  <c:v>1</c:v>
                </c:pt>
                <c:pt idx="526">
                  <c:v>1</c:v>
                </c:pt>
                <c:pt idx="527">
                  <c:v>1</c:v>
                </c:pt>
                <c:pt idx="528">
                  <c:v>0</c:v>
                </c:pt>
                <c:pt idx="529">
                  <c:v>0</c:v>
                </c:pt>
                <c:pt idx="530">
                  <c:v>2</c:v>
                </c:pt>
                <c:pt idx="531">
                  <c:v>2</c:v>
                </c:pt>
                <c:pt idx="532">
                  <c:v>1</c:v>
                </c:pt>
                <c:pt idx="533">
                  <c:v>1</c:v>
                </c:pt>
                <c:pt idx="534">
                  <c:v>0</c:v>
                </c:pt>
                <c:pt idx="535">
                  <c:v>1</c:v>
                </c:pt>
                <c:pt idx="536">
                  <c:v>0</c:v>
                </c:pt>
                <c:pt idx="537">
                  <c:v>1</c:v>
                </c:pt>
                <c:pt idx="538">
                  <c:v>0</c:v>
                </c:pt>
                <c:pt idx="539">
                  <c:v>1</c:v>
                </c:pt>
                <c:pt idx="540">
                  <c:v>0</c:v>
                </c:pt>
                <c:pt idx="541">
                  <c:v>4</c:v>
                </c:pt>
                <c:pt idx="542">
                  <c:v>1</c:v>
                </c:pt>
                <c:pt idx="543">
                  <c:v>2</c:v>
                </c:pt>
                <c:pt idx="544">
                  <c:v>1</c:v>
                </c:pt>
                <c:pt idx="545">
                  <c:v>1</c:v>
                </c:pt>
                <c:pt idx="546">
                  <c:v>1</c:v>
                </c:pt>
                <c:pt idx="547">
                  <c:v>0</c:v>
                </c:pt>
                <c:pt idx="548">
                  <c:v>0</c:v>
                </c:pt>
                <c:pt idx="549">
                  <c:v>0</c:v>
                </c:pt>
                <c:pt idx="550">
                  <c:v>2</c:v>
                </c:pt>
                <c:pt idx="551">
                  <c:v>2</c:v>
                </c:pt>
                <c:pt idx="552">
                  <c:v>0</c:v>
                </c:pt>
                <c:pt idx="553">
                  <c:v>1</c:v>
                </c:pt>
                <c:pt idx="554">
                  <c:v>1</c:v>
                </c:pt>
                <c:pt idx="555">
                  <c:v>0</c:v>
                </c:pt>
                <c:pt idx="556">
                  <c:v>1</c:v>
                </c:pt>
                <c:pt idx="557">
                  <c:v>1</c:v>
                </c:pt>
                <c:pt idx="558">
                  <c:v>1</c:v>
                </c:pt>
                <c:pt idx="559">
                  <c:v>1</c:v>
                </c:pt>
                <c:pt idx="560">
                  <c:v>2</c:v>
                </c:pt>
                <c:pt idx="561">
                  <c:v>0</c:v>
                </c:pt>
                <c:pt idx="562">
                  <c:v>5</c:v>
                </c:pt>
                <c:pt idx="563">
                  <c:v>5</c:v>
                </c:pt>
                <c:pt idx="564">
                  <c:v>6</c:v>
                </c:pt>
                <c:pt idx="565">
                  <c:v>12</c:v>
                </c:pt>
                <c:pt idx="566">
                  <c:v>24</c:v>
                </c:pt>
                <c:pt idx="567">
                  <c:v>17</c:v>
                </c:pt>
                <c:pt idx="568">
                  <c:v>19</c:v>
                </c:pt>
                <c:pt idx="569">
                  <c:v>11</c:v>
                </c:pt>
                <c:pt idx="570">
                  <c:v>38</c:v>
                </c:pt>
                <c:pt idx="571">
                  <c:v>44</c:v>
                </c:pt>
                <c:pt idx="572">
                  <c:v>26</c:v>
                </c:pt>
                <c:pt idx="573">
                  <c:v>50</c:v>
                </c:pt>
                <c:pt idx="574">
                  <c:v>20</c:v>
                </c:pt>
                <c:pt idx="575">
                  <c:v>11</c:v>
                </c:pt>
                <c:pt idx="576">
                  <c:v>11</c:v>
                </c:pt>
                <c:pt idx="577">
                  <c:v>10</c:v>
                </c:pt>
                <c:pt idx="578">
                  <c:v>8</c:v>
                </c:pt>
                <c:pt idx="579">
                  <c:v>10</c:v>
                </c:pt>
                <c:pt idx="580">
                  <c:v>6</c:v>
                </c:pt>
                <c:pt idx="581">
                  <c:v>7</c:v>
                </c:pt>
                <c:pt idx="582">
                  <c:v>6</c:v>
                </c:pt>
                <c:pt idx="583">
                  <c:v>7</c:v>
                </c:pt>
                <c:pt idx="584">
                  <c:v>6</c:v>
                </c:pt>
                <c:pt idx="585">
                  <c:v>3</c:v>
                </c:pt>
                <c:pt idx="586">
                  <c:v>3</c:v>
                </c:pt>
                <c:pt idx="587">
                  <c:v>2</c:v>
                </c:pt>
                <c:pt idx="588">
                  <c:v>1</c:v>
                </c:pt>
                <c:pt idx="589">
                  <c:v>2</c:v>
                </c:pt>
                <c:pt idx="590">
                  <c:v>1</c:v>
                </c:pt>
                <c:pt idx="591">
                  <c:v>1</c:v>
                </c:pt>
                <c:pt idx="592">
                  <c:v>1</c:v>
                </c:pt>
                <c:pt idx="593">
                  <c:v>0</c:v>
                </c:pt>
                <c:pt idx="594">
                  <c:v>0</c:v>
                </c:pt>
                <c:pt idx="595">
                  <c:v>0</c:v>
                </c:pt>
                <c:pt idx="596">
                  <c:v>0</c:v>
                </c:pt>
                <c:pt idx="597">
                  <c:v>1</c:v>
                </c:pt>
                <c:pt idx="598">
                  <c:v>1</c:v>
                </c:pt>
                <c:pt idx="599">
                  <c:v>0</c:v>
                </c:pt>
                <c:pt idx="600">
                  <c:v>2</c:v>
                </c:pt>
                <c:pt idx="601">
                  <c:v>2</c:v>
                </c:pt>
                <c:pt idx="602">
                  <c:v>1</c:v>
                </c:pt>
                <c:pt idx="603">
                  <c:v>2</c:v>
                </c:pt>
                <c:pt idx="604">
                  <c:v>1</c:v>
                </c:pt>
                <c:pt idx="605">
                  <c:v>1</c:v>
                </c:pt>
                <c:pt idx="606">
                  <c:v>0</c:v>
                </c:pt>
                <c:pt idx="607">
                  <c:v>1</c:v>
                </c:pt>
                <c:pt idx="608">
                  <c:v>3</c:v>
                </c:pt>
                <c:pt idx="609">
                  <c:v>8</c:v>
                </c:pt>
                <c:pt idx="610">
                  <c:v>8</c:v>
                </c:pt>
                <c:pt idx="611">
                  <c:v>11</c:v>
                </c:pt>
                <c:pt idx="612">
                  <c:v>15</c:v>
                </c:pt>
                <c:pt idx="613">
                  <c:v>14</c:v>
                </c:pt>
                <c:pt idx="614">
                  <c:v>15</c:v>
                </c:pt>
                <c:pt idx="615">
                  <c:v>19</c:v>
                </c:pt>
                <c:pt idx="616">
                  <c:v>18</c:v>
                </c:pt>
                <c:pt idx="617">
                  <c:v>17</c:v>
                </c:pt>
                <c:pt idx="618">
                  <c:v>14</c:v>
                </c:pt>
                <c:pt idx="619">
                  <c:v>11</c:v>
                </c:pt>
                <c:pt idx="620">
                  <c:v>7</c:v>
                </c:pt>
                <c:pt idx="621">
                  <c:v>3</c:v>
                </c:pt>
                <c:pt idx="622">
                  <c:v>2</c:v>
                </c:pt>
                <c:pt idx="623">
                  <c:v>1</c:v>
                </c:pt>
                <c:pt idx="624">
                  <c:v>0</c:v>
                </c:pt>
                <c:pt idx="625">
                  <c:v>0</c:v>
                </c:pt>
                <c:pt idx="626">
                  <c:v>2</c:v>
                </c:pt>
                <c:pt idx="627">
                  <c:v>2</c:v>
                </c:pt>
                <c:pt idx="628">
                  <c:v>1</c:v>
                </c:pt>
                <c:pt idx="629">
                  <c:v>1</c:v>
                </c:pt>
                <c:pt idx="630">
                  <c:v>1</c:v>
                </c:pt>
                <c:pt idx="631">
                  <c:v>0</c:v>
                </c:pt>
                <c:pt idx="632">
                  <c:v>0</c:v>
                </c:pt>
                <c:pt idx="633">
                  <c:v>1</c:v>
                </c:pt>
                <c:pt idx="634">
                  <c:v>0</c:v>
                </c:pt>
                <c:pt idx="635">
                  <c:v>0</c:v>
                </c:pt>
                <c:pt idx="636">
                  <c:v>0</c:v>
                </c:pt>
                <c:pt idx="637">
                  <c:v>1</c:v>
                </c:pt>
                <c:pt idx="638">
                  <c:v>1</c:v>
                </c:pt>
                <c:pt idx="639">
                  <c:v>1</c:v>
                </c:pt>
                <c:pt idx="640">
                  <c:v>2</c:v>
                </c:pt>
                <c:pt idx="641">
                  <c:v>1</c:v>
                </c:pt>
                <c:pt idx="642">
                  <c:v>0</c:v>
                </c:pt>
                <c:pt idx="643">
                  <c:v>4</c:v>
                </c:pt>
                <c:pt idx="644">
                  <c:v>4</c:v>
                </c:pt>
                <c:pt idx="645">
                  <c:v>1</c:v>
                </c:pt>
                <c:pt idx="646">
                  <c:v>1</c:v>
                </c:pt>
                <c:pt idx="647">
                  <c:v>1</c:v>
                </c:pt>
                <c:pt idx="648">
                  <c:v>1</c:v>
                </c:pt>
                <c:pt idx="649">
                  <c:v>1</c:v>
                </c:pt>
                <c:pt idx="650">
                  <c:v>1</c:v>
                </c:pt>
                <c:pt idx="651">
                  <c:v>0</c:v>
                </c:pt>
                <c:pt idx="652">
                  <c:v>1</c:v>
                </c:pt>
                <c:pt idx="653">
                  <c:v>1</c:v>
                </c:pt>
                <c:pt idx="654">
                  <c:v>0</c:v>
                </c:pt>
                <c:pt idx="655">
                  <c:v>1</c:v>
                </c:pt>
                <c:pt idx="656">
                  <c:v>0</c:v>
                </c:pt>
                <c:pt idx="657">
                  <c:v>1</c:v>
                </c:pt>
                <c:pt idx="658">
                  <c:v>0</c:v>
                </c:pt>
                <c:pt idx="659">
                  <c:v>1</c:v>
                </c:pt>
                <c:pt idx="660">
                  <c:v>1</c:v>
                </c:pt>
                <c:pt idx="661">
                  <c:v>1</c:v>
                </c:pt>
                <c:pt idx="662">
                  <c:v>1</c:v>
                </c:pt>
                <c:pt idx="663">
                  <c:v>1</c:v>
                </c:pt>
                <c:pt idx="664">
                  <c:v>2</c:v>
                </c:pt>
                <c:pt idx="665">
                  <c:v>2</c:v>
                </c:pt>
                <c:pt idx="666">
                  <c:v>2</c:v>
                </c:pt>
                <c:pt idx="667">
                  <c:v>1</c:v>
                </c:pt>
                <c:pt idx="668">
                  <c:v>1</c:v>
                </c:pt>
                <c:pt idx="669">
                  <c:v>0</c:v>
                </c:pt>
                <c:pt idx="670">
                  <c:v>1</c:v>
                </c:pt>
                <c:pt idx="671">
                  <c:v>1</c:v>
                </c:pt>
                <c:pt idx="672">
                  <c:v>0</c:v>
                </c:pt>
                <c:pt idx="673">
                  <c:v>1</c:v>
                </c:pt>
                <c:pt idx="674">
                  <c:v>0</c:v>
                </c:pt>
                <c:pt idx="675">
                  <c:v>1</c:v>
                </c:pt>
                <c:pt idx="676">
                  <c:v>2</c:v>
                </c:pt>
                <c:pt idx="677">
                  <c:v>2</c:v>
                </c:pt>
                <c:pt idx="678">
                  <c:v>3</c:v>
                </c:pt>
                <c:pt idx="679">
                  <c:v>4</c:v>
                </c:pt>
                <c:pt idx="680">
                  <c:v>5</c:v>
                </c:pt>
                <c:pt idx="681">
                  <c:v>10</c:v>
                </c:pt>
                <c:pt idx="682">
                  <c:v>9</c:v>
                </c:pt>
                <c:pt idx="683">
                  <c:v>13</c:v>
                </c:pt>
                <c:pt idx="684">
                  <c:v>11</c:v>
                </c:pt>
                <c:pt idx="685">
                  <c:v>8</c:v>
                </c:pt>
                <c:pt idx="686">
                  <c:v>10</c:v>
                </c:pt>
                <c:pt idx="687">
                  <c:v>9</c:v>
                </c:pt>
                <c:pt idx="688">
                  <c:v>15</c:v>
                </c:pt>
                <c:pt idx="689">
                  <c:v>15</c:v>
                </c:pt>
                <c:pt idx="690">
                  <c:v>10</c:v>
                </c:pt>
                <c:pt idx="691">
                  <c:v>9</c:v>
                </c:pt>
                <c:pt idx="692">
                  <c:v>7</c:v>
                </c:pt>
                <c:pt idx="693">
                  <c:v>2</c:v>
                </c:pt>
                <c:pt idx="694">
                  <c:v>6</c:v>
                </c:pt>
                <c:pt idx="695">
                  <c:v>2</c:v>
                </c:pt>
                <c:pt idx="696">
                  <c:v>1</c:v>
                </c:pt>
                <c:pt idx="697">
                  <c:v>2</c:v>
                </c:pt>
                <c:pt idx="698">
                  <c:v>1</c:v>
                </c:pt>
                <c:pt idx="699">
                  <c:v>1</c:v>
                </c:pt>
                <c:pt idx="700">
                  <c:v>1</c:v>
                </c:pt>
                <c:pt idx="701">
                  <c:v>0</c:v>
                </c:pt>
                <c:pt idx="702">
                  <c:v>0</c:v>
                </c:pt>
                <c:pt idx="703">
                  <c:v>3</c:v>
                </c:pt>
                <c:pt idx="704">
                  <c:v>6</c:v>
                </c:pt>
                <c:pt idx="705">
                  <c:v>6</c:v>
                </c:pt>
                <c:pt idx="706">
                  <c:v>3</c:v>
                </c:pt>
                <c:pt idx="707">
                  <c:v>2</c:v>
                </c:pt>
                <c:pt idx="708">
                  <c:v>1</c:v>
                </c:pt>
                <c:pt idx="709">
                  <c:v>1</c:v>
                </c:pt>
                <c:pt idx="710">
                  <c:v>1</c:v>
                </c:pt>
                <c:pt idx="711">
                  <c:v>1</c:v>
                </c:pt>
                <c:pt idx="712">
                  <c:v>1</c:v>
                </c:pt>
                <c:pt idx="713">
                  <c:v>1</c:v>
                </c:pt>
                <c:pt idx="714">
                  <c:v>0</c:v>
                </c:pt>
                <c:pt idx="715">
                  <c:v>0</c:v>
                </c:pt>
                <c:pt idx="716">
                  <c:v>0</c:v>
                </c:pt>
                <c:pt idx="717">
                  <c:v>0</c:v>
                </c:pt>
                <c:pt idx="718">
                  <c:v>1</c:v>
                </c:pt>
                <c:pt idx="719">
                  <c:v>1</c:v>
                </c:pt>
                <c:pt idx="720">
                  <c:v>3</c:v>
                </c:pt>
                <c:pt idx="721">
                  <c:v>5</c:v>
                </c:pt>
                <c:pt idx="722">
                  <c:v>6</c:v>
                </c:pt>
                <c:pt idx="723">
                  <c:v>8</c:v>
                </c:pt>
                <c:pt idx="724">
                  <c:v>9</c:v>
                </c:pt>
                <c:pt idx="725">
                  <c:v>8</c:v>
                </c:pt>
                <c:pt idx="726">
                  <c:v>4</c:v>
                </c:pt>
                <c:pt idx="727">
                  <c:v>4</c:v>
                </c:pt>
                <c:pt idx="728">
                  <c:v>3</c:v>
                </c:pt>
                <c:pt idx="729">
                  <c:v>2</c:v>
                </c:pt>
                <c:pt idx="730">
                  <c:v>1</c:v>
                </c:pt>
                <c:pt idx="731">
                  <c:v>3</c:v>
                </c:pt>
                <c:pt idx="732">
                  <c:v>5</c:v>
                </c:pt>
                <c:pt idx="733">
                  <c:v>4</c:v>
                </c:pt>
                <c:pt idx="734">
                  <c:v>4</c:v>
                </c:pt>
                <c:pt idx="735">
                  <c:v>2</c:v>
                </c:pt>
                <c:pt idx="736">
                  <c:v>1</c:v>
                </c:pt>
                <c:pt idx="737">
                  <c:v>1</c:v>
                </c:pt>
                <c:pt idx="738">
                  <c:v>0</c:v>
                </c:pt>
                <c:pt idx="739">
                  <c:v>1</c:v>
                </c:pt>
                <c:pt idx="740">
                  <c:v>1</c:v>
                </c:pt>
                <c:pt idx="741">
                  <c:v>1</c:v>
                </c:pt>
                <c:pt idx="742">
                  <c:v>1</c:v>
                </c:pt>
                <c:pt idx="743">
                  <c:v>0</c:v>
                </c:pt>
                <c:pt idx="744">
                  <c:v>0</c:v>
                </c:pt>
                <c:pt idx="745">
                  <c:v>0</c:v>
                </c:pt>
                <c:pt idx="746">
                  <c:v>0</c:v>
                </c:pt>
              </c:numCache>
            </c:numRef>
          </c:val>
          <c:extLst>
            <c:ext xmlns:c16="http://schemas.microsoft.com/office/drawing/2014/chart" uri="{C3380CC4-5D6E-409C-BE32-E72D297353CC}">
              <c16:uniqueId val="{00000001-0F6C-4615-9A9C-0FAF1E5324EE}"/>
            </c:ext>
          </c:extLst>
        </c:ser>
        <c:dLbls>
          <c:showLegendKey val="0"/>
          <c:showVal val="0"/>
          <c:showCatName val="0"/>
          <c:showSerName val="0"/>
          <c:showPercent val="0"/>
          <c:showBubbleSize val="0"/>
        </c:dLbls>
        <c:gapWidth val="150"/>
        <c:axId val="839906816"/>
        <c:axId val="601956256"/>
      </c:barChart>
      <c:catAx>
        <c:axId val="8399068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frame counter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601956256"/>
        <c:crosses val="autoZero"/>
        <c:auto val="1"/>
        <c:lblAlgn val="ctr"/>
        <c:lblOffset val="100"/>
        <c:noMultiLvlLbl val="0"/>
      </c:catAx>
      <c:valAx>
        <c:axId val="601956256"/>
        <c:scaling>
          <c:orientation val="minMax"/>
          <c:max val="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pixel per Frame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39906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Hand Speedchane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Tabelle1!$C$1</c:f>
              <c:strCache>
                <c:ptCount val="1"/>
                <c:pt idx="0">
                  <c:v>480p_dif</c:v>
                </c:pt>
              </c:strCache>
            </c:strRef>
          </c:tx>
          <c:spPr>
            <a:solidFill>
              <a:schemeClr val="accent1"/>
            </a:solidFill>
            <a:ln>
              <a:noFill/>
            </a:ln>
            <a:effectLst/>
          </c:spPr>
          <c:invertIfNegative val="0"/>
          <c:val>
            <c:numRef>
              <c:f>Tabelle1!$C$2:$C$748</c:f>
              <c:numCache>
                <c:formatCode>General</c:formatCode>
                <c:ptCount val="747"/>
                <c:pt idx="0">
                  <c:v>395</c:v>
                </c:pt>
                <c:pt idx="1">
                  <c:v>1</c:v>
                </c:pt>
                <c:pt idx="2">
                  <c:v>1</c:v>
                </c:pt>
                <c:pt idx="3">
                  <c:v>0</c:v>
                </c:pt>
                <c:pt idx="4">
                  <c:v>0</c:v>
                </c:pt>
                <c:pt idx="5">
                  <c:v>1</c:v>
                </c:pt>
                <c:pt idx="6">
                  <c:v>1</c:v>
                </c:pt>
                <c:pt idx="7">
                  <c:v>0</c:v>
                </c:pt>
                <c:pt idx="8">
                  <c:v>1</c:v>
                </c:pt>
                <c:pt idx="9">
                  <c:v>1</c:v>
                </c:pt>
                <c:pt idx="10">
                  <c:v>0</c:v>
                </c:pt>
                <c:pt idx="11">
                  <c:v>1</c:v>
                </c:pt>
                <c:pt idx="12">
                  <c:v>1</c:v>
                </c:pt>
                <c:pt idx="13">
                  <c:v>0</c:v>
                </c:pt>
                <c:pt idx="14">
                  <c:v>0</c:v>
                </c:pt>
                <c:pt idx="15">
                  <c:v>1</c:v>
                </c:pt>
                <c:pt idx="16">
                  <c:v>1</c:v>
                </c:pt>
                <c:pt idx="17">
                  <c:v>1</c:v>
                </c:pt>
                <c:pt idx="18">
                  <c:v>0</c:v>
                </c:pt>
                <c:pt idx="19">
                  <c:v>1</c:v>
                </c:pt>
                <c:pt idx="20">
                  <c:v>1</c:v>
                </c:pt>
                <c:pt idx="21">
                  <c:v>1</c:v>
                </c:pt>
                <c:pt idx="22">
                  <c:v>1</c:v>
                </c:pt>
                <c:pt idx="23">
                  <c:v>1</c:v>
                </c:pt>
                <c:pt idx="24">
                  <c:v>2</c:v>
                </c:pt>
                <c:pt idx="25">
                  <c:v>4</c:v>
                </c:pt>
                <c:pt idx="26">
                  <c:v>0</c:v>
                </c:pt>
                <c:pt idx="27">
                  <c:v>3</c:v>
                </c:pt>
                <c:pt idx="28">
                  <c:v>0</c:v>
                </c:pt>
                <c:pt idx="29">
                  <c:v>0</c:v>
                </c:pt>
                <c:pt idx="30">
                  <c:v>0</c:v>
                </c:pt>
                <c:pt idx="31">
                  <c:v>2</c:v>
                </c:pt>
                <c:pt idx="32">
                  <c:v>1</c:v>
                </c:pt>
                <c:pt idx="33">
                  <c:v>5</c:v>
                </c:pt>
                <c:pt idx="34">
                  <c:v>1</c:v>
                </c:pt>
                <c:pt idx="35">
                  <c:v>24</c:v>
                </c:pt>
                <c:pt idx="36">
                  <c:v>17</c:v>
                </c:pt>
                <c:pt idx="37">
                  <c:v>9</c:v>
                </c:pt>
                <c:pt idx="38">
                  <c:v>12</c:v>
                </c:pt>
                <c:pt idx="39">
                  <c:v>0</c:v>
                </c:pt>
                <c:pt idx="40">
                  <c:v>6</c:v>
                </c:pt>
                <c:pt idx="41">
                  <c:v>55</c:v>
                </c:pt>
                <c:pt idx="42">
                  <c:v>68</c:v>
                </c:pt>
                <c:pt idx="43">
                  <c:v>0</c:v>
                </c:pt>
                <c:pt idx="44">
                  <c:v>0</c:v>
                </c:pt>
                <c:pt idx="45">
                  <c:v>1</c:v>
                </c:pt>
                <c:pt idx="46">
                  <c:v>1</c:v>
                </c:pt>
                <c:pt idx="47">
                  <c:v>0</c:v>
                </c:pt>
                <c:pt idx="48">
                  <c:v>1</c:v>
                </c:pt>
                <c:pt idx="49">
                  <c:v>1</c:v>
                </c:pt>
                <c:pt idx="50">
                  <c:v>0</c:v>
                </c:pt>
                <c:pt idx="51">
                  <c:v>0</c:v>
                </c:pt>
                <c:pt idx="52">
                  <c:v>0</c:v>
                </c:pt>
                <c:pt idx="53">
                  <c:v>0</c:v>
                </c:pt>
                <c:pt idx="54">
                  <c:v>0</c:v>
                </c:pt>
                <c:pt idx="55">
                  <c:v>0</c:v>
                </c:pt>
                <c:pt idx="56">
                  <c:v>1</c:v>
                </c:pt>
                <c:pt idx="57">
                  <c:v>1</c:v>
                </c:pt>
                <c:pt idx="58">
                  <c:v>133</c:v>
                </c:pt>
                <c:pt idx="59">
                  <c:v>125</c:v>
                </c:pt>
                <c:pt idx="60">
                  <c:v>1</c:v>
                </c:pt>
                <c:pt idx="61">
                  <c:v>0</c:v>
                </c:pt>
                <c:pt idx="62">
                  <c:v>3</c:v>
                </c:pt>
                <c:pt idx="63">
                  <c:v>0</c:v>
                </c:pt>
                <c:pt idx="64">
                  <c:v>1</c:v>
                </c:pt>
                <c:pt idx="65">
                  <c:v>8</c:v>
                </c:pt>
                <c:pt idx="66">
                  <c:v>5</c:v>
                </c:pt>
                <c:pt idx="67">
                  <c:v>6</c:v>
                </c:pt>
                <c:pt idx="68">
                  <c:v>0</c:v>
                </c:pt>
                <c:pt idx="69">
                  <c:v>3</c:v>
                </c:pt>
                <c:pt idx="70">
                  <c:v>4</c:v>
                </c:pt>
                <c:pt idx="71">
                  <c:v>1</c:v>
                </c:pt>
                <c:pt idx="72">
                  <c:v>7</c:v>
                </c:pt>
                <c:pt idx="73">
                  <c:v>4</c:v>
                </c:pt>
                <c:pt idx="74">
                  <c:v>1</c:v>
                </c:pt>
                <c:pt idx="75">
                  <c:v>1</c:v>
                </c:pt>
                <c:pt idx="76">
                  <c:v>1</c:v>
                </c:pt>
                <c:pt idx="77">
                  <c:v>4</c:v>
                </c:pt>
                <c:pt idx="78">
                  <c:v>2</c:v>
                </c:pt>
                <c:pt idx="79">
                  <c:v>4</c:v>
                </c:pt>
                <c:pt idx="80">
                  <c:v>0</c:v>
                </c:pt>
                <c:pt idx="81">
                  <c:v>0</c:v>
                </c:pt>
                <c:pt idx="82">
                  <c:v>1</c:v>
                </c:pt>
                <c:pt idx="83">
                  <c:v>0</c:v>
                </c:pt>
                <c:pt idx="84">
                  <c:v>1</c:v>
                </c:pt>
                <c:pt idx="85">
                  <c:v>0</c:v>
                </c:pt>
                <c:pt idx="86">
                  <c:v>0</c:v>
                </c:pt>
                <c:pt idx="87">
                  <c:v>1</c:v>
                </c:pt>
                <c:pt idx="88">
                  <c:v>0</c:v>
                </c:pt>
                <c:pt idx="89">
                  <c:v>2</c:v>
                </c:pt>
                <c:pt idx="90">
                  <c:v>0</c:v>
                </c:pt>
                <c:pt idx="91">
                  <c:v>0</c:v>
                </c:pt>
                <c:pt idx="92">
                  <c:v>1</c:v>
                </c:pt>
                <c:pt idx="93">
                  <c:v>0</c:v>
                </c:pt>
                <c:pt idx="94">
                  <c:v>1</c:v>
                </c:pt>
                <c:pt idx="95">
                  <c:v>0</c:v>
                </c:pt>
                <c:pt idx="96">
                  <c:v>0</c:v>
                </c:pt>
                <c:pt idx="97">
                  <c:v>0</c:v>
                </c:pt>
                <c:pt idx="98">
                  <c:v>1</c:v>
                </c:pt>
                <c:pt idx="99">
                  <c:v>1</c:v>
                </c:pt>
                <c:pt idx="100">
                  <c:v>0</c:v>
                </c:pt>
                <c:pt idx="101">
                  <c:v>0</c:v>
                </c:pt>
                <c:pt idx="102">
                  <c:v>0</c:v>
                </c:pt>
                <c:pt idx="103">
                  <c:v>0</c:v>
                </c:pt>
                <c:pt idx="104">
                  <c:v>0</c:v>
                </c:pt>
                <c:pt idx="105">
                  <c:v>0</c:v>
                </c:pt>
                <c:pt idx="106">
                  <c:v>0</c:v>
                </c:pt>
                <c:pt idx="107">
                  <c:v>0</c:v>
                </c:pt>
                <c:pt idx="108">
                  <c:v>0</c:v>
                </c:pt>
                <c:pt idx="109">
                  <c:v>0</c:v>
                </c:pt>
                <c:pt idx="110">
                  <c:v>1</c:v>
                </c:pt>
                <c:pt idx="111">
                  <c:v>1</c:v>
                </c:pt>
                <c:pt idx="112">
                  <c:v>0</c:v>
                </c:pt>
                <c:pt idx="113">
                  <c:v>0</c:v>
                </c:pt>
                <c:pt idx="114">
                  <c:v>2</c:v>
                </c:pt>
                <c:pt idx="115">
                  <c:v>1</c:v>
                </c:pt>
                <c:pt idx="116">
                  <c:v>1</c:v>
                </c:pt>
                <c:pt idx="117">
                  <c:v>1</c:v>
                </c:pt>
                <c:pt idx="118">
                  <c:v>1</c:v>
                </c:pt>
                <c:pt idx="119">
                  <c:v>2</c:v>
                </c:pt>
                <c:pt idx="120">
                  <c:v>2</c:v>
                </c:pt>
                <c:pt idx="121">
                  <c:v>0</c:v>
                </c:pt>
                <c:pt idx="122">
                  <c:v>1</c:v>
                </c:pt>
                <c:pt idx="123">
                  <c:v>3</c:v>
                </c:pt>
                <c:pt idx="124">
                  <c:v>3</c:v>
                </c:pt>
                <c:pt idx="125">
                  <c:v>5</c:v>
                </c:pt>
                <c:pt idx="126">
                  <c:v>2</c:v>
                </c:pt>
                <c:pt idx="127">
                  <c:v>3</c:v>
                </c:pt>
                <c:pt idx="128">
                  <c:v>4</c:v>
                </c:pt>
                <c:pt idx="129">
                  <c:v>1</c:v>
                </c:pt>
                <c:pt idx="130">
                  <c:v>3</c:v>
                </c:pt>
                <c:pt idx="131">
                  <c:v>1</c:v>
                </c:pt>
                <c:pt idx="132">
                  <c:v>1</c:v>
                </c:pt>
                <c:pt idx="133">
                  <c:v>3</c:v>
                </c:pt>
                <c:pt idx="134">
                  <c:v>7</c:v>
                </c:pt>
                <c:pt idx="135">
                  <c:v>3</c:v>
                </c:pt>
                <c:pt idx="136">
                  <c:v>5</c:v>
                </c:pt>
                <c:pt idx="137">
                  <c:v>5</c:v>
                </c:pt>
                <c:pt idx="138">
                  <c:v>0</c:v>
                </c:pt>
                <c:pt idx="139">
                  <c:v>0</c:v>
                </c:pt>
                <c:pt idx="140">
                  <c:v>0</c:v>
                </c:pt>
                <c:pt idx="141">
                  <c:v>0</c:v>
                </c:pt>
                <c:pt idx="142">
                  <c:v>0</c:v>
                </c:pt>
                <c:pt idx="143">
                  <c:v>2</c:v>
                </c:pt>
                <c:pt idx="144">
                  <c:v>1</c:v>
                </c:pt>
                <c:pt idx="145">
                  <c:v>1</c:v>
                </c:pt>
                <c:pt idx="146">
                  <c:v>1</c:v>
                </c:pt>
                <c:pt idx="147">
                  <c:v>0</c:v>
                </c:pt>
                <c:pt idx="148">
                  <c:v>1</c:v>
                </c:pt>
                <c:pt idx="149">
                  <c:v>0</c:v>
                </c:pt>
                <c:pt idx="150">
                  <c:v>0</c:v>
                </c:pt>
                <c:pt idx="151">
                  <c:v>1</c:v>
                </c:pt>
                <c:pt idx="152">
                  <c:v>0</c:v>
                </c:pt>
                <c:pt idx="153">
                  <c:v>1</c:v>
                </c:pt>
                <c:pt idx="154">
                  <c:v>1</c:v>
                </c:pt>
                <c:pt idx="155">
                  <c:v>1</c:v>
                </c:pt>
                <c:pt idx="156">
                  <c:v>0</c:v>
                </c:pt>
                <c:pt idx="157">
                  <c:v>1</c:v>
                </c:pt>
                <c:pt idx="158">
                  <c:v>1</c:v>
                </c:pt>
                <c:pt idx="159">
                  <c:v>0</c:v>
                </c:pt>
                <c:pt idx="160">
                  <c:v>0</c:v>
                </c:pt>
                <c:pt idx="161">
                  <c:v>0</c:v>
                </c:pt>
                <c:pt idx="162">
                  <c:v>0</c:v>
                </c:pt>
                <c:pt idx="163">
                  <c:v>0</c:v>
                </c:pt>
                <c:pt idx="164">
                  <c:v>1</c:v>
                </c:pt>
                <c:pt idx="165">
                  <c:v>0</c:v>
                </c:pt>
                <c:pt idx="166">
                  <c:v>1</c:v>
                </c:pt>
                <c:pt idx="167">
                  <c:v>0</c:v>
                </c:pt>
                <c:pt idx="168">
                  <c:v>1</c:v>
                </c:pt>
                <c:pt idx="169">
                  <c:v>1</c:v>
                </c:pt>
                <c:pt idx="170">
                  <c:v>0</c:v>
                </c:pt>
                <c:pt idx="171">
                  <c:v>2</c:v>
                </c:pt>
                <c:pt idx="172">
                  <c:v>2</c:v>
                </c:pt>
                <c:pt idx="173">
                  <c:v>0</c:v>
                </c:pt>
                <c:pt idx="174">
                  <c:v>0</c:v>
                </c:pt>
                <c:pt idx="175">
                  <c:v>0</c:v>
                </c:pt>
                <c:pt idx="176">
                  <c:v>1</c:v>
                </c:pt>
                <c:pt idx="177">
                  <c:v>1</c:v>
                </c:pt>
                <c:pt idx="178">
                  <c:v>1</c:v>
                </c:pt>
                <c:pt idx="179">
                  <c:v>1</c:v>
                </c:pt>
                <c:pt idx="180">
                  <c:v>1</c:v>
                </c:pt>
                <c:pt idx="181">
                  <c:v>1</c:v>
                </c:pt>
                <c:pt idx="182">
                  <c:v>0</c:v>
                </c:pt>
                <c:pt idx="183">
                  <c:v>0</c:v>
                </c:pt>
                <c:pt idx="184">
                  <c:v>0</c:v>
                </c:pt>
                <c:pt idx="185">
                  <c:v>0</c:v>
                </c:pt>
                <c:pt idx="186">
                  <c:v>0</c:v>
                </c:pt>
                <c:pt idx="187">
                  <c:v>0</c:v>
                </c:pt>
                <c:pt idx="188">
                  <c:v>0</c:v>
                </c:pt>
                <c:pt idx="189">
                  <c:v>4</c:v>
                </c:pt>
                <c:pt idx="190">
                  <c:v>3</c:v>
                </c:pt>
                <c:pt idx="191">
                  <c:v>1</c:v>
                </c:pt>
                <c:pt idx="192">
                  <c:v>2</c:v>
                </c:pt>
                <c:pt idx="193">
                  <c:v>1</c:v>
                </c:pt>
                <c:pt idx="194">
                  <c:v>1</c:v>
                </c:pt>
                <c:pt idx="195">
                  <c:v>1</c:v>
                </c:pt>
                <c:pt idx="196">
                  <c:v>1</c:v>
                </c:pt>
                <c:pt idx="197">
                  <c:v>0</c:v>
                </c:pt>
                <c:pt idx="198">
                  <c:v>0</c:v>
                </c:pt>
                <c:pt idx="199">
                  <c:v>0</c:v>
                </c:pt>
                <c:pt idx="200">
                  <c:v>1</c:v>
                </c:pt>
                <c:pt idx="201">
                  <c:v>1</c:v>
                </c:pt>
                <c:pt idx="202">
                  <c:v>4</c:v>
                </c:pt>
                <c:pt idx="203">
                  <c:v>3</c:v>
                </c:pt>
                <c:pt idx="204">
                  <c:v>1</c:v>
                </c:pt>
                <c:pt idx="205">
                  <c:v>3</c:v>
                </c:pt>
                <c:pt idx="206">
                  <c:v>1</c:v>
                </c:pt>
                <c:pt idx="207">
                  <c:v>3</c:v>
                </c:pt>
                <c:pt idx="208">
                  <c:v>0</c:v>
                </c:pt>
                <c:pt idx="209">
                  <c:v>1</c:v>
                </c:pt>
                <c:pt idx="210">
                  <c:v>3</c:v>
                </c:pt>
                <c:pt idx="211">
                  <c:v>1</c:v>
                </c:pt>
                <c:pt idx="212">
                  <c:v>0</c:v>
                </c:pt>
                <c:pt idx="213">
                  <c:v>1</c:v>
                </c:pt>
                <c:pt idx="214">
                  <c:v>0</c:v>
                </c:pt>
                <c:pt idx="215">
                  <c:v>0</c:v>
                </c:pt>
                <c:pt idx="216">
                  <c:v>0</c:v>
                </c:pt>
                <c:pt idx="217">
                  <c:v>0</c:v>
                </c:pt>
                <c:pt idx="218">
                  <c:v>1</c:v>
                </c:pt>
                <c:pt idx="219">
                  <c:v>0</c:v>
                </c:pt>
                <c:pt idx="220">
                  <c:v>0</c:v>
                </c:pt>
                <c:pt idx="221">
                  <c:v>1</c:v>
                </c:pt>
                <c:pt idx="222">
                  <c:v>1</c:v>
                </c:pt>
                <c:pt idx="223">
                  <c:v>1</c:v>
                </c:pt>
                <c:pt idx="224">
                  <c:v>0</c:v>
                </c:pt>
                <c:pt idx="225">
                  <c:v>1</c:v>
                </c:pt>
                <c:pt idx="226">
                  <c:v>2</c:v>
                </c:pt>
                <c:pt idx="227">
                  <c:v>1</c:v>
                </c:pt>
                <c:pt idx="228">
                  <c:v>1</c:v>
                </c:pt>
                <c:pt idx="229">
                  <c:v>0</c:v>
                </c:pt>
                <c:pt idx="230">
                  <c:v>2</c:v>
                </c:pt>
                <c:pt idx="231">
                  <c:v>0</c:v>
                </c:pt>
                <c:pt idx="232">
                  <c:v>0</c:v>
                </c:pt>
                <c:pt idx="233">
                  <c:v>4</c:v>
                </c:pt>
                <c:pt idx="234">
                  <c:v>2</c:v>
                </c:pt>
                <c:pt idx="235">
                  <c:v>2</c:v>
                </c:pt>
                <c:pt idx="236">
                  <c:v>1</c:v>
                </c:pt>
                <c:pt idx="237">
                  <c:v>1</c:v>
                </c:pt>
                <c:pt idx="238">
                  <c:v>1</c:v>
                </c:pt>
                <c:pt idx="239">
                  <c:v>1</c:v>
                </c:pt>
                <c:pt idx="240">
                  <c:v>1</c:v>
                </c:pt>
                <c:pt idx="241">
                  <c:v>1</c:v>
                </c:pt>
                <c:pt idx="242">
                  <c:v>8</c:v>
                </c:pt>
                <c:pt idx="243">
                  <c:v>9</c:v>
                </c:pt>
                <c:pt idx="244">
                  <c:v>42</c:v>
                </c:pt>
                <c:pt idx="245">
                  <c:v>46</c:v>
                </c:pt>
                <c:pt idx="246">
                  <c:v>10</c:v>
                </c:pt>
                <c:pt idx="247">
                  <c:v>8</c:v>
                </c:pt>
                <c:pt idx="248">
                  <c:v>9</c:v>
                </c:pt>
                <c:pt idx="249">
                  <c:v>11</c:v>
                </c:pt>
                <c:pt idx="250">
                  <c:v>3</c:v>
                </c:pt>
                <c:pt idx="251">
                  <c:v>3</c:v>
                </c:pt>
                <c:pt idx="252">
                  <c:v>66</c:v>
                </c:pt>
                <c:pt idx="253">
                  <c:v>75</c:v>
                </c:pt>
                <c:pt idx="254">
                  <c:v>0</c:v>
                </c:pt>
                <c:pt idx="255">
                  <c:v>1</c:v>
                </c:pt>
                <c:pt idx="256">
                  <c:v>1</c:v>
                </c:pt>
                <c:pt idx="257">
                  <c:v>0</c:v>
                </c:pt>
                <c:pt idx="258">
                  <c:v>0</c:v>
                </c:pt>
                <c:pt idx="259">
                  <c:v>1</c:v>
                </c:pt>
                <c:pt idx="260">
                  <c:v>1</c:v>
                </c:pt>
                <c:pt idx="261">
                  <c:v>1</c:v>
                </c:pt>
                <c:pt idx="262">
                  <c:v>0</c:v>
                </c:pt>
                <c:pt idx="263">
                  <c:v>1</c:v>
                </c:pt>
                <c:pt idx="264">
                  <c:v>1</c:v>
                </c:pt>
                <c:pt idx="265">
                  <c:v>1</c:v>
                </c:pt>
                <c:pt idx="266">
                  <c:v>1</c:v>
                </c:pt>
                <c:pt idx="267">
                  <c:v>1</c:v>
                </c:pt>
                <c:pt idx="268">
                  <c:v>1</c:v>
                </c:pt>
                <c:pt idx="269">
                  <c:v>0</c:v>
                </c:pt>
                <c:pt idx="270">
                  <c:v>1</c:v>
                </c:pt>
                <c:pt idx="271">
                  <c:v>0</c:v>
                </c:pt>
                <c:pt idx="272">
                  <c:v>1</c:v>
                </c:pt>
                <c:pt idx="273">
                  <c:v>1</c:v>
                </c:pt>
                <c:pt idx="274">
                  <c:v>1</c:v>
                </c:pt>
                <c:pt idx="275">
                  <c:v>1</c:v>
                </c:pt>
                <c:pt idx="276">
                  <c:v>0</c:v>
                </c:pt>
                <c:pt idx="277">
                  <c:v>0</c:v>
                </c:pt>
                <c:pt idx="278">
                  <c:v>1</c:v>
                </c:pt>
                <c:pt idx="279">
                  <c:v>1</c:v>
                </c:pt>
                <c:pt idx="280">
                  <c:v>1</c:v>
                </c:pt>
                <c:pt idx="281">
                  <c:v>1</c:v>
                </c:pt>
                <c:pt idx="282">
                  <c:v>1</c:v>
                </c:pt>
                <c:pt idx="283">
                  <c:v>0</c:v>
                </c:pt>
                <c:pt idx="284">
                  <c:v>1</c:v>
                </c:pt>
                <c:pt idx="285">
                  <c:v>1</c:v>
                </c:pt>
                <c:pt idx="286">
                  <c:v>0</c:v>
                </c:pt>
                <c:pt idx="287">
                  <c:v>1</c:v>
                </c:pt>
                <c:pt idx="288">
                  <c:v>0</c:v>
                </c:pt>
                <c:pt idx="289">
                  <c:v>0</c:v>
                </c:pt>
                <c:pt idx="290">
                  <c:v>1</c:v>
                </c:pt>
                <c:pt idx="291">
                  <c:v>1</c:v>
                </c:pt>
                <c:pt idx="292">
                  <c:v>1</c:v>
                </c:pt>
                <c:pt idx="293">
                  <c:v>0</c:v>
                </c:pt>
                <c:pt idx="294">
                  <c:v>0</c:v>
                </c:pt>
                <c:pt idx="295">
                  <c:v>77</c:v>
                </c:pt>
                <c:pt idx="296">
                  <c:v>73</c:v>
                </c:pt>
                <c:pt idx="297">
                  <c:v>1</c:v>
                </c:pt>
                <c:pt idx="298">
                  <c:v>0</c:v>
                </c:pt>
                <c:pt idx="299">
                  <c:v>3</c:v>
                </c:pt>
                <c:pt idx="300">
                  <c:v>0</c:v>
                </c:pt>
                <c:pt idx="301">
                  <c:v>2</c:v>
                </c:pt>
                <c:pt idx="302">
                  <c:v>0</c:v>
                </c:pt>
                <c:pt idx="303">
                  <c:v>0</c:v>
                </c:pt>
                <c:pt idx="304">
                  <c:v>1</c:v>
                </c:pt>
                <c:pt idx="305">
                  <c:v>2</c:v>
                </c:pt>
                <c:pt idx="306">
                  <c:v>1</c:v>
                </c:pt>
                <c:pt idx="307">
                  <c:v>1</c:v>
                </c:pt>
                <c:pt idx="308">
                  <c:v>2</c:v>
                </c:pt>
                <c:pt idx="309">
                  <c:v>0</c:v>
                </c:pt>
                <c:pt idx="310">
                  <c:v>1</c:v>
                </c:pt>
                <c:pt idx="311">
                  <c:v>1</c:v>
                </c:pt>
                <c:pt idx="312">
                  <c:v>2</c:v>
                </c:pt>
                <c:pt idx="313">
                  <c:v>2</c:v>
                </c:pt>
                <c:pt idx="314">
                  <c:v>1</c:v>
                </c:pt>
                <c:pt idx="315">
                  <c:v>0</c:v>
                </c:pt>
                <c:pt idx="316">
                  <c:v>1</c:v>
                </c:pt>
                <c:pt idx="317">
                  <c:v>0</c:v>
                </c:pt>
                <c:pt idx="318">
                  <c:v>1</c:v>
                </c:pt>
                <c:pt idx="319">
                  <c:v>1</c:v>
                </c:pt>
                <c:pt idx="320">
                  <c:v>0</c:v>
                </c:pt>
                <c:pt idx="321">
                  <c:v>1</c:v>
                </c:pt>
                <c:pt idx="322">
                  <c:v>0</c:v>
                </c:pt>
                <c:pt idx="323">
                  <c:v>1</c:v>
                </c:pt>
                <c:pt idx="324">
                  <c:v>1</c:v>
                </c:pt>
                <c:pt idx="325">
                  <c:v>1</c:v>
                </c:pt>
                <c:pt idx="326">
                  <c:v>1</c:v>
                </c:pt>
                <c:pt idx="327">
                  <c:v>1</c:v>
                </c:pt>
                <c:pt idx="328">
                  <c:v>1</c:v>
                </c:pt>
                <c:pt idx="329">
                  <c:v>0</c:v>
                </c:pt>
                <c:pt idx="330">
                  <c:v>1</c:v>
                </c:pt>
                <c:pt idx="331">
                  <c:v>0</c:v>
                </c:pt>
                <c:pt idx="332">
                  <c:v>1</c:v>
                </c:pt>
                <c:pt idx="333">
                  <c:v>1</c:v>
                </c:pt>
                <c:pt idx="334">
                  <c:v>0</c:v>
                </c:pt>
                <c:pt idx="335">
                  <c:v>0</c:v>
                </c:pt>
                <c:pt idx="336">
                  <c:v>1</c:v>
                </c:pt>
                <c:pt idx="337">
                  <c:v>1</c:v>
                </c:pt>
                <c:pt idx="338">
                  <c:v>0</c:v>
                </c:pt>
                <c:pt idx="339">
                  <c:v>0</c:v>
                </c:pt>
                <c:pt idx="340">
                  <c:v>0</c:v>
                </c:pt>
                <c:pt idx="341">
                  <c:v>0</c:v>
                </c:pt>
                <c:pt idx="342">
                  <c:v>0</c:v>
                </c:pt>
                <c:pt idx="343">
                  <c:v>1</c:v>
                </c:pt>
                <c:pt idx="344">
                  <c:v>1</c:v>
                </c:pt>
                <c:pt idx="345">
                  <c:v>0</c:v>
                </c:pt>
                <c:pt idx="346">
                  <c:v>0</c:v>
                </c:pt>
                <c:pt idx="347">
                  <c:v>0</c:v>
                </c:pt>
                <c:pt idx="348">
                  <c:v>0</c:v>
                </c:pt>
                <c:pt idx="349">
                  <c:v>0</c:v>
                </c:pt>
                <c:pt idx="350">
                  <c:v>1</c:v>
                </c:pt>
                <c:pt idx="351">
                  <c:v>0</c:v>
                </c:pt>
                <c:pt idx="352">
                  <c:v>1</c:v>
                </c:pt>
                <c:pt idx="353">
                  <c:v>1</c:v>
                </c:pt>
                <c:pt idx="354">
                  <c:v>1</c:v>
                </c:pt>
                <c:pt idx="355">
                  <c:v>0</c:v>
                </c:pt>
                <c:pt idx="356">
                  <c:v>0</c:v>
                </c:pt>
                <c:pt idx="357">
                  <c:v>0</c:v>
                </c:pt>
                <c:pt idx="358">
                  <c:v>0</c:v>
                </c:pt>
                <c:pt idx="359">
                  <c:v>0</c:v>
                </c:pt>
                <c:pt idx="360">
                  <c:v>0</c:v>
                </c:pt>
                <c:pt idx="361">
                  <c:v>0</c:v>
                </c:pt>
                <c:pt idx="362">
                  <c:v>0</c:v>
                </c:pt>
                <c:pt idx="363">
                  <c:v>1</c:v>
                </c:pt>
                <c:pt idx="364">
                  <c:v>0</c:v>
                </c:pt>
                <c:pt idx="365">
                  <c:v>1</c:v>
                </c:pt>
                <c:pt idx="366">
                  <c:v>1</c:v>
                </c:pt>
                <c:pt idx="367">
                  <c:v>0</c:v>
                </c:pt>
                <c:pt idx="368">
                  <c:v>1</c:v>
                </c:pt>
                <c:pt idx="369">
                  <c:v>0</c:v>
                </c:pt>
                <c:pt idx="370">
                  <c:v>1</c:v>
                </c:pt>
                <c:pt idx="371">
                  <c:v>0</c:v>
                </c:pt>
                <c:pt idx="372">
                  <c:v>80</c:v>
                </c:pt>
                <c:pt idx="373">
                  <c:v>81</c:v>
                </c:pt>
                <c:pt idx="374">
                  <c:v>0</c:v>
                </c:pt>
                <c:pt idx="375">
                  <c:v>1</c:v>
                </c:pt>
                <c:pt idx="376">
                  <c:v>1</c:v>
                </c:pt>
                <c:pt idx="377">
                  <c:v>0</c:v>
                </c:pt>
                <c:pt idx="378">
                  <c:v>0</c:v>
                </c:pt>
                <c:pt idx="379">
                  <c:v>0</c:v>
                </c:pt>
                <c:pt idx="380">
                  <c:v>0</c:v>
                </c:pt>
                <c:pt idx="381">
                  <c:v>0</c:v>
                </c:pt>
                <c:pt idx="382">
                  <c:v>0</c:v>
                </c:pt>
                <c:pt idx="383">
                  <c:v>1</c:v>
                </c:pt>
                <c:pt idx="384">
                  <c:v>0</c:v>
                </c:pt>
                <c:pt idx="385">
                  <c:v>1</c:v>
                </c:pt>
                <c:pt idx="386">
                  <c:v>0</c:v>
                </c:pt>
                <c:pt idx="387">
                  <c:v>0</c:v>
                </c:pt>
                <c:pt idx="388">
                  <c:v>0</c:v>
                </c:pt>
                <c:pt idx="389">
                  <c:v>0</c:v>
                </c:pt>
                <c:pt idx="390">
                  <c:v>0</c:v>
                </c:pt>
                <c:pt idx="391">
                  <c:v>1</c:v>
                </c:pt>
                <c:pt idx="392">
                  <c:v>1</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80</c:v>
                </c:pt>
                <c:pt idx="411">
                  <c:v>80</c:v>
                </c:pt>
                <c:pt idx="412">
                  <c:v>1</c:v>
                </c:pt>
                <c:pt idx="413">
                  <c:v>0</c:v>
                </c:pt>
                <c:pt idx="414">
                  <c:v>1</c:v>
                </c:pt>
                <c:pt idx="415">
                  <c:v>0</c:v>
                </c:pt>
                <c:pt idx="416">
                  <c:v>1</c:v>
                </c:pt>
                <c:pt idx="417">
                  <c:v>1</c:v>
                </c:pt>
                <c:pt idx="418">
                  <c:v>0</c:v>
                </c:pt>
                <c:pt idx="419">
                  <c:v>3</c:v>
                </c:pt>
                <c:pt idx="420">
                  <c:v>3</c:v>
                </c:pt>
                <c:pt idx="421">
                  <c:v>1</c:v>
                </c:pt>
                <c:pt idx="422">
                  <c:v>5</c:v>
                </c:pt>
                <c:pt idx="423">
                  <c:v>9</c:v>
                </c:pt>
                <c:pt idx="424">
                  <c:v>98</c:v>
                </c:pt>
                <c:pt idx="425">
                  <c:v>78</c:v>
                </c:pt>
                <c:pt idx="426">
                  <c:v>8</c:v>
                </c:pt>
                <c:pt idx="427">
                  <c:v>2</c:v>
                </c:pt>
                <c:pt idx="428">
                  <c:v>3</c:v>
                </c:pt>
                <c:pt idx="429">
                  <c:v>2</c:v>
                </c:pt>
                <c:pt idx="430">
                  <c:v>2</c:v>
                </c:pt>
                <c:pt idx="431">
                  <c:v>1</c:v>
                </c:pt>
                <c:pt idx="432">
                  <c:v>3</c:v>
                </c:pt>
                <c:pt idx="433">
                  <c:v>1</c:v>
                </c:pt>
                <c:pt idx="434">
                  <c:v>2</c:v>
                </c:pt>
                <c:pt idx="435">
                  <c:v>7</c:v>
                </c:pt>
                <c:pt idx="436">
                  <c:v>2</c:v>
                </c:pt>
                <c:pt idx="437">
                  <c:v>2</c:v>
                </c:pt>
                <c:pt idx="438">
                  <c:v>2</c:v>
                </c:pt>
                <c:pt idx="439">
                  <c:v>1</c:v>
                </c:pt>
                <c:pt idx="440">
                  <c:v>0</c:v>
                </c:pt>
                <c:pt idx="441">
                  <c:v>1</c:v>
                </c:pt>
                <c:pt idx="442">
                  <c:v>1</c:v>
                </c:pt>
                <c:pt idx="443">
                  <c:v>1</c:v>
                </c:pt>
                <c:pt idx="444">
                  <c:v>0</c:v>
                </c:pt>
                <c:pt idx="445">
                  <c:v>0</c:v>
                </c:pt>
                <c:pt idx="446">
                  <c:v>0</c:v>
                </c:pt>
                <c:pt idx="447">
                  <c:v>0</c:v>
                </c:pt>
                <c:pt idx="448">
                  <c:v>0</c:v>
                </c:pt>
                <c:pt idx="449">
                  <c:v>3</c:v>
                </c:pt>
                <c:pt idx="450">
                  <c:v>1</c:v>
                </c:pt>
                <c:pt idx="451">
                  <c:v>1</c:v>
                </c:pt>
                <c:pt idx="452">
                  <c:v>1</c:v>
                </c:pt>
                <c:pt idx="453">
                  <c:v>0</c:v>
                </c:pt>
                <c:pt idx="454">
                  <c:v>1</c:v>
                </c:pt>
                <c:pt idx="455">
                  <c:v>1</c:v>
                </c:pt>
                <c:pt idx="456">
                  <c:v>0</c:v>
                </c:pt>
                <c:pt idx="457">
                  <c:v>1</c:v>
                </c:pt>
                <c:pt idx="458">
                  <c:v>1</c:v>
                </c:pt>
                <c:pt idx="459">
                  <c:v>0</c:v>
                </c:pt>
                <c:pt idx="460">
                  <c:v>0</c:v>
                </c:pt>
                <c:pt idx="461">
                  <c:v>1</c:v>
                </c:pt>
                <c:pt idx="462">
                  <c:v>1</c:v>
                </c:pt>
                <c:pt idx="463">
                  <c:v>5</c:v>
                </c:pt>
                <c:pt idx="464">
                  <c:v>1</c:v>
                </c:pt>
                <c:pt idx="465">
                  <c:v>1</c:v>
                </c:pt>
                <c:pt idx="466">
                  <c:v>1</c:v>
                </c:pt>
                <c:pt idx="467">
                  <c:v>0</c:v>
                </c:pt>
                <c:pt idx="468">
                  <c:v>7</c:v>
                </c:pt>
                <c:pt idx="469">
                  <c:v>2</c:v>
                </c:pt>
                <c:pt idx="470">
                  <c:v>3</c:v>
                </c:pt>
                <c:pt idx="471">
                  <c:v>3</c:v>
                </c:pt>
                <c:pt idx="472">
                  <c:v>8</c:v>
                </c:pt>
                <c:pt idx="473">
                  <c:v>7</c:v>
                </c:pt>
                <c:pt idx="474">
                  <c:v>6</c:v>
                </c:pt>
                <c:pt idx="475">
                  <c:v>8</c:v>
                </c:pt>
                <c:pt idx="476">
                  <c:v>3</c:v>
                </c:pt>
                <c:pt idx="477">
                  <c:v>9</c:v>
                </c:pt>
                <c:pt idx="478">
                  <c:v>1</c:v>
                </c:pt>
                <c:pt idx="479">
                  <c:v>2</c:v>
                </c:pt>
                <c:pt idx="480">
                  <c:v>6</c:v>
                </c:pt>
                <c:pt idx="481">
                  <c:v>53</c:v>
                </c:pt>
                <c:pt idx="482">
                  <c:v>65</c:v>
                </c:pt>
                <c:pt idx="483">
                  <c:v>0</c:v>
                </c:pt>
                <c:pt idx="484">
                  <c:v>0</c:v>
                </c:pt>
                <c:pt idx="485">
                  <c:v>1</c:v>
                </c:pt>
                <c:pt idx="486">
                  <c:v>1</c:v>
                </c:pt>
                <c:pt idx="487">
                  <c:v>1</c:v>
                </c:pt>
                <c:pt idx="488">
                  <c:v>0</c:v>
                </c:pt>
                <c:pt idx="489">
                  <c:v>1</c:v>
                </c:pt>
                <c:pt idx="490">
                  <c:v>1</c:v>
                </c:pt>
                <c:pt idx="491">
                  <c:v>1</c:v>
                </c:pt>
                <c:pt idx="492">
                  <c:v>1</c:v>
                </c:pt>
                <c:pt idx="493">
                  <c:v>1</c:v>
                </c:pt>
                <c:pt idx="494">
                  <c:v>0</c:v>
                </c:pt>
                <c:pt idx="495">
                  <c:v>0</c:v>
                </c:pt>
                <c:pt idx="496">
                  <c:v>0</c:v>
                </c:pt>
                <c:pt idx="497">
                  <c:v>123</c:v>
                </c:pt>
                <c:pt idx="498">
                  <c:v>106</c:v>
                </c:pt>
                <c:pt idx="499">
                  <c:v>2</c:v>
                </c:pt>
                <c:pt idx="500">
                  <c:v>1</c:v>
                </c:pt>
                <c:pt idx="501">
                  <c:v>2</c:v>
                </c:pt>
                <c:pt idx="502">
                  <c:v>17</c:v>
                </c:pt>
                <c:pt idx="503">
                  <c:v>13</c:v>
                </c:pt>
                <c:pt idx="504">
                  <c:v>5</c:v>
                </c:pt>
                <c:pt idx="505">
                  <c:v>1</c:v>
                </c:pt>
                <c:pt idx="506">
                  <c:v>7</c:v>
                </c:pt>
                <c:pt idx="507">
                  <c:v>4</c:v>
                </c:pt>
                <c:pt idx="508">
                  <c:v>3</c:v>
                </c:pt>
                <c:pt idx="509">
                  <c:v>1</c:v>
                </c:pt>
                <c:pt idx="510">
                  <c:v>4</c:v>
                </c:pt>
                <c:pt idx="511">
                  <c:v>3</c:v>
                </c:pt>
                <c:pt idx="512">
                  <c:v>2</c:v>
                </c:pt>
                <c:pt idx="513">
                  <c:v>0</c:v>
                </c:pt>
                <c:pt idx="514">
                  <c:v>0</c:v>
                </c:pt>
                <c:pt idx="515">
                  <c:v>0</c:v>
                </c:pt>
                <c:pt idx="516">
                  <c:v>0</c:v>
                </c:pt>
                <c:pt idx="517">
                  <c:v>0</c:v>
                </c:pt>
                <c:pt idx="518">
                  <c:v>0</c:v>
                </c:pt>
                <c:pt idx="519">
                  <c:v>1</c:v>
                </c:pt>
                <c:pt idx="520">
                  <c:v>1</c:v>
                </c:pt>
                <c:pt idx="521">
                  <c:v>1</c:v>
                </c:pt>
                <c:pt idx="522">
                  <c:v>1</c:v>
                </c:pt>
                <c:pt idx="523">
                  <c:v>1</c:v>
                </c:pt>
                <c:pt idx="524">
                  <c:v>0</c:v>
                </c:pt>
                <c:pt idx="525">
                  <c:v>0</c:v>
                </c:pt>
                <c:pt idx="526">
                  <c:v>0</c:v>
                </c:pt>
                <c:pt idx="527">
                  <c:v>1</c:v>
                </c:pt>
                <c:pt idx="528">
                  <c:v>0</c:v>
                </c:pt>
                <c:pt idx="529">
                  <c:v>1</c:v>
                </c:pt>
                <c:pt idx="530">
                  <c:v>0</c:v>
                </c:pt>
                <c:pt idx="531">
                  <c:v>1</c:v>
                </c:pt>
                <c:pt idx="532">
                  <c:v>0</c:v>
                </c:pt>
                <c:pt idx="533">
                  <c:v>1</c:v>
                </c:pt>
                <c:pt idx="534">
                  <c:v>1</c:v>
                </c:pt>
                <c:pt idx="535">
                  <c:v>1</c:v>
                </c:pt>
                <c:pt idx="536">
                  <c:v>1</c:v>
                </c:pt>
                <c:pt idx="537">
                  <c:v>0</c:v>
                </c:pt>
                <c:pt idx="538">
                  <c:v>0</c:v>
                </c:pt>
                <c:pt idx="539">
                  <c:v>0</c:v>
                </c:pt>
                <c:pt idx="540">
                  <c:v>0</c:v>
                </c:pt>
                <c:pt idx="541">
                  <c:v>1</c:v>
                </c:pt>
                <c:pt idx="542">
                  <c:v>0</c:v>
                </c:pt>
                <c:pt idx="543">
                  <c:v>1</c:v>
                </c:pt>
                <c:pt idx="544">
                  <c:v>1</c:v>
                </c:pt>
                <c:pt idx="545">
                  <c:v>0</c:v>
                </c:pt>
                <c:pt idx="546">
                  <c:v>0</c:v>
                </c:pt>
                <c:pt idx="547">
                  <c:v>1</c:v>
                </c:pt>
                <c:pt idx="548">
                  <c:v>1</c:v>
                </c:pt>
                <c:pt idx="549">
                  <c:v>0</c:v>
                </c:pt>
                <c:pt idx="550">
                  <c:v>0</c:v>
                </c:pt>
                <c:pt idx="551">
                  <c:v>1</c:v>
                </c:pt>
                <c:pt idx="552">
                  <c:v>1</c:v>
                </c:pt>
                <c:pt idx="553">
                  <c:v>1</c:v>
                </c:pt>
                <c:pt idx="554">
                  <c:v>1</c:v>
                </c:pt>
                <c:pt idx="555">
                  <c:v>0</c:v>
                </c:pt>
                <c:pt idx="556">
                  <c:v>0</c:v>
                </c:pt>
                <c:pt idx="557">
                  <c:v>0</c:v>
                </c:pt>
                <c:pt idx="558">
                  <c:v>0</c:v>
                </c:pt>
                <c:pt idx="559">
                  <c:v>0</c:v>
                </c:pt>
                <c:pt idx="560">
                  <c:v>1</c:v>
                </c:pt>
                <c:pt idx="561">
                  <c:v>1</c:v>
                </c:pt>
                <c:pt idx="562">
                  <c:v>2</c:v>
                </c:pt>
                <c:pt idx="563">
                  <c:v>0</c:v>
                </c:pt>
                <c:pt idx="564">
                  <c:v>1</c:v>
                </c:pt>
                <c:pt idx="565">
                  <c:v>4</c:v>
                </c:pt>
                <c:pt idx="566">
                  <c:v>1</c:v>
                </c:pt>
                <c:pt idx="567">
                  <c:v>3</c:v>
                </c:pt>
                <c:pt idx="568">
                  <c:v>0</c:v>
                </c:pt>
                <c:pt idx="569">
                  <c:v>0</c:v>
                </c:pt>
                <c:pt idx="570">
                  <c:v>1</c:v>
                </c:pt>
                <c:pt idx="571">
                  <c:v>4</c:v>
                </c:pt>
                <c:pt idx="572">
                  <c:v>1</c:v>
                </c:pt>
                <c:pt idx="573">
                  <c:v>3</c:v>
                </c:pt>
                <c:pt idx="574">
                  <c:v>1</c:v>
                </c:pt>
                <c:pt idx="575">
                  <c:v>0</c:v>
                </c:pt>
                <c:pt idx="576">
                  <c:v>9</c:v>
                </c:pt>
                <c:pt idx="577">
                  <c:v>2</c:v>
                </c:pt>
                <c:pt idx="578">
                  <c:v>6</c:v>
                </c:pt>
                <c:pt idx="579">
                  <c:v>0</c:v>
                </c:pt>
                <c:pt idx="580">
                  <c:v>1</c:v>
                </c:pt>
                <c:pt idx="581">
                  <c:v>2</c:v>
                </c:pt>
                <c:pt idx="582">
                  <c:v>1</c:v>
                </c:pt>
                <c:pt idx="583">
                  <c:v>3</c:v>
                </c:pt>
                <c:pt idx="584">
                  <c:v>3</c:v>
                </c:pt>
                <c:pt idx="585">
                  <c:v>2</c:v>
                </c:pt>
                <c:pt idx="586">
                  <c:v>1</c:v>
                </c:pt>
                <c:pt idx="587">
                  <c:v>0</c:v>
                </c:pt>
                <c:pt idx="588">
                  <c:v>0</c:v>
                </c:pt>
                <c:pt idx="589">
                  <c:v>0</c:v>
                </c:pt>
                <c:pt idx="590">
                  <c:v>1</c:v>
                </c:pt>
                <c:pt idx="591">
                  <c:v>0</c:v>
                </c:pt>
                <c:pt idx="592">
                  <c:v>1</c:v>
                </c:pt>
                <c:pt idx="593">
                  <c:v>1</c:v>
                </c:pt>
                <c:pt idx="594">
                  <c:v>0</c:v>
                </c:pt>
                <c:pt idx="595">
                  <c:v>0</c:v>
                </c:pt>
                <c:pt idx="596">
                  <c:v>0</c:v>
                </c:pt>
                <c:pt idx="597">
                  <c:v>1</c:v>
                </c:pt>
                <c:pt idx="598">
                  <c:v>1</c:v>
                </c:pt>
                <c:pt idx="599">
                  <c:v>1</c:v>
                </c:pt>
                <c:pt idx="600">
                  <c:v>1</c:v>
                </c:pt>
                <c:pt idx="601">
                  <c:v>1</c:v>
                </c:pt>
                <c:pt idx="602">
                  <c:v>4</c:v>
                </c:pt>
                <c:pt idx="603">
                  <c:v>0</c:v>
                </c:pt>
                <c:pt idx="604">
                  <c:v>3</c:v>
                </c:pt>
                <c:pt idx="605">
                  <c:v>1</c:v>
                </c:pt>
                <c:pt idx="606">
                  <c:v>1</c:v>
                </c:pt>
                <c:pt idx="607">
                  <c:v>1</c:v>
                </c:pt>
                <c:pt idx="608">
                  <c:v>1</c:v>
                </c:pt>
                <c:pt idx="609">
                  <c:v>3</c:v>
                </c:pt>
                <c:pt idx="610">
                  <c:v>1</c:v>
                </c:pt>
                <c:pt idx="611">
                  <c:v>0</c:v>
                </c:pt>
                <c:pt idx="612">
                  <c:v>1</c:v>
                </c:pt>
                <c:pt idx="613">
                  <c:v>0</c:v>
                </c:pt>
                <c:pt idx="614">
                  <c:v>1</c:v>
                </c:pt>
                <c:pt idx="615">
                  <c:v>1</c:v>
                </c:pt>
                <c:pt idx="616">
                  <c:v>1</c:v>
                </c:pt>
                <c:pt idx="617">
                  <c:v>3</c:v>
                </c:pt>
                <c:pt idx="618">
                  <c:v>2</c:v>
                </c:pt>
                <c:pt idx="619">
                  <c:v>1</c:v>
                </c:pt>
                <c:pt idx="620">
                  <c:v>3</c:v>
                </c:pt>
                <c:pt idx="621">
                  <c:v>3</c:v>
                </c:pt>
                <c:pt idx="622">
                  <c:v>3</c:v>
                </c:pt>
                <c:pt idx="623">
                  <c:v>2</c:v>
                </c:pt>
                <c:pt idx="624">
                  <c:v>1</c:v>
                </c:pt>
                <c:pt idx="625">
                  <c:v>3</c:v>
                </c:pt>
                <c:pt idx="626">
                  <c:v>2</c:v>
                </c:pt>
                <c:pt idx="627">
                  <c:v>1</c:v>
                </c:pt>
                <c:pt idx="628">
                  <c:v>2</c:v>
                </c:pt>
                <c:pt idx="629">
                  <c:v>4</c:v>
                </c:pt>
                <c:pt idx="630">
                  <c:v>2</c:v>
                </c:pt>
                <c:pt idx="631">
                  <c:v>6</c:v>
                </c:pt>
                <c:pt idx="632">
                  <c:v>1</c:v>
                </c:pt>
                <c:pt idx="633">
                  <c:v>6</c:v>
                </c:pt>
                <c:pt idx="634">
                  <c:v>1</c:v>
                </c:pt>
                <c:pt idx="635">
                  <c:v>1</c:v>
                </c:pt>
                <c:pt idx="636">
                  <c:v>2</c:v>
                </c:pt>
                <c:pt idx="637">
                  <c:v>3</c:v>
                </c:pt>
                <c:pt idx="638">
                  <c:v>2</c:v>
                </c:pt>
                <c:pt idx="639">
                  <c:v>6</c:v>
                </c:pt>
                <c:pt idx="640">
                  <c:v>8</c:v>
                </c:pt>
                <c:pt idx="641">
                  <c:v>2</c:v>
                </c:pt>
                <c:pt idx="642">
                  <c:v>1</c:v>
                </c:pt>
                <c:pt idx="643">
                  <c:v>3</c:v>
                </c:pt>
                <c:pt idx="644">
                  <c:v>1</c:v>
                </c:pt>
                <c:pt idx="645">
                  <c:v>1</c:v>
                </c:pt>
                <c:pt idx="646">
                  <c:v>83</c:v>
                </c:pt>
                <c:pt idx="647">
                  <c:v>88</c:v>
                </c:pt>
                <c:pt idx="648">
                  <c:v>1</c:v>
                </c:pt>
                <c:pt idx="649">
                  <c:v>0</c:v>
                </c:pt>
                <c:pt idx="650">
                  <c:v>0</c:v>
                </c:pt>
                <c:pt idx="651">
                  <c:v>0</c:v>
                </c:pt>
                <c:pt idx="652">
                  <c:v>0</c:v>
                </c:pt>
                <c:pt idx="653">
                  <c:v>1</c:v>
                </c:pt>
                <c:pt idx="654">
                  <c:v>1</c:v>
                </c:pt>
                <c:pt idx="655">
                  <c:v>0</c:v>
                </c:pt>
                <c:pt idx="656">
                  <c:v>2</c:v>
                </c:pt>
                <c:pt idx="657">
                  <c:v>1</c:v>
                </c:pt>
                <c:pt idx="658">
                  <c:v>1</c:v>
                </c:pt>
                <c:pt idx="659">
                  <c:v>90</c:v>
                </c:pt>
                <c:pt idx="660">
                  <c:v>89</c:v>
                </c:pt>
                <c:pt idx="661">
                  <c:v>1</c:v>
                </c:pt>
                <c:pt idx="662">
                  <c:v>1</c:v>
                </c:pt>
                <c:pt idx="663">
                  <c:v>1</c:v>
                </c:pt>
                <c:pt idx="664">
                  <c:v>0</c:v>
                </c:pt>
                <c:pt idx="665">
                  <c:v>0</c:v>
                </c:pt>
                <c:pt idx="666">
                  <c:v>0</c:v>
                </c:pt>
                <c:pt idx="667">
                  <c:v>1</c:v>
                </c:pt>
                <c:pt idx="668">
                  <c:v>0</c:v>
                </c:pt>
                <c:pt idx="669">
                  <c:v>92</c:v>
                </c:pt>
                <c:pt idx="670">
                  <c:v>91</c:v>
                </c:pt>
                <c:pt idx="671">
                  <c:v>1</c:v>
                </c:pt>
                <c:pt idx="672">
                  <c:v>0</c:v>
                </c:pt>
                <c:pt idx="673">
                  <c:v>0</c:v>
                </c:pt>
                <c:pt idx="674">
                  <c:v>0</c:v>
                </c:pt>
                <c:pt idx="675">
                  <c:v>1</c:v>
                </c:pt>
                <c:pt idx="676">
                  <c:v>0</c:v>
                </c:pt>
                <c:pt idx="677">
                  <c:v>1</c:v>
                </c:pt>
                <c:pt idx="678">
                  <c:v>0</c:v>
                </c:pt>
                <c:pt idx="679">
                  <c:v>0</c:v>
                </c:pt>
                <c:pt idx="680">
                  <c:v>2</c:v>
                </c:pt>
                <c:pt idx="681">
                  <c:v>0</c:v>
                </c:pt>
                <c:pt idx="682">
                  <c:v>0</c:v>
                </c:pt>
                <c:pt idx="683">
                  <c:v>0</c:v>
                </c:pt>
                <c:pt idx="684">
                  <c:v>2</c:v>
                </c:pt>
                <c:pt idx="685">
                  <c:v>0</c:v>
                </c:pt>
                <c:pt idx="686">
                  <c:v>3</c:v>
                </c:pt>
                <c:pt idx="687">
                  <c:v>4</c:v>
                </c:pt>
                <c:pt idx="688">
                  <c:v>1</c:v>
                </c:pt>
                <c:pt idx="689">
                  <c:v>3</c:v>
                </c:pt>
                <c:pt idx="690">
                  <c:v>5</c:v>
                </c:pt>
                <c:pt idx="691">
                  <c:v>0</c:v>
                </c:pt>
                <c:pt idx="692">
                  <c:v>1</c:v>
                </c:pt>
                <c:pt idx="693">
                  <c:v>5</c:v>
                </c:pt>
                <c:pt idx="694">
                  <c:v>2</c:v>
                </c:pt>
                <c:pt idx="695">
                  <c:v>2</c:v>
                </c:pt>
                <c:pt idx="696">
                  <c:v>4</c:v>
                </c:pt>
                <c:pt idx="697">
                  <c:v>5</c:v>
                </c:pt>
                <c:pt idx="698">
                  <c:v>3</c:v>
                </c:pt>
                <c:pt idx="699">
                  <c:v>1</c:v>
                </c:pt>
                <c:pt idx="700">
                  <c:v>3</c:v>
                </c:pt>
                <c:pt idx="701">
                  <c:v>1</c:v>
                </c:pt>
                <c:pt idx="702">
                  <c:v>1</c:v>
                </c:pt>
                <c:pt idx="703">
                  <c:v>0</c:v>
                </c:pt>
                <c:pt idx="704">
                  <c:v>0</c:v>
                </c:pt>
                <c:pt idx="705">
                  <c:v>0</c:v>
                </c:pt>
                <c:pt idx="706">
                  <c:v>0</c:v>
                </c:pt>
                <c:pt idx="707">
                  <c:v>1</c:v>
                </c:pt>
                <c:pt idx="708">
                  <c:v>1</c:v>
                </c:pt>
                <c:pt idx="709">
                  <c:v>1</c:v>
                </c:pt>
                <c:pt idx="710">
                  <c:v>1</c:v>
                </c:pt>
                <c:pt idx="711">
                  <c:v>0</c:v>
                </c:pt>
                <c:pt idx="712">
                  <c:v>0</c:v>
                </c:pt>
                <c:pt idx="713">
                  <c:v>1</c:v>
                </c:pt>
                <c:pt idx="714">
                  <c:v>0</c:v>
                </c:pt>
                <c:pt idx="715">
                  <c:v>1</c:v>
                </c:pt>
                <c:pt idx="716">
                  <c:v>1</c:v>
                </c:pt>
                <c:pt idx="717">
                  <c:v>0</c:v>
                </c:pt>
                <c:pt idx="718">
                  <c:v>0</c:v>
                </c:pt>
                <c:pt idx="719">
                  <c:v>1</c:v>
                </c:pt>
                <c:pt idx="720">
                  <c:v>0</c:v>
                </c:pt>
                <c:pt idx="721">
                  <c:v>0</c:v>
                </c:pt>
                <c:pt idx="722">
                  <c:v>1</c:v>
                </c:pt>
                <c:pt idx="723">
                  <c:v>0</c:v>
                </c:pt>
                <c:pt idx="724">
                  <c:v>1</c:v>
                </c:pt>
                <c:pt idx="725">
                  <c:v>1</c:v>
                </c:pt>
                <c:pt idx="726">
                  <c:v>1</c:v>
                </c:pt>
                <c:pt idx="727">
                  <c:v>0</c:v>
                </c:pt>
                <c:pt idx="728">
                  <c:v>1</c:v>
                </c:pt>
                <c:pt idx="729">
                  <c:v>0</c:v>
                </c:pt>
                <c:pt idx="730">
                  <c:v>0</c:v>
                </c:pt>
                <c:pt idx="731">
                  <c:v>1</c:v>
                </c:pt>
                <c:pt idx="732">
                  <c:v>1</c:v>
                </c:pt>
                <c:pt idx="733">
                  <c:v>0</c:v>
                </c:pt>
                <c:pt idx="734">
                  <c:v>0</c:v>
                </c:pt>
                <c:pt idx="735">
                  <c:v>1</c:v>
                </c:pt>
                <c:pt idx="736">
                  <c:v>0</c:v>
                </c:pt>
                <c:pt idx="737">
                  <c:v>0</c:v>
                </c:pt>
                <c:pt idx="738">
                  <c:v>0</c:v>
                </c:pt>
                <c:pt idx="739">
                  <c:v>0</c:v>
                </c:pt>
                <c:pt idx="740">
                  <c:v>1</c:v>
                </c:pt>
                <c:pt idx="741">
                  <c:v>1</c:v>
                </c:pt>
                <c:pt idx="742">
                  <c:v>0</c:v>
                </c:pt>
                <c:pt idx="743">
                  <c:v>0</c:v>
                </c:pt>
                <c:pt idx="744">
                  <c:v>0</c:v>
                </c:pt>
                <c:pt idx="745">
                  <c:v>1</c:v>
                </c:pt>
                <c:pt idx="746">
                  <c:v>4</c:v>
                </c:pt>
              </c:numCache>
            </c:numRef>
          </c:val>
          <c:extLst>
            <c:ext xmlns:c16="http://schemas.microsoft.com/office/drawing/2014/chart" uri="{C3380CC4-5D6E-409C-BE32-E72D297353CC}">
              <c16:uniqueId val="{00000000-2648-48CD-B237-895D6120E726}"/>
            </c:ext>
          </c:extLst>
        </c:ser>
        <c:ser>
          <c:idx val="1"/>
          <c:order val="1"/>
          <c:tx>
            <c:strRef>
              <c:f>Tabelle1!$D$1</c:f>
              <c:strCache>
                <c:ptCount val="1"/>
                <c:pt idx="0">
                  <c:v>720p_dif</c:v>
                </c:pt>
              </c:strCache>
            </c:strRef>
          </c:tx>
          <c:spPr>
            <a:solidFill>
              <a:schemeClr val="accent2"/>
            </a:solidFill>
            <a:ln>
              <a:noFill/>
            </a:ln>
            <a:effectLst/>
          </c:spPr>
          <c:invertIfNegative val="0"/>
          <c:val>
            <c:numRef>
              <c:f>Tabelle1!$D$2:$D$748</c:f>
              <c:numCache>
                <c:formatCode>General</c:formatCode>
                <c:ptCount val="747"/>
                <c:pt idx="0">
                  <c:v>670</c:v>
                </c:pt>
                <c:pt idx="1">
                  <c:v>12</c:v>
                </c:pt>
                <c:pt idx="2">
                  <c:v>6</c:v>
                </c:pt>
                <c:pt idx="3">
                  <c:v>10</c:v>
                </c:pt>
                <c:pt idx="4">
                  <c:v>1</c:v>
                </c:pt>
                <c:pt idx="5">
                  <c:v>3</c:v>
                </c:pt>
                <c:pt idx="6">
                  <c:v>0</c:v>
                </c:pt>
                <c:pt idx="7">
                  <c:v>0</c:v>
                </c:pt>
                <c:pt idx="8">
                  <c:v>1</c:v>
                </c:pt>
                <c:pt idx="9">
                  <c:v>1</c:v>
                </c:pt>
                <c:pt idx="10">
                  <c:v>0</c:v>
                </c:pt>
                <c:pt idx="11">
                  <c:v>1</c:v>
                </c:pt>
                <c:pt idx="12">
                  <c:v>0</c:v>
                </c:pt>
                <c:pt idx="13">
                  <c:v>2</c:v>
                </c:pt>
                <c:pt idx="14">
                  <c:v>2</c:v>
                </c:pt>
                <c:pt idx="15">
                  <c:v>0</c:v>
                </c:pt>
                <c:pt idx="16">
                  <c:v>11</c:v>
                </c:pt>
                <c:pt idx="17">
                  <c:v>0</c:v>
                </c:pt>
                <c:pt idx="18">
                  <c:v>9</c:v>
                </c:pt>
                <c:pt idx="19">
                  <c:v>2</c:v>
                </c:pt>
                <c:pt idx="20">
                  <c:v>0</c:v>
                </c:pt>
                <c:pt idx="21">
                  <c:v>2</c:v>
                </c:pt>
                <c:pt idx="22">
                  <c:v>4</c:v>
                </c:pt>
                <c:pt idx="23">
                  <c:v>7</c:v>
                </c:pt>
                <c:pt idx="24">
                  <c:v>4</c:v>
                </c:pt>
                <c:pt idx="25">
                  <c:v>1</c:v>
                </c:pt>
                <c:pt idx="26">
                  <c:v>1</c:v>
                </c:pt>
                <c:pt idx="27">
                  <c:v>3</c:v>
                </c:pt>
                <c:pt idx="28">
                  <c:v>4</c:v>
                </c:pt>
                <c:pt idx="29">
                  <c:v>3</c:v>
                </c:pt>
                <c:pt idx="30">
                  <c:v>1</c:v>
                </c:pt>
                <c:pt idx="31">
                  <c:v>1</c:v>
                </c:pt>
                <c:pt idx="32">
                  <c:v>6</c:v>
                </c:pt>
                <c:pt idx="33">
                  <c:v>1</c:v>
                </c:pt>
                <c:pt idx="34">
                  <c:v>60</c:v>
                </c:pt>
                <c:pt idx="35">
                  <c:v>50</c:v>
                </c:pt>
                <c:pt idx="36">
                  <c:v>8</c:v>
                </c:pt>
                <c:pt idx="37">
                  <c:v>3</c:v>
                </c:pt>
                <c:pt idx="38">
                  <c:v>19</c:v>
                </c:pt>
                <c:pt idx="39">
                  <c:v>21</c:v>
                </c:pt>
                <c:pt idx="40">
                  <c:v>5</c:v>
                </c:pt>
                <c:pt idx="41">
                  <c:v>2</c:v>
                </c:pt>
                <c:pt idx="42">
                  <c:v>2</c:v>
                </c:pt>
                <c:pt idx="43">
                  <c:v>1</c:v>
                </c:pt>
                <c:pt idx="44">
                  <c:v>5</c:v>
                </c:pt>
                <c:pt idx="45">
                  <c:v>8</c:v>
                </c:pt>
                <c:pt idx="46">
                  <c:v>1</c:v>
                </c:pt>
                <c:pt idx="47">
                  <c:v>1</c:v>
                </c:pt>
                <c:pt idx="48">
                  <c:v>1</c:v>
                </c:pt>
                <c:pt idx="49">
                  <c:v>1</c:v>
                </c:pt>
                <c:pt idx="50">
                  <c:v>1</c:v>
                </c:pt>
                <c:pt idx="51">
                  <c:v>0</c:v>
                </c:pt>
                <c:pt idx="52">
                  <c:v>1</c:v>
                </c:pt>
                <c:pt idx="53">
                  <c:v>1</c:v>
                </c:pt>
                <c:pt idx="54">
                  <c:v>1</c:v>
                </c:pt>
                <c:pt idx="55">
                  <c:v>0</c:v>
                </c:pt>
                <c:pt idx="56">
                  <c:v>0</c:v>
                </c:pt>
                <c:pt idx="57">
                  <c:v>0</c:v>
                </c:pt>
                <c:pt idx="58">
                  <c:v>1</c:v>
                </c:pt>
                <c:pt idx="59">
                  <c:v>0</c:v>
                </c:pt>
                <c:pt idx="60">
                  <c:v>1</c:v>
                </c:pt>
                <c:pt idx="61">
                  <c:v>0</c:v>
                </c:pt>
                <c:pt idx="62">
                  <c:v>1</c:v>
                </c:pt>
                <c:pt idx="63">
                  <c:v>0</c:v>
                </c:pt>
                <c:pt idx="64">
                  <c:v>0</c:v>
                </c:pt>
                <c:pt idx="65">
                  <c:v>1</c:v>
                </c:pt>
                <c:pt idx="66">
                  <c:v>0</c:v>
                </c:pt>
                <c:pt idx="67">
                  <c:v>1</c:v>
                </c:pt>
                <c:pt idx="68">
                  <c:v>0</c:v>
                </c:pt>
                <c:pt idx="69">
                  <c:v>1</c:v>
                </c:pt>
                <c:pt idx="70">
                  <c:v>0</c:v>
                </c:pt>
                <c:pt idx="71">
                  <c:v>0</c:v>
                </c:pt>
                <c:pt idx="72">
                  <c:v>1</c:v>
                </c:pt>
                <c:pt idx="73">
                  <c:v>0</c:v>
                </c:pt>
                <c:pt idx="74">
                  <c:v>1</c:v>
                </c:pt>
                <c:pt idx="75">
                  <c:v>0</c:v>
                </c:pt>
                <c:pt idx="76">
                  <c:v>1</c:v>
                </c:pt>
                <c:pt idx="77">
                  <c:v>2</c:v>
                </c:pt>
                <c:pt idx="78">
                  <c:v>1</c:v>
                </c:pt>
                <c:pt idx="79">
                  <c:v>4</c:v>
                </c:pt>
                <c:pt idx="80">
                  <c:v>4</c:v>
                </c:pt>
                <c:pt idx="81">
                  <c:v>2</c:v>
                </c:pt>
                <c:pt idx="82">
                  <c:v>1</c:v>
                </c:pt>
                <c:pt idx="83">
                  <c:v>0</c:v>
                </c:pt>
                <c:pt idx="84">
                  <c:v>2</c:v>
                </c:pt>
                <c:pt idx="85">
                  <c:v>0</c:v>
                </c:pt>
                <c:pt idx="86">
                  <c:v>0</c:v>
                </c:pt>
                <c:pt idx="87">
                  <c:v>1</c:v>
                </c:pt>
                <c:pt idx="88">
                  <c:v>1</c:v>
                </c:pt>
                <c:pt idx="89">
                  <c:v>1</c:v>
                </c:pt>
                <c:pt idx="90">
                  <c:v>1</c:v>
                </c:pt>
                <c:pt idx="91">
                  <c:v>1</c:v>
                </c:pt>
                <c:pt idx="92">
                  <c:v>0</c:v>
                </c:pt>
                <c:pt idx="93">
                  <c:v>0</c:v>
                </c:pt>
                <c:pt idx="94">
                  <c:v>1</c:v>
                </c:pt>
                <c:pt idx="95">
                  <c:v>1</c:v>
                </c:pt>
                <c:pt idx="96">
                  <c:v>0</c:v>
                </c:pt>
                <c:pt idx="97">
                  <c:v>0</c:v>
                </c:pt>
                <c:pt idx="98">
                  <c:v>2</c:v>
                </c:pt>
                <c:pt idx="99">
                  <c:v>3</c:v>
                </c:pt>
                <c:pt idx="100">
                  <c:v>3</c:v>
                </c:pt>
                <c:pt idx="101">
                  <c:v>1</c:v>
                </c:pt>
                <c:pt idx="102">
                  <c:v>2</c:v>
                </c:pt>
                <c:pt idx="103">
                  <c:v>0</c:v>
                </c:pt>
                <c:pt idx="104">
                  <c:v>4</c:v>
                </c:pt>
                <c:pt idx="105">
                  <c:v>53</c:v>
                </c:pt>
                <c:pt idx="106">
                  <c:v>90</c:v>
                </c:pt>
                <c:pt idx="107">
                  <c:v>112</c:v>
                </c:pt>
                <c:pt idx="108">
                  <c:v>12</c:v>
                </c:pt>
                <c:pt idx="109">
                  <c:v>3</c:v>
                </c:pt>
                <c:pt idx="110">
                  <c:v>4</c:v>
                </c:pt>
                <c:pt idx="111">
                  <c:v>4</c:v>
                </c:pt>
                <c:pt idx="112">
                  <c:v>2</c:v>
                </c:pt>
                <c:pt idx="113">
                  <c:v>6</c:v>
                </c:pt>
                <c:pt idx="114">
                  <c:v>8</c:v>
                </c:pt>
                <c:pt idx="115">
                  <c:v>5</c:v>
                </c:pt>
                <c:pt idx="116">
                  <c:v>5</c:v>
                </c:pt>
                <c:pt idx="117">
                  <c:v>0</c:v>
                </c:pt>
                <c:pt idx="118">
                  <c:v>1</c:v>
                </c:pt>
                <c:pt idx="119">
                  <c:v>1</c:v>
                </c:pt>
                <c:pt idx="120">
                  <c:v>1</c:v>
                </c:pt>
                <c:pt idx="121">
                  <c:v>0</c:v>
                </c:pt>
                <c:pt idx="122">
                  <c:v>0</c:v>
                </c:pt>
                <c:pt idx="123">
                  <c:v>6</c:v>
                </c:pt>
                <c:pt idx="124">
                  <c:v>7</c:v>
                </c:pt>
                <c:pt idx="125">
                  <c:v>1</c:v>
                </c:pt>
                <c:pt idx="126">
                  <c:v>0</c:v>
                </c:pt>
                <c:pt idx="127">
                  <c:v>1</c:v>
                </c:pt>
                <c:pt idx="128">
                  <c:v>1</c:v>
                </c:pt>
                <c:pt idx="129">
                  <c:v>1</c:v>
                </c:pt>
                <c:pt idx="130">
                  <c:v>1</c:v>
                </c:pt>
                <c:pt idx="131">
                  <c:v>0</c:v>
                </c:pt>
                <c:pt idx="132">
                  <c:v>0</c:v>
                </c:pt>
                <c:pt idx="133">
                  <c:v>0</c:v>
                </c:pt>
                <c:pt idx="134">
                  <c:v>0</c:v>
                </c:pt>
                <c:pt idx="135">
                  <c:v>0</c:v>
                </c:pt>
                <c:pt idx="136">
                  <c:v>3</c:v>
                </c:pt>
                <c:pt idx="137">
                  <c:v>1</c:v>
                </c:pt>
                <c:pt idx="138">
                  <c:v>1</c:v>
                </c:pt>
                <c:pt idx="139">
                  <c:v>4</c:v>
                </c:pt>
                <c:pt idx="140">
                  <c:v>5</c:v>
                </c:pt>
                <c:pt idx="141">
                  <c:v>2</c:v>
                </c:pt>
                <c:pt idx="142">
                  <c:v>3</c:v>
                </c:pt>
                <c:pt idx="143">
                  <c:v>6</c:v>
                </c:pt>
                <c:pt idx="144">
                  <c:v>2</c:v>
                </c:pt>
                <c:pt idx="145">
                  <c:v>1</c:v>
                </c:pt>
                <c:pt idx="146">
                  <c:v>19</c:v>
                </c:pt>
                <c:pt idx="147">
                  <c:v>54</c:v>
                </c:pt>
                <c:pt idx="148">
                  <c:v>75</c:v>
                </c:pt>
                <c:pt idx="149">
                  <c:v>12</c:v>
                </c:pt>
                <c:pt idx="150">
                  <c:v>16</c:v>
                </c:pt>
                <c:pt idx="151">
                  <c:v>28</c:v>
                </c:pt>
                <c:pt idx="152">
                  <c:v>12</c:v>
                </c:pt>
                <c:pt idx="153">
                  <c:v>8</c:v>
                </c:pt>
                <c:pt idx="154">
                  <c:v>4</c:v>
                </c:pt>
                <c:pt idx="155">
                  <c:v>8</c:v>
                </c:pt>
                <c:pt idx="156">
                  <c:v>111</c:v>
                </c:pt>
                <c:pt idx="157">
                  <c:v>121</c:v>
                </c:pt>
                <c:pt idx="158">
                  <c:v>0</c:v>
                </c:pt>
                <c:pt idx="159">
                  <c:v>0</c:v>
                </c:pt>
                <c:pt idx="160">
                  <c:v>1</c:v>
                </c:pt>
                <c:pt idx="161">
                  <c:v>1</c:v>
                </c:pt>
                <c:pt idx="162">
                  <c:v>1</c:v>
                </c:pt>
                <c:pt idx="163">
                  <c:v>0</c:v>
                </c:pt>
                <c:pt idx="164">
                  <c:v>1</c:v>
                </c:pt>
                <c:pt idx="165">
                  <c:v>1</c:v>
                </c:pt>
                <c:pt idx="166">
                  <c:v>0</c:v>
                </c:pt>
                <c:pt idx="167">
                  <c:v>1</c:v>
                </c:pt>
                <c:pt idx="168">
                  <c:v>0</c:v>
                </c:pt>
                <c:pt idx="169">
                  <c:v>0</c:v>
                </c:pt>
                <c:pt idx="170">
                  <c:v>0</c:v>
                </c:pt>
                <c:pt idx="171">
                  <c:v>0</c:v>
                </c:pt>
                <c:pt idx="172">
                  <c:v>0</c:v>
                </c:pt>
                <c:pt idx="173">
                  <c:v>0</c:v>
                </c:pt>
                <c:pt idx="174">
                  <c:v>1</c:v>
                </c:pt>
                <c:pt idx="175">
                  <c:v>0</c:v>
                </c:pt>
                <c:pt idx="176">
                  <c:v>0</c:v>
                </c:pt>
                <c:pt idx="177">
                  <c:v>1</c:v>
                </c:pt>
                <c:pt idx="178">
                  <c:v>1</c:v>
                </c:pt>
                <c:pt idx="179">
                  <c:v>0</c:v>
                </c:pt>
                <c:pt idx="180">
                  <c:v>0</c:v>
                </c:pt>
                <c:pt idx="181">
                  <c:v>1</c:v>
                </c:pt>
                <c:pt idx="182">
                  <c:v>1</c:v>
                </c:pt>
                <c:pt idx="183">
                  <c:v>0</c:v>
                </c:pt>
                <c:pt idx="184">
                  <c:v>1</c:v>
                </c:pt>
                <c:pt idx="185">
                  <c:v>0</c:v>
                </c:pt>
                <c:pt idx="186">
                  <c:v>1</c:v>
                </c:pt>
                <c:pt idx="187">
                  <c:v>0</c:v>
                </c:pt>
                <c:pt idx="188">
                  <c:v>1</c:v>
                </c:pt>
                <c:pt idx="189">
                  <c:v>1</c:v>
                </c:pt>
                <c:pt idx="190">
                  <c:v>0</c:v>
                </c:pt>
                <c:pt idx="191">
                  <c:v>0</c:v>
                </c:pt>
                <c:pt idx="192">
                  <c:v>0</c:v>
                </c:pt>
                <c:pt idx="193">
                  <c:v>1</c:v>
                </c:pt>
                <c:pt idx="194">
                  <c:v>1</c:v>
                </c:pt>
                <c:pt idx="195">
                  <c:v>0</c:v>
                </c:pt>
                <c:pt idx="196">
                  <c:v>0</c:v>
                </c:pt>
                <c:pt idx="197">
                  <c:v>1</c:v>
                </c:pt>
                <c:pt idx="198">
                  <c:v>1</c:v>
                </c:pt>
                <c:pt idx="199">
                  <c:v>1</c:v>
                </c:pt>
                <c:pt idx="200">
                  <c:v>213</c:v>
                </c:pt>
                <c:pt idx="201">
                  <c:v>189</c:v>
                </c:pt>
                <c:pt idx="202">
                  <c:v>8</c:v>
                </c:pt>
                <c:pt idx="203">
                  <c:v>1</c:v>
                </c:pt>
                <c:pt idx="204">
                  <c:v>14</c:v>
                </c:pt>
                <c:pt idx="205">
                  <c:v>4</c:v>
                </c:pt>
                <c:pt idx="206">
                  <c:v>13</c:v>
                </c:pt>
                <c:pt idx="207">
                  <c:v>2</c:v>
                </c:pt>
                <c:pt idx="208">
                  <c:v>4</c:v>
                </c:pt>
                <c:pt idx="209">
                  <c:v>2</c:v>
                </c:pt>
                <c:pt idx="210">
                  <c:v>16</c:v>
                </c:pt>
                <c:pt idx="211">
                  <c:v>1</c:v>
                </c:pt>
                <c:pt idx="212">
                  <c:v>3</c:v>
                </c:pt>
                <c:pt idx="213">
                  <c:v>3</c:v>
                </c:pt>
                <c:pt idx="214">
                  <c:v>3</c:v>
                </c:pt>
                <c:pt idx="215">
                  <c:v>4</c:v>
                </c:pt>
                <c:pt idx="216">
                  <c:v>3</c:v>
                </c:pt>
                <c:pt idx="217">
                  <c:v>0</c:v>
                </c:pt>
                <c:pt idx="218">
                  <c:v>1</c:v>
                </c:pt>
                <c:pt idx="219">
                  <c:v>4</c:v>
                </c:pt>
                <c:pt idx="220">
                  <c:v>1</c:v>
                </c:pt>
                <c:pt idx="221">
                  <c:v>3</c:v>
                </c:pt>
                <c:pt idx="222">
                  <c:v>3</c:v>
                </c:pt>
                <c:pt idx="223">
                  <c:v>2</c:v>
                </c:pt>
                <c:pt idx="224">
                  <c:v>2</c:v>
                </c:pt>
                <c:pt idx="225">
                  <c:v>0</c:v>
                </c:pt>
                <c:pt idx="226">
                  <c:v>1</c:v>
                </c:pt>
                <c:pt idx="227">
                  <c:v>1</c:v>
                </c:pt>
                <c:pt idx="228">
                  <c:v>0</c:v>
                </c:pt>
                <c:pt idx="229">
                  <c:v>1</c:v>
                </c:pt>
                <c:pt idx="230">
                  <c:v>1</c:v>
                </c:pt>
                <c:pt idx="231">
                  <c:v>3</c:v>
                </c:pt>
                <c:pt idx="232">
                  <c:v>1</c:v>
                </c:pt>
                <c:pt idx="233">
                  <c:v>0</c:v>
                </c:pt>
                <c:pt idx="234">
                  <c:v>0</c:v>
                </c:pt>
                <c:pt idx="235">
                  <c:v>0</c:v>
                </c:pt>
                <c:pt idx="236">
                  <c:v>0</c:v>
                </c:pt>
                <c:pt idx="237">
                  <c:v>1</c:v>
                </c:pt>
                <c:pt idx="238">
                  <c:v>1</c:v>
                </c:pt>
                <c:pt idx="239">
                  <c:v>0</c:v>
                </c:pt>
                <c:pt idx="240">
                  <c:v>0</c:v>
                </c:pt>
                <c:pt idx="241">
                  <c:v>0</c:v>
                </c:pt>
                <c:pt idx="242">
                  <c:v>1</c:v>
                </c:pt>
                <c:pt idx="243">
                  <c:v>1</c:v>
                </c:pt>
                <c:pt idx="244">
                  <c:v>0</c:v>
                </c:pt>
                <c:pt idx="245">
                  <c:v>1</c:v>
                </c:pt>
                <c:pt idx="246">
                  <c:v>1</c:v>
                </c:pt>
                <c:pt idx="247">
                  <c:v>0</c:v>
                </c:pt>
                <c:pt idx="248">
                  <c:v>1</c:v>
                </c:pt>
                <c:pt idx="249">
                  <c:v>0</c:v>
                </c:pt>
                <c:pt idx="250">
                  <c:v>1</c:v>
                </c:pt>
                <c:pt idx="251">
                  <c:v>1</c:v>
                </c:pt>
                <c:pt idx="252">
                  <c:v>1</c:v>
                </c:pt>
                <c:pt idx="253">
                  <c:v>1</c:v>
                </c:pt>
                <c:pt idx="254">
                  <c:v>1</c:v>
                </c:pt>
                <c:pt idx="255">
                  <c:v>3</c:v>
                </c:pt>
                <c:pt idx="256">
                  <c:v>2</c:v>
                </c:pt>
                <c:pt idx="257">
                  <c:v>6</c:v>
                </c:pt>
                <c:pt idx="258">
                  <c:v>2</c:v>
                </c:pt>
                <c:pt idx="259">
                  <c:v>3</c:v>
                </c:pt>
                <c:pt idx="260">
                  <c:v>1</c:v>
                </c:pt>
                <c:pt idx="261">
                  <c:v>2</c:v>
                </c:pt>
                <c:pt idx="262">
                  <c:v>5</c:v>
                </c:pt>
                <c:pt idx="263">
                  <c:v>0</c:v>
                </c:pt>
                <c:pt idx="264">
                  <c:v>1</c:v>
                </c:pt>
                <c:pt idx="265">
                  <c:v>4</c:v>
                </c:pt>
                <c:pt idx="266">
                  <c:v>2</c:v>
                </c:pt>
                <c:pt idx="267">
                  <c:v>1</c:v>
                </c:pt>
                <c:pt idx="268">
                  <c:v>2</c:v>
                </c:pt>
                <c:pt idx="269">
                  <c:v>2</c:v>
                </c:pt>
                <c:pt idx="270">
                  <c:v>0</c:v>
                </c:pt>
                <c:pt idx="271">
                  <c:v>0</c:v>
                </c:pt>
                <c:pt idx="272">
                  <c:v>1</c:v>
                </c:pt>
                <c:pt idx="273">
                  <c:v>0</c:v>
                </c:pt>
                <c:pt idx="274">
                  <c:v>1</c:v>
                </c:pt>
                <c:pt idx="275">
                  <c:v>1</c:v>
                </c:pt>
                <c:pt idx="276">
                  <c:v>0</c:v>
                </c:pt>
                <c:pt idx="277">
                  <c:v>0</c:v>
                </c:pt>
                <c:pt idx="278">
                  <c:v>2</c:v>
                </c:pt>
                <c:pt idx="279">
                  <c:v>1</c:v>
                </c:pt>
                <c:pt idx="280">
                  <c:v>0</c:v>
                </c:pt>
                <c:pt idx="281">
                  <c:v>1</c:v>
                </c:pt>
                <c:pt idx="282">
                  <c:v>1</c:v>
                </c:pt>
                <c:pt idx="283">
                  <c:v>1</c:v>
                </c:pt>
                <c:pt idx="284">
                  <c:v>0</c:v>
                </c:pt>
                <c:pt idx="285">
                  <c:v>0</c:v>
                </c:pt>
                <c:pt idx="286">
                  <c:v>0</c:v>
                </c:pt>
                <c:pt idx="287">
                  <c:v>1</c:v>
                </c:pt>
                <c:pt idx="288">
                  <c:v>0</c:v>
                </c:pt>
                <c:pt idx="289">
                  <c:v>0</c:v>
                </c:pt>
                <c:pt idx="290">
                  <c:v>1</c:v>
                </c:pt>
                <c:pt idx="291">
                  <c:v>1</c:v>
                </c:pt>
                <c:pt idx="292">
                  <c:v>1</c:v>
                </c:pt>
                <c:pt idx="293">
                  <c:v>0</c:v>
                </c:pt>
                <c:pt idx="294">
                  <c:v>0</c:v>
                </c:pt>
                <c:pt idx="295">
                  <c:v>0</c:v>
                </c:pt>
                <c:pt idx="296">
                  <c:v>0</c:v>
                </c:pt>
                <c:pt idx="297">
                  <c:v>1</c:v>
                </c:pt>
                <c:pt idx="298">
                  <c:v>0</c:v>
                </c:pt>
                <c:pt idx="299">
                  <c:v>2</c:v>
                </c:pt>
                <c:pt idx="300">
                  <c:v>2</c:v>
                </c:pt>
                <c:pt idx="301">
                  <c:v>2</c:v>
                </c:pt>
                <c:pt idx="302">
                  <c:v>1</c:v>
                </c:pt>
                <c:pt idx="303">
                  <c:v>2</c:v>
                </c:pt>
                <c:pt idx="304">
                  <c:v>4</c:v>
                </c:pt>
                <c:pt idx="305">
                  <c:v>0</c:v>
                </c:pt>
                <c:pt idx="306">
                  <c:v>2</c:v>
                </c:pt>
                <c:pt idx="307">
                  <c:v>5</c:v>
                </c:pt>
                <c:pt idx="308">
                  <c:v>3</c:v>
                </c:pt>
                <c:pt idx="309">
                  <c:v>4</c:v>
                </c:pt>
                <c:pt idx="310">
                  <c:v>2</c:v>
                </c:pt>
                <c:pt idx="311">
                  <c:v>1</c:v>
                </c:pt>
                <c:pt idx="312">
                  <c:v>3</c:v>
                </c:pt>
                <c:pt idx="313">
                  <c:v>1</c:v>
                </c:pt>
                <c:pt idx="314">
                  <c:v>1</c:v>
                </c:pt>
                <c:pt idx="315">
                  <c:v>5</c:v>
                </c:pt>
                <c:pt idx="316">
                  <c:v>1</c:v>
                </c:pt>
                <c:pt idx="317">
                  <c:v>2</c:v>
                </c:pt>
                <c:pt idx="318">
                  <c:v>9</c:v>
                </c:pt>
                <c:pt idx="319">
                  <c:v>6</c:v>
                </c:pt>
                <c:pt idx="320">
                  <c:v>1</c:v>
                </c:pt>
                <c:pt idx="321">
                  <c:v>4</c:v>
                </c:pt>
                <c:pt idx="322">
                  <c:v>0</c:v>
                </c:pt>
                <c:pt idx="323">
                  <c:v>3</c:v>
                </c:pt>
                <c:pt idx="324">
                  <c:v>2</c:v>
                </c:pt>
                <c:pt idx="325">
                  <c:v>0</c:v>
                </c:pt>
                <c:pt idx="326">
                  <c:v>1</c:v>
                </c:pt>
                <c:pt idx="327">
                  <c:v>1</c:v>
                </c:pt>
                <c:pt idx="328">
                  <c:v>1</c:v>
                </c:pt>
                <c:pt idx="329">
                  <c:v>1</c:v>
                </c:pt>
                <c:pt idx="330">
                  <c:v>1</c:v>
                </c:pt>
                <c:pt idx="331">
                  <c:v>1</c:v>
                </c:pt>
                <c:pt idx="332">
                  <c:v>1</c:v>
                </c:pt>
                <c:pt idx="333">
                  <c:v>0</c:v>
                </c:pt>
                <c:pt idx="334">
                  <c:v>0</c:v>
                </c:pt>
                <c:pt idx="335">
                  <c:v>0</c:v>
                </c:pt>
                <c:pt idx="336">
                  <c:v>0</c:v>
                </c:pt>
                <c:pt idx="337">
                  <c:v>2</c:v>
                </c:pt>
                <c:pt idx="338">
                  <c:v>2</c:v>
                </c:pt>
                <c:pt idx="339">
                  <c:v>3</c:v>
                </c:pt>
                <c:pt idx="340">
                  <c:v>0</c:v>
                </c:pt>
                <c:pt idx="341">
                  <c:v>2</c:v>
                </c:pt>
                <c:pt idx="342">
                  <c:v>1</c:v>
                </c:pt>
                <c:pt idx="343">
                  <c:v>1</c:v>
                </c:pt>
                <c:pt idx="344">
                  <c:v>0</c:v>
                </c:pt>
                <c:pt idx="345">
                  <c:v>0</c:v>
                </c:pt>
                <c:pt idx="346">
                  <c:v>1</c:v>
                </c:pt>
                <c:pt idx="347">
                  <c:v>1</c:v>
                </c:pt>
                <c:pt idx="348">
                  <c:v>0</c:v>
                </c:pt>
                <c:pt idx="349">
                  <c:v>0</c:v>
                </c:pt>
                <c:pt idx="350">
                  <c:v>1</c:v>
                </c:pt>
                <c:pt idx="351">
                  <c:v>1</c:v>
                </c:pt>
                <c:pt idx="352">
                  <c:v>1</c:v>
                </c:pt>
                <c:pt idx="353">
                  <c:v>0</c:v>
                </c:pt>
                <c:pt idx="354">
                  <c:v>1</c:v>
                </c:pt>
                <c:pt idx="355">
                  <c:v>1</c:v>
                </c:pt>
                <c:pt idx="356">
                  <c:v>0</c:v>
                </c:pt>
                <c:pt idx="357">
                  <c:v>0</c:v>
                </c:pt>
                <c:pt idx="358">
                  <c:v>0</c:v>
                </c:pt>
                <c:pt idx="359">
                  <c:v>0</c:v>
                </c:pt>
                <c:pt idx="360">
                  <c:v>0</c:v>
                </c:pt>
                <c:pt idx="361">
                  <c:v>0</c:v>
                </c:pt>
                <c:pt idx="362">
                  <c:v>0</c:v>
                </c:pt>
                <c:pt idx="363">
                  <c:v>0</c:v>
                </c:pt>
                <c:pt idx="364">
                  <c:v>0</c:v>
                </c:pt>
                <c:pt idx="365">
                  <c:v>0</c:v>
                </c:pt>
                <c:pt idx="366">
                  <c:v>1</c:v>
                </c:pt>
                <c:pt idx="367">
                  <c:v>1</c:v>
                </c:pt>
                <c:pt idx="368">
                  <c:v>0</c:v>
                </c:pt>
                <c:pt idx="369">
                  <c:v>0</c:v>
                </c:pt>
                <c:pt idx="370">
                  <c:v>1</c:v>
                </c:pt>
                <c:pt idx="371">
                  <c:v>0</c:v>
                </c:pt>
                <c:pt idx="372">
                  <c:v>1</c:v>
                </c:pt>
                <c:pt idx="373">
                  <c:v>1</c:v>
                </c:pt>
                <c:pt idx="374">
                  <c:v>3</c:v>
                </c:pt>
                <c:pt idx="375">
                  <c:v>7</c:v>
                </c:pt>
                <c:pt idx="376">
                  <c:v>3</c:v>
                </c:pt>
                <c:pt idx="377">
                  <c:v>1</c:v>
                </c:pt>
                <c:pt idx="378">
                  <c:v>1</c:v>
                </c:pt>
                <c:pt idx="379">
                  <c:v>9</c:v>
                </c:pt>
                <c:pt idx="380">
                  <c:v>5</c:v>
                </c:pt>
                <c:pt idx="381">
                  <c:v>2</c:v>
                </c:pt>
                <c:pt idx="382">
                  <c:v>1</c:v>
                </c:pt>
                <c:pt idx="383">
                  <c:v>7</c:v>
                </c:pt>
                <c:pt idx="384">
                  <c:v>5</c:v>
                </c:pt>
                <c:pt idx="385">
                  <c:v>1</c:v>
                </c:pt>
                <c:pt idx="386">
                  <c:v>12</c:v>
                </c:pt>
                <c:pt idx="387">
                  <c:v>2</c:v>
                </c:pt>
                <c:pt idx="388">
                  <c:v>9</c:v>
                </c:pt>
                <c:pt idx="389">
                  <c:v>2</c:v>
                </c:pt>
                <c:pt idx="390">
                  <c:v>4</c:v>
                </c:pt>
                <c:pt idx="391">
                  <c:v>3</c:v>
                </c:pt>
                <c:pt idx="392">
                  <c:v>1</c:v>
                </c:pt>
                <c:pt idx="393">
                  <c:v>1</c:v>
                </c:pt>
                <c:pt idx="394">
                  <c:v>2</c:v>
                </c:pt>
                <c:pt idx="395">
                  <c:v>1</c:v>
                </c:pt>
                <c:pt idx="396">
                  <c:v>1</c:v>
                </c:pt>
                <c:pt idx="397">
                  <c:v>0</c:v>
                </c:pt>
                <c:pt idx="398">
                  <c:v>1</c:v>
                </c:pt>
                <c:pt idx="399">
                  <c:v>1</c:v>
                </c:pt>
                <c:pt idx="400">
                  <c:v>2</c:v>
                </c:pt>
                <c:pt idx="401">
                  <c:v>2</c:v>
                </c:pt>
                <c:pt idx="402">
                  <c:v>0</c:v>
                </c:pt>
                <c:pt idx="403">
                  <c:v>3</c:v>
                </c:pt>
                <c:pt idx="404">
                  <c:v>1</c:v>
                </c:pt>
                <c:pt idx="405">
                  <c:v>0</c:v>
                </c:pt>
                <c:pt idx="406">
                  <c:v>4</c:v>
                </c:pt>
                <c:pt idx="407">
                  <c:v>0</c:v>
                </c:pt>
                <c:pt idx="408">
                  <c:v>0</c:v>
                </c:pt>
                <c:pt idx="409">
                  <c:v>1</c:v>
                </c:pt>
                <c:pt idx="410">
                  <c:v>1</c:v>
                </c:pt>
                <c:pt idx="411">
                  <c:v>1</c:v>
                </c:pt>
                <c:pt idx="412">
                  <c:v>1</c:v>
                </c:pt>
                <c:pt idx="413">
                  <c:v>3</c:v>
                </c:pt>
                <c:pt idx="414">
                  <c:v>4</c:v>
                </c:pt>
                <c:pt idx="415">
                  <c:v>0</c:v>
                </c:pt>
                <c:pt idx="416">
                  <c:v>2</c:v>
                </c:pt>
                <c:pt idx="417">
                  <c:v>2</c:v>
                </c:pt>
                <c:pt idx="418">
                  <c:v>1</c:v>
                </c:pt>
                <c:pt idx="419">
                  <c:v>1</c:v>
                </c:pt>
                <c:pt idx="420">
                  <c:v>1</c:v>
                </c:pt>
                <c:pt idx="421">
                  <c:v>0</c:v>
                </c:pt>
                <c:pt idx="422">
                  <c:v>1</c:v>
                </c:pt>
                <c:pt idx="423">
                  <c:v>1</c:v>
                </c:pt>
                <c:pt idx="424">
                  <c:v>1</c:v>
                </c:pt>
                <c:pt idx="425">
                  <c:v>0</c:v>
                </c:pt>
                <c:pt idx="426">
                  <c:v>1</c:v>
                </c:pt>
                <c:pt idx="427">
                  <c:v>1</c:v>
                </c:pt>
                <c:pt idx="428">
                  <c:v>0</c:v>
                </c:pt>
                <c:pt idx="429">
                  <c:v>0</c:v>
                </c:pt>
                <c:pt idx="430">
                  <c:v>0</c:v>
                </c:pt>
                <c:pt idx="431">
                  <c:v>1</c:v>
                </c:pt>
                <c:pt idx="432">
                  <c:v>1</c:v>
                </c:pt>
                <c:pt idx="433">
                  <c:v>0</c:v>
                </c:pt>
                <c:pt idx="434">
                  <c:v>1</c:v>
                </c:pt>
                <c:pt idx="435">
                  <c:v>3</c:v>
                </c:pt>
                <c:pt idx="436">
                  <c:v>2</c:v>
                </c:pt>
                <c:pt idx="437">
                  <c:v>6</c:v>
                </c:pt>
                <c:pt idx="438">
                  <c:v>3</c:v>
                </c:pt>
                <c:pt idx="439">
                  <c:v>2</c:v>
                </c:pt>
                <c:pt idx="440">
                  <c:v>10</c:v>
                </c:pt>
                <c:pt idx="441">
                  <c:v>5</c:v>
                </c:pt>
                <c:pt idx="442">
                  <c:v>1</c:v>
                </c:pt>
                <c:pt idx="443">
                  <c:v>0</c:v>
                </c:pt>
                <c:pt idx="444">
                  <c:v>36</c:v>
                </c:pt>
                <c:pt idx="445">
                  <c:v>17</c:v>
                </c:pt>
                <c:pt idx="446">
                  <c:v>7</c:v>
                </c:pt>
                <c:pt idx="447">
                  <c:v>7</c:v>
                </c:pt>
                <c:pt idx="448">
                  <c:v>13</c:v>
                </c:pt>
                <c:pt idx="449">
                  <c:v>1</c:v>
                </c:pt>
                <c:pt idx="450">
                  <c:v>118</c:v>
                </c:pt>
                <c:pt idx="451">
                  <c:v>129</c:v>
                </c:pt>
                <c:pt idx="452">
                  <c:v>2</c:v>
                </c:pt>
                <c:pt idx="453">
                  <c:v>2</c:v>
                </c:pt>
                <c:pt idx="454">
                  <c:v>8</c:v>
                </c:pt>
                <c:pt idx="455">
                  <c:v>3</c:v>
                </c:pt>
                <c:pt idx="456">
                  <c:v>6</c:v>
                </c:pt>
                <c:pt idx="457">
                  <c:v>7</c:v>
                </c:pt>
                <c:pt idx="458">
                  <c:v>1</c:v>
                </c:pt>
                <c:pt idx="459">
                  <c:v>2</c:v>
                </c:pt>
                <c:pt idx="460">
                  <c:v>1</c:v>
                </c:pt>
                <c:pt idx="461">
                  <c:v>4</c:v>
                </c:pt>
                <c:pt idx="462">
                  <c:v>2</c:v>
                </c:pt>
                <c:pt idx="463">
                  <c:v>1</c:v>
                </c:pt>
                <c:pt idx="464">
                  <c:v>7</c:v>
                </c:pt>
                <c:pt idx="465">
                  <c:v>6</c:v>
                </c:pt>
                <c:pt idx="466">
                  <c:v>1</c:v>
                </c:pt>
                <c:pt idx="467">
                  <c:v>6</c:v>
                </c:pt>
                <c:pt idx="468">
                  <c:v>2</c:v>
                </c:pt>
                <c:pt idx="469">
                  <c:v>6</c:v>
                </c:pt>
                <c:pt idx="470">
                  <c:v>0</c:v>
                </c:pt>
                <c:pt idx="471">
                  <c:v>2</c:v>
                </c:pt>
                <c:pt idx="472">
                  <c:v>1</c:v>
                </c:pt>
                <c:pt idx="473">
                  <c:v>1</c:v>
                </c:pt>
                <c:pt idx="474">
                  <c:v>1</c:v>
                </c:pt>
                <c:pt idx="475">
                  <c:v>1</c:v>
                </c:pt>
                <c:pt idx="476">
                  <c:v>1</c:v>
                </c:pt>
                <c:pt idx="477">
                  <c:v>1</c:v>
                </c:pt>
                <c:pt idx="478">
                  <c:v>1</c:v>
                </c:pt>
                <c:pt idx="479">
                  <c:v>0</c:v>
                </c:pt>
                <c:pt idx="480">
                  <c:v>0</c:v>
                </c:pt>
                <c:pt idx="481">
                  <c:v>0</c:v>
                </c:pt>
                <c:pt idx="482">
                  <c:v>0</c:v>
                </c:pt>
                <c:pt idx="483">
                  <c:v>2</c:v>
                </c:pt>
                <c:pt idx="484">
                  <c:v>2</c:v>
                </c:pt>
                <c:pt idx="485">
                  <c:v>1</c:v>
                </c:pt>
                <c:pt idx="486">
                  <c:v>1</c:v>
                </c:pt>
                <c:pt idx="487">
                  <c:v>1</c:v>
                </c:pt>
                <c:pt idx="488">
                  <c:v>1</c:v>
                </c:pt>
                <c:pt idx="489">
                  <c:v>0</c:v>
                </c:pt>
                <c:pt idx="490">
                  <c:v>1</c:v>
                </c:pt>
                <c:pt idx="491">
                  <c:v>0</c:v>
                </c:pt>
                <c:pt idx="492">
                  <c:v>1</c:v>
                </c:pt>
                <c:pt idx="493">
                  <c:v>0</c:v>
                </c:pt>
                <c:pt idx="494">
                  <c:v>0</c:v>
                </c:pt>
                <c:pt idx="495">
                  <c:v>0</c:v>
                </c:pt>
                <c:pt idx="496">
                  <c:v>1</c:v>
                </c:pt>
                <c:pt idx="497">
                  <c:v>1</c:v>
                </c:pt>
                <c:pt idx="498">
                  <c:v>0</c:v>
                </c:pt>
                <c:pt idx="499">
                  <c:v>1</c:v>
                </c:pt>
                <c:pt idx="500">
                  <c:v>1</c:v>
                </c:pt>
                <c:pt idx="501">
                  <c:v>0</c:v>
                </c:pt>
                <c:pt idx="502">
                  <c:v>0</c:v>
                </c:pt>
                <c:pt idx="503">
                  <c:v>0</c:v>
                </c:pt>
                <c:pt idx="504">
                  <c:v>4</c:v>
                </c:pt>
                <c:pt idx="505">
                  <c:v>5</c:v>
                </c:pt>
                <c:pt idx="506">
                  <c:v>4</c:v>
                </c:pt>
                <c:pt idx="507">
                  <c:v>1</c:v>
                </c:pt>
                <c:pt idx="508">
                  <c:v>8</c:v>
                </c:pt>
                <c:pt idx="509">
                  <c:v>8</c:v>
                </c:pt>
                <c:pt idx="510">
                  <c:v>0</c:v>
                </c:pt>
                <c:pt idx="511">
                  <c:v>0</c:v>
                </c:pt>
                <c:pt idx="512">
                  <c:v>7</c:v>
                </c:pt>
                <c:pt idx="513">
                  <c:v>4</c:v>
                </c:pt>
                <c:pt idx="514">
                  <c:v>11</c:v>
                </c:pt>
                <c:pt idx="515">
                  <c:v>14</c:v>
                </c:pt>
                <c:pt idx="516">
                  <c:v>2</c:v>
                </c:pt>
                <c:pt idx="517">
                  <c:v>1</c:v>
                </c:pt>
                <c:pt idx="518">
                  <c:v>4</c:v>
                </c:pt>
                <c:pt idx="519">
                  <c:v>0</c:v>
                </c:pt>
                <c:pt idx="520">
                  <c:v>0</c:v>
                </c:pt>
                <c:pt idx="521">
                  <c:v>1</c:v>
                </c:pt>
                <c:pt idx="522">
                  <c:v>0</c:v>
                </c:pt>
                <c:pt idx="523">
                  <c:v>0</c:v>
                </c:pt>
                <c:pt idx="524">
                  <c:v>0</c:v>
                </c:pt>
                <c:pt idx="525">
                  <c:v>0</c:v>
                </c:pt>
                <c:pt idx="526">
                  <c:v>0</c:v>
                </c:pt>
                <c:pt idx="527">
                  <c:v>1</c:v>
                </c:pt>
                <c:pt idx="528">
                  <c:v>0</c:v>
                </c:pt>
                <c:pt idx="529">
                  <c:v>2</c:v>
                </c:pt>
                <c:pt idx="530">
                  <c:v>0</c:v>
                </c:pt>
                <c:pt idx="531">
                  <c:v>1</c:v>
                </c:pt>
                <c:pt idx="532">
                  <c:v>0</c:v>
                </c:pt>
                <c:pt idx="533">
                  <c:v>1</c:v>
                </c:pt>
                <c:pt idx="534">
                  <c:v>1</c:v>
                </c:pt>
                <c:pt idx="535">
                  <c:v>1</c:v>
                </c:pt>
                <c:pt idx="536">
                  <c:v>1</c:v>
                </c:pt>
                <c:pt idx="537">
                  <c:v>1</c:v>
                </c:pt>
                <c:pt idx="538">
                  <c:v>1</c:v>
                </c:pt>
                <c:pt idx="539">
                  <c:v>1</c:v>
                </c:pt>
                <c:pt idx="540">
                  <c:v>4</c:v>
                </c:pt>
                <c:pt idx="541">
                  <c:v>3</c:v>
                </c:pt>
                <c:pt idx="542">
                  <c:v>1</c:v>
                </c:pt>
                <c:pt idx="543">
                  <c:v>1</c:v>
                </c:pt>
                <c:pt idx="544">
                  <c:v>0</c:v>
                </c:pt>
                <c:pt idx="545">
                  <c:v>0</c:v>
                </c:pt>
                <c:pt idx="546">
                  <c:v>1</c:v>
                </c:pt>
                <c:pt idx="547">
                  <c:v>0</c:v>
                </c:pt>
                <c:pt idx="548">
                  <c:v>0</c:v>
                </c:pt>
                <c:pt idx="549">
                  <c:v>2</c:v>
                </c:pt>
                <c:pt idx="550">
                  <c:v>0</c:v>
                </c:pt>
                <c:pt idx="551">
                  <c:v>2</c:v>
                </c:pt>
                <c:pt idx="552">
                  <c:v>1</c:v>
                </c:pt>
                <c:pt idx="553">
                  <c:v>0</c:v>
                </c:pt>
                <c:pt idx="554">
                  <c:v>1</c:v>
                </c:pt>
                <c:pt idx="555">
                  <c:v>1</c:v>
                </c:pt>
                <c:pt idx="556">
                  <c:v>0</c:v>
                </c:pt>
                <c:pt idx="557">
                  <c:v>0</c:v>
                </c:pt>
                <c:pt idx="558">
                  <c:v>0</c:v>
                </c:pt>
                <c:pt idx="559">
                  <c:v>1</c:v>
                </c:pt>
                <c:pt idx="560">
                  <c:v>2</c:v>
                </c:pt>
                <c:pt idx="561">
                  <c:v>5</c:v>
                </c:pt>
                <c:pt idx="562">
                  <c:v>0</c:v>
                </c:pt>
                <c:pt idx="563">
                  <c:v>1</c:v>
                </c:pt>
                <c:pt idx="564">
                  <c:v>6</c:v>
                </c:pt>
                <c:pt idx="565">
                  <c:v>12</c:v>
                </c:pt>
                <c:pt idx="566">
                  <c:v>7</c:v>
                </c:pt>
                <c:pt idx="567">
                  <c:v>2</c:v>
                </c:pt>
                <c:pt idx="568">
                  <c:v>8</c:v>
                </c:pt>
                <c:pt idx="569">
                  <c:v>27</c:v>
                </c:pt>
                <c:pt idx="570">
                  <c:v>6</c:v>
                </c:pt>
                <c:pt idx="571">
                  <c:v>18</c:v>
                </c:pt>
                <c:pt idx="572">
                  <c:v>24</c:v>
                </c:pt>
                <c:pt idx="573">
                  <c:v>30</c:v>
                </c:pt>
                <c:pt idx="574">
                  <c:v>9</c:v>
                </c:pt>
                <c:pt idx="575">
                  <c:v>0</c:v>
                </c:pt>
                <c:pt idx="576">
                  <c:v>1</c:v>
                </c:pt>
                <c:pt idx="577">
                  <c:v>2</c:v>
                </c:pt>
                <c:pt idx="578">
                  <c:v>2</c:v>
                </c:pt>
                <c:pt idx="579">
                  <c:v>4</c:v>
                </c:pt>
                <c:pt idx="580">
                  <c:v>1</c:v>
                </c:pt>
                <c:pt idx="581">
                  <c:v>1</c:v>
                </c:pt>
                <c:pt idx="582">
                  <c:v>1</c:v>
                </c:pt>
                <c:pt idx="583">
                  <c:v>1</c:v>
                </c:pt>
                <c:pt idx="584">
                  <c:v>3</c:v>
                </c:pt>
                <c:pt idx="585">
                  <c:v>0</c:v>
                </c:pt>
                <c:pt idx="586">
                  <c:v>1</c:v>
                </c:pt>
                <c:pt idx="587">
                  <c:v>1</c:v>
                </c:pt>
                <c:pt idx="588">
                  <c:v>1</c:v>
                </c:pt>
                <c:pt idx="589">
                  <c:v>1</c:v>
                </c:pt>
                <c:pt idx="590">
                  <c:v>0</c:v>
                </c:pt>
                <c:pt idx="591">
                  <c:v>0</c:v>
                </c:pt>
                <c:pt idx="592">
                  <c:v>1</c:v>
                </c:pt>
                <c:pt idx="593">
                  <c:v>0</c:v>
                </c:pt>
                <c:pt idx="594">
                  <c:v>0</c:v>
                </c:pt>
                <c:pt idx="595">
                  <c:v>0</c:v>
                </c:pt>
                <c:pt idx="596">
                  <c:v>1</c:v>
                </c:pt>
                <c:pt idx="597">
                  <c:v>0</c:v>
                </c:pt>
                <c:pt idx="598">
                  <c:v>1</c:v>
                </c:pt>
                <c:pt idx="599">
                  <c:v>2</c:v>
                </c:pt>
                <c:pt idx="600">
                  <c:v>0</c:v>
                </c:pt>
                <c:pt idx="601">
                  <c:v>1</c:v>
                </c:pt>
                <c:pt idx="602">
                  <c:v>1</c:v>
                </c:pt>
                <c:pt idx="603">
                  <c:v>1</c:v>
                </c:pt>
                <c:pt idx="604">
                  <c:v>0</c:v>
                </c:pt>
                <c:pt idx="605">
                  <c:v>1</c:v>
                </c:pt>
                <c:pt idx="606">
                  <c:v>1</c:v>
                </c:pt>
                <c:pt idx="607">
                  <c:v>2</c:v>
                </c:pt>
                <c:pt idx="608">
                  <c:v>5</c:v>
                </c:pt>
                <c:pt idx="609">
                  <c:v>0</c:v>
                </c:pt>
                <c:pt idx="610">
                  <c:v>3</c:v>
                </c:pt>
                <c:pt idx="611">
                  <c:v>4</c:v>
                </c:pt>
                <c:pt idx="612">
                  <c:v>1</c:v>
                </c:pt>
                <c:pt idx="613">
                  <c:v>1</c:v>
                </c:pt>
                <c:pt idx="614">
                  <c:v>4</c:v>
                </c:pt>
                <c:pt idx="615">
                  <c:v>1</c:v>
                </c:pt>
                <c:pt idx="616">
                  <c:v>1</c:v>
                </c:pt>
                <c:pt idx="617">
                  <c:v>3</c:v>
                </c:pt>
                <c:pt idx="618">
                  <c:v>3</c:v>
                </c:pt>
                <c:pt idx="619">
                  <c:v>4</c:v>
                </c:pt>
                <c:pt idx="620">
                  <c:v>4</c:v>
                </c:pt>
                <c:pt idx="621">
                  <c:v>1</c:v>
                </c:pt>
                <c:pt idx="622">
                  <c:v>1</c:v>
                </c:pt>
                <c:pt idx="623">
                  <c:v>1</c:v>
                </c:pt>
                <c:pt idx="624">
                  <c:v>0</c:v>
                </c:pt>
                <c:pt idx="625">
                  <c:v>2</c:v>
                </c:pt>
                <c:pt idx="626">
                  <c:v>0</c:v>
                </c:pt>
                <c:pt idx="627">
                  <c:v>1</c:v>
                </c:pt>
                <c:pt idx="628">
                  <c:v>0</c:v>
                </c:pt>
                <c:pt idx="629">
                  <c:v>0</c:v>
                </c:pt>
                <c:pt idx="630">
                  <c:v>1</c:v>
                </c:pt>
                <c:pt idx="631">
                  <c:v>0</c:v>
                </c:pt>
                <c:pt idx="632">
                  <c:v>1</c:v>
                </c:pt>
                <c:pt idx="633">
                  <c:v>1</c:v>
                </c:pt>
                <c:pt idx="634">
                  <c:v>0</c:v>
                </c:pt>
                <c:pt idx="635">
                  <c:v>0</c:v>
                </c:pt>
                <c:pt idx="636">
                  <c:v>1</c:v>
                </c:pt>
                <c:pt idx="637">
                  <c:v>0</c:v>
                </c:pt>
                <c:pt idx="638">
                  <c:v>0</c:v>
                </c:pt>
                <c:pt idx="639">
                  <c:v>1</c:v>
                </c:pt>
                <c:pt idx="640">
                  <c:v>1</c:v>
                </c:pt>
                <c:pt idx="641">
                  <c:v>1</c:v>
                </c:pt>
                <c:pt idx="642">
                  <c:v>4</c:v>
                </c:pt>
                <c:pt idx="643">
                  <c:v>0</c:v>
                </c:pt>
                <c:pt idx="644">
                  <c:v>3</c:v>
                </c:pt>
                <c:pt idx="645">
                  <c:v>0</c:v>
                </c:pt>
                <c:pt idx="646">
                  <c:v>0</c:v>
                </c:pt>
                <c:pt idx="647">
                  <c:v>0</c:v>
                </c:pt>
                <c:pt idx="648">
                  <c:v>0</c:v>
                </c:pt>
                <c:pt idx="649">
                  <c:v>0</c:v>
                </c:pt>
                <c:pt idx="650">
                  <c:v>1</c:v>
                </c:pt>
                <c:pt idx="651">
                  <c:v>1</c:v>
                </c:pt>
                <c:pt idx="652">
                  <c:v>0</c:v>
                </c:pt>
                <c:pt idx="653">
                  <c:v>1</c:v>
                </c:pt>
                <c:pt idx="654">
                  <c:v>1</c:v>
                </c:pt>
                <c:pt idx="655">
                  <c:v>1</c:v>
                </c:pt>
                <c:pt idx="656">
                  <c:v>1</c:v>
                </c:pt>
                <c:pt idx="657">
                  <c:v>1</c:v>
                </c:pt>
                <c:pt idx="658">
                  <c:v>1</c:v>
                </c:pt>
                <c:pt idx="659">
                  <c:v>0</c:v>
                </c:pt>
                <c:pt idx="660">
                  <c:v>0</c:v>
                </c:pt>
                <c:pt idx="661">
                  <c:v>0</c:v>
                </c:pt>
                <c:pt idx="662">
                  <c:v>0</c:v>
                </c:pt>
                <c:pt idx="663">
                  <c:v>1</c:v>
                </c:pt>
                <c:pt idx="664">
                  <c:v>0</c:v>
                </c:pt>
                <c:pt idx="665">
                  <c:v>0</c:v>
                </c:pt>
                <c:pt idx="666">
                  <c:v>1</c:v>
                </c:pt>
                <c:pt idx="667">
                  <c:v>0</c:v>
                </c:pt>
                <c:pt idx="668">
                  <c:v>1</c:v>
                </c:pt>
                <c:pt idx="669">
                  <c:v>1</c:v>
                </c:pt>
                <c:pt idx="670">
                  <c:v>0</c:v>
                </c:pt>
                <c:pt idx="671">
                  <c:v>1</c:v>
                </c:pt>
                <c:pt idx="672">
                  <c:v>1</c:v>
                </c:pt>
                <c:pt idx="673">
                  <c:v>1</c:v>
                </c:pt>
                <c:pt idx="674">
                  <c:v>1</c:v>
                </c:pt>
                <c:pt idx="675">
                  <c:v>1</c:v>
                </c:pt>
                <c:pt idx="676">
                  <c:v>0</c:v>
                </c:pt>
                <c:pt idx="677">
                  <c:v>1</c:v>
                </c:pt>
                <c:pt idx="678">
                  <c:v>1</c:v>
                </c:pt>
                <c:pt idx="679">
                  <c:v>1</c:v>
                </c:pt>
                <c:pt idx="680">
                  <c:v>5</c:v>
                </c:pt>
                <c:pt idx="681">
                  <c:v>1</c:v>
                </c:pt>
                <c:pt idx="682">
                  <c:v>4</c:v>
                </c:pt>
                <c:pt idx="683">
                  <c:v>2</c:v>
                </c:pt>
                <c:pt idx="684">
                  <c:v>3</c:v>
                </c:pt>
                <c:pt idx="685">
                  <c:v>2</c:v>
                </c:pt>
                <c:pt idx="686">
                  <c:v>1</c:v>
                </c:pt>
                <c:pt idx="687">
                  <c:v>6</c:v>
                </c:pt>
                <c:pt idx="688">
                  <c:v>0</c:v>
                </c:pt>
                <c:pt idx="689">
                  <c:v>5</c:v>
                </c:pt>
                <c:pt idx="690">
                  <c:v>1</c:v>
                </c:pt>
                <c:pt idx="691">
                  <c:v>2</c:v>
                </c:pt>
                <c:pt idx="692">
                  <c:v>5</c:v>
                </c:pt>
                <c:pt idx="693">
                  <c:v>4</c:v>
                </c:pt>
                <c:pt idx="694">
                  <c:v>4</c:v>
                </c:pt>
                <c:pt idx="695">
                  <c:v>1</c:v>
                </c:pt>
                <c:pt idx="696">
                  <c:v>1</c:v>
                </c:pt>
                <c:pt idx="697">
                  <c:v>1</c:v>
                </c:pt>
                <c:pt idx="698">
                  <c:v>0</c:v>
                </c:pt>
                <c:pt idx="699">
                  <c:v>0</c:v>
                </c:pt>
                <c:pt idx="700">
                  <c:v>1</c:v>
                </c:pt>
                <c:pt idx="701">
                  <c:v>0</c:v>
                </c:pt>
                <c:pt idx="702">
                  <c:v>3</c:v>
                </c:pt>
                <c:pt idx="703">
                  <c:v>3</c:v>
                </c:pt>
                <c:pt idx="704">
                  <c:v>0</c:v>
                </c:pt>
                <c:pt idx="705">
                  <c:v>3</c:v>
                </c:pt>
                <c:pt idx="706">
                  <c:v>1</c:v>
                </c:pt>
                <c:pt idx="707">
                  <c:v>1</c:v>
                </c:pt>
                <c:pt idx="708">
                  <c:v>0</c:v>
                </c:pt>
                <c:pt idx="709">
                  <c:v>0</c:v>
                </c:pt>
                <c:pt idx="710">
                  <c:v>0</c:v>
                </c:pt>
                <c:pt idx="711">
                  <c:v>0</c:v>
                </c:pt>
                <c:pt idx="712">
                  <c:v>0</c:v>
                </c:pt>
                <c:pt idx="713">
                  <c:v>1</c:v>
                </c:pt>
                <c:pt idx="714">
                  <c:v>0</c:v>
                </c:pt>
                <c:pt idx="715">
                  <c:v>0</c:v>
                </c:pt>
                <c:pt idx="716">
                  <c:v>0</c:v>
                </c:pt>
                <c:pt idx="717">
                  <c:v>1</c:v>
                </c:pt>
                <c:pt idx="718">
                  <c:v>0</c:v>
                </c:pt>
                <c:pt idx="719">
                  <c:v>2</c:v>
                </c:pt>
                <c:pt idx="720">
                  <c:v>2</c:v>
                </c:pt>
                <c:pt idx="721">
                  <c:v>1</c:v>
                </c:pt>
                <c:pt idx="722">
                  <c:v>2</c:v>
                </c:pt>
                <c:pt idx="723">
                  <c:v>1</c:v>
                </c:pt>
                <c:pt idx="724">
                  <c:v>1</c:v>
                </c:pt>
                <c:pt idx="725">
                  <c:v>4</c:v>
                </c:pt>
                <c:pt idx="726">
                  <c:v>0</c:v>
                </c:pt>
                <c:pt idx="727">
                  <c:v>1</c:v>
                </c:pt>
                <c:pt idx="728">
                  <c:v>1</c:v>
                </c:pt>
                <c:pt idx="729">
                  <c:v>1</c:v>
                </c:pt>
                <c:pt idx="730">
                  <c:v>2</c:v>
                </c:pt>
                <c:pt idx="731">
                  <c:v>2</c:v>
                </c:pt>
                <c:pt idx="732">
                  <c:v>1</c:v>
                </c:pt>
                <c:pt idx="733">
                  <c:v>0</c:v>
                </c:pt>
                <c:pt idx="734">
                  <c:v>2</c:v>
                </c:pt>
                <c:pt idx="735">
                  <c:v>1</c:v>
                </c:pt>
                <c:pt idx="736">
                  <c:v>0</c:v>
                </c:pt>
                <c:pt idx="737">
                  <c:v>1</c:v>
                </c:pt>
                <c:pt idx="738">
                  <c:v>1</c:v>
                </c:pt>
                <c:pt idx="739">
                  <c:v>0</c:v>
                </c:pt>
                <c:pt idx="740">
                  <c:v>0</c:v>
                </c:pt>
                <c:pt idx="741">
                  <c:v>0</c:v>
                </c:pt>
                <c:pt idx="742">
                  <c:v>1</c:v>
                </c:pt>
                <c:pt idx="743">
                  <c:v>0</c:v>
                </c:pt>
                <c:pt idx="744">
                  <c:v>0</c:v>
                </c:pt>
                <c:pt idx="745">
                  <c:v>0</c:v>
                </c:pt>
                <c:pt idx="746">
                  <c:v>0</c:v>
                </c:pt>
              </c:numCache>
            </c:numRef>
          </c:val>
          <c:extLst>
            <c:ext xmlns:c16="http://schemas.microsoft.com/office/drawing/2014/chart" uri="{C3380CC4-5D6E-409C-BE32-E72D297353CC}">
              <c16:uniqueId val="{00000001-2648-48CD-B237-895D6120E726}"/>
            </c:ext>
          </c:extLst>
        </c:ser>
        <c:dLbls>
          <c:showLegendKey val="0"/>
          <c:showVal val="0"/>
          <c:showCatName val="0"/>
          <c:showSerName val="0"/>
          <c:showPercent val="0"/>
          <c:showBubbleSize val="0"/>
        </c:dLbls>
        <c:gapWidth val="150"/>
        <c:axId val="1375720672"/>
        <c:axId val="1587381344"/>
      </c:barChart>
      <c:catAx>
        <c:axId val="13757206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frame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587381344"/>
        <c:crosses val="autoZero"/>
        <c:auto val="1"/>
        <c:lblAlgn val="ctr"/>
        <c:lblOffset val="100"/>
        <c:noMultiLvlLbl val="0"/>
      </c:catAx>
      <c:valAx>
        <c:axId val="1587381344"/>
        <c:scaling>
          <c:orientation val="minMax"/>
          <c:max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pexel</a:t>
                </a:r>
                <a:r>
                  <a:rPr lang="de-DE" baseline="0"/>
                  <a:t> per frame</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375720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A077EA-9F85-491B-83F3-2F770171A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Vorlage_Word_TFH_A-Huber_V1_Aug-2005.dot</Template>
  <TotalTime>0</TotalTime>
  <Pages>169</Pages>
  <Words>79225</Words>
  <Characters>499123</Characters>
  <Application>Microsoft Office Word</Application>
  <DocSecurity>0</DocSecurity>
  <Lines>4159</Lines>
  <Paragraphs>1154</Paragraphs>
  <ScaleCrop>false</ScaleCrop>
  <HeadingPairs>
    <vt:vector size="2" baseType="variant">
      <vt:variant>
        <vt:lpstr>Titel</vt:lpstr>
      </vt:variant>
      <vt:variant>
        <vt:i4>1</vt:i4>
      </vt:variant>
    </vt:vector>
  </HeadingPairs>
  <TitlesOfParts>
    <vt:vector size="1" baseType="lpstr">
      <vt:lpstr/>
    </vt:vector>
  </TitlesOfParts>
  <Company>FIN</Company>
  <LinksUpToDate>false</LinksUpToDate>
  <CharactersWithSpaces>577194</CharactersWithSpaces>
  <SharedDoc>false</SharedDoc>
  <HLinks>
    <vt:vector size="24" baseType="variant">
      <vt:variant>
        <vt:i4>1507378</vt:i4>
      </vt:variant>
      <vt:variant>
        <vt:i4>104</vt:i4>
      </vt:variant>
      <vt:variant>
        <vt:i4>0</vt:i4>
      </vt:variant>
      <vt:variant>
        <vt:i4>5</vt:i4>
      </vt:variant>
      <vt:variant>
        <vt:lpwstr/>
      </vt:variant>
      <vt:variant>
        <vt:lpwstr>_Toc532813482</vt:lpwstr>
      </vt:variant>
      <vt:variant>
        <vt:i4>1507378</vt:i4>
      </vt:variant>
      <vt:variant>
        <vt:i4>98</vt:i4>
      </vt:variant>
      <vt:variant>
        <vt:i4>0</vt:i4>
      </vt:variant>
      <vt:variant>
        <vt:i4>5</vt:i4>
      </vt:variant>
      <vt:variant>
        <vt:lpwstr/>
      </vt:variant>
      <vt:variant>
        <vt:lpwstr>_Toc532813481</vt:lpwstr>
      </vt:variant>
      <vt:variant>
        <vt:i4>1638450</vt:i4>
      </vt:variant>
      <vt:variant>
        <vt:i4>89</vt:i4>
      </vt:variant>
      <vt:variant>
        <vt:i4>0</vt:i4>
      </vt:variant>
      <vt:variant>
        <vt:i4>5</vt:i4>
      </vt:variant>
      <vt:variant>
        <vt:lpwstr/>
      </vt:variant>
      <vt:variant>
        <vt:lpwstr>_Toc532813469</vt:lpwstr>
      </vt:variant>
      <vt:variant>
        <vt:i4>1638450</vt:i4>
      </vt:variant>
      <vt:variant>
        <vt:i4>83</vt:i4>
      </vt:variant>
      <vt:variant>
        <vt:i4>0</vt:i4>
      </vt:variant>
      <vt:variant>
        <vt:i4>5</vt:i4>
      </vt:variant>
      <vt:variant>
        <vt:lpwstr/>
      </vt:variant>
      <vt:variant>
        <vt:lpwstr>_Toc532813468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Huber</dc:creator>
  <cp:keywords/>
  <dc:description/>
  <cp:lastModifiedBy>jonas w.</cp:lastModifiedBy>
  <cp:revision>387</cp:revision>
  <cp:lastPrinted>2026-05-06T12:44:00Z</cp:lastPrinted>
  <dcterms:created xsi:type="dcterms:W3CDTF">2026-06-02T19:46:00Z</dcterms:created>
  <dcterms:modified xsi:type="dcterms:W3CDTF">2026-10-16T17:51:00Z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id="QOqKZPGs"/&gt;&lt;style id="http://www.zotero.org/styles/ieee" locale="de-DE"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